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68ABA6" w14:textId="77777777" w:rsidR="000D0BCF" w:rsidRPr="00AC2CC9" w:rsidRDefault="00E52EEF" w:rsidP="000D0BCF">
      <w:pPr>
        <w:pStyle w:val="Vorberschrift"/>
        <w:rPr>
          <w:rStyle w:val="Quelle"/>
          <w:i w:val="0"/>
          <w:color w:val="auto"/>
        </w:rPr>
      </w:pPr>
      <w:r w:rsidRPr="00AC2CC9">
        <w:rPr>
          <w:rStyle w:val="Quelle"/>
          <w:i w:val="0"/>
          <w:color w:val="auto"/>
        </w:rPr>
        <w:t>TABLE OF CONTENTS</w:t>
      </w:r>
    </w:p>
    <w:sdt>
      <w:sdtPr>
        <w:rPr>
          <w:rFonts w:ascii="TUM Neue Helvetica 55 Regular" w:eastAsia="Batang" w:hAnsi="TUM Neue Helvetica 55 Regular" w:cs="Times New Roman"/>
          <w:color w:val="auto"/>
          <w:sz w:val="24"/>
          <w:szCs w:val="24"/>
          <w:lang w:val="zh-CN" w:eastAsia="de-DE"/>
        </w:rPr>
        <w:id w:val="-70517536"/>
        <w:docPartObj>
          <w:docPartGallery w:val="Table of Contents"/>
          <w:docPartUnique/>
        </w:docPartObj>
      </w:sdtPr>
      <w:sdtEndPr>
        <w:rPr>
          <w:b/>
          <w:bCs/>
        </w:rPr>
      </w:sdtEndPr>
      <w:sdtContent>
        <w:p w14:paraId="0F8DB375" w14:textId="77777777" w:rsidR="00896CD2" w:rsidRPr="00AC2CC9" w:rsidRDefault="00896CD2">
          <w:pPr>
            <w:pStyle w:val="TOC"/>
            <w:rPr>
              <w:color w:val="auto"/>
            </w:rPr>
          </w:pPr>
          <w:r w:rsidRPr="00AC2CC9">
            <w:rPr>
              <w:color w:val="auto"/>
              <w:lang w:val="zh-CN"/>
            </w:rPr>
            <w:t>Contents</w:t>
          </w:r>
        </w:p>
        <w:p w14:paraId="3588D406" w14:textId="77777777" w:rsidR="0008713F" w:rsidRPr="00AC2CC9" w:rsidRDefault="00896CD2">
          <w:pPr>
            <w:pStyle w:val="10"/>
            <w:rPr>
              <w:rFonts w:asciiTheme="minorHAnsi" w:eastAsiaTheme="minorEastAsia" w:hAnsiTheme="minorHAnsi" w:cstheme="minorBidi"/>
              <w:b w:val="0"/>
              <w:noProof/>
              <w:kern w:val="2"/>
              <w:sz w:val="21"/>
              <w:szCs w:val="22"/>
              <w:lang w:eastAsia="zh-CN"/>
            </w:rPr>
          </w:pPr>
          <w:r w:rsidRPr="00AC2CC9">
            <w:fldChar w:fldCharType="begin"/>
          </w:r>
          <w:r w:rsidRPr="00AC2CC9">
            <w:instrText xml:space="preserve"> TOC \o "1-3" \h \z \u </w:instrText>
          </w:r>
          <w:r w:rsidRPr="00AC2CC9">
            <w:fldChar w:fldCharType="separate"/>
          </w:r>
          <w:hyperlink w:anchor="_Toc403603012" w:history="1">
            <w:r w:rsidR="0008713F" w:rsidRPr="00AC2CC9">
              <w:rPr>
                <w:rStyle w:val="af1"/>
                <w:noProof/>
                <w:color w:val="auto"/>
              </w:rPr>
              <w:t>ACKNOWLEGEMENTS</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_Toc403603012 \h </w:instrText>
            </w:r>
            <w:r w:rsidR="0008713F" w:rsidRPr="00AC2CC9">
              <w:rPr>
                <w:noProof/>
                <w:webHidden/>
              </w:rPr>
            </w:r>
            <w:r w:rsidR="0008713F" w:rsidRPr="00AC2CC9">
              <w:rPr>
                <w:noProof/>
                <w:webHidden/>
              </w:rPr>
              <w:fldChar w:fldCharType="separate"/>
            </w:r>
            <w:r w:rsidR="00EF6250">
              <w:rPr>
                <w:noProof/>
                <w:webHidden/>
              </w:rPr>
              <w:t>I</w:t>
            </w:r>
            <w:r w:rsidR="0008713F" w:rsidRPr="00AC2CC9">
              <w:rPr>
                <w:noProof/>
                <w:webHidden/>
              </w:rPr>
              <w:fldChar w:fldCharType="end"/>
            </w:r>
          </w:hyperlink>
        </w:p>
        <w:p w14:paraId="5D3ACAE9" w14:textId="77777777" w:rsidR="0008713F" w:rsidRPr="00AC2CC9" w:rsidRDefault="00ED7499">
          <w:pPr>
            <w:pStyle w:val="10"/>
            <w:rPr>
              <w:rFonts w:asciiTheme="minorHAnsi" w:eastAsiaTheme="minorEastAsia" w:hAnsiTheme="minorHAnsi" w:cstheme="minorBidi"/>
              <w:b w:val="0"/>
              <w:noProof/>
              <w:kern w:val="2"/>
              <w:sz w:val="21"/>
              <w:szCs w:val="22"/>
              <w:lang w:eastAsia="zh-CN"/>
            </w:rPr>
          </w:pPr>
          <w:hyperlink w:anchor="_Toc403603013" w:history="1">
            <w:r w:rsidR="0008713F" w:rsidRPr="00AC2CC9">
              <w:rPr>
                <w:rStyle w:val="af1"/>
                <w:noProof/>
                <w:color w:val="auto"/>
              </w:rPr>
              <w:t>1</w:t>
            </w:r>
            <w:r w:rsidR="0008713F" w:rsidRPr="00AC2CC9">
              <w:rPr>
                <w:rFonts w:asciiTheme="minorHAnsi" w:eastAsiaTheme="minorEastAsia" w:hAnsiTheme="minorHAnsi" w:cstheme="minorBidi"/>
                <w:b w:val="0"/>
                <w:noProof/>
                <w:kern w:val="2"/>
                <w:sz w:val="21"/>
                <w:szCs w:val="22"/>
                <w:lang w:eastAsia="zh-CN"/>
              </w:rPr>
              <w:tab/>
            </w:r>
            <w:r w:rsidR="0008713F" w:rsidRPr="00AC2CC9">
              <w:rPr>
                <w:rStyle w:val="af1"/>
                <w:noProof/>
                <w:color w:val="auto"/>
              </w:rPr>
              <w:t>Introduction</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_Toc403603013 \h </w:instrText>
            </w:r>
            <w:r w:rsidR="0008713F" w:rsidRPr="00AC2CC9">
              <w:rPr>
                <w:noProof/>
                <w:webHidden/>
              </w:rPr>
            </w:r>
            <w:r w:rsidR="0008713F" w:rsidRPr="00AC2CC9">
              <w:rPr>
                <w:noProof/>
                <w:webHidden/>
              </w:rPr>
              <w:fldChar w:fldCharType="separate"/>
            </w:r>
            <w:r w:rsidR="00EF6250">
              <w:rPr>
                <w:noProof/>
                <w:webHidden/>
              </w:rPr>
              <w:t>3</w:t>
            </w:r>
            <w:r w:rsidR="0008713F" w:rsidRPr="00AC2CC9">
              <w:rPr>
                <w:noProof/>
                <w:webHidden/>
              </w:rPr>
              <w:fldChar w:fldCharType="end"/>
            </w:r>
          </w:hyperlink>
        </w:p>
        <w:p w14:paraId="33873997" w14:textId="77777777" w:rsidR="0008713F" w:rsidRPr="00AC2CC9" w:rsidRDefault="00ED7499">
          <w:pPr>
            <w:pStyle w:val="20"/>
            <w:rPr>
              <w:rFonts w:asciiTheme="minorHAnsi" w:eastAsiaTheme="minorEastAsia" w:hAnsiTheme="minorHAnsi" w:cstheme="minorBidi"/>
              <w:noProof/>
              <w:kern w:val="2"/>
              <w:sz w:val="21"/>
              <w:szCs w:val="22"/>
              <w:lang w:eastAsia="zh-CN"/>
            </w:rPr>
          </w:pPr>
          <w:hyperlink w:anchor="_Toc403603014" w:history="1">
            <w:r w:rsidR="0008713F" w:rsidRPr="00AC2CC9">
              <w:rPr>
                <w:rStyle w:val="af1"/>
                <w:noProof/>
                <w:color w:val="auto"/>
              </w:rPr>
              <w:t>1.1</w:t>
            </w:r>
            <w:r w:rsidR="0008713F" w:rsidRPr="00AC2CC9">
              <w:rPr>
                <w:rFonts w:asciiTheme="minorHAnsi" w:eastAsiaTheme="minorEastAsia" w:hAnsiTheme="minorHAnsi" w:cstheme="minorBidi"/>
                <w:noProof/>
                <w:kern w:val="2"/>
                <w:sz w:val="21"/>
                <w:szCs w:val="22"/>
                <w:lang w:eastAsia="zh-CN"/>
              </w:rPr>
              <w:tab/>
            </w:r>
            <w:r w:rsidR="0008713F" w:rsidRPr="00AC2CC9">
              <w:rPr>
                <w:rStyle w:val="af1"/>
                <w:noProof/>
                <w:color w:val="auto"/>
              </w:rPr>
              <w:t>Background and motivation</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_Toc403603014 \h </w:instrText>
            </w:r>
            <w:r w:rsidR="0008713F" w:rsidRPr="00AC2CC9">
              <w:rPr>
                <w:noProof/>
                <w:webHidden/>
              </w:rPr>
            </w:r>
            <w:r w:rsidR="0008713F" w:rsidRPr="00AC2CC9">
              <w:rPr>
                <w:noProof/>
                <w:webHidden/>
              </w:rPr>
              <w:fldChar w:fldCharType="separate"/>
            </w:r>
            <w:r w:rsidR="00EF6250">
              <w:rPr>
                <w:noProof/>
                <w:webHidden/>
              </w:rPr>
              <w:t>3</w:t>
            </w:r>
            <w:r w:rsidR="0008713F" w:rsidRPr="00AC2CC9">
              <w:rPr>
                <w:noProof/>
                <w:webHidden/>
              </w:rPr>
              <w:fldChar w:fldCharType="end"/>
            </w:r>
          </w:hyperlink>
        </w:p>
        <w:p w14:paraId="65B933BD" w14:textId="77777777" w:rsidR="0008713F" w:rsidRPr="00AC2CC9" w:rsidRDefault="00ED7499">
          <w:pPr>
            <w:pStyle w:val="20"/>
            <w:rPr>
              <w:rFonts w:asciiTheme="minorHAnsi" w:eastAsiaTheme="minorEastAsia" w:hAnsiTheme="minorHAnsi" w:cstheme="minorBidi"/>
              <w:noProof/>
              <w:kern w:val="2"/>
              <w:sz w:val="21"/>
              <w:szCs w:val="22"/>
              <w:lang w:eastAsia="zh-CN"/>
            </w:rPr>
          </w:pPr>
          <w:hyperlink w:anchor="_Toc403603015" w:history="1">
            <w:r w:rsidR="0008713F" w:rsidRPr="00AC2CC9">
              <w:rPr>
                <w:rStyle w:val="af1"/>
                <w:noProof/>
                <w:color w:val="auto"/>
              </w:rPr>
              <w:t>1.2</w:t>
            </w:r>
            <w:r w:rsidR="0008713F" w:rsidRPr="00AC2CC9">
              <w:rPr>
                <w:rFonts w:asciiTheme="minorHAnsi" w:eastAsiaTheme="minorEastAsia" w:hAnsiTheme="minorHAnsi" w:cstheme="minorBidi"/>
                <w:noProof/>
                <w:kern w:val="2"/>
                <w:sz w:val="21"/>
                <w:szCs w:val="22"/>
                <w:lang w:eastAsia="zh-CN"/>
              </w:rPr>
              <w:tab/>
            </w:r>
            <w:r w:rsidR="0008713F" w:rsidRPr="00AC2CC9">
              <w:rPr>
                <w:rStyle w:val="af1"/>
                <w:noProof/>
                <w:color w:val="auto"/>
              </w:rPr>
              <w:t>Related platforms</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_Toc403603015 \h </w:instrText>
            </w:r>
            <w:r w:rsidR="0008713F" w:rsidRPr="00AC2CC9">
              <w:rPr>
                <w:noProof/>
                <w:webHidden/>
              </w:rPr>
            </w:r>
            <w:r w:rsidR="0008713F" w:rsidRPr="00AC2CC9">
              <w:rPr>
                <w:noProof/>
                <w:webHidden/>
              </w:rPr>
              <w:fldChar w:fldCharType="separate"/>
            </w:r>
            <w:r w:rsidR="00EF6250">
              <w:rPr>
                <w:noProof/>
                <w:webHidden/>
              </w:rPr>
              <w:t>4</w:t>
            </w:r>
            <w:r w:rsidR="0008713F" w:rsidRPr="00AC2CC9">
              <w:rPr>
                <w:noProof/>
                <w:webHidden/>
              </w:rPr>
              <w:fldChar w:fldCharType="end"/>
            </w:r>
          </w:hyperlink>
        </w:p>
        <w:p w14:paraId="0D02CA5B" w14:textId="77777777" w:rsidR="0008713F" w:rsidRPr="00AC2CC9" w:rsidRDefault="00ED7499">
          <w:pPr>
            <w:pStyle w:val="30"/>
            <w:rPr>
              <w:rFonts w:asciiTheme="minorHAnsi" w:eastAsiaTheme="minorEastAsia" w:hAnsiTheme="minorHAnsi" w:cstheme="minorBidi"/>
              <w:noProof/>
              <w:kern w:val="2"/>
              <w:sz w:val="21"/>
              <w:szCs w:val="22"/>
              <w:lang w:eastAsia="zh-CN"/>
            </w:rPr>
          </w:pPr>
          <w:hyperlink w:anchor="_Toc403603016" w:history="1">
            <w:r w:rsidR="0008713F" w:rsidRPr="00AC2CC9">
              <w:rPr>
                <w:rStyle w:val="af1"/>
                <w:noProof/>
                <w:color w:val="auto"/>
              </w:rPr>
              <w:t>1.2.1</w:t>
            </w:r>
            <w:r w:rsidR="0008713F" w:rsidRPr="00AC2CC9">
              <w:rPr>
                <w:rFonts w:asciiTheme="minorHAnsi" w:eastAsiaTheme="minorEastAsia" w:hAnsiTheme="minorHAnsi" w:cstheme="minorBidi"/>
                <w:noProof/>
                <w:kern w:val="2"/>
                <w:sz w:val="21"/>
                <w:szCs w:val="22"/>
                <w:lang w:eastAsia="zh-CN"/>
              </w:rPr>
              <w:tab/>
            </w:r>
            <w:r w:rsidR="0008713F" w:rsidRPr="00AC2CC9">
              <w:rPr>
                <w:rStyle w:val="af1"/>
                <w:noProof/>
                <w:color w:val="auto"/>
              </w:rPr>
              <w:t>Raspberry Pi</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_Toc403603016 \h </w:instrText>
            </w:r>
            <w:r w:rsidR="0008713F" w:rsidRPr="00AC2CC9">
              <w:rPr>
                <w:noProof/>
                <w:webHidden/>
              </w:rPr>
            </w:r>
            <w:r w:rsidR="0008713F" w:rsidRPr="00AC2CC9">
              <w:rPr>
                <w:noProof/>
                <w:webHidden/>
              </w:rPr>
              <w:fldChar w:fldCharType="separate"/>
            </w:r>
            <w:r w:rsidR="00EF6250">
              <w:rPr>
                <w:noProof/>
                <w:webHidden/>
              </w:rPr>
              <w:t>4</w:t>
            </w:r>
            <w:r w:rsidR="0008713F" w:rsidRPr="00AC2CC9">
              <w:rPr>
                <w:noProof/>
                <w:webHidden/>
              </w:rPr>
              <w:fldChar w:fldCharType="end"/>
            </w:r>
          </w:hyperlink>
        </w:p>
        <w:p w14:paraId="3F19BFBA" w14:textId="77777777" w:rsidR="0008713F" w:rsidRPr="00AC2CC9" w:rsidRDefault="00ED7499">
          <w:pPr>
            <w:pStyle w:val="30"/>
            <w:rPr>
              <w:rFonts w:asciiTheme="minorHAnsi" w:eastAsiaTheme="minorEastAsia" w:hAnsiTheme="minorHAnsi" w:cstheme="minorBidi"/>
              <w:noProof/>
              <w:kern w:val="2"/>
              <w:sz w:val="21"/>
              <w:szCs w:val="22"/>
              <w:lang w:eastAsia="zh-CN"/>
            </w:rPr>
          </w:pPr>
          <w:hyperlink w:anchor="_Toc403603017" w:history="1">
            <w:r w:rsidR="0008713F" w:rsidRPr="00AC2CC9">
              <w:rPr>
                <w:rStyle w:val="af1"/>
                <w:noProof/>
                <w:color w:val="auto"/>
                <w:lang w:eastAsia="zh-CN"/>
              </w:rPr>
              <w:t>1.2.2</w:t>
            </w:r>
            <w:r w:rsidR="0008713F" w:rsidRPr="00AC2CC9">
              <w:rPr>
                <w:rFonts w:asciiTheme="minorHAnsi" w:eastAsiaTheme="minorEastAsia" w:hAnsiTheme="minorHAnsi" w:cstheme="minorBidi"/>
                <w:noProof/>
                <w:kern w:val="2"/>
                <w:sz w:val="21"/>
                <w:szCs w:val="22"/>
                <w:lang w:eastAsia="zh-CN"/>
              </w:rPr>
              <w:tab/>
            </w:r>
            <w:r w:rsidR="0008713F" w:rsidRPr="00AC2CC9">
              <w:rPr>
                <w:rStyle w:val="af1"/>
                <w:noProof/>
                <w:color w:val="auto"/>
                <w:lang w:eastAsia="zh-CN"/>
              </w:rPr>
              <w:t>Field Programmable Gate Arrays (FPGAs)</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_Toc403603017 \h </w:instrText>
            </w:r>
            <w:r w:rsidR="0008713F" w:rsidRPr="00AC2CC9">
              <w:rPr>
                <w:noProof/>
                <w:webHidden/>
              </w:rPr>
            </w:r>
            <w:r w:rsidR="0008713F" w:rsidRPr="00AC2CC9">
              <w:rPr>
                <w:noProof/>
                <w:webHidden/>
              </w:rPr>
              <w:fldChar w:fldCharType="separate"/>
            </w:r>
            <w:r w:rsidR="00EF6250">
              <w:rPr>
                <w:noProof/>
                <w:webHidden/>
              </w:rPr>
              <w:t>6</w:t>
            </w:r>
            <w:r w:rsidR="0008713F" w:rsidRPr="00AC2CC9">
              <w:rPr>
                <w:noProof/>
                <w:webHidden/>
              </w:rPr>
              <w:fldChar w:fldCharType="end"/>
            </w:r>
          </w:hyperlink>
        </w:p>
        <w:p w14:paraId="59DD2506" w14:textId="77777777" w:rsidR="0008713F" w:rsidRPr="00AC2CC9" w:rsidRDefault="00ED7499">
          <w:pPr>
            <w:pStyle w:val="30"/>
            <w:rPr>
              <w:rFonts w:asciiTheme="minorHAnsi" w:eastAsiaTheme="minorEastAsia" w:hAnsiTheme="minorHAnsi" w:cstheme="minorBidi"/>
              <w:noProof/>
              <w:kern w:val="2"/>
              <w:sz w:val="21"/>
              <w:szCs w:val="22"/>
              <w:lang w:eastAsia="zh-CN"/>
            </w:rPr>
          </w:pPr>
          <w:hyperlink w:anchor="_Toc403603018" w:history="1">
            <w:r w:rsidR="0008713F" w:rsidRPr="00AC2CC9">
              <w:rPr>
                <w:rStyle w:val="af1"/>
                <w:noProof/>
                <w:color w:val="auto"/>
                <w:lang w:eastAsia="zh-CN"/>
              </w:rPr>
              <w:t>1.2.3</w:t>
            </w:r>
            <w:r w:rsidR="0008713F" w:rsidRPr="00AC2CC9">
              <w:rPr>
                <w:rFonts w:asciiTheme="minorHAnsi" w:eastAsiaTheme="minorEastAsia" w:hAnsiTheme="minorHAnsi" w:cstheme="minorBidi"/>
                <w:noProof/>
                <w:kern w:val="2"/>
                <w:sz w:val="21"/>
                <w:szCs w:val="22"/>
                <w:lang w:eastAsia="zh-CN"/>
              </w:rPr>
              <w:tab/>
            </w:r>
            <w:r w:rsidR="0008713F" w:rsidRPr="00AC2CC9">
              <w:rPr>
                <w:rStyle w:val="af1"/>
                <w:noProof/>
                <w:color w:val="auto"/>
                <w:lang w:eastAsia="zh-CN"/>
              </w:rPr>
              <w:t>PIF - FPGA for the Raspberry Pi</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_Toc403603018 \h </w:instrText>
            </w:r>
            <w:r w:rsidR="0008713F" w:rsidRPr="00AC2CC9">
              <w:rPr>
                <w:noProof/>
                <w:webHidden/>
              </w:rPr>
            </w:r>
            <w:r w:rsidR="0008713F" w:rsidRPr="00AC2CC9">
              <w:rPr>
                <w:noProof/>
                <w:webHidden/>
              </w:rPr>
              <w:fldChar w:fldCharType="separate"/>
            </w:r>
            <w:r w:rsidR="00EF6250">
              <w:rPr>
                <w:noProof/>
                <w:webHidden/>
              </w:rPr>
              <w:t>7</w:t>
            </w:r>
            <w:r w:rsidR="0008713F" w:rsidRPr="00AC2CC9">
              <w:rPr>
                <w:noProof/>
                <w:webHidden/>
              </w:rPr>
              <w:fldChar w:fldCharType="end"/>
            </w:r>
          </w:hyperlink>
        </w:p>
        <w:p w14:paraId="13E24AF2" w14:textId="77777777" w:rsidR="0008713F" w:rsidRPr="00AC2CC9" w:rsidRDefault="00ED7499">
          <w:pPr>
            <w:pStyle w:val="10"/>
            <w:rPr>
              <w:rFonts w:asciiTheme="minorHAnsi" w:eastAsiaTheme="minorEastAsia" w:hAnsiTheme="minorHAnsi" w:cstheme="minorBidi"/>
              <w:b w:val="0"/>
              <w:noProof/>
              <w:kern w:val="2"/>
              <w:sz w:val="21"/>
              <w:szCs w:val="22"/>
              <w:lang w:eastAsia="zh-CN"/>
            </w:rPr>
          </w:pPr>
          <w:hyperlink w:anchor="_Toc403603019" w:history="1">
            <w:r w:rsidR="0008713F" w:rsidRPr="00AC2CC9">
              <w:rPr>
                <w:rStyle w:val="af1"/>
                <w:noProof/>
                <w:color w:val="auto"/>
                <w:lang w:eastAsia="zh-CN"/>
              </w:rPr>
              <w:t>2</w:t>
            </w:r>
            <w:r w:rsidR="0008713F" w:rsidRPr="00AC2CC9">
              <w:rPr>
                <w:rFonts w:asciiTheme="minorHAnsi" w:eastAsiaTheme="minorEastAsia" w:hAnsiTheme="minorHAnsi" w:cstheme="minorBidi"/>
                <w:b w:val="0"/>
                <w:noProof/>
                <w:kern w:val="2"/>
                <w:sz w:val="21"/>
                <w:szCs w:val="22"/>
                <w:lang w:eastAsia="zh-CN"/>
              </w:rPr>
              <w:tab/>
            </w:r>
            <w:r w:rsidR="0008713F" w:rsidRPr="00AC2CC9">
              <w:rPr>
                <w:rStyle w:val="af1"/>
                <w:noProof/>
                <w:color w:val="auto"/>
                <w:lang w:eastAsia="zh-CN"/>
              </w:rPr>
              <w:t>Project objective and algorithm</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_Toc403603019 \h </w:instrText>
            </w:r>
            <w:r w:rsidR="0008713F" w:rsidRPr="00AC2CC9">
              <w:rPr>
                <w:noProof/>
                <w:webHidden/>
              </w:rPr>
            </w:r>
            <w:r w:rsidR="0008713F" w:rsidRPr="00AC2CC9">
              <w:rPr>
                <w:noProof/>
                <w:webHidden/>
              </w:rPr>
              <w:fldChar w:fldCharType="separate"/>
            </w:r>
            <w:r w:rsidR="00EF6250">
              <w:rPr>
                <w:noProof/>
                <w:webHidden/>
              </w:rPr>
              <w:t>9</w:t>
            </w:r>
            <w:r w:rsidR="0008713F" w:rsidRPr="00AC2CC9">
              <w:rPr>
                <w:noProof/>
                <w:webHidden/>
              </w:rPr>
              <w:fldChar w:fldCharType="end"/>
            </w:r>
          </w:hyperlink>
        </w:p>
        <w:p w14:paraId="6B61F1BD" w14:textId="77777777" w:rsidR="0008713F" w:rsidRPr="00AC2CC9" w:rsidRDefault="00ED7499">
          <w:pPr>
            <w:pStyle w:val="20"/>
            <w:rPr>
              <w:rFonts w:asciiTheme="minorHAnsi" w:eastAsiaTheme="minorEastAsia" w:hAnsiTheme="minorHAnsi" w:cstheme="minorBidi"/>
              <w:noProof/>
              <w:kern w:val="2"/>
              <w:sz w:val="21"/>
              <w:szCs w:val="22"/>
              <w:lang w:eastAsia="zh-CN"/>
            </w:rPr>
          </w:pPr>
          <w:hyperlink w:anchor="_Toc403603020" w:history="1">
            <w:r w:rsidR="0008713F" w:rsidRPr="00AC2CC9">
              <w:rPr>
                <w:rStyle w:val="af1"/>
                <w:noProof/>
                <w:color w:val="auto"/>
                <w:lang w:eastAsia="zh-CN"/>
              </w:rPr>
              <w:t>2.1</w:t>
            </w:r>
            <w:r w:rsidR="0008713F" w:rsidRPr="00AC2CC9">
              <w:rPr>
                <w:rFonts w:asciiTheme="minorHAnsi" w:eastAsiaTheme="minorEastAsia" w:hAnsiTheme="minorHAnsi" w:cstheme="minorBidi"/>
                <w:noProof/>
                <w:kern w:val="2"/>
                <w:sz w:val="21"/>
                <w:szCs w:val="22"/>
                <w:lang w:eastAsia="zh-CN"/>
              </w:rPr>
              <w:tab/>
            </w:r>
            <w:r w:rsidR="0008713F" w:rsidRPr="00AC2CC9">
              <w:rPr>
                <w:rStyle w:val="af1"/>
                <w:noProof/>
                <w:color w:val="auto"/>
                <w:lang w:eastAsia="zh-CN"/>
              </w:rPr>
              <w:t>Project objective</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_Toc403603020 \h </w:instrText>
            </w:r>
            <w:r w:rsidR="0008713F" w:rsidRPr="00AC2CC9">
              <w:rPr>
                <w:noProof/>
                <w:webHidden/>
              </w:rPr>
            </w:r>
            <w:r w:rsidR="0008713F" w:rsidRPr="00AC2CC9">
              <w:rPr>
                <w:noProof/>
                <w:webHidden/>
              </w:rPr>
              <w:fldChar w:fldCharType="separate"/>
            </w:r>
            <w:r w:rsidR="00EF6250">
              <w:rPr>
                <w:noProof/>
                <w:webHidden/>
              </w:rPr>
              <w:t>9</w:t>
            </w:r>
            <w:r w:rsidR="0008713F" w:rsidRPr="00AC2CC9">
              <w:rPr>
                <w:noProof/>
                <w:webHidden/>
              </w:rPr>
              <w:fldChar w:fldCharType="end"/>
            </w:r>
          </w:hyperlink>
        </w:p>
        <w:p w14:paraId="2783D8F9" w14:textId="77777777" w:rsidR="0008713F" w:rsidRPr="00AC2CC9" w:rsidRDefault="00ED7499">
          <w:pPr>
            <w:pStyle w:val="20"/>
            <w:rPr>
              <w:rFonts w:asciiTheme="minorHAnsi" w:eastAsiaTheme="minorEastAsia" w:hAnsiTheme="minorHAnsi" w:cstheme="minorBidi"/>
              <w:noProof/>
              <w:kern w:val="2"/>
              <w:sz w:val="21"/>
              <w:szCs w:val="22"/>
              <w:lang w:eastAsia="zh-CN"/>
            </w:rPr>
          </w:pPr>
          <w:hyperlink w:anchor="_Toc403603021" w:history="1">
            <w:r w:rsidR="0008713F" w:rsidRPr="00AC2CC9">
              <w:rPr>
                <w:rStyle w:val="af1"/>
                <w:noProof/>
                <w:color w:val="auto"/>
                <w:lang w:eastAsia="zh-CN"/>
              </w:rPr>
              <w:t>2.2</w:t>
            </w:r>
            <w:r w:rsidR="0008713F" w:rsidRPr="00AC2CC9">
              <w:rPr>
                <w:rFonts w:asciiTheme="minorHAnsi" w:eastAsiaTheme="minorEastAsia" w:hAnsiTheme="minorHAnsi" w:cstheme="minorBidi"/>
                <w:noProof/>
                <w:kern w:val="2"/>
                <w:sz w:val="21"/>
                <w:szCs w:val="22"/>
                <w:lang w:eastAsia="zh-CN"/>
              </w:rPr>
              <w:tab/>
            </w:r>
            <w:r w:rsidR="0008713F" w:rsidRPr="00AC2CC9">
              <w:rPr>
                <w:rStyle w:val="af1"/>
                <w:noProof/>
                <w:color w:val="auto"/>
                <w:lang w:eastAsia="zh-CN"/>
              </w:rPr>
              <w:t>Algorithm</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_Toc403603021 \h </w:instrText>
            </w:r>
            <w:r w:rsidR="0008713F" w:rsidRPr="00AC2CC9">
              <w:rPr>
                <w:noProof/>
                <w:webHidden/>
              </w:rPr>
            </w:r>
            <w:r w:rsidR="0008713F" w:rsidRPr="00AC2CC9">
              <w:rPr>
                <w:noProof/>
                <w:webHidden/>
              </w:rPr>
              <w:fldChar w:fldCharType="separate"/>
            </w:r>
            <w:r w:rsidR="00EF6250">
              <w:rPr>
                <w:noProof/>
                <w:webHidden/>
              </w:rPr>
              <w:t>10</w:t>
            </w:r>
            <w:r w:rsidR="0008713F" w:rsidRPr="00AC2CC9">
              <w:rPr>
                <w:noProof/>
                <w:webHidden/>
              </w:rPr>
              <w:fldChar w:fldCharType="end"/>
            </w:r>
          </w:hyperlink>
        </w:p>
        <w:p w14:paraId="08277EEF" w14:textId="77777777" w:rsidR="0008713F" w:rsidRPr="00AC2CC9" w:rsidRDefault="00ED7499">
          <w:pPr>
            <w:pStyle w:val="30"/>
            <w:rPr>
              <w:rFonts w:asciiTheme="minorHAnsi" w:eastAsiaTheme="minorEastAsia" w:hAnsiTheme="minorHAnsi" w:cstheme="minorBidi"/>
              <w:noProof/>
              <w:kern w:val="2"/>
              <w:sz w:val="21"/>
              <w:szCs w:val="22"/>
              <w:lang w:eastAsia="zh-CN"/>
            </w:rPr>
          </w:pPr>
          <w:hyperlink w:anchor="_Toc403603022" w:history="1">
            <w:r w:rsidR="0008713F" w:rsidRPr="00AC2CC9">
              <w:rPr>
                <w:rStyle w:val="af1"/>
                <w:rFonts w:eastAsiaTheme="majorEastAsia"/>
                <w:noProof/>
                <w:color w:val="auto"/>
                <w:lang w:eastAsia="zh-CN"/>
              </w:rPr>
              <w:t>2.2.1</w:t>
            </w:r>
            <w:r w:rsidR="0008713F" w:rsidRPr="00AC2CC9">
              <w:rPr>
                <w:rFonts w:asciiTheme="minorHAnsi" w:eastAsiaTheme="minorEastAsia" w:hAnsiTheme="minorHAnsi" w:cstheme="minorBidi"/>
                <w:noProof/>
                <w:kern w:val="2"/>
                <w:sz w:val="21"/>
                <w:szCs w:val="22"/>
                <w:lang w:eastAsia="zh-CN"/>
              </w:rPr>
              <w:tab/>
            </w:r>
            <w:r w:rsidR="0008713F" w:rsidRPr="00AC2CC9">
              <w:rPr>
                <w:rStyle w:val="af1"/>
                <w:noProof/>
                <w:color w:val="auto"/>
                <w:lang w:eastAsia="zh-CN"/>
              </w:rPr>
              <w:t>Algorithm of the windowing operators</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_Toc403603022 \h </w:instrText>
            </w:r>
            <w:r w:rsidR="0008713F" w:rsidRPr="00AC2CC9">
              <w:rPr>
                <w:noProof/>
                <w:webHidden/>
              </w:rPr>
            </w:r>
            <w:r w:rsidR="0008713F" w:rsidRPr="00AC2CC9">
              <w:rPr>
                <w:noProof/>
                <w:webHidden/>
              </w:rPr>
              <w:fldChar w:fldCharType="separate"/>
            </w:r>
            <w:r w:rsidR="00EF6250">
              <w:rPr>
                <w:noProof/>
                <w:webHidden/>
              </w:rPr>
              <w:t>10</w:t>
            </w:r>
            <w:r w:rsidR="0008713F" w:rsidRPr="00AC2CC9">
              <w:rPr>
                <w:noProof/>
                <w:webHidden/>
              </w:rPr>
              <w:fldChar w:fldCharType="end"/>
            </w:r>
          </w:hyperlink>
        </w:p>
        <w:p w14:paraId="6E3D4C52" w14:textId="77777777" w:rsidR="0008713F" w:rsidRPr="00AC2CC9" w:rsidRDefault="00ED7499">
          <w:pPr>
            <w:pStyle w:val="30"/>
            <w:rPr>
              <w:rFonts w:asciiTheme="minorHAnsi" w:eastAsiaTheme="minorEastAsia" w:hAnsiTheme="minorHAnsi" w:cstheme="minorBidi"/>
              <w:noProof/>
              <w:kern w:val="2"/>
              <w:sz w:val="21"/>
              <w:szCs w:val="22"/>
              <w:lang w:eastAsia="zh-CN"/>
            </w:rPr>
          </w:pPr>
          <w:hyperlink w:anchor="_Toc403603023" w:history="1">
            <w:r w:rsidR="0008713F" w:rsidRPr="00AC2CC9">
              <w:rPr>
                <w:rStyle w:val="af1"/>
                <w:noProof/>
                <w:color w:val="auto"/>
                <w:lang w:eastAsia="zh-CN"/>
              </w:rPr>
              <w:t>2.2.2</w:t>
            </w:r>
            <w:r w:rsidR="0008713F" w:rsidRPr="00AC2CC9">
              <w:rPr>
                <w:rFonts w:asciiTheme="minorHAnsi" w:eastAsiaTheme="minorEastAsia" w:hAnsiTheme="minorHAnsi" w:cstheme="minorBidi"/>
                <w:noProof/>
                <w:kern w:val="2"/>
                <w:sz w:val="21"/>
                <w:szCs w:val="22"/>
                <w:lang w:eastAsia="zh-CN"/>
              </w:rPr>
              <w:tab/>
            </w:r>
            <w:r w:rsidR="0008713F" w:rsidRPr="00AC2CC9">
              <w:rPr>
                <w:rStyle w:val="af1"/>
                <w:noProof/>
                <w:color w:val="auto"/>
                <w:lang w:eastAsia="zh-CN"/>
              </w:rPr>
              <w:t>Convolution</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_Toc403603023 \h </w:instrText>
            </w:r>
            <w:r w:rsidR="0008713F" w:rsidRPr="00AC2CC9">
              <w:rPr>
                <w:noProof/>
                <w:webHidden/>
              </w:rPr>
            </w:r>
            <w:r w:rsidR="0008713F" w:rsidRPr="00AC2CC9">
              <w:rPr>
                <w:noProof/>
                <w:webHidden/>
              </w:rPr>
              <w:fldChar w:fldCharType="separate"/>
            </w:r>
            <w:r w:rsidR="00EF6250">
              <w:rPr>
                <w:noProof/>
                <w:webHidden/>
              </w:rPr>
              <w:t>10</w:t>
            </w:r>
            <w:r w:rsidR="0008713F" w:rsidRPr="00AC2CC9">
              <w:rPr>
                <w:noProof/>
                <w:webHidden/>
              </w:rPr>
              <w:fldChar w:fldCharType="end"/>
            </w:r>
          </w:hyperlink>
        </w:p>
        <w:p w14:paraId="40A5DA27" w14:textId="77777777" w:rsidR="0008713F" w:rsidRPr="00AC2CC9" w:rsidRDefault="00ED7499">
          <w:pPr>
            <w:pStyle w:val="30"/>
            <w:rPr>
              <w:rFonts w:asciiTheme="minorHAnsi" w:eastAsiaTheme="minorEastAsia" w:hAnsiTheme="minorHAnsi" w:cstheme="minorBidi"/>
              <w:noProof/>
              <w:kern w:val="2"/>
              <w:sz w:val="21"/>
              <w:szCs w:val="22"/>
              <w:lang w:eastAsia="zh-CN"/>
            </w:rPr>
          </w:pPr>
          <w:hyperlink w:anchor="_Toc403603024" w:history="1">
            <w:r w:rsidR="0008713F" w:rsidRPr="00AC2CC9">
              <w:rPr>
                <w:rStyle w:val="af1"/>
                <w:noProof/>
                <w:color w:val="auto"/>
                <w:lang w:eastAsia="zh-CN"/>
              </w:rPr>
              <w:t>2.2.3</w:t>
            </w:r>
            <w:r w:rsidR="0008713F" w:rsidRPr="00AC2CC9">
              <w:rPr>
                <w:rFonts w:asciiTheme="minorHAnsi" w:eastAsiaTheme="minorEastAsia" w:hAnsiTheme="minorHAnsi" w:cstheme="minorBidi"/>
                <w:noProof/>
                <w:kern w:val="2"/>
                <w:sz w:val="21"/>
                <w:szCs w:val="22"/>
                <w:lang w:eastAsia="zh-CN"/>
              </w:rPr>
              <w:tab/>
            </w:r>
            <w:r w:rsidR="0008713F" w:rsidRPr="00AC2CC9">
              <w:rPr>
                <w:rStyle w:val="af1"/>
                <w:noProof/>
                <w:color w:val="auto"/>
                <w:lang w:eastAsia="zh-CN"/>
              </w:rPr>
              <w:t>Sorting algorithm (rank order filter)</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_Toc403603024 \h </w:instrText>
            </w:r>
            <w:r w:rsidR="0008713F" w:rsidRPr="00AC2CC9">
              <w:rPr>
                <w:noProof/>
                <w:webHidden/>
              </w:rPr>
            </w:r>
            <w:r w:rsidR="0008713F" w:rsidRPr="00AC2CC9">
              <w:rPr>
                <w:noProof/>
                <w:webHidden/>
              </w:rPr>
              <w:fldChar w:fldCharType="separate"/>
            </w:r>
            <w:r w:rsidR="00EF6250">
              <w:rPr>
                <w:noProof/>
                <w:webHidden/>
              </w:rPr>
              <w:t>11</w:t>
            </w:r>
            <w:r w:rsidR="0008713F" w:rsidRPr="00AC2CC9">
              <w:rPr>
                <w:noProof/>
                <w:webHidden/>
              </w:rPr>
              <w:fldChar w:fldCharType="end"/>
            </w:r>
          </w:hyperlink>
        </w:p>
        <w:p w14:paraId="35AEE774" w14:textId="77777777" w:rsidR="0008713F" w:rsidRPr="00AC2CC9" w:rsidRDefault="00ED7499">
          <w:pPr>
            <w:pStyle w:val="30"/>
            <w:rPr>
              <w:rFonts w:asciiTheme="minorHAnsi" w:eastAsiaTheme="minorEastAsia" w:hAnsiTheme="minorHAnsi" w:cstheme="minorBidi"/>
              <w:noProof/>
              <w:kern w:val="2"/>
              <w:sz w:val="21"/>
              <w:szCs w:val="22"/>
              <w:lang w:eastAsia="zh-CN"/>
            </w:rPr>
          </w:pPr>
          <w:hyperlink w:anchor="_Toc403603025" w:history="1">
            <w:r w:rsidR="0008713F" w:rsidRPr="00AC2CC9">
              <w:rPr>
                <w:rStyle w:val="af1"/>
                <w:noProof/>
                <w:color w:val="auto"/>
                <w:lang w:eastAsia="zh-CN"/>
              </w:rPr>
              <w:t>2.2.4</w:t>
            </w:r>
            <w:r w:rsidR="0008713F" w:rsidRPr="00AC2CC9">
              <w:rPr>
                <w:rFonts w:asciiTheme="minorHAnsi" w:eastAsiaTheme="minorEastAsia" w:hAnsiTheme="minorHAnsi" w:cstheme="minorBidi"/>
                <w:noProof/>
                <w:kern w:val="2"/>
                <w:sz w:val="21"/>
                <w:szCs w:val="22"/>
                <w:lang w:eastAsia="zh-CN"/>
              </w:rPr>
              <w:tab/>
            </w:r>
            <w:r w:rsidR="0008713F" w:rsidRPr="00AC2CC9">
              <w:rPr>
                <w:rStyle w:val="af1"/>
                <w:noProof/>
                <w:color w:val="auto"/>
                <w:lang w:eastAsia="zh-CN"/>
              </w:rPr>
              <w:t>Machine learning and neural networks</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_Toc403603025 \h </w:instrText>
            </w:r>
            <w:r w:rsidR="0008713F" w:rsidRPr="00AC2CC9">
              <w:rPr>
                <w:noProof/>
                <w:webHidden/>
              </w:rPr>
            </w:r>
            <w:r w:rsidR="0008713F" w:rsidRPr="00AC2CC9">
              <w:rPr>
                <w:noProof/>
                <w:webHidden/>
              </w:rPr>
              <w:fldChar w:fldCharType="separate"/>
            </w:r>
            <w:r w:rsidR="00EF6250">
              <w:rPr>
                <w:noProof/>
                <w:webHidden/>
              </w:rPr>
              <w:t>12</w:t>
            </w:r>
            <w:r w:rsidR="0008713F" w:rsidRPr="00AC2CC9">
              <w:rPr>
                <w:noProof/>
                <w:webHidden/>
              </w:rPr>
              <w:fldChar w:fldCharType="end"/>
            </w:r>
          </w:hyperlink>
        </w:p>
        <w:p w14:paraId="11F22C74" w14:textId="77777777" w:rsidR="0008713F" w:rsidRPr="00AC2CC9" w:rsidRDefault="00ED7499">
          <w:pPr>
            <w:pStyle w:val="30"/>
            <w:rPr>
              <w:rFonts w:asciiTheme="minorHAnsi" w:eastAsiaTheme="minorEastAsia" w:hAnsiTheme="minorHAnsi" w:cstheme="minorBidi"/>
              <w:noProof/>
              <w:kern w:val="2"/>
              <w:sz w:val="21"/>
              <w:szCs w:val="22"/>
              <w:lang w:eastAsia="zh-CN"/>
            </w:rPr>
          </w:pPr>
          <w:hyperlink w:anchor="_Toc403603026" w:history="1">
            <w:r w:rsidR="0008713F" w:rsidRPr="00AC2CC9">
              <w:rPr>
                <w:rStyle w:val="af1"/>
                <w:noProof/>
                <w:color w:val="auto"/>
                <w:lang w:eastAsia="zh-CN"/>
              </w:rPr>
              <w:t>2.2.5</w:t>
            </w:r>
            <w:r w:rsidR="0008713F" w:rsidRPr="00AC2CC9">
              <w:rPr>
                <w:rFonts w:asciiTheme="minorHAnsi" w:eastAsiaTheme="minorEastAsia" w:hAnsiTheme="minorHAnsi" w:cstheme="minorBidi"/>
                <w:noProof/>
                <w:kern w:val="2"/>
                <w:sz w:val="21"/>
                <w:szCs w:val="22"/>
                <w:lang w:eastAsia="zh-CN"/>
              </w:rPr>
              <w:tab/>
            </w:r>
            <w:r w:rsidR="0008713F" w:rsidRPr="00AC2CC9">
              <w:rPr>
                <w:rStyle w:val="af1"/>
                <w:noProof/>
                <w:color w:val="auto"/>
                <w:lang w:eastAsia="zh-CN"/>
              </w:rPr>
              <w:t>Artificial neural networks</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_Toc403603026 \h </w:instrText>
            </w:r>
            <w:r w:rsidR="0008713F" w:rsidRPr="00AC2CC9">
              <w:rPr>
                <w:noProof/>
                <w:webHidden/>
              </w:rPr>
            </w:r>
            <w:r w:rsidR="0008713F" w:rsidRPr="00AC2CC9">
              <w:rPr>
                <w:noProof/>
                <w:webHidden/>
              </w:rPr>
              <w:fldChar w:fldCharType="separate"/>
            </w:r>
            <w:r w:rsidR="00EF6250">
              <w:rPr>
                <w:noProof/>
                <w:webHidden/>
              </w:rPr>
              <w:t>13</w:t>
            </w:r>
            <w:r w:rsidR="0008713F" w:rsidRPr="00AC2CC9">
              <w:rPr>
                <w:noProof/>
                <w:webHidden/>
              </w:rPr>
              <w:fldChar w:fldCharType="end"/>
            </w:r>
          </w:hyperlink>
        </w:p>
        <w:p w14:paraId="12A0136B" w14:textId="77777777" w:rsidR="0008713F" w:rsidRPr="00AC2CC9" w:rsidRDefault="00ED7499">
          <w:pPr>
            <w:pStyle w:val="10"/>
            <w:rPr>
              <w:rFonts w:asciiTheme="minorHAnsi" w:eastAsiaTheme="minorEastAsia" w:hAnsiTheme="minorHAnsi" w:cstheme="minorBidi"/>
              <w:b w:val="0"/>
              <w:noProof/>
              <w:kern w:val="2"/>
              <w:sz w:val="21"/>
              <w:szCs w:val="22"/>
              <w:lang w:eastAsia="zh-CN"/>
            </w:rPr>
          </w:pPr>
          <w:hyperlink w:anchor="_Toc403603027" w:history="1">
            <w:r w:rsidR="0008713F" w:rsidRPr="00AC2CC9">
              <w:rPr>
                <w:rStyle w:val="af1"/>
                <w:noProof/>
                <w:color w:val="auto"/>
                <w:lang w:eastAsia="zh-CN"/>
              </w:rPr>
              <w:t>3</w:t>
            </w:r>
            <w:r w:rsidR="0008713F" w:rsidRPr="00AC2CC9">
              <w:rPr>
                <w:rFonts w:asciiTheme="minorHAnsi" w:eastAsiaTheme="minorEastAsia" w:hAnsiTheme="minorHAnsi" w:cstheme="minorBidi"/>
                <w:b w:val="0"/>
                <w:noProof/>
                <w:kern w:val="2"/>
                <w:sz w:val="21"/>
                <w:szCs w:val="22"/>
                <w:lang w:eastAsia="zh-CN"/>
              </w:rPr>
              <w:tab/>
            </w:r>
            <w:r w:rsidR="0008713F" w:rsidRPr="00AC2CC9">
              <w:rPr>
                <w:rStyle w:val="af1"/>
                <w:noProof/>
                <w:color w:val="auto"/>
                <w:lang w:eastAsia="zh-CN"/>
              </w:rPr>
              <w:t>Related works of hardware design</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_Toc403603027 \h </w:instrText>
            </w:r>
            <w:r w:rsidR="0008713F" w:rsidRPr="00AC2CC9">
              <w:rPr>
                <w:noProof/>
                <w:webHidden/>
              </w:rPr>
            </w:r>
            <w:r w:rsidR="0008713F" w:rsidRPr="00AC2CC9">
              <w:rPr>
                <w:noProof/>
                <w:webHidden/>
              </w:rPr>
              <w:fldChar w:fldCharType="separate"/>
            </w:r>
            <w:r w:rsidR="00EF6250">
              <w:rPr>
                <w:noProof/>
                <w:webHidden/>
              </w:rPr>
              <w:t>16</w:t>
            </w:r>
            <w:r w:rsidR="0008713F" w:rsidRPr="00AC2CC9">
              <w:rPr>
                <w:noProof/>
                <w:webHidden/>
              </w:rPr>
              <w:fldChar w:fldCharType="end"/>
            </w:r>
          </w:hyperlink>
        </w:p>
        <w:p w14:paraId="2215A8F8" w14:textId="77777777" w:rsidR="0008713F" w:rsidRPr="00AC2CC9" w:rsidRDefault="00ED7499">
          <w:pPr>
            <w:pStyle w:val="20"/>
            <w:rPr>
              <w:rFonts w:asciiTheme="minorHAnsi" w:eastAsiaTheme="minorEastAsia" w:hAnsiTheme="minorHAnsi" w:cstheme="minorBidi"/>
              <w:noProof/>
              <w:kern w:val="2"/>
              <w:sz w:val="21"/>
              <w:szCs w:val="22"/>
              <w:lang w:eastAsia="zh-CN"/>
            </w:rPr>
          </w:pPr>
          <w:hyperlink w:anchor="_Toc403603028" w:history="1">
            <w:r w:rsidR="0008713F" w:rsidRPr="00AC2CC9">
              <w:rPr>
                <w:rStyle w:val="af1"/>
                <w:noProof/>
                <w:color w:val="auto"/>
                <w:lang w:eastAsia="zh-CN"/>
              </w:rPr>
              <w:t>3.1</w:t>
            </w:r>
            <w:r w:rsidR="0008713F" w:rsidRPr="00AC2CC9">
              <w:rPr>
                <w:rFonts w:asciiTheme="minorHAnsi" w:eastAsiaTheme="minorEastAsia" w:hAnsiTheme="minorHAnsi" w:cstheme="minorBidi"/>
                <w:noProof/>
                <w:kern w:val="2"/>
                <w:sz w:val="21"/>
                <w:szCs w:val="22"/>
                <w:lang w:eastAsia="zh-CN"/>
              </w:rPr>
              <w:tab/>
            </w:r>
            <w:r w:rsidR="0008713F" w:rsidRPr="00AC2CC9">
              <w:rPr>
                <w:rStyle w:val="af1"/>
                <w:noProof/>
                <w:color w:val="auto"/>
                <w:lang w:eastAsia="zh-CN"/>
              </w:rPr>
              <w:t>FPGAs hardware</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_Toc403603028 \h </w:instrText>
            </w:r>
            <w:r w:rsidR="0008713F" w:rsidRPr="00AC2CC9">
              <w:rPr>
                <w:noProof/>
                <w:webHidden/>
              </w:rPr>
            </w:r>
            <w:r w:rsidR="0008713F" w:rsidRPr="00AC2CC9">
              <w:rPr>
                <w:noProof/>
                <w:webHidden/>
              </w:rPr>
              <w:fldChar w:fldCharType="separate"/>
            </w:r>
            <w:r w:rsidR="00EF6250">
              <w:rPr>
                <w:noProof/>
                <w:webHidden/>
              </w:rPr>
              <w:t>16</w:t>
            </w:r>
            <w:r w:rsidR="0008713F" w:rsidRPr="00AC2CC9">
              <w:rPr>
                <w:noProof/>
                <w:webHidden/>
              </w:rPr>
              <w:fldChar w:fldCharType="end"/>
            </w:r>
          </w:hyperlink>
        </w:p>
        <w:p w14:paraId="33FFF54E" w14:textId="77777777" w:rsidR="0008713F" w:rsidRPr="00AC2CC9" w:rsidRDefault="00ED7499">
          <w:pPr>
            <w:pStyle w:val="30"/>
            <w:rPr>
              <w:rFonts w:asciiTheme="minorHAnsi" w:eastAsiaTheme="minorEastAsia" w:hAnsiTheme="minorHAnsi" w:cstheme="minorBidi"/>
              <w:noProof/>
              <w:kern w:val="2"/>
              <w:sz w:val="21"/>
              <w:szCs w:val="22"/>
              <w:lang w:eastAsia="zh-CN"/>
            </w:rPr>
          </w:pPr>
          <w:hyperlink w:anchor="_Toc403603029" w:history="1">
            <w:r w:rsidR="0008713F" w:rsidRPr="00AC2CC9">
              <w:rPr>
                <w:rStyle w:val="af1"/>
                <w:noProof/>
                <w:color w:val="auto"/>
                <w:lang w:eastAsia="zh-CN"/>
              </w:rPr>
              <w:t>3.1.1</w:t>
            </w:r>
            <w:r w:rsidR="0008713F" w:rsidRPr="00AC2CC9">
              <w:rPr>
                <w:rFonts w:asciiTheme="minorHAnsi" w:eastAsiaTheme="minorEastAsia" w:hAnsiTheme="minorHAnsi" w:cstheme="minorBidi"/>
                <w:noProof/>
                <w:kern w:val="2"/>
                <w:sz w:val="21"/>
                <w:szCs w:val="22"/>
                <w:lang w:eastAsia="zh-CN"/>
              </w:rPr>
              <w:tab/>
            </w:r>
            <w:r w:rsidR="0008713F" w:rsidRPr="00AC2CC9">
              <w:rPr>
                <w:rStyle w:val="af1"/>
                <w:noProof/>
                <w:color w:val="auto"/>
                <w:lang w:eastAsia="zh-CN"/>
              </w:rPr>
              <w:t>Wishbone bus</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_Toc403603029 \h </w:instrText>
            </w:r>
            <w:r w:rsidR="0008713F" w:rsidRPr="00AC2CC9">
              <w:rPr>
                <w:noProof/>
                <w:webHidden/>
              </w:rPr>
            </w:r>
            <w:r w:rsidR="0008713F" w:rsidRPr="00AC2CC9">
              <w:rPr>
                <w:noProof/>
                <w:webHidden/>
              </w:rPr>
              <w:fldChar w:fldCharType="separate"/>
            </w:r>
            <w:r w:rsidR="00EF6250">
              <w:rPr>
                <w:noProof/>
                <w:webHidden/>
              </w:rPr>
              <w:t>17</w:t>
            </w:r>
            <w:r w:rsidR="0008713F" w:rsidRPr="00AC2CC9">
              <w:rPr>
                <w:noProof/>
                <w:webHidden/>
              </w:rPr>
              <w:fldChar w:fldCharType="end"/>
            </w:r>
          </w:hyperlink>
        </w:p>
        <w:p w14:paraId="7D72888D" w14:textId="77777777" w:rsidR="0008713F" w:rsidRPr="00AC2CC9" w:rsidRDefault="00ED7499">
          <w:pPr>
            <w:pStyle w:val="30"/>
            <w:rPr>
              <w:rFonts w:asciiTheme="minorHAnsi" w:eastAsiaTheme="minorEastAsia" w:hAnsiTheme="minorHAnsi" w:cstheme="minorBidi"/>
              <w:noProof/>
              <w:kern w:val="2"/>
              <w:sz w:val="21"/>
              <w:szCs w:val="22"/>
              <w:lang w:eastAsia="zh-CN"/>
            </w:rPr>
          </w:pPr>
          <w:hyperlink w:anchor="_Toc403603030" w:history="1">
            <w:r w:rsidR="0008713F" w:rsidRPr="00AC2CC9">
              <w:rPr>
                <w:rStyle w:val="af1"/>
                <w:noProof/>
                <w:color w:val="auto"/>
                <w:lang w:eastAsia="zh-CN"/>
              </w:rPr>
              <w:t>3.1.2</w:t>
            </w:r>
            <w:r w:rsidR="0008713F" w:rsidRPr="00AC2CC9">
              <w:rPr>
                <w:rFonts w:asciiTheme="minorHAnsi" w:eastAsiaTheme="minorEastAsia" w:hAnsiTheme="minorHAnsi" w:cstheme="minorBidi"/>
                <w:noProof/>
                <w:kern w:val="2"/>
                <w:sz w:val="21"/>
                <w:szCs w:val="22"/>
                <w:lang w:eastAsia="zh-CN"/>
              </w:rPr>
              <w:tab/>
            </w:r>
            <w:r w:rsidR="0008713F" w:rsidRPr="00AC2CC9">
              <w:rPr>
                <w:rStyle w:val="af1"/>
                <w:noProof/>
                <w:color w:val="auto"/>
                <w:lang w:eastAsia="zh-CN"/>
              </w:rPr>
              <w:t>I2C vs SPI</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_Toc403603030 \h </w:instrText>
            </w:r>
            <w:r w:rsidR="0008713F" w:rsidRPr="00AC2CC9">
              <w:rPr>
                <w:noProof/>
                <w:webHidden/>
              </w:rPr>
            </w:r>
            <w:r w:rsidR="0008713F" w:rsidRPr="00AC2CC9">
              <w:rPr>
                <w:noProof/>
                <w:webHidden/>
              </w:rPr>
              <w:fldChar w:fldCharType="separate"/>
            </w:r>
            <w:r w:rsidR="00EF6250">
              <w:rPr>
                <w:noProof/>
                <w:webHidden/>
              </w:rPr>
              <w:t>17</w:t>
            </w:r>
            <w:r w:rsidR="0008713F" w:rsidRPr="00AC2CC9">
              <w:rPr>
                <w:noProof/>
                <w:webHidden/>
              </w:rPr>
              <w:fldChar w:fldCharType="end"/>
            </w:r>
          </w:hyperlink>
        </w:p>
        <w:p w14:paraId="2DED738C" w14:textId="77777777" w:rsidR="0008713F" w:rsidRPr="00AC2CC9" w:rsidRDefault="00ED7499">
          <w:pPr>
            <w:pStyle w:val="30"/>
            <w:rPr>
              <w:rFonts w:asciiTheme="minorHAnsi" w:eastAsiaTheme="minorEastAsia" w:hAnsiTheme="minorHAnsi" w:cstheme="minorBidi"/>
              <w:noProof/>
              <w:kern w:val="2"/>
              <w:sz w:val="21"/>
              <w:szCs w:val="22"/>
              <w:lang w:eastAsia="zh-CN"/>
            </w:rPr>
          </w:pPr>
          <w:hyperlink w:anchor="_Toc403603031" w:history="1">
            <w:r w:rsidR="0008713F" w:rsidRPr="00AC2CC9">
              <w:rPr>
                <w:rStyle w:val="af1"/>
                <w:noProof/>
                <w:color w:val="auto"/>
                <w:lang w:eastAsia="zh-CN"/>
              </w:rPr>
              <w:t>3.1.3</w:t>
            </w:r>
            <w:r w:rsidR="0008713F" w:rsidRPr="00AC2CC9">
              <w:rPr>
                <w:rFonts w:asciiTheme="minorHAnsi" w:eastAsiaTheme="minorEastAsia" w:hAnsiTheme="minorHAnsi" w:cstheme="minorBidi"/>
                <w:noProof/>
                <w:kern w:val="2"/>
                <w:sz w:val="21"/>
                <w:szCs w:val="22"/>
                <w:lang w:eastAsia="zh-CN"/>
              </w:rPr>
              <w:tab/>
            </w:r>
            <w:r w:rsidR="0008713F" w:rsidRPr="00AC2CC9">
              <w:rPr>
                <w:rStyle w:val="af1"/>
                <w:noProof/>
                <w:color w:val="auto"/>
                <w:lang w:eastAsia="zh-CN"/>
              </w:rPr>
              <w:t>Internal oscillator (OSCH)</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_Toc403603031 \h </w:instrText>
            </w:r>
            <w:r w:rsidR="0008713F" w:rsidRPr="00AC2CC9">
              <w:rPr>
                <w:noProof/>
                <w:webHidden/>
              </w:rPr>
            </w:r>
            <w:r w:rsidR="0008713F" w:rsidRPr="00AC2CC9">
              <w:rPr>
                <w:noProof/>
                <w:webHidden/>
              </w:rPr>
              <w:fldChar w:fldCharType="separate"/>
            </w:r>
            <w:r w:rsidR="00EF6250">
              <w:rPr>
                <w:noProof/>
                <w:webHidden/>
              </w:rPr>
              <w:t>18</w:t>
            </w:r>
            <w:r w:rsidR="0008713F" w:rsidRPr="00AC2CC9">
              <w:rPr>
                <w:noProof/>
                <w:webHidden/>
              </w:rPr>
              <w:fldChar w:fldCharType="end"/>
            </w:r>
          </w:hyperlink>
        </w:p>
        <w:p w14:paraId="0976921C" w14:textId="77777777" w:rsidR="0008713F" w:rsidRPr="00AC2CC9" w:rsidRDefault="00ED7499">
          <w:pPr>
            <w:pStyle w:val="30"/>
            <w:rPr>
              <w:rFonts w:asciiTheme="minorHAnsi" w:eastAsiaTheme="minorEastAsia" w:hAnsiTheme="minorHAnsi" w:cstheme="minorBidi"/>
              <w:noProof/>
              <w:kern w:val="2"/>
              <w:sz w:val="21"/>
              <w:szCs w:val="22"/>
              <w:lang w:eastAsia="zh-CN"/>
            </w:rPr>
          </w:pPr>
          <w:hyperlink w:anchor="_Toc403603032" w:history="1">
            <w:r w:rsidR="0008713F" w:rsidRPr="00AC2CC9">
              <w:rPr>
                <w:rStyle w:val="af1"/>
                <w:noProof/>
                <w:color w:val="auto"/>
                <w:lang w:eastAsia="zh-CN"/>
              </w:rPr>
              <w:t>3.1.4</w:t>
            </w:r>
            <w:r w:rsidR="0008713F" w:rsidRPr="00AC2CC9">
              <w:rPr>
                <w:rFonts w:asciiTheme="minorHAnsi" w:eastAsiaTheme="minorEastAsia" w:hAnsiTheme="minorHAnsi" w:cstheme="minorBidi"/>
                <w:noProof/>
                <w:kern w:val="2"/>
                <w:sz w:val="21"/>
                <w:szCs w:val="22"/>
                <w:lang w:eastAsia="zh-CN"/>
              </w:rPr>
              <w:tab/>
            </w:r>
            <w:r w:rsidR="0008713F" w:rsidRPr="00AC2CC9">
              <w:rPr>
                <w:rStyle w:val="af1"/>
                <w:noProof/>
                <w:color w:val="auto"/>
                <w:lang w:eastAsia="zh-CN"/>
              </w:rPr>
              <w:t>Memory model</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_Toc403603032 \h </w:instrText>
            </w:r>
            <w:r w:rsidR="0008713F" w:rsidRPr="00AC2CC9">
              <w:rPr>
                <w:noProof/>
                <w:webHidden/>
              </w:rPr>
            </w:r>
            <w:r w:rsidR="0008713F" w:rsidRPr="00AC2CC9">
              <w:rPr>
                <w:noProof/>
                <w:webHidden/>
              </w:rPr>
              <w:fldChar w:fldCharType="separate"/>
            </w:r>
            <w:r w:rsidR="00EF6250">
              <w:rPr>
                <w:noProof/>
                <w:webHidden/>
              </w:rPr>
              <w:t>19</w:t>
            </w:r>
            <w:r w:rsidR="0008713F" w:rsidRPr="00AC2CC9">
              <w:rPr>
                <w:noProof/>
                <w:webHidden/>
              </w:rPr>
              <w:fldChar w:fldCharType="end"/>
            </w:r>
          </w:hyperlink>
        </w:p>
        <w:p w14:paraId="24D00441" w14:textId="77777777" w:rsidR="0008713F" w:rsidRPr="00AC2CC9" w:rsidRDefault="00ED7499">
          <w:pPr>
            <w:pStyle w:val="10"/>
            <w:rPr>
              <w:rFonts w:asciiTheme="minorHAnsi" w:eastAsiaTheme="minorEastAsia" w:hAnsiTheme="minorHAnsi" w:cstheme="minorBidi"/>
              <w:b w:val="0"/>
              <w:noProof/>
              <w:kern w:val="2"/>
              <w:sz w:val="21"/>
              <w:szCs w:val="22"/>
              <w:lang w:eastAsia="zh-CN"/>
            </w:rPr>
          </w:pPr>
          <w:hyperlink w:anchor="_Toc403603033" w:history="1">
            <w:r w:rsidR="0008713F" w:rsidRPr="00AC2CC9">
              <w:rPr>
                <w:rStyle w:val="af1"/>
                <w:noProof/>
                <w:color w:val="auto"/>
                <w:lang w:eastAsia="zh-CN"/>
              </w:rPr>
              <w:t>4</w:t>
            </w:r>
            <w:r w:rsidR="0008713F" w:rsidRPr="00AC2CC9">
              <w:rPr>
                <w:rFonts w:asciiTheme="minorHAnsi" w:eastAsiaTheme="minorEastAsia" w:hAnsiTheme="minorHAnsi" w:cstheme="minorBidi"/>
                <w:b w:val="0"/>
                <w:noProof/>
                <w:kern w:val="2"/>
                <w:sz w:val="21"/>
                <w:szCs w:val="22"/>
                <w:lang w:eastAsia="zh-CN"/>
              </w:rPr>
              <w:tab/>
            </w:r>
            <w:r w:rsidR="0008713F" w:rsidRPr="00AC2CC9">
              <w:rPr>
                <w:rStyle w:val="af1"/>
                <w:noProof/>
                <w:color w:val="auto"/>
                <w:lang w:eastAsia="zh-CN"/>
              </w:rPr>
              <w:t>System design and implementation</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_Toc403603033 \h </w:instrText>
            </w:r>
            <w:r w:rsidR="0008713F" w:rsidRPr="00AC2CC9">
              <w:rPr>
                <w:noProof/>
                <w:webHidden/>
              </w:rPr>
            </w:r>
            <w:r w:rsidR="0008713F" w:rsidRPr="00AC2CC9">
              <w:rPr>
                <w:noProof/>
                <w:webHidden/>
              </w:rPr>
              <w:fldChar w:fldCharType="separate"/>
            </w:r>
            <w:r w:rsidR="00EF6250">
              <w:rPr>
                <w:noProof/>
                <w:webHidden/>
              </w:rPr>
              <w:t>20</w:t>
            </w:r>
            <w:r w:rsidR="0008713F" w:rsidRPr="00AC2CC9">
              <w:rPr>
                <w:noProof/>
                <w:webHidden/>
              </w:rPr>
              <w:fldChar w:fldCharType="end"/>
            </w:r>
          </w:hyperlink>
        </w:p>
        <w:p w14:paraId="5B400169" w14:textId="77777777" w:rsidR="0008713F" w:rsidRPr="00AC2CC9" w:rsidRDefault="00ED7499">
          <w:pPr>
            <w:pStyle w:val="20"/>
            <w:rPr>
              <w:rFonts w:asciiTheme="minorHAnsi" w:eastAsiaTheme="minorEastAsia" w:hAnsiTheme="minorHAnsi" w:cstheme="minorBidi"/>
              <w:noProof/>
              <w:kern w:val="2"/>
              <w:sz w:val="21"/>
              <w:szCs w:val="22"/>
              <w:lang w:eastAsia="zh-CN"/>
            </w:rPr>
          </w:pPr>
          <w:hyperlink w:anchor="_Toc403603034" w:history="1">
            <w:r w:rsidR="0008713F" w:rsidRPr="00AC2CC9">
              <w:rPr>
                <w:rStyle w:val="af1"/>
                <w:noProof/>
                <w:color w:val="auto"/>
                <w:lang w:eastAsia="zh-CN"/>
              </w:rPr>
              <w:t>4.1</w:t>
            </w:r>
            <w:r w:rsidR="0008713F" w:rsidRPr="00AC2CC9">
              <w:rPr>
                <w:rFonts w:asciiTheme="minorHAnsi" w:eastAsiaTheme="minorEastAsia" w:hAnsiTheme="minorHAnsi" w:cstheme="minorBidi"/>
                <w:noProof/>
                <w:kern w:val="2"/>
                <w:sz w:val="21"/>
                <w:szCs w:val="22"/>
                <w:lang w:eastAsia="zh-CN"/>
              </w:rPr>
              <w:tab/>
            </w:r>
            <w:r w:rsidR="0008713F" w:rsidRPr="00AC2CC9">
              <w:rPr>
                <w:rStyle w:val="af1"/>
                <w:noProof/>
                <w:color w:val="auto"/>
                <w:lang w:eastAsia="zh-CN"/>
              </w:rPr>
              <w:t>Global sets</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_Toc403603034 \h </w:instrText>
            </w:r>
            <w:r w:rsidR="0008713F" w:rsidRPr="00AC2CC9">
              <w:rPr>
                <w:noProof/>
                <w:webHidden/>
              </w:rPr>
            </w:r>
            <w:r w:rsidR="0008713F" w:rsidRPr="00AC2CC9">
              <w:rPr>
                <w:noProof/>
                <w:webHidden/>
              </w:rPr>
              <w:fldChar w:fldCharType="separate"/>
            </w:r>
            <w:r w:rsidR="00EF6250">
              <w:rPr>
                <w:noProof/>
                <w:webHidden/>
              </w:rPr>
              <w:t>20</w:t>
            </w:r>
            <w:r w:rsidR="0008713F" w:rsidRPr="00AC2CC9">
              <w:rPr>
                <w:noProof/>
                <w:webHidden/>
              </w:rPr>
              <w:fldChar w:fldCharType="end"/>
            </w:r>
          </w:hyperlink>
        </w:p>
        <w:p w14:paraId="41830424" w14:textId="77777777" w:rsidR="0008713F" w:rsidRPr="00AC2CC9" w:rsidRDefault="00ED7499">
          <w:pPr>
            <w:pStyle w:val="20"/>
            <w:rPr>
              <w:rFonts w:asciiTheme="minorHAnsi" w:eastAsiaTheme="minorEastAsia" w:hAnsiTheme="minorHAnsi" w:cstheme="minorBidi"/>
              <w:noProof/>
              <w:kern w:val="2"/>
              <w:sz w:val="21"/>
              <w:szCs w:val="22"/>
              <w:lang w:eastAsia="zh-CN"/>
            </w:rPr>
          </w:pPr>
          <w:hyperlink w:anchor="_Toc403603035" w:history="1">
            <w:r w:rsidR="0008713F" w:rsidRPr="00AC2CC9">
              <w:rPr>
                <w:rStyle w:val="af1"/>
                <w:noProof/>
                <w:color w:val="auto"/>
                <w:lang w:eastAsia="zh-CN"/>
              </w:rPr>
              <w:t>4.2</w:t>
            </w:r>
            <w:r w:rsidR="0008713F" w:rsidRPr="00AC2CC9">
              <w:rPr>
                <w:rFonts w:asciiTheme="minorHAnsi" w:eastAsiaTheme="minorEastAsia" w:hAnsiTheme="minorHAnsi" w:cstheme="minorBidi"/>
                <w:noProof/>
                <w:kern w:val="2"/>
                <w:sz w:val="21"/>
                <w:szCs w:val="22"/>
                <w:lang w:eastAsia="zh-CN"/>
              </w:rPr>
              <w:tab/>
            </w:r>
            <w:r w:rsidR="0008713F" w:rsidRPr="00AC2CC9">
              <w:rPr>
                <w:rStyle w:val="af1"/>
                <w:noProof/>
                <w:color w:val="auto"/>
                <w:lang w:eastAsia="zh-CN"/>
              </w:rPr>
              <w:t>SPI and OSCH</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_Toc403603035 \h </w:instrText>
            </w:r>
            <w:r w:rsidR="0008713F" w:rsidRPr="00AC2CC9">
              <w:rPr>
                <w:noProof/>
                <w:webHidden/>
              </w:rPr>
            </w:r>
            <w:r w:rsidR="0008713F" w:rsidRPr="00AC2CC9">
              <w:rPr>
                <w:noProof/>
                <w:webHidden/>
              </w:rPr>
              <w:fldChar w:fldCharType="separate"/>
            </w:r>
            <w:r w:rsidR="00EF6250">
              <w:rPr>
                <w:noProof/>
                <w:webHidden/>
              </w:rPr>
              <w:t>21</w:t>
            </w:r>
            <w:r w:rsidR="0008713F" w:rsidRPr="00AC2CC9">
              <w:rPr>
                <w:noProof/>
                <w:webHidden/>
              </w:rPr>
              <w:fldChar w:fldCharType="end"/>
            </w:r>
          </w:hyperlink>
        </w:p>
        <w:p w14:paraId="5A42C19A" w14:textId="77777777" w:rsidR="0008713F" w:rsidRPr="00AC2CC9" w:rsidRDefault="00ED7499">
          <w:pPr>
            <w:pStyle w:val="20"/>
            <w:rPr>
              <w:rFonts w:asciiTheme="minorHAnsi" w:eastAsiaTheme="minorEastAsia" w:hAnsiTheme="minorHAnsi" w:cstheme="minorBidi"/>
              <w:noProof/>
              <w:kern w:val="2"/>
              <w:sz w:val="21"/>
              <w:szCs w:val="22"/>
              <w:lang w:eastAsia="zh-CN"/>
            </w:rPr>
          </w:pPr>
          <w:hyperlink w:anchor="_Toc403603036" w:history="1">
            <w:r w:rsidR="0008713F" w:rsidRPr="00AC2CC9">
              <w:rPr>
                <w:rStyle w:val="af1"/>
                <w:noProof/>
                <w:color w:val="auto"/>
                <w:lang w:eastAsia="zh-CN"/>
              </w:rPr>
              <w:t>4.3</w:t>
            </w:r>
            <w:r w:rsidR="0008713F" w:rsidRPr="00AC2CC9">
              <w:rPr>
                <w:rFonts w:asciiTheme="minorHAnsi" w:eastAsiaTheme="minorEastAsia" w:hAnsiTheme="minorHAnsi" w:cstheme="minorBidi"/>
                <w:noProof/>
                <w:kern w:val="2"/>
                <w:sz w:val="21"/>
                <w:szCs w:val="22"/>
                <w:lang w:eastAsia="zh-CN"/>
              </w:rPr>
              <w:tab/>
            </w:r>
            <w:r w:rsidR="0008713F" w:rsidRPr="00AC2CC9">
              <w:rPr>
                <w:rStyle w:val="af1"/>
                <w:noProof/>
                <w:color w:val="auto"/>
                <w:lang w:eastAsia="zh-CN"/>
              </w:rPr>
              <w:t>Sorting and median filter</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_Toc403603036 \h </w:instrText>
            </w:r>
            <w:r w:rsidR="0008713F" w:rsidRPr="00AC2CC9">
              <w:rPr>
                <w:noProof/>
                <w:webHidden/>
              </w:rPr>
            </w:r>
            <w:r w:rsidR="0008713F" w:rsidRPr="00AC2CC9">
              <w:rPr>
                <w:noProof/>
                <w:webHidden/>
              </w:rPr>
              <w:fldChar w:fldCharType="separate"/>
            </w:r>
            <w:r w:rsidR="00EF6250">
              <w:rPr>
                <w:noProof/>
                <w:webHidden/>
              </w:rPr>
              <w:t>22</w:t>
            </w:r>
            <w:r w:rsidR="0008713F" w:rsidRPr="00AC2CC9">
              <w:rPr>
                <w:noProof/>
                <w:webHidden/>
              </w:rPr>
              <w:fldChar w:fldCharType="end"/>
            </w:r>
          </w:hyperlink>
        </w:p>
        <w:p w14:paraId="4E0A19B2" w14:textId="77777777" w:rsidR="0008713F" w:rsidRPr="00AC2CC9" w:rsidRDefault="00ED7499">
          <w:pPr>
            <w:pStyle w:val="20"/>
            <w:rPr>
              <w:rFonts w:asciiTheme="minorHAnsi" w:eastAsiaTheme="minorEastAsia" w:hAnsiTheme="minorHAnsi" w:cstheme="minorBidi"/>
              <w:noProof/>
              <w:kern w:val="2"/>
              <w:sz w:val="21"/>
              <w:szCs w:val="22"/>
              <w:lang w:eastAsia="zh-CN"/>
            </w:rPr>
          </w:pPr>
          <w:hyperlink w:anchor="_Toc403603037" w:history="1">
            <w:r w:rsidR="0008713F" w:rsidRPr="00AC2CC9">
              <w:rPr>
                <w:rStyle w:val="af1"/>
                <w:noProof/>
                <w:color w:val="auto"/>
                <w:lang w:eastAsia="zh-CN"/>
              </w:rPr>
              <w:t>4.4</w:t>
            </w:r>
            <w:r w:rsidR="0008713F" w:rsidRPr="00AC2CC9">
              <w:rPr>
                <w:rFonts w:asciiTheme="minorHAnsi" w:eastAsiaTheme="minorEastAsia" w:hAnsiTheme="minorHAnsi" w:cstheme="minorBidi"/>
                <w:noProof/>
                <w:kern w:val="2"/>
                <w:sz w:val="21"/>
                <w:szCs w:val="22"/>
                <w:lang w:eastAsia="zh-CN"/>
              </w:rPr>
              <w:tab/>
            </w:r>
            <w:r w:rsidR="0008713F" w:rsidRPr="00AC2CC9">
              <w:rPr>
                <w:rStyle w:val="af1"/>
                <w:noProof/>
                <w:color w:val="auto"/>
                <w:lang w:eastAsia="zh-CN"/>
              </w:rPr>
              <w:t>Convolution and Gaussian filter</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_Toc403603037 \h </w:instrText>
            </w:r>
            <w:r w:rsidR="0008713F" w:rsidRPr="00AC2CC9">
              <w:rPr>
                <w:noProof/>
                <w:webHidden/>
              </w:rPr>
            </w:r>
            <w:r w:rsidR="0008713F" w:rsidRPr="00AC2CC9">
              <w:rPr>
                <w:noProof/>
                <w:webHidden/>
              </w:rPr>
              <w:fldChar w:fldCharType="separate"/>
            </w:r>
            <w:r w:rsidR="00EF6250">
              <w:rPr>
                <w:noProof/>
                <w:webHidden/>
              </w:rPr>
              <w:t>25</w:t>
            </w:r>
            <w:r w:rsidR="0008713F" w:rsidRPr="00AC2CC9">
              <w:rPr>
                <w:noProof/>
                <w:webHidden/>
              </w:rPr>
              <w:fldChar w:fldCharType="end"/>
            </w:r>
          </w:hyperlink>
        </w:p>
        <w:p w14:paraId="748898F4" w14:textId="77777777" w:rsidR="0008713F" w:rsidRPr="00AC2CC9" w:rsidRDefault="00ED7499">
          <w:pPr>
            <w:pStyle w:val="20"/>
            <w:rPr>
              <w:rFonts w:asciiTheme="minorHAnsi" w:eastAsiaTheme="minorEastAsia" w:hAnsiTheme="minorHAnsi" w:cstheme="minorBidi"/>
              <w:noProof/>
              <w:kern w:val="2"/>
              <w:sz w:val="21"/>
              <w:szCs w:val="22"/>
              <w:lang w:eastAsia="zh-CN"/>
            </w:rPr>
          </w:pPr>
          <w:hyperlink w:anchor="_Toc403603038" w:history="1">
            <w:r w:rsidR="0008713F" w:rsidRPr="00AC2CC9">
              <w:rPr>
                <w:rStyle w:val="af1"/>
                <w:noProof/>
                <w:color w:val="auto"/>
                <w:lang w:eastAsia="zh-CN"/>
              </w:rPr>
              <w:t>4.5</w:t>
            </w:r>
            <w:r w:rsidR="0008713F" w:rsidRPr="00AC2CC9">
              <w:rPr>
                <w:rFonts w:asciiTheme="minorHAnsi" w:eastAsiaTheme="minorEastAsia" w:hAnsiTheme="minorHAnsi" w:cstheme="minorBidi"/>
                <w:noProof/>
                <w:kern w:val="2"/>
                <w:sz w:val="21"/>
                <w:szCs w:val="22"/>
                <w:lang w:eastAsia="zh-CN"/>
              </w:rPr>
              <w:tab/>
            </w:r>
            <w:r w:rsidR="0008713F" w:rsidRPr="00AC2CC9">
              <w:rPr>
                <w:rStyle w:val="af1"/>
                <w:noProof/>
                <w:color w:val="auto"/>
                <w:lang w:eastAsia="zh-CN"/>
              </w:rPr>
              <w:t>Convolution package and component.</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_Toc403603038 \h </w:instrText>
            </w:r>
            <w:r w:rsidR="0008713F" w:rsidRPr="00AC2CC9">
              <w:rPr>
                <w:noProof/>
                <w:webHidden/>
              </w:rPr>
            </w:r>
            <w:r w:rsidR="0008713F" w:rsidRPr="00AC2CC9">
              <w:rPr>
                <w:noProof/>
                <w:webHidden/>
              </w:rPr>
              <w:fldChar w:fldCharType="separate"/>
            </w:r>
            <w:r w:rsidR="00EF6250">
              <w:rPr>
                <w:noProof/>
                <w:webHidden/>
              </w:rPr>
              <w:t>26</w:t>
            </w:r>
            <w:r w:rsidR="0008713F" w:rsidRPr="00AC2CC9">
              <w:rPr>
                <w:noProof/>
                <w:webHidden/>
              </w:rPr>
              <w:fldChar w:fldCharType="end"/>
            </w:r>
          </w:hyperlink>
        </w:p>
        <w:p w14:paraId="3760B9EF" w14:textId="77777777" w:rsidR="0008713F" w:rsidRPr="00AC2CC9" w:rsidRDefault="00ED7499">
          <w:pPr>
            <w:pStyle w:val="20"/>
            <w:rPr>
              <w:rFonts w:asciiTheme="minorHAnsi" w:eastAsiaTheme="minorEastAsia" w:hAnsiTheme="minorHAnsi" w:cstheme="minorBidi"/>
              <w:noProof/>
              <w:kern w:val="2"/>
              <w:sz w:val="21"/>
              <w:szCs w:val="22"/>
              <w:lang w:eastAsia="zh-CN"/>
            </w:rPr>
          </w:pPr>
          <w:hyperlink w:anchor="_Toc403603039" w:history="1">
            <w:r w:rsidR="0008713F" w:rsidRPr="00AC2CC9">
              <w:rPr>
                <w:rStyle w:val="af1"/>
                <w:noProof/>
                <w:color w:val="auto"/>
                <w:lang w:eastAsia="zh-CN"/>
              </w:rPr>
              <w:t>4.6</w:t>
            </w:r>
            <w:r w:rsidR="0008713F" w:rsidRPr="00AC2CC9">
              <w:rPr>
                <w:rFonts w:asciiTheme="minorHAnsi" w:eastAsiaTheme="minorEastAsia" w:hAnsiTheme="minorHAnsi" w:cstheme="minorBidi"/>
                <w:noProof/>
                <w:kern w:val="2"/>
                <w:sz w:val="21"/>
                <w:szCs w:val="22"/>
                <w:lang w:eastAsia="zh-CN"/>
              </w:rPr>
              <w:tab/>
            </w:r>
            <w:r w:rsidR="0008713F" w:rsidRPr="00AC2CC9">
              <w:rPr>
                <w:rStyle w:val="af1"/>
                <w:noProof/>
                <w:color w:val="auto"/>
                <w:lang w:eastAsia="zh-CN"/>
              </w:rPr>
              <w:t>Neural networks</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_Toc403603039 \h </w:instrText>
            </w:r>
            <w:r w:rsidR="0008713F" w:rsidRPr="00AC2CC9">
              <w:rPr>
                <w:noProof/>
                <w:webHidden/>
              </w:rPr>
            </w:r>
            <w:r w:rsidR="0008713F" w:rsidRPr="00AC2CC9">
              <w:rPr>
                <w:noProof/>
                <w:webHidden/>
              </w:rPr>
              <w:fldChar w:fldCharType="separate"/>
            </w:r>
            <w:r w:rsidR="00EF6250">
              <w:rPr>
                <w:noProof/>
                <w:webHidden/>
              </w:rPr>
              <w:t>28</w:t>
            </w:r>
            <w:r w:rsidR="0008713F" w:rsidRPr="00AC2CC9">
              <w:rPr>
                <w:noProof/>
                <w:webHidden/>
              </w:rPr>
              <w:fldChar w:fldCharType="end"/>
            </w:r>
          </w:hyperlink>
        </w:p>
        <w:p w14:paraId="14C9D1E1" w14:textId="77777777" w:rsidR="0008713F" w:rsidRPr="00AC2CC9" w:rsidRDefault="00ED7499">
          <w:pPr>
            <w:pStyle w:val="10"/>
            <w:rPr>
              <w:rFonts w:asciiTheme="minorHAnsi" w:eastAsiaTheme="minorEastAsia" w:hAnsiTheme="minorHAnsi" w:cstheme="minorBidi"/>
              <w:b w:val="0"/>
              <w:noProof/>
              <w:kern w:val="2"/>
              <w:sz w:val="21"/>
              <w:szCs w:val="22"/>
              <w:lang w:eastAsia="zh-CN"/>
            </w:rPr>
          </w:pPr>
          <w:hyperlink w:anchor="_Toc403603040" w:history="1">
            <w:r w:rsidR="0008713F" w:rsidRPr="00AC2CC9">
              <w:rPr>
                <w:rStyle w:val="af1"/>
                <w:noProof/>
                <w:color w:val="auto"/>
                <w:lang w:eastAsia="zh-CN"/>
              </w:rPr>
              <w:t>5</w:t>
            </w:r>
            <w:r w:rsidR="0008713F" w:rsidRPr="00AC2CC9">
              <w:rPr>
                <w:rFonts w:asciiTheme="minorHAnsi" w:eastAsiaTheme="minorEastAsia" w:hAnsiTheme="minorHAnsi" w:cstheme="minorBidi"/>
                <w:b w:val="0"/>
                <w:noProof/>
                <w:kern w:val="2"/>
                <w:sz w:val="21"/>
                <w:szCs w:val="22"/>
                <w:lang w:eastAsia="zh-CN"/>
              </w:rPr>
              <w:tab/>
            </w:r>
            <w:r w:rsidR="0008713F" w:rsidRPr="00AC2CC9">
              <w:rPr>
                <w:rStyle w:val="af1"/>
                <w:noProof/>
                <w:color w:val="auto"/>
                <w:lang w:eastAsia="zh-CN"/>
              </w:rPr>
              <w:t>Experiments and results</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_Toc403603040 \h </w:instrText>
            </w:r>
            <w:r w:rsidR="0008713F" w:rsidRPr="00AC2CC9">
              <w:rPr>
                <w:noProof/>
                <w:webHidden/>
              </w:rPr>
            </w:r>
            <w:r w:rsidR="0008713F" w:rsidRPr="00AC2CC9">
              <w:rPr>
                <w:noProof/>
                <w:webHidden/>
              </w:rPr>
              <w:fldChar w:fldCharType="separate"/>
            </w:r>
            <w:r w:rsidR="00EF6250">
              <w:rPr>
                <w:noProof/>
                <w:webHidden/>
              </w:rPr>
              <w:t>37</w:t>
            </w:r>
            <w:r w:rsidR="0008713F" w:rsidRPr="00AC2CC9">
              <w:rPr>
                <w:noProof/>
                <w:webHidden/>
              </w:rPr>
              <w:fldChar w:fldCharType="end"/>
            </w:r>
          </w:hyperlink>
        </w:p>
        <w:p w14:paraId="1D85663A" w14:textId="77777777" w:rsidR="0008713F" w:rsidRPr="00AC2CC9" w:rsidRDefault="00ED7499">
          <w:pPr>
            <w:pStyle w:val="20"/>
            <w:rPr>
              <w:rFonts w:asciiTheme="minorHAnsi" w:eastAsiaTheme="minorEastAsia" w:hAnsiTheme="minorHAnsi" w:cstheme="minorBidi"/>
              <w:noProof/>
              <w:kern w:val="2"/>
              <w:sz w:val="21"/>
              <w:szCs w:val="22"/>
              <w:lang w:eastAsia="zh-CN"/>
            </w:rPr>
          </w:pPr>
          <w:hyperlink w:anchor="_Toc403603041" w:history="1">
            <w:r w:rsidR="0008713F" w:rsidRPr="00AC2CC9">
              <w:rPr>
                <w:rStyle w:val="af1"/>
                <w:noProof/>
                <w:color w:val="auto"/>
                <w:lang w:eastAsia="zh-CN"/>
              </w:rPr>
              <w:t>5.1</w:t>
            </w:r>
            <w:r w:rsidR="0008713F" w:rsidRPr="00AC2CC9">
              <w:rPr>
                <w:rFonts w:asciiTheme="minorHAnsi" w:eastAsiaTheme="minorEastAsia" w:hAnsiTheme="minorHAnsi" w:cstheme="minorBidi"/>
                <w:noProof/>
                <w:kern w:val="2"/>
                <w:sz w:val="21"/>
                <w:szCs w:val="22"/>
                <w:lang w:eastAsia="zh-CN"/>
              </w:rPr>
              <w:tab/>
            </w:r>
            <w:r w:rsidR="0008713F" w:rsidRPr="00AC2CC9">
              <w:rPr>
                <w:rStyle w:val="af1"/>
                <w:noProof/>
                <w:color w:val="auto"/>
                <w:lang w:eastAsia="zh-CN"/>
              </w:rPr>
              <w:t>SPI interface</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_Toc403603041 \h </w:instrText>
            </w:r>
            <w:r w:rsidR="0008713F" w:rsidRPr="00AC2CC9">
              <w:rPr>
                <w:noProof/>
                <w:webHidden/>
              </w:rPr>
            </w:r>
            <w:r w:rsidR="0008713F" w:rsidRPr="00AC2CC9">
              <w:rPr>
                <w:noProof/>
                <w:webHidden/>
              </w:rPr>
              <w:fldChar w:fldCharType="separate"/>
            </w:r>
            <w:r w:rsidR="00EF6250">
              <w:rPr>
                <w:noProof/>
                <w:webHidden/>
              </w:rPr>
              <w:t>37</w:t>
            </w:r>
            <w:r w:rsidR="0008713F" w:rsidRPr="00AC2CC9">
              <w:rPr>
                <w:noProof/>
                <w:webHidden/>
              </w:rPr>
              <w:fldChar w:fldCharType="end"/>
            </w:r>
          </w:hyperlink>
        </w:p>
        <w:p w14:paraId="21AF8F78" w14:textId="77777777" w:rsidR="0008713F" w:rsidRPr="00AC2CC9" w:rsidRDefault="00ED7499">
          <w:pPr>
            <w:pStyle w:val="20"/>
            <w:rPr>
              <w:rFonts w:asciiTheme="minorHAnsi" w:eastAsiaTheme="minorEastAsia" w:hAnsiTheme="minorHAnsi" w:cstheme="minorBidi"/>
              <w:noProof/>
              <w:kern w:val="2"/>
              <w:sz w:val="21"/>
              <w:szCs w:val="22"/>
              <w:lang w:eastAsia="zh-CN"/>
            </w:rPr>
          </w:pPr>
          <w:hyperlink w:anchor="_Toc403603042" w:history="1">
            <w:r w:rsidR="0008713F" w:rsidRPr="00AC2CC9">
              <w:rPr>
                <w:rStyle w:val="af1"/>
                <w:noProof/>
                <w:color w:val="auto"/>
                <w:lang w:eastAsia="zh-CN"/>
              </w:rPr>
              <w:t>5.2</w:t>
            </w:r>
            <w:r w:rsidR="0008713F" w:rsidRPr="00AC2CC9">
              <w:rPr>
                <w:rFonts w:asciiTheme="minorHAnsi" w:eastAsiaTheme="minorEastAsia" w:hAnsiTheme="minorHAnsi" w:cstheme="minorBidi"/>
                <w:noProof/>
                <w:kern w:val="2"/>
                <w:sz w:val="21"/>
                <w:szCs w:val="22"/>
                <w:lang w:eastAsia="zh-CN"/>
              </w:rPr>
              <w:tab/>
            </w:r>
            <w:r w:rsidR="0008713F" w:rsidRPr="00AC2CC9">
              <w:rPr>
                <w:rStyle w:val="af1"/>
                <w:noProof/>
                <w:color w:val="auto"/>
                <w:lang w:eastAsia="zh-CN"/>
              </w:rPr>
              <w:t>Median filter</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_Toc403603042 \h </w:instrText>
            </w:r>
            <w:r w:rsidR="0008713F" w:rsidRPr="00AC2CC9">
              <w:rPr>
                <w:noProof/>
                <w:webHidden/>
              </w:rPr>
            </w:r>
            <w:r w:rsidR="0008713F" w:rsidRPr="00AC2CC9">
              <w:rPr>
                <w:noProof/>
                <w:webHidden/>
              </w:rPr>
              <w:fldChar w:fldCharType="separate"/>
            </w:r>
            <w:r w:rsidR="00EF6250">
              <w:rPr>
                <w:noProof/>
                <w:webHidden/>
              </w:rPr>
              <w:t>38</w:t>
            </w:r>
            <w:r w:rsidR="0008713F" w:rsidRPr="00AC2CC9">
              <w:rPr>
                <w:noProof/>
                <w:webHidden/>
              </w:rPr>
              <w:fldChar w:fldCharType="end"/>
            </w:r>
          </w:hyperlink>
        </w:p>
        <w:p w14:paraId="671FC49C" w14:textId="77777777" w:rsidR="0008713F" w:rsidRPr="00AC2CC9" w:rsidRDefault="00ED7499">
          <w:pPr>
            <w:pStyle w:val="20"/>
            <w:rPr>
              <w:rFonts w:asciiTheme="minorHAnsi" w:eastAsiaTheme="minorEastAsia" w:hAnsiTheme="minorHAnsi" w:cstheme="minorBidi"/>
              <w:noProof/>
              <w:kern w:val="2"/>
              <w:sz w:val="21"/>
              <w:szCs w:val="22"/>
              <w:lang w:eastAsia="zh-CN"/>
            </w:rPr>
          </w:pPr>
          <w:hyperlink w:anchor="_Toc403603043" w:history="1">
            <w:r w:rsidR="0008713F" w:rsidRPr="00AC2CC9">
              <w:rPr>
                <w:rStyle w:val="af1"/>
                <w:noProof/>
                <w:color w:val="auto"/>
                <w:lang w:eastAsia="zh-CN"/>
              </w:rPr>
              <w:t>5.3</w:t>
            </w:r>
            <w:r w:rsidR="0008713F" w:rsidRPr="00AC2CC9">
              <w:rPr>
                <w:rFonts w:asciiTheme="minorHAnsi" w:eastAsiaTheme="minorEastAsia" w:hAnsiTheme="minorHAnsi" w:cstheme="minorBidi"/>
                <w:noProof/>
                <w:kern w:val="2"/>
                <w:sz w:val="21"/>
                <w:szCs w:val="22"/>
                <w:lang w:eastAsia="zh-CN"/>
              </w:rPr>
              <w:tab/>
            </w:r>
            <w:r w:rsidR="0008713F" w:rsidRPr="00AC2CC9">
              <w:rPr>
                <w:rStyle w:val="af1"/>
                <w:noProof/>
                <w:color w:val="auto"/>
                <w:lang w:eastAsia="zh-CN"/>
              </w:rPr>
              <w:t>Gaussian filter</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_Toc403603043 \h </w:instrText>
            </w:r>
            <w:r w:rsidR="0008713F" w:rsidRPr="00AC2CC9">
              <w:rPr>
                <w:noProof/>
                <w:webHidden/>
              </w:rPr>
            </w:r>
            <w:r w:rsidR="0008713F" w:rsidRPr="00AC2CC9">
              <w:rPr>
                <w:noProof/>
                <w:webHidden/>
              </w:rPr>
              <w:fldChar w:fldCharType="separate"/>
            </w:r>
            <w:r w:rsidR="00EF6250">
              <w:rPr>
                <w:noProof/>
                <w:webHidden/>
              </w:rPr>
              <w:t>39</w:t>
            </w:r>
            <w:r w:rsidR="0008713F" w:rsidRPr="00AC2CC9">
              <w:rPr>
                <w:noProof/>
                <w:webHidden/>
              </w:rPr>
              <w:fldChar w:fldCharType="end"/>
            </w:r>
          </w:hyperlink>
        </w:p>
        <w:p w14:paraId="48C68297" w14:textId="77777777" w:rsidR="0008713F" w:rsidRPr="00AC2CC9" w:rsidRDefault="00ED7499">
          <w:pPr>
            <w:pStyle w:val="20"/>
            <w:rPr>
              <w:rFonts w:asciiTheme="minorHAnsi" w:eastAsiaTheme="minorEastAsia" w:hAnsiTheme="minorHAnsi" w:cstheme="minorBidi"/>
              <w:noProof/>
              <w:kern w:val="2"/>
              <w:sz w:val="21"/>
              <w:szCs w:val="22"/>
              <w:lang w:eastAsia="zh-CN"/>
            </w:rPr>
          </w:pPr>
          <w:hyperlink w:anchor="_Toc403603044" w:history="1">
            <w:r w:rsidR="0008713F" w:rsidRPr="00AC2CC9">
              <w:rPr>
                <w:rStyle w:val="af1"/>
                <w:noProof/>
                <w:color w:val="auto"/>
                <w:lang w:eastAsia="zh-CN"/>
              </w:rPr>
              <w:t>5.4</w:t>
            </w:r>
            <w:r w:rsidR="0008713F" w:rsidRPr="00AC2CC9">
              <w:rPr>
                <w:rFonts w:asciiTheme="minorHAnsi" w:eastAsiaTheme="minorEastAsia" w:hAnsiTheme="minorHAnsi" w:cstheme="minorBidi"/>
                <w:noProof/>
                <w:kern w:val="2"/>
                <w:sz w:val="21"/>
                <w:szCs w:val="22"/>
                <w:lang w:eastAsia="zh-CN"/>
              </w:rPr>
              <w:tab/>
            </w:r>
            <w:r w:rsidR="0008713F" w:rsidRPr="00AC2CC9">
              <w:rPr>
                <w:rStyle w:val="af1"/>
                <w:noProof/>
                <w:color w:val="auto"/>
                <w:lang w:eastAsia="zh-CN"/>
              </w:rPr>
              <w:t>MLP neural networks</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_Toc403603044 \h </w:instrText>
            </w:r>
            <w:r w:rsidR="0008713F" w:rsidRPr="00AC2CC9">
              <w:rPr>
                <w:noProof/>
                <w:webHidden/>
              </w:rPr>
            </w:r>
            <w:r w:rsidR="0008713F" w:rsidRPr="00AC2CC9">
              <w:rPr>
                <w:noProof/>
                <w:webHidden/>
              </w:rPr>
              <w:fldChar w:fldCharType="separate"/>
            </w:r>
            <w:r w:rsidR="00EF6250">
              <w:rPr>
                <w:noProof/>
                <w:webHidden/>
              </w:rPr>
              <w:t>40</w:t>
            </w:r>
            <w:r w:rsidR="0008713F" w:rsidRPr="00AC2CC9">
              <w:rPr>
                <w:noProof/>
                <w:webHidden/>
              </w:rPr>
              <w:fldChar w:fldCharType="end"/>
            </w:r>
          </w:hyperlink>
        </w:p>
        <w:p w14:paraId="028CC69B" w14:textId="77777777" w:rsidR="0008713F" w:rsidRPr="00AC2CC9" w:rsidRDefault="00ED7499">
          <w:pPr>
            <w:pStyle w:val="10"/>
            <w:rPr>
              <w:rFonts w:asciiTheme="minorHAnsi" w:eastAsiaTheme="minorEastAsia" w:hAnsiTheme="minorHAnsi" w:cstheme="minorBidi"/>
              <w:b w:val="0"/>
              <w:noProof/>
              <w:kern w:val="2"/>
              <w:sz w:val="21"/>
              <w:szCs w:val="22"/>
              <w:lang w:eastAsia="zh-CN"/>
            </w:rPr>
          </w:pPr>
          <w:hyperlink w:anchor="_Toc403603045" w:history="1">
            <w:r w:rsidR="0008713F" w:rsidRPr="00AC2CC9">
              <w:rPr>
                <w:rStyle w:val="af1"/>
                <w:noProof/>
                <w:color w:val="auto"/>
                <w:lang w:eastAsia="zh-CN"/>
              </w:rPr>
              <w:t>6</w:t>
            </w:r>
            <w:r w:rsidR="0008713F" w:rsidRPr="00AC2CC9">
              <w:rPr>
                <w:rFonts w:asciiTheme="minorHAnsi" w:eastAsiaTheme="minorEastAsia" w:hAnsiTheme="minorHAnsi" w:cstheme="minorBidi"/>
                <w:b w:val="0"/>
                <w:noProof/>
                <w:kern w:val="2"/>
                <w:sz w:val="21"/>
                <w:szCs w:val="22"/>
                <w:lang w:eastAsia="zh-CN"/>
              </w:rPr>
              <w:tab/>
            </w:r>
            <w:r w:rsidR="0008713F" w:rsidRPr="00AC2CC9">
              <w:rPr>
                <w:rStyle w:val="af1"/>
                <w:noProof/>
                <w:color w:val="auto"/>
                <w:lang w:eastAsia="zh-CN"/>
              </w:rPr>
              <w:t>Conclusion</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_Toc403603045 \h </w:instrText>
            </w:r>
            <w:r w:rsidR="0008713F" w:rsidRPr="00AC2CC9">
              <w:rPr>
                <w:noProof/>
                <w:webHidden/>
              </w:rPr>
            </w:r>
            <w:r w:rsidR="0008713F" w:rsidRPr="00AC2CC9">
              <w:rPr>
                <w:noProof/>
                <w:webHidden/>
              </w:rPr>
              <w:fldChar w:fldCharType="separate"/>
            </w:r>
            <w:r w:rsidR="00EF6250">
              <w:rPr>
                <w:noProof/>
                <w:webHidden/>
              </w:rPr>
              <w:t>43</w:t>
            </w:r>
            <w:r w:rsidR="0008713F" w:rsidRPr="00AC2CC9">
              <w:rPr>
                <w:noProof/>
                <w:webHidden/>
              </w:rPr>
              <w:fldChar w:fldCharType="end"/>
            </w:r>
          </w:hyperlink>
        </w:p>
        <w:p w14:paraId="6DABE36D" w14:textId="04DFC40D" w:rsidR="0008713F" w:rsidRPr="00AC2CC9" w:rsidRDefault="00ED7499">
          <w:pPr>
            <w:pStyle w:val="10"/>
            <w:rPr>
              <w:rFonts w:asciiTheme="minorHAnsi" w:eastAsiaTheme="minorEastAsia" w:hAnsiTheme="minorHAnsi" w:cstheme="minorBidi"/>
              <w:b w:val="0"/>
              <w:noProof/>
              <w:kern w:val="2"/>
              <w:sz w:val="21"/>
              <w:szCs w:val="22"/>
              <w:lang w:eastAsia="zh-CN"/>
            </w:rPr>
          </w:pPr>
          <w:hyperlink w:anchor="_Toc403603046" w:history="1">
            <w:r w:rsidR="0008713F" w:rsidRPr="00AC2CC9">
              <w:rPr>
                <w:rStyle w:val="af1"/>
                <w:noProof/>
                <w:color w:val="auto"/>
              </w:rPr>
              <w:t>Reference</w:t>
            </w:r>
            <w:r w:rsidR="0008713F" w:rsidRPr="00AC2CC9">
              <w:rPr>
                <w:noProof/>
                <w:webHidden/>
              </w:rPr>
              <w:tab/>
            </w:r>
            <w:r w:rsidR="0008713F" w:rsidRPr="00AC2CC9">
              <w:rPr>
                <w:rFonts w:ascii="宋体" w:eastAsia="宋体" w:hAnsi="宋体" w:hint="eastAsia"/>
                <w:noProof/>
                <w:webHidden/>
                <w:lang w:eastAsia="zh-CN"/>
              </w:rPr>
              <w:t xml:space="preserve">                                                           </w:t>
            </w:r>
            <w:r w:rsidR="0008713F" w:rsidRPr="00AC2CC9">
              <w:rPr>
                <w:noProof/>
                <w:webHidden/>
              </w:rPr>
              <w:fldChar w:fldCharType="begin"/>
            </w:r>
            <w:r w:rsidR="0008713F" w:rsidRPr="00AC2CC9">
              <w:rPr>
                <w:noProof/>
                <w:webHidden/>
              </w:rPr>
              <w:instrText xml:space="preserve"> PAGEREF _Toc403603046 \h </w:instrText>
            </w:r>
            <w:r w:rsidR="0008713F" w:rsidRPr="00AC2CC9">
              <w:rPr>
                <w:noProof/>
                <w:webHidden/>
              </w:rPr>
            </w:r>
            <w:r w:rsidR="0008713F" w:rsidRPr="00AC2CC9">
              <w:rPr>
                <w:noProof/>
                <w:webHidden/>
              </w:rPr>
              <w:fldChar w:fldCharType="separate"/>
            </w:r>
            <w:r w:rsidR="00EF6250">
              <w:rPr>
                <w:noProof/>
                <w:webHidden/>
              </w:rPr>
              <w:t>45</w:t>
            </w:r>
            <w:r w:rsidR="0008713F" w:rsidRPr="00AC2CC9">
              <w:rPr>
                <w:noProof/>
                <w:webHidden/>
              </w:rPr>
              <w:fldChar w:fldCharType="end"/>
            </w:r>
          </w:hyperlink>
        </w:p>
        <w:p w14:paraId="7640B280" w14:textId="77777777" w:rsidR="0008713F" w:rsidRPr="00AC2CC9" w:rsidRDefault="00ED7499">
          <w:pPr>
            <w:pStyle w:val="10"/>
            <w:rPr>
              <w:rFonts w:asciiTheme="minorHAnsi" w:eastAsiaTheme="minorEastAsia" w:hAnsiTheme="minorHAnsi" w:cstheme="minorBidi"/>
              <w:b w:val="0"/>
              <w:noProof/>
              <w:kern w:val="2"/>
              <w:sz w:val="21"/>
              <w:szCs w:val="22"/>
              <w:lang w:eastAsia="zh-CN"/>
            </w:rPr>
          </w:pPr>
          <w:hyperlink w:anchor="_Toc403603047" w:history="1">
            <w:r w:rsidR="0008713F" w:rsidRPr="00AC2CC9">
              <w:rPr>
                <w:rStyle w:val="af1"/>
                <w:noProof/>
                <w:color w:val="auto"/>
              </w:rPr>
              <w:t>List of Figures</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_Toc403603047 \h </w:instrText>
            </w:r>
            <w:r w:rsidR="0008713F" w:rsidRPr="00AC2CC9">
              <w:rPr>
                <w:noProof/>
                <w:webHidden/>
              </w:rPr>
            </w:r>
            <w:r w:rsidR="0008713F" w:rsidRPr="00AC2CC9">
              <w:rPr>
                <w:noProof/>
                <w:webHidden/>
              </w:rPr>
              <w:fldChar w:fldCharType="separate"/>
            </w:r>
            <w:r w:rsidR="00EF6250">
              <w:rPr>
                <w:noProof/>
                <w:webHidden/>
              </w:rPr>
              <w:t>47</w:t>
            </w:r>
            <w:r w:rsidR="0008713F" w:rsidRPr="00AC2CC9">
              <w:rPr>
                <w:noProof/>
                <w:webHidden/>
              </w:rPr>
              <w:fldChar w:fldCharType="end"/>
            </w:r>
          </w:hyperlink>
        </w:p>
        <w:p w14:paraId="2B0CCA9E" w14:textId="77777777" w:rsidR="0008713F" w:rsidRPr="00AC2CC9" w:rsidRDefault="00ED7499">
          <w:pPr>
            <w:pStyle w:val="10"/>
            <w:rPr>
              <w:rFonts w:asciiTheme="minorHAnsi" w:eastAsiaTheme="minorEastAsia" w:hAnsiTheme="minorHAnsi" w:cstheme="minorBidi"/>
              <w:b w:val="0"/>
              <w:noProof/>
              <w:kern w:val="2"/>
              <w:sz w:val="21"/>
              <w:szCs w:val="22"/>
              <w:lang w:eastAsia="zh-CN"/>
            </w:rPr>
          </w:pPr>
          <w:hyperlink w:anchor="_Toc403603048" w:history="1">
            <w:r w:rsidR="0008713F" w:rsidRPr="00AC2CC9">
              <w:rPr>
                <w:rStyle w:val="af1"/>
                <w:noProof/>
                <w:color w:val="auto"/>
              </w:rPr>
              <w:t>List of Tables</w:t>
            </w:r>
            <w:r w:rsidR="0008713F" w:rsidRPr="00AC2CC9">
              <w:rPr>
                <w:noProof/>
                <w:webHidden/>
              </w:rPr>
              <w:tab/>
            </w:r>
            <w:r w:rsidR="0008713F" w:rsidRPr="00AC2CC9">
              <w:rPr>
                <w:noProof/>
                <w:webHidden/>
              </w:rPr>
              <w:fldChar w:fldCharType="begin"/>
            </w:r>
            <w:r w:rsidR="0008713F" w:rsidRPr="00AC2CC9">
              <w:rPr>
                <w:noProof/>
                <w:webHidden/>
              </w:rPr>
              <w:instrText xml:space="preserve"> PAGEREF _Toc403603048 \h </w:instrText>
            </w:r>
            <w:r w:rsidR="0008713F" w:rsidRPr="00AC2CC9">
              <w:rPr>
                <w:noProof/>
                <w:webHidden/>
              </w:rPr>
            </w:r>
            <w:r w:rsidR="0008713F" w:rsidRPr="00AC2CC9">
              <w:rPr>
                <w:noProof/>
                <w:webHidden/>
              </w:rPr>
              <w:fldChar w:fldCharType="separate"/>
            </w:r>
            <w:r w:rsidR="00EF6250">
              <w:rPr>
                <w:noProof/>
                <w:webHidden/>
              </w:rPr>
              <w:t>49</w:t>
            </w:r>
            <w:r w:rsidR="0008713F" w:rsidRPr="00AC2CC9">
              <w:rPr>
                <w:noProof/>
                <w:webHidden/>
              </w:rPr>
              <w:fldChar w:fldCharType="end"/>
            </w:r>
          </w:hyperlink>
        </w:p>
        <w:p w14:paraId="4217ED70" w14:textId="77777777" w:rsidR="00896CD2" w:rsidRPr="00AC2CC9" w:rsidRDefault="00896CD2">
          <w:r w:rsidRPr="00AC2CC9">
            <w:rPr>
              <w:b/>
              <w:bCs/>
              <w:lang w:val="zh-CN"/>
            </w:rPr>
            <w:fldChar w:fldCharType="end"/>
          </w:r>
        </w:p>
      </w:sdtContent>
    </w:sdt>
    <w:p w14:paraId="2AFCB5FC" w14:textId="77777777" w:rsidR="000D0BCF" w:rsidRPr="00AC2CC9" w:rsidRDefault="000D0BCF" w:rsidP="00896CD2">
      <w:pPr>
        <w:ind w:firstLineChars="200" w:firstLine="480"/>
      </w:pPr>
    </w:p>
    <w:p w14:paraId="3BDE4549" w14:textId="77777777" w:rsidR="000D0BCF" w:rsidRPr="00AC2CC9" w:rsidRDefault="000D0BCF" w:rsidP="000D0BCF"/>
    <w:p w14:paraId="5914D8F6" w14:textId="77777777" w:rsidR="00FC6B66" w:rsidRPr="00AC2CC9" w:rsidRDefault="00FC6B66" w:rsidP="000D0BCF">
      <w:pPr>
        <w:sectPr w:rsidR="00FC6B66" w:rsidRPr="00AC2CC9" w:rsidSect="004A3676">
          <w:headerReference w:type="even" r:id="rId8"/>
          <w:headerReference w:type="default" r:id="rId9"/>
          <w:footerReference w:type="default" r:id="rId10"/>
          <w:footerReference w:type="first" r:id="rId11"/>
          <w:pgSz w:w="11906" w:h="16838" w:code="9"/>
          <w:pgMar w:top="1418" w:right="1134" w:bottom="1418" w:left="1701" w:header="851" w:footer="851" w:gutter="0"/>
          <w:pgNumType w:fmt="upperRoman" w:start="1"/>
          <w:cols w:space="708"/>
          <w:titlePg/>
          <w:docGrid w:linePitch="360"/>
        </w:sectPr>
      </w:pPr>
    </w:p>
    <w:p w14:paraId="0FD42E3C" w14:textId="77777777" w:rsidR="00DE66F3" w:rsidRPr="00AC2CC9" w:rsidRDefault="00DE66F3" w:rsidP="000D0BCF"/>
    <w:p w14:paraId="59FE779B" w14:textId="77777777" w:rsidR="007835DE" w:rsidRPr="00AC2CC9" w:rsidRDefault="007835DE" w:rsidP="0056274A">
      <w:pPr>
        <w:pStyle w:val="1"/>
        <w:numPr>
          <w:ilvl w:val="0"/>
          <w:numId w:val="0"/>
        </w:numPr>
        <w:ind w:left="624"/>
        <w:rPr>
          <w:color w:val="auto"/>
        </w:rPr>
      </w:pPr>
      <w:bookmarkStart w:id="0" w:name="_Toc403603012"/>
      <w:r w:rsidRPr="00AC2CC9">
        <w:rPr>
          <w:rFonts w:hint="eastAsia"/>
          <w:color w:val="auto"/>
        </w:rPr>
        <w:t>ACKNOWLEGEMENTS</w:t>
      </w:r>
      <w:bookmarkEnd w:id="0"/>
    </w:p>
    <w:p w14:paraId="123F5DE9" w14:textId="0F89B2C5" w:rsidR="00695AE9" w:rsidRPr="00AC2CC9" w:rsidRDefault="007835DE" w:rsidP="000D0BCF">
      <w:r w:rsidRPr="00AC2CC9">
        <w:t xml:space="preserve">I would like to thank Dipl.-Inf. Matthias Jung as my supervisor for his invaluable input in regards of my project. </w:t>
      </w:r>
      <w:r w:rsidR="004814FB" w:rsidRPr="00AC2CC9">
        <w:t>None of this would have been possible without the constant</w:t>
      </w:r>
      <w:r w:rsidR="002D3022" w:rsidRPr="00AC2CC9">
        <w:t xml:space="preserve"> support and advice</w:t>
      </w:r>
      <w:r w:rsidR="004814FB" w:rsidRPr="00AC2CC9">
        <w:t xml:space="preserve">. </w:t>
      </w:r>
      <w:r w:rsidRPr="00AC2CC9">
        <w:t xml:space="preserve">This project is my first experience in the field of hardware system design. Before the project, all of my study are just focus on the image processing software system developing. </w:t>
      </w:r>
      <w:r w:rsidR="00695AE9" w:rsidRPr="00AC2CC9">
        <w:t>With much help from Matthias, right now, I can imp</w:t>
      </w:r>
      <w:r w:rsidR="00755E1B" w:rsidRPr="00AC2CC9">
        <w:t>lement the normal algorithm on</w:t>
      </w:r>
      <w:r w:rsidR="00695AE9" w:rsidRPr="00AC2CC9">
        <w:t xml:space="preserve"> the hardware platform</w:t>
      </w:r>
      <w:r w:rsidR="00755E1B" w:rsidRPr="00AC2CC9">
        <w:t>.</w:t>
      </w:r>
      <w:r w:rsidR="00695AE9" w:rsidRPr="00AC2CC9">
        <w:t xml:space="preserve"> </w:t>
      </w:r>
      <w:r w:rsidR="00FD7F1A" w:rsidRPr="00AC2CC9">
        <w:t>It</w:t>
      </w:r>
      <w:r w:rsidR="004814FB" w:rsidRPr="00AC2CC9">
        <w:t xml:space="preserve"> makes the content of my </w:t>
      </w:r>
      <w:r w:rsidR="00FD7F1A" w:rsidRPr="00AC2CC9">
        <w:t>study completely</w:t>
      </w:r>
      <w:r w:rsidR="004814FB" w:rsidRPr="00AC2CC9">
        <w:t xml:space="preserve"> and meaningfully. </w:t>
      </w:r>
    </w:p>
    <w:p w14:paraId="24027D00" w14:textId="77777777" w:rsidR="007835DE" w:rsidRPr="00AC2CC9" w:rsidRDefault="007835DE" w:rsidP="000D0BCF"/>
    <w:p w14:paraId="0E823C2C" w14:textId="77777777" w:rsidR="007835DE" w:rsidRPr="00AC2CC9" w:rsidRDefault="007835DE" w:rsidP="000D0BCF"/>
    <w:p w14:paraId="354B2F4A" w14:textId="77777777" w:rsidR="007835DE" w:rsidRPr="00AC2CC9" w:rsidRDefault="007835DE" w:rsidP="000D0BCF"/>
    <w:p w14:paraId="2061F26A" w14:textId="77777777" w:rsidR="007835DE" w:rsidRPr="00AC2CC9" w:rsidRDefault="007835DE" w:rsidP="000D0BCF"/>
    <w:p w14:paraId="689D9FC0" w14:textId="77777777" w:rsidR="007835DE" w:rsidRPr="00AC2CC9" w:rsidRDefault="007835DE" w:rsidP="000D0BCF">
      <w:pPr>
        <w:sectPr w:rsidR="007835DE" w:rsidRPr="00AC2CC9" w:rsidSect="004A3676">
          <w:pgSz w:w="11906" w:h="16838" w:code="9"/>
          <w:pgMar w:top="1418" w:right="1134" w:bottom="1418" w:left="1701" w:header="851" w:footer="851" w:gutter="0"/>
          <w:pgNumType w:fmt="upperRoman" w:start="1"/>
          <w:cols w:space="708"/>
          <w:titlePg/>
          <w:docGrid w:linePitch="360"/>
        </w:sectPr>
      </w:pPr>
    </w:p>
    <w:p w14:paraId="02068163" w14:textId="77777777" w:rsidR="000D0BCF" w:rsidRPr="00AC2CC9" w:rsidRDefault="008A40C7" w:rsidP="0056274A">
      <w:pPr>
        <w:pStyle w:val="1"/>
        <w:rPr>
          <w:color w:val="auto"/>
        </w:rPr>
      </w:pPr>
      <w:bookmarkStart w:id="1" w:name="_Toc403603013"/>
      <w:r w:rsidRPr="00AC2CC9">
        <w:rPr>
          <w:color w:val="auto"/>
        </w:rPr>
        <w:lastRenderedPageBreak/>
        <w:t>Introduction</w:t>
      </w:r>
      <w:bookmarkEnd w:id="1"/>
    </w:p>
    <w:p w14:paraId="4E9E7760" w14:textId="77777777" w:rsidR="000D0BCF" w:rsidRPr="00AC2CC9" w:rsidRDefault="00726ECC" w:rsidP="000D0BCF">
      <w:pPr>
        <w:pStyle w:val="2"/>
      </w:pPr>
      <w:bookmarkStart w:id="2" w:name="_Toc403603014"/>
      <w:r w:rsidRPr="00AC2CC9">
        <w:t xml:space="preserve">Background </w:t>
      </w:r>
      <w:r w:rsidR="00E21ABC" w:rsidRPr="00AC2CC9">
        <w:t>and m</w:t>
      </w:r>
      <w:r w:rsidR="005D671F" w:rsidRPr="00AC2CC9">
        <w:t>otivation</w:t>
      </w:r>
      <w:bookmarkEnd w:id="2"/>
    </w:p>
    <w:p w14:paraId="30567180" w14:textId="0A62227A" w:rsidR="000D0BCF" w:rsidRPr="00AC2CC9" w:rsidRDefault="00BA3B85" w:rsidP="00917EFF">
      <w:r w:rsidRPr="00AC2CC9">
        <w:t xml:space="preserve">With the </w:t>
      </w:r>
      <w:r w:rsidR="00E9121C" w:rsidRPr="00AC2CC9">
        <w:t xml:space="preserve">development of the society, </w:t>
      </w:r>
      <w:r w:rsidRPr="00AC2CC9">
        <w:t>logistics become</w:t>
      </w:r>
      <w:r w:rsidR="00E9121C" w:rsidRPr="00AC2CC9">
        <w:t>s</w:t>
      </w:r>
      <w:r w:rsidRPr="00AC2CC9">
        <w:t xml:space="preserve"> more and more </w:t>
      </w:r>
      <w:r w:rsidR="00917EFF" w:rsidRPr="00AC2CC9">
        <w:t>important in</w:t>
      </w:r>
      <w:r w:rsidRPr="00AC2CC9">
        <w:t xml:space="preserve"> our life.</w:t>
      </w:r>
      <w:r w:rsidR="000B0D71" w:rsidRPr="00AC2CC9">
        <w:t xml:space="preserve"> As a</w:t>
      </w:r>
      <w:r w:rsidR="00917EFF" w:rsidRPr="00AC2CC9">
        <w:t xml:space="preserve"> consu</w:t>
      </w:r>
      <w:r w:rsidR="00E9121C" w:rsidRPr="00AC2CC9">
        <w:t>mer at the end of the value chains</w:t>
      </w:r>
      <w:r w:rsidR="009F5D91" w:rsidRPr="00AC2CC9">
        <w:t xml:space="preserve">, usually we don’t need to </w:t>
      </w:r>
      <w:r w:rsidR="00917EFF" w:rsidRPr="00AC2CC9">
        <w:t>care about how it</w:t>
      </w:r>
      <w:r w:rsidR="005159D7" w:rsidRPr="00AC2CC9">
        <w:t xml:space="preserve"> really works </w:t>
      </w:r>
      <w:r w:rsidR="009F5D91" w:rsidRPr="00AC2CC9">
        <w:t xml:space="preserve">at </w:t>
      </w:r>
      <w:r w:rsidR="005159D7" w:rsidRPr="00AC2CC9">
        <w:t>behind</w:t>
      </w:r>
      <w:r w:rsidR="00917EFF" w:rsidRPr="00AC2CC9">
        <w:t xml:space="preserve">. However, if the management of the </w:t>
      </w:r>
      <w:r w:rsidR="005159D7" w:rsidRPr="00AC2CC9">
        <w:t xml:space="preserve">logistics </w:t>
      </w:r>
      <w:r w:rsidR="00917EFF" w:rsidRPr="00AC2CC9">
        <w:t>flow is eas</w:t>
      </w:r>
      <w:r w:rsidR="00E9121C" w:rsidRPr="00AC2CC9">
        <w:t xml:space="preserve">ier and faster, we all would </w:t>
      </w:r>
      <w:r w:rsidR="00917EFF" w:rsidRPr="00AC2CC9">
        <w:t>benefit from it. During the goods transport and storage, forklift trucks are indispensable tools for manual pallet handing</w:t>
      </w:r>
      <w:r w:rsidR="005159D7" w:rsidRPr="00AC2CC9">
        <w:t>.</w:t>
      </w:r>
      <w:r w:rsidR="004B7623" w:rsidRPr="00AC2CC9">
        <w:t xml:space="preserve"> </w:t>
      </w:r>
      <w:r w:rsidR="005159D7" w:rsidRPr="00AC2CC9">
        <w:t>In</w:t>
      </w:r>
      <w:r w:rsidR="00917EFF" w:rsidRPr="00AC2CC9">
        <w:t xml:space="preserve"> order to aid the forklift driver especially under limited view condition, we usually equip the forklift with </w:t>
      </w:r>
      <w:r w:rsidR="005159D7" w:rsidRPr="00AC2CC9">
        <w:t>the ability of image processing</w:t>
      </w:r>
      <w:r w:rsidR="00917EFF" w:rsidRPr="00AC2CC9">
        <w:t xml:space="preserve">. </w:t>
      </w:r>
    </w:p>
    <w:p w14:paraId="7F4CFAE3" w14:textId="2E29001E" w:rsidR="004B7623" w:rsidRPr="00AC2CC9" w:rsidRDefault="004B7623" w:rsidP="00917EFF">
      <w:r w:rsidRPr="00AC2CC9">
        <w:rPr>
          <w:rFonts w:hint="eastAsia"/>
        </w:rPr>
        <w:t xml:space="preserve">The essential function of the forklift truck is to transport the goods and manage </w:t>
      </w:r>
      <w:r w:rsidR="005159D7" w:rsidRPr="00AC2CC9">
        <w:t>them in</w:t>
      </w:r>
      <w:r w:rsidRPr="00AC2CC9">
        <w:t xml:space="preserve"> the warehouse. The most common forklift trucks are no ability to dealing with anything about the image processing. They are </w:t>
      </w:r>
      <w:r w:rsidR="00091F7D" w:rsidRPr="00AC2CC9">
        <w:t xml:space="preserve">just simply </w:t>
      </w:r>
      <w:r w:rsidRPr="00AC2CC9">
        <w:t xml:space="preserve">equipped </w:t>
      </w:r>
      <w:r w:rsidR="00091F7D" w:rsidRPr="00AC2CC9">
        <w:t xml:space="preserve">with camera and monitor. </w:t>
      </w:r>
      <w:r w:rsidRPr="00AC2CC9">
        <w:t xml:space="preserve">The lift pole, the fork and the roof of the forklift truck usually limit the view of the driver.  </w:t>
      </w:r>
    </w:p>
    <w:p w14:paraId="4741C9EE" w14:textId="2B2D7524" w:rsidR="0076452F" w:rsidRPr="00AC2CC9" w:rsidRDefault="00E9121C" w:rsidP="00917EFF">
      <w:r w:rsidRPr="00AC2CC9">
        <w:t>To support the forklift truck</w:t>
      </w:r>
      <w:r w:rsidR="004B7623" w:rsidRPr="00AC2CC9">
        <w:t xml:space="preserve"> driver during his work, there is already some of the image processing assistant system available</w:t>
      </w:r>
      <w:r w:rsidR="007E347F" w:rsidRPr="00AC2CC9">
        <w:t xml:space="preserve"> now</w:t>
      </w:r>
      <w:r w:rsidR="00700BD8" w:rsidRPr="00AC2CC9">
        <w:t xml:space="preserve"> [1]</w:t>
      </w:r>
      <w:r w:rsidR="004B7623" w:rsidRPr="00AC2CC9">
        <w:t>. From the image processing views, commonly, two</w:t>
      </w:r>
      <w:r w:rsidR="005A6073" w:rsidRPr="00AC2CC9">
        <w:t xml:space="preserve"> kinds of the methods are used</w:t>
      </w:r>
      <w:r w:rsidR="004B7623" w:rsidRPr="00AC2CC9">
        <w:t xml:space="preserve">. One is that </w:t>
      </w:r>
      <w:r w:rsidR="005159D7" w:rsidRPr="00AC2CC9">
        <w:t>installing</w:t>
      </w:r>
      <w:r w:rsidR="004B7623" w:rsidRPr="00AC2CC9">
        <w:t xml:space="preserve"> the powerful computer and with</w:t>
      </w:r>
      <w:r w:rsidR="005159D7" w:rsidRPr="00AC2CC9">
        <w:t xml:space="preserve"> a</w:t>
      </w:r>
      <w:r w:rsidR="004B7623" w:rsidRPr="00AC2CC9">
        <w:t xml:space="preserve"> great graphic card t</w:t>
      </w:r>
      <w:r w:rsidR="005159D7" w:rsidRPr="00AC2CC9">
        <w:t>o make the system good enough and solve most problem using</w:t>
      </w:r>
      <w:r w:rsidR="004B7623" w:rsidRPr="00AC2CC9">
        <w:t xml:space="preserve"> software program. </w:t>
      </w:r>
      <w:r w:rsidR="00EA07A7" w:rsidRPr="00AC2CC9">
        <w:t>Another</w:t>
      </w:r>
      <w:r w:rsidR="005A6073" w:rsidRPr="00AC2CC9">
        <w:t xml:space="preserve"> way is that we</w:t>
      </w:r>
      <w:r w:rsidR="004B7623" w:rsidRPr="00AC2CC9">
        <w:t xml:space="preserve"> design some of simple and small special-purpose logic</w:t>
      </w:r>
      <w:r w:rsidR="00B15DB7" w:rsidRPr="00AC2CC9">
        <w:t>s</w:t>
      </w:r>
      <w:r w:rsidR="004B7623" w:rsidRPr="00AC2CC9">
        <w:t xml:space="preserve"> to do the computing in av</w:t>
      </w:r>
      <w:r w:rsidR="00EA07A7" w:rsidRPr="00AC2CC9">
        <w:t>oid</w:t>
      </w:r>
      <w:r w:rsidR="005159D7" w:rsidRPr="00AC2CC9">
        <w:t xml:space="preserve"> of much power </w:t>
      </w:r>
      <w:r w:rsidR="005A6073" w:rsidRPr="00AC2CC9">
        <w:t xml:space="preserve">needed </w:t>
      </w:r>
      <w:r w:rsidR="00B15DB7" w:rsidRPr="00AC2CC9">
        <w:t xml:space="preserve">and </w:t>
      </w:r>
      <w:r w:rsidR="005159D7" w:rsidRPr="00AC2CC9">
        <w:t>with cheap</w:t>
      </w:r>
      <w:r w:rsidRPr="00AC2CC9">
        <w:t>er</w:t>
      </w:r>
      <w:r w:rsidR="005159D7" w:rsidRPr="00AC2CC9">
        <w:t xml:space="preserve"> and fast</w:t>
      </w:r>
      <w:r w:rsidRPr="00AC2CC9">
        <w:t>er</w:t>
      </w:r>
      <w:r w:rsidR="005159D7" w:rsidRPr="00AC2CC9">
        <w:t xml:space="preserve"> speed.</w:t>
      </w:r>
    </w:p>
    <w:p w14:paraId="41EC85DA" w14:textId="20045A99" w:rsidR="00EA07A7" w:rsidRPr="00AC2CC9" w:rsidRDefault="009E361D" w:rsidP="00917EFF">
      <w:r w:rsidRPr="00AC2CC9">
        <w:rPr>
          <w:rFonts w:hint="eastAsia"/>
        </w:rPr>
        <w:t xml:space="preserve">As the need of the </w:t>
      </w:r>
      <w:r w:rsidRPr="00AC2CC9">
        <w:t>people</w:t>
      </w:r>
      <w:r w:rsidR="005A6073" w:rsidRPr="00AC2CC9">
        <w:rPr>
          <w:rFonts w:hint="eastAsia"/>
        </w:rPr>
        <w:t xml:space="preserve"> become</w:t>
      </w:r>
      <w:r w:rsidRPr="00AC2CC9">
        <w:rPr>
          <w:rFonts w:hint="eastAsia"/>
        </w:rPr>
        <w:t xml:space="preserve"> higher and higher, the image size and bit depths grow larger and larger. </w:t>
      </w:r>
      <w:r w:rsidRPr="00AC2CC9">
        <w:t>HD video is the standard for e</w:t>
      </w:r>
      <w:r w:rsidR="00E9121C" w:rsidRPr="00AC2CC9">
        <w:t>very camera and even Full HD or</w:t>
      </w:r>
      <w:r w:rsidRPr="00AC2CC9">
        <w:t xml:space="preserve"> 4K are quite popular. Software has become less useful in the video processing </w:t>
      </w:r>
      <w:r w:rsidR="00B90CE1" w:rsidRPr="00AC2CC9">
        <w:t>realm, because for the normal use</w:t>
      </w:r>
      <w:r w:rsidRPr="00AC2CC9">
        <w:t>, real-time system is</w:t>
      </w:r>
      <w:r w:rsidR="005159D7" w:rsidRPr="00AC2CC9">
        <w:t xml:space="preserve"> the</w:t>
      </w:r>
      <w:r w:rsidRPr="00AC2CC9">
        <w:t xml:space="preserve"> minimum requirement</w:t>
      </w:r>
      <w:r w:rsidR="005159D7" w:rsidRPr="00AC2CC9">
        <w:t xml:space="preserve"> when</w:t>
      </w:r>
      <w:r w:rsidRPr="00AC2CC9">
        <w:t xml:space="preserve"> we install it on the forklift.</w:t>
      </w:r>
      <w:r w:rsidR="00B90CE1" w:rsidRPr="00AC2CC9">
        <w:t xml:space="preserve"> We can see that some of fork</w:t>
      </w:r>
      <w:r w:rsidR="005159D7" w:rsidRPr="00AC2CC9">
        <w:t>lifts have</w:t>
      </w:r>
      <w:r w:rsidR="00802612" w:rsidRPr="00AC2CC9">
        <w:t xml:space="preserve"> already</w:t>
      </w:r>
      <w:r w:rsidR="005159D7" w:rsidRPr="00AC2CC9">
        <w:t xml:space="preserve"> </w:t>
      </w:r>
      <w:r w:rsidR="00402BAA" w:rsidRPr="00AC2CC9">
        <w:t>connected with</w:t>
      </w:r>
      <w:r w:rsidR="0025587B" w:rsidRPr="00AC2CC9">
        <w:t xml:space="preserve"> </w:t>
      </w:r>
      <w:r w:rsidR="00802612" w:rsidRPr="00AC2CC9">
        <w:t xml:space="preserve">PC and </w:t>
      </w:r>
      <w:r w:rsidR="00B90CE1" w:rsidRPr="00AC2CC9">
        <w:t xml:space="preserve">use the software to improve the image quality or read and detect the barcode of the goods. However, the cost of the PC is much </w:t>
      </w:r>
      <w:r w:rsidR="00102212" w:rsidRPr="00AC2CC9">
        <w:t xml:space="preserve">higher </w:t>
      </w:r>
      <w:r w:rsidR="00B90CE1" w:rsidRPr="00AC2CC9">
        <w:t xml:space="preserve">than the special-purpose </w:t>
      </w:r>
      <w:r w:rsidR="00634049" w:rsidRPr="00AC2CC9">
        <w:t>logic</w:t>
      </w:r>
      <w:r w:rsidR="00402BAA" w:rsidRPr="00AC2CC9">
        <w:t>s.</w:t>
      </w:r>
      <w:r w:rsidR="005159D7" w:rsidRPr="00AC2CC9">
        <w:t xml:space="preserve"> </w:t>
      </w:r>
      <w:r w:rsidR="00402BAA" w:rsidRPr="00AC2CC9">
        <w:t>Not</w:t>
      </w:r>
      <w:r w:rsidR="00B90CE1" w:rsidRPr="00AC2CC9">
        <w:t xml:space="preserve"> only the normal computer itself, but also the cable behind</w:t>
      </w:r>
      <w:r w:rsidR="00DC5525" w:rsidRPr="00AC2CC9">
        <w:t xml:space="preserve"> it, as the</w:t>
      </w:r>
      <w:r w:rsidR="005159D7" w:rsidRPr="00AC2CC9">
        <w:t xml:space="preserve"> cable</w:t>
      </w:r>
      <w:r w:rsidR="00B90CE1" w:rsidRPr="00AC2CC9">
        <w:t xml:space="preserve"> is expensive to install and use. </w:t>
      </w:r>
      <w:r w:rsidR="00634049" w:rsidRPr="00AC2CC9">
        <w:t>From this reason, it is obviously advantageous that if we could design some</w:t>
      </w:r>
      <w:r w:rsidR="00DD4A57" w:rsidRPr="00AC2CC9">
        <w:t xml:space="preserve"> of the hardware logic</w:t>
      </w:r>
      <w:r w:rsidR="005159D7" w:rsidRPr="00AC2CC9">
        <w:t xml:space="preserve">s and use </w:t>
      </w:r>
      <w:r w:rsidR="00102212" w:rsidRPr="00AC2CC9">
        <w:t>those</w:t>
      </w:r>
      <w:r w:rsidR="00292C15" w:rsidRPr="00AC2CC9">
        <w:t xml:space="preserve"> logics</w:t>
      </w:r>
      <w:r w:rsidR="005159D7" w:rsidRPr="00AC2CC9">
        <w:t xml:space="preserve"> on </w:t>
      </w:r>
      <w:r w:rsidR="00102212" w:rsidRPr="00AC2CC9">
        <w:t>the forklift truck</w:t>
      </w:r>
      <w:r w:rsidR="00DD4A57" w:rsidRPr="00AC2CC9">
        <w:t xml:space="preserve"> to deal with </w:t>
      </w:r>
      <w:r w:rsidR="005159D7" w:rsidRPr="00AC2CC9">
        <w:t xml:space="preserve">the </w:t>
      </w:r>
      <w:r w:rsidR="00292C15" w:rsidRPr="00AC2CC9">
        <w:t xml:space="preserve">most common issues. </w:t>
      </w:r>
      <w:r w:rsidR="00E142FB" w:rsidRPr="00AC2CC9">
        <w:t xml:space="preserve">It is the goal of the project to </w:t>
      </w:r>
      <w:r w:rsidR="001B2E3E" w:rsidRPr="00AC2CC9">
        <w:t>develop</w:t>
      </w:r>
      <w:r w:rsidR="00E142FB" w:rsidRPr="00AC2CC9">
        <w:t xml:space="preserve"> the image </w:t>
      </w:r>
      <w:r w:rsidR="00E142FB" w:rsidRPr="00AC2CC9">
        <w:lastRenderedPageBreak/>
        <w:t>processing system under the hardware logic</w:t>
      </w:r>
      <w:r w:rsidR="00857144" w:rsidRPr="00AC2CC9">
        <w:t>s</w:t>
      </w:r>
      <w:r w:rsidR="00102212" w:rsidRPr="00AC2CC9">
        <w:t xml:space="preserve"> and integrate</w:t>
      </w:r>
      <w:r w:rsidR="00E142FB" w:rsidRPr="00AC2CC9">
        <w:t xml:space="preserve"> </w:t>
      </w:r>
      <w:r w:rsidR="00857144" w:rsidRPr="00AC2CC9">
        <w:t xml:space="preserve">them </w:t>
      </w:r>
      <w:r w:rsidR="00E142FB" w:rsidRPr="00AC2CC9">
        <w:t xml:space="preserve">into the forklift instead </w:t>
      </w:r>
      <w:r w:rsidR="00102212" w:rsidRPr="00AC2CC9">
        <w:t>of the powerful PC for</w:t>
      </w:r>
      <w:r w:rsidR="00E142FB" w:rsidRPr="00AC2CC9">
        <w:t xml:space="preserve"> cheaper, more portable and faster speed. </w:t>
      </w:r>
      <w:r w:rsidR="00634049" w:rsidRPr="00AC2CC9">
        <w:t xml:space="preserve"> </w:t>
      </w:r>
    </w:p>
    <w:p w14:paraId="29D7E698" w14:textId="38DB4D38" w:rsidR="000D0BCF" w:rsidRPr="00AC2CC9" w:rsidRDefault="001A0401" w:rsidP="000621FD">
      <w:pPr>
        <w:pStyle w:val="2"/>
      </w:pPr>
      <w:bookmarkStart w:id="3" w:name="_Toc403603015"/>
      <w:r w:rsidRPr="00AC2CC9">
        <w:t>Related p</w:t>
      </w:r>
      <w:r w:rsidR="00AE0A3F" w:rsidRPr="00AC2CC9">
        <w:t>latforms</w:t>
      </w:r>
      <w:bookmarkEnd w:id="3"/>
    </w:p>
    <w:p w14:paraId="5AB62C5C" w14:textId="77777777" w:rsidR="002B4150" w:rsidRPr="00AC2CC9" w:rsidRDefault="002B4150" w:rsidP="005C38B5">
      <w:pPr>
        <w:pStyle w:val="3"/>
      </w:pPr>
      <w:bookmarkStart w:id="4" w:name="_Toc403603016"/>
      <w:r w:rsidRPr="00AC2CC9">
        <w:rPr>
          <w:rFonts w:hint="eastAsia"/>
        </w:rPr>
        <w:t>Raspberry Pi</w:t>
      </w:r>
      <w:bookmarkEnd w:id="4"/>
    </w:p>
    <w:p w14:paraId="19D0A8C8" w14:textId="24420333" w:rsidR="00C174CA" w:rsidRPr="00AC2CC9" w:rsidRDefault="00284761" w:rsidP="000D0BCF">
      <w:r w:rsidRPr="00AC2CC9">
        <w:rPr>
          <w:noProof/>
          <w:lang w:eastAsia="zh-CN"/>
        </w:rPr>
        <mc:AlternateContent>
          <mc:Choice Requires="wps">
            <w:drawing>
              <wp:anchor distT="0" distB="0" distL="114300" distR="114300" simplePos="0" relativeHeight="251482624" behindDoc="0" locked="0" layoutInCell="1" allowOverlap="1" wp14:anchorId="3DBD92DD" wp14:editId="3E517D21">
                <wp:simplePos x="0" y="0"/>
                <wp:positionH relativeFrom="column">
                  <wp:posOffset>3810</wp:posOffset>
                </wp:positionH>
                <wp:positionV relativeFrom="paragraph">
                  <wp:posOffset>6732905</wp:posOffset>
                </wp:positionV>
                <wp:extent cx="5760085" cy="450850"/>
                <wp:effectExtent l="3810" t="1905" r="1905" b="0"/>
                <wp:wrapSquare wrapText="bothSides"/>
                <wp:docPr id="11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868DC2" w14:textId="05896A9E" w:rsidR="00ED7499" w:rsidRPr="00B90FF5" w:rsidRDefault="00ED7499" w:rsidP="00B90FF5">
                            <w:pPr>
                              <w:pStyle w:val="a8"/>
                              <w:jc w:val="center"/>
                              <w:rPr>
                                <w:noProof/>
                                <w:sz w:val="24"/>
                                <w:szCs w:val="24"/>
                              </w:rPr>
                            </w:pPr>
                            <w:bookmarkStart w:id="5" w:name="_Toc400315437"/>
                            <w:r w:rsidRPr="00B90FF5">
                              <w:t xml:space="preserve">Figure </w:t>
                            </w:r>
                            <w:r>
                              <w:fldChar w:fldCharType="begin"/>
                            </w:r>
                            <w:r>
                              <w:instrText xml:space="preserve"> STYLEREF 1 \s </w:instrText>
                            </w:r>
                            <w:r>
                              <w:fldChar w:fldCharType="separate"/>
                            </w:r>
                            <w:r w:rsidR="00D87598">
                              <w:rPr>
                                <w:noProof/>
                              </w:rPr>
                              <w:t>1</w:t>
                            </w:r>
                            <w:r>
                              <w:fldChar w:fldCharType="end"/>
                            </w:r>
                            <w:r>
                              <w:noBreakHyphen/>
                            </w:r>
                            <w:r>
                              <w:fldChar w:fldCharType="begin"/>
                            </w:r>
                            <w:r>
                              <w:instrText xml:space="preserve"> SEQ Figure \* ARABIC \s 1 </w:instrText>
                            </w:r>
                            <w:r>
                              <w:fldChar w:fldCharType="separate"/>
                            </w:r>
                            <w:r w:rsidR="00D87598">
                              <w:rPr>
                                <w:noProof/>
                              </w:rPr>
                              <w:t>1</w:t>
                            </w:r>
                            <w:r>
                              <w:fldChar w:fldCharType="end"/>
                            </w:r>
                            <w:r w:rsidRPr="00B90FF5">
                              <w:t xml:space="preserve">  Raspberry Pi</w:t>
                            </w:r>
                            <w:bookmarkEnd w:id="5"/>
                            <w:r>
                              <w:t xml:space="preserve"> [2]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DBD92DD" id="_x0000_t202" coordsize="21600,21600" o:spt="202" path="m,l,21600r21600,l21600,xe">
                <v:stroke joinstyle="miter"/>
                <v:path gradientshapeok="t" o:connecttype="rect"/>
              </v:shapetype>
              <v:shape id="Text Box 73" o:spid="_x0000_s1026" type="#_x0000_t202" style="position:absolute;left:0;text-align:left;margin-left:.3pt;margin-top:530.15pt;width:453.55pt;height:35.5pt;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" stroked="f">
                <v:textbox style="mso-fit-shape-to-text:t" inset="0,0,0,0">
                  <w:txbxContent>
                    <w:p w14:paraId="0E868DC2" w14:textId="05896A9E" w:rsidR="00ED7499" w:rsidRPr="00B90FF5" w:rsidRDefault="00ED7499" w:rsidP="00B90FF5">
                      <w:pPr>
                        <w:pStyle w:val="a8"/>
                        <w:jc w:val="center"/>
                        <w:rPr>
                          <w:noProof/>
                          <w:sz w:val="24"/>
                          <w:szCs w:val="24"/>
                        </w:rPr>
                      </w:pPr>
                      <w:bookmarkStart w:id="6" w:name="_Toc400315437"/>
                      <w:r w:rsidRPr="00B90FF5">
                        <w:t xml:space="preserve">Figure </w:t>
                      </w:r>
                      <w:r>
                        <w:fldChar w:fldCharType="begin"/>
                      </w:r>
                      <w:r>
                        <w:instrText xml:space="preserve"> STYLEREF 1 \s </w:instrText>
                      </w:r>
                      <w:r>
                        <w:fldChar w:fldCharType="separate"/>
                      </w:r>
                      <w:r w:rsidR="00D87598">
                        <w:rPr>
                          <w:noProof/>
                        </w:rPr>
                        <w:t>1</w:t>
                      </w:r>
                      <w:r>
                        <w:fldChar w:fldCharType="end"/>
                      </w:r>
                      <w:r>
                        <w:noBreakHyphen/>
                      </w:r>
                      <w:r>
                        <w:fldChar w:fldCharType="begin"/>
                      </w:r>
                      <w:r>
                        <w:instrText xml:space="preserve"> SEQ Figure \* ARABIC \s 1 </w:instrText>
                      </w:r>
                      <w:r>
                        <w:fldChar w:fldCharType="separate"/>
                      </w:r>
                      <w:r w:rsidR="00D87598">
                        <w:rPr>
                          <w:noProof/>
                        </w:rPr>
                        <w:t>1</w:t>
                      </w:r>
                      <w:r>
                        <w:fldChar w:fldCharType="end"/>
                      </w:r>
                      <w:r w:rsidRPr="00B90FF5">
                        <w:t xml:space="preserve">  Raspberry Pi</w:t>
                      </w:r>
                      <w:bookmarkEnd w:id="6"/>
                      <w:r>
                        <w:t xml:space="preserve"> [2]</w:t>
                      </w:r>
                    </w:p>
                  </w:txbxContent>
                </v:textbox>
                <w10:wrap type="square"/>
              </v:shape>
            </w:pict>
          </mc:Fallback>
        </mc:AlternateContent>
      </w:r>
      <w:r w:rsidR="00804FC5" w:rsidRPr="00AC2CC9">
        <w:rPr>
          <w:noProof/>
          <w:lang w:eastAsia="zh-CN"/>
        </w:rPr>
        <w:drawing>
          <wp:anchor distT="0" distB="0" distL="114300" distR="114300" simplePos="0" relativeHeight="251183616" behindDoc="0" locked="0" layoutInCell="1" allowOverlap="1" wp14:anchorId="2CB7ED5F" wp14:editId="271A1B1F">
            <wp:simplePos x="0" y="0"/>
            <wp:positionH relativeFrom="column">
              <wp:posOffset>3810</wp:posOffset>
            </wp:positionH>
            <wp:positionV relativeFrom="paragraph">
              <wp:posOffset>1583055</wp:posOffset>
            </wp:positionV>
            <wp:extent cx="5760085" cy="509270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i-B-CN-set-up.jpg"/>
                    <pic:cNvPicPr/>
                  </pic:nvPicPr>
                  <pic:blipFill>
                    <a:blip r:embed="rId12">
                      <a:extLst>
                        <a:ext uri="{28A0092B-C50C-407E-A947-70E740481C1C}">
                          <a14:useLocalDpi xmlns:a14="http://schemas.microsoft.com/office/drawing/2010/main" val="0"/>
                        </a:ext>
                      </a:extLst>
                    </a:blip>
                    <a:stretch>
                      <a:fillRect/>
                    </a:stretch>
                  </pic:blipFill>
                  <pic:spPr>
                    <a:xfrm>
                      <a:off x="0" y="0"/>
                      <a:ext cx="5760085" cy="5092700"/>
                    </a:xfrm>
                    <a:prstGeom prst="rect">
                      <a:avLst/>
                    </a:prstGeom>
                  </pic:spPr>
                </pic:pic>
              </a:graphicData>
            </a:graphic>
            <wp14:sizeRelH relativeFrom="page">
              <wp14:pctWidth>0</wp14:pctWidth>
            </wp14:sizeRelH>
            <wp14:sizeRelV relativeFrom="page">
              <wp14:pctHeight>0</wp14:pctHeight>
            </wp14:sizeRelV>
          </wp:anchor>
        </w:drawing>
      </w:r>
      <w:r w:rsidR="000621FD" w:rsidRPr="00AC2CC9">
        <w:rPr>
          <w:rFonts w:hint="eastAsia"/>
        </w:rPr>
        <w:t xml:space="preserve">Recently, </w:t>
      </w:r>
      <w:r w:rsidR="00361A53" w:rsidRPr="00AC2CC9">
        <w:t xml:space="preserve">the </w:t>
      </w:r>
      <w:r w:rsidR="000621FD" w:rsidRPr="00AC2CC9">
        <w:rPr>
          <w:rFonts w:hint="eastAsia"/>
        </w:rPr>
        <w:t xml:space="preserve">Raspberry </w:t>
      </w:r>
      <w:r w:rsidR="00361A53" w:rsidRPr="00AC2CC9">
        <w:t>Pi</w:t>
      </w:r>
      <w:r w:rsidR="00884874" w:rsidRPr="00AC2CC9">
        <w:t xml:space="preserve"> [2] </w:t>
      </w:r>
      <w:r w:rsidR="000621FD" w:rsidRPr="00AC2CC9">
        <w:rPr>
          <w:rFonts w:hint="eastAsia"/>
        </w:rPr>
        <w:t xml:space="preserve">has become a viable target </w:t>
      </w:r>
      <w:r w:rsidR="00DA6CD8" w:rsidRPr="00AC2CC9">
        <w:t>platform for</w:t>
      </w:r>
      <w:r w:rsidR="000621FD" w:rsidRPr="00AC2CC9">
        <w:t xml:space="preserve"> the </w:t>
      </w:r>
      <w:r w:rsidR="00DA6CD8" w:rsidRPr="00AC2CC9">
        <w:t xml:space="preserve">using as a micro PC. The little of the credit-card size can be used in electronics projects </w:t>
      </w:r>
      <w:r w:rsidR="00DD6D30" w:rsidRPr="00AC2CC9">
        <w:t xml:space="preserve">as same as the desktop PC does. </w:t>
      </w:r>
      <w:r w:rsidR="00DA6CD8" w:rsidRPr="00AC2CC9">
        <w:t xml:space="preserve">With the ability of the playing high-definition video, it </w:t>
      </w:r>
      <w:r w:rsidR="00102212" w:rsidRPr="00AC2CC9">
        <w:t xml:space="preserve">is a good choice </w:t>
      </w:r>
      <w:r w:rsidR="00DA6CD8" w:rsidRPr="00AC2CC9">
        <w:t>to dealing with the imag</w:t>
      </w:r>
      <w:r w:rsidR="00DD6D30" w:rsidRPr="00AC2CC9">
        <w:t>e and</w:t>
      </w:r>
      <w:r w:rsidR="001A61CB" w:rsidRPr="00AC2CC9">
        <w:t xml:space="preserve"> vide</w:t>
      </w:r>
      <w:r w:rsidR="00DD6D30" w:rsidRPr="00AC2CC9">
        <w:t xml:space="preserve">o processing. Using the battery, </w:t>
      </w:r>
      <w:r w:rsidR="002B4150" w:rsidRPr="00AC2CC9">
        <w:t>no any</w:t>
      </w:r>
      <w:r w:rsidR="00DA6CD8" w:rsidRPr="00AC2CC9">
        <w:t xml:space="preserve"> </w:t>
      </w:r>
      <w:r w:rsidR="002B4150" w:rsidRPr="00AC2CC9">
        <w:t xml:space="preserve">other </w:t>
      </w:r>
      <w:r w:rsidR="00DA6CD8" w:rsidRPr="00AC2CC9">
        <w:t>external</w:t>
      </w:r>
      <w:r w:rsidR="002B4150" w:rsidRPr="00AC2CC9">
        <w:t xml:space="preserve"> power suppliers</w:t>
      </w:r>
      <w:r w:rsidR="001A61CB" w:rsidRPr="00AC2CC9">
        <w:t xml:space="preserve"> are needed</w:t>
      </w:r>
      <w:r w:rsidR="002B4150" w:rsidRPr="00AC2CC9">
        <w:t xml:space="preserve">. </w:t>
      </w:r>
      <w:bookmarkStart w:id="7" w:name="_Ref289185417"/>
    </w:p>
    <w:p w14:paraId="74E7AE96" w14:textId="69910DF0" w:rsidR="00FD2AA5" w:rsidRPr="00AC2CC9" w:rsidRDefault="00517907" w:rsidP="000D0BCF">
      <w:pPr>
        <w:rPr>
          <w:rFonts w:eastAsiaTheme="minorEastAsia"/>
          <w:lang w:eastAsia="zh-CN"/>
        </w:rPr>
      </w:pPr>
      <w:r>
        <w:rPr>
          <w:rFonts w:eastAsiaTheme="minorEastAsia"/>
          <w:noProof/>
          <w:lang w:eastAsia="zh-CN"/>
        </w:rPr>
        <w:lastRenderedPageBreak/>
        <w:drawing>
          <wp:anchor distT="0" distB="0" distL="114300" distR="114300" simplePos="0" relativeHeight="252171776" behindDoc="0" locked="0" layoutInCell="1" allowOverlap="1" wp14:anchorId="51763528" wp14:editId="04A17F7B">
            <wp:simplePos x="0" y="0"/>
            <wp:positionH relativeFrom="margin">
              <wp:align>right</wp:align>
            </wp:positionH>
            <wp:positionV relativeFrom="paragraph">
              <wp:posOffset>4690745</wp:posOffset>
            </wp:positionV>
            <wp:extent cx="5760000" cy="2764800"/>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141113015414.png"/>
                    <pic:cNvPicPr/>
                  </pic:nvPicPr>
                  <pic:blipFill>
                    <a:blip r:embed="rId13">
                      <a:extLst>
                        <a:ext uri="{28A0092B-C50C-407E-A947-70E740481C1C}">
                          <a14:useLocalDpi xmlns:a14="http://schemas.microsoft.com/office/drawing/2010/main" val="0"/>
                        </a:ext>
                      </a:extLst>
                    </a:blip>
                    <a:stretch>
                      <a:fillRect/>
                    </a:stretch>
                  </pic:blipFill>
                  <pic:spPr>
                    <a:xfrm>
                      <a:off x="0" y="0"/>
                      <a:ext cx="5760000" cy="2764800"/>
                    </a:xfrm>
                    <a:prstGeom prst="rect">
                      <a:avLst/>
                    </a:prstGeom>
                  </pic:spPr>
                </pic:pic>
              </a:graphicData>
            </a:graphic>
            <wp14:sizeRelH relativeFrom="page">
              <wp14:pctWidth>0</wp14:pctWidth>
            </wp14:sizeRelH>
            <wp14:sizeRelV relativeFrom="page">
              <wp14:pctHeight>0</wp14:pctHeight>
            </wp14:sizeRelV>
          </wp:anchor>
        </w:drawing>
      </w:r>
      <w:r w:rsidR="003A708C" w:rsidRPr="00AC2CC9">
        <w:rPr>
          <w:rFonts w:eastAsiaTheme="minorEastAsia"/>
          <w:lang w:eastAsia="zh-CN"/>
        </w:rPr>
        <w:t xml:space="preserve">From the website of the Raspberry Pi, we know that it is manufactured in three board configurations which are Newark element14, RS Components and </w:t>
      </w:r>
      <w:proofErr w:type="spellStart"/>
      <w:r w:rsidR="003A708C" w:rsidRPr="00AC2CC9">
        <w:rPr>
          <w:rFonts w:eastAsiaTheme="minorEastAsia"/>
          <w:lang w:eastAsia="zh-CN"/>
        </w:rPr>
        <w:t>Egoman</w:t>
      </w:r>
      <w:proofErr w:type="spellEnd"/>
      <w:r w:rsidR="003A708C" w:rsidRPr="00AC2CC9">
        <w:rPr>
          <w:rFonts w:eastAsiaTheme="minorEastAsia"/>
          <w:lang w:eastAsia="zh-CN"/>
        </w:rPr>
        <w:t>.  The Raspberry</w:t>
      </w:r>
      <w:r w:rsidR="0094222D" w:rsidRPr="00AC2CC9">
        <w:rPr>
          <w:rFonts w:eastAsiaTheme="minorEastAsia"/>
          <w:lang w:eastAsia="zh-CN"/>
        </w:rPr>
        <w:t xml:space="preserve"> Pi is </w:t>
      </w:r>
      <w:r w:rsidR="003A708C" w:rsidRPr="00AC2CC9">
        <w:rPr>
          <w:rFonts w:eastAsiaTheme="minorEastAsia"/>
          <w:lang w:eastAsia="zh-CN"/>
        </w:rPr>
        <w:t>composed of one system on chip (</w:t>
      </w:r>
      <w:proofErr w:type="spellStart"/>
      <w:r w:rsidR="003A708C" w:rsidRPr="00AC2CC9">
        <w:rPr>
          <w:rFonts w:eastAsiaTheme="minorEastAsia"/>
          <w:lang w:eastAsia="zh-CN"/>
        </w:rPr>
        <w:t>SoC</w:t>
      </w:r>
      <w:proofErr w:type="spellEnd"/>
      <w:r w:rsidR="003A708C" w:rsidRPr="00AC2CC9">
        <w:rPr>
          <w:rFonts w:eastAsiaTheme="minorEastAsia"/>
          <w:lang w:eastAsia="zh-CN"/>
        </w:rPr>
        <w:t>)</w:t>
      </w:r>
      <w:r w:rsidR="0069004A" w:rsidRPr="00AC2CC9">
        <w:rPr>
          <w:rFonts w:eastAsiaTheme="minorEastAsia"/>
          <w:lang w:eastAsia="zh-CN"/>
        </w:rPr>
        <w:t xml:space="preserve">, Broadcom BCM2835, including an ARM1176JZF-S 700MHz processor, </w:t>
      </w:r>
      <w:proofErr w:type="spellStart"/>
      <w:r w:rsidR="0069004A" w:rsidRPr="00AC2CC9">
        <w:rPr>
          <w:rFonts w:eastAsiaTheme="minorEastAsia"/>
          <w:lang w:eastAsia="zh-CN"/>
        </w:rPr>
        <w:t>VideoCo</w:t>
      </w:r>
      <w:r w:rsidR="006B7D1E" w:rsidRPr="00AC2CC9">
        <w:rPr>
          <w:rFonts w:eastAsiaTheme="minorEastAsia"/>
          <w:lang w:eastAsia="zh-CN"/>
        </w:rPr>
        <w:t>re</w:t>
      </w:r>
      <w:proofErr w:type="spellEnd"/>
      <w:r w:rsidR="006B7D1E" w:rsidRPr="00AC2CC9">
        <w:rPr>
          <w:rFonts w:eastAsiaTheme="minorEastAsia"/>
          <w:lang w:eastAsia="zh-CN"/>
        </w:rPr>
        <w:t xml:space="preserve"> IV GPU, and 512 megabytes RAM</w:t>
      </w:r>
      <w:r w:rsidR="0069004A" w:rsidRPr="00AC2CC9">
        <w:rPr>
          <w:rFonts w:eastAsiaTheme="minorEastAsia"/>
          <w:lang w:eastAsia="zh-CN"/>
        </w:rPr>
        <w:t xml:space="preserve"> in the model B</w:t>
      </w:r>
      <w:r w:rsidR="00AC2CC9">
        <w:rPr>
          <w:rFonts w:eastAsiaTheme="minorEastAsia"/>
          <w:lang w:eastAsia="zh-CN"/>
        </w:rPr>
        <w:t xml:space="preserve"> [3]</w:t>
      </w:r>
      <w:r w:rsidR="00995D6D" w:rsidRPr="00AC2CC9">
        <w:rPr>
          <w:rFonts w:eastAsiaTheme="minorEastAsia"/>
          <w:lang w:eastAsia="zh-CN"/>
        </w:rPr>
        <w:t xml:space="preserve">. </w:t>
      </w:r>
      <w:r w:rsidR="0069004A" w:rsidRPr="00AC2CC9">
        <w:rPr>
          <w:rFonts w:eastAsiaTheme="minorEastAsia"/>
          <w:lang w:eastAsia="zh-CN"/>
        </w:rPr>
        <w:t xml:space="preserve">The Broadcom </w:t>
      </w:r>
      <w:proofErr w:type="spellStart"/>
      <w:r w:rsidR="0069004A" w:rsidRPr="00AC2CC9">
        <w:rPr>
          <w:rFonts w:eastAsiaTheme="minorEastAsia"/>
          <w:lang w:eastAsia="zh-CN"/>
        </w:rPr>
        <w:t>SoC</w:t>
      </w:r>
      <w:proofErr w:type="spellEnd"/>
      <w:r w:rsidR="0069004A" w:rsidRPr="00AC2CC9">
        <w:rPr>
          <w:rFonts w:eastAsiaTheme="minorEastAsia"/>
          <w:lang w:eastAsia="zh-CN"/>
        </w:rPr>
        <w:t xml:space="preserve"> in the Raspberry </w:t>
      </w:r>
      <w:r w:rsidR="00284761" w:rsidRPr="00AC2CC9">
        <w:rPr>
          <w:noProof/>
          <w:lang w:eastAsia="zh-CN"/>
        </w:rPr>
        <mc:AlternateContent>
          <mc:Choice Requires="wps">
            <w:drawing>
              <wp:anchor distT="0" distB="0" distL="114300" distR="114300" simplePos="0" relativeHeight="251502080" behindDoc="0" locked="0" layoutInCell="1" allowOverlap="1" wp14:anchorId="2F8F4449" wp14:editId="04D5402D">
                <wp:simplePos x="0" y="0"/>
                <wp:positionH relativeFrom="column">
                  <wp:posOffset>2901315</wp:posOffset>
                </wp:positionH>
                <wp:positionV relativeFrom="paragraph">
                  <wp:posOffset>3002915</wp:posOffset>
                </wp:positionV>
                <wp:extent cx="2859405" cy="450850"/>
                <wp:effectExtent l="5715" t="5715" r="5080" b="6350"/>
                <wp:wrapSquare wrapText="bothSides"/>
                <wp:docPr id="11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9405"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2B27DB" w14:textId="0EB08978" w:rsidR="00ED7499" w:rsidRPr="00AC2CC9" w:rsidRDefault="00ED7499" w:rsidP="00B90FF5">
                            <w:pPr>
                              <w:pStyle w:val="a8"/>
                              <w:jc w:val="center"/>
                              <w:rPr>
                                <w:sz w:val="24"/>
                                <w:szCs w:val="24"/>
                              </w:rPr>
                            </w:pPr>
                            <w:bookmarkStart w:id="8" w:name="_Toc400315438"/>
                            <w:r w:rsidRPr="00AC2CC9">
                              <w:t xml:space="preserve">Figure </w:t>
                            </w:r>
                            <w:r w:rsidRPr="00AC2CC9">
                              <w:fldChar w:fldCharType="begin"/>
                            </w:r>
                            <w:r w:rsidRPr="00AC2CC9">
                              <w:instrText xml:space="preserve"> STYLEREF 1 \s </w:instrText>
                            </w:r>
                            <w:r w:rsidRPr="00AC2CC9">
                              <w:fldChar w:fldCharType="separate"/>
                            </w:r>
                            <w:r w:rsidR="00D87598">
                              <w:rPr>
                                <w:noProof/>
                              </w:rPr>
                              <w:t>1</w:t>
                            </w:r>
                            <w:r w:rsidRPr="00AC2CC9">
                              <w:fldChar w:fldCharType="end"/>
                            </w:r>
                            <w:r w:rsidRPr="00AC2CC9">
                              <w:noBreakHyphen/>
                            </w:r>
                            <w:r w:rsidRPr="00AC2CC9">
                              <w:fldChar w:fldCharType="begin"/>
                            </w:r>
                            <w:r w:rsidRPr="00AC2CC9">
                              <w:instrText xml:space="preserve"> SEQ Figure \* ARABIC \s 1 </w:instrText>
                            </w:r>
                            <w:r w:rsidRPr="00AC2CC9">
                              <w:fldChar w:fldCharType="separate"/>
                            </w:r>
                            <w:r w:rsidR="00D87598">
                              <w:rPr>
                                <w:noProof/>
                              </w:rPr>
                              <w:t>2</w:t>
                            </w:r>
                            <w:r w:rsidRPr="00AC2CC9">
                              <w:fldChar w:fldCharType="end"/>
                            </w:r>
                            <w:r w:rsidRPr="00AC2CC9">
                              <w:t xml:space="preserve"> the board of Raspberry Pi</w:t>
                            </w:r>
                            <w:bookmarkEnd w:id="8"/>
                            <w:r>
                              <w:t xml:space="preserve"> [3]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8F4449" id="Text Box 75" o:spid="_x0000_s1027" type="#_x0000_t202" style="position:absolute;left:0;text-align:left;margin-left:228.45pt;margin-top:236.45pt;width:225.15pt;height:35.5pt;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" stroked="f">
                <v:textbox style="mso-fit-shape-to-text:t" inset="0,0,0,0">
                  <w:txbxContent>
                    <w:p w14:paraId="202B27DB" w14:textId="0EB08978" w:rsidR="00ED7499" w:rsidRPr="00AC2CC9" w:rsidRDefault="00ED7499" w:rsidP="00B90FF5">
                      <w:pPr>
                        <w:pStyle w:val="a8"/>
                        <w:jc w:val="center"/>
                        <w:rPr>
                          <w:sz w:val="24"/>
                          <w:szCs w:val="24"/>
                        </w:rPr>
                      </w:pPr>
                      <w:bookmarkStart w:id="9" w:name="_Toc400315438"/>
                      <w:r w:rsidRPr="00AC2CC9">
                        <w:t xml:space="preserve">Figure </w:t>
                      </w:r>
                      <w:r w:rsidRPr="00AC2CC9">
                        <w:fldChar w:fldCharType="begin"/>
                      </w:r>
                      <w:r w:rsidRPr="00AC2CC9">
                        <w:instrText xml:space="preserve"> STYLEREF 1 \s </w:instrText>
                      </w:r>
                      <w:r w:rsidRPr="00AC2CC9">
                        <w:fldChar w:fldCharType="separate"/>
                      </w:r>
                      <w:r w:rsidR="00D87598">
                        <w:rPr>
                          <w:noProof/>
                        </w:rPr>
                        <w:t>1</w:t>
                      </w:r>
                      <w:r w:rsidRPr="00AC2CC9">
                        <w:fldChar w:fldCharType="end"/>
                      </w:r>
                      <w:r w:rsidRPr="00AC2CC9">
                        <w:noBreakHyphen/>
                      </w:r>
                      <w:r w:rsidRPr="00AC2CC9">
                        <w:fldChar w:fldCharType="begin"/>
                      </w:r>
                      <w:r w:rsidRPr="00AC2CC9">
                        <w:instrText xml:space="preserve"> SEQ Figure \* ARABIC \s 1 </w:instrText>
                      </w:r>
                      <w:r w:rsidRPr="00AC2CC9">
                        <w:fldChar w:fldCharType="separate"/>
                      </w:r>
                      <w:r w:rsidR="00D87598">
                        <w:rPr>
                          <w:noProof/>
                        </w:rPr>
                        <w:t>2</w:t>
                      </w:r>
                      <w:r w:rsidRPr="00AC2CC9">
                        <w:fldChar w:fldCharType="end"/>
                      </w:r>
                      <w:r w:rsidRPr="00AC2CC9">
                        <w:t xml:space="preserve"> the board of Raspberry Pi</w:t>
                      </w:r>
                      <w:bookmarkEnd w:id="9"/>
                      <w:r>
                        <w:t xml:space="preserve"> [3]</w:t>
                      </w:r>
                    </w:p>
                  </w:txbxContent>
                </v:textbox>
                <w10:wrap type="square"/>
              </v:shape>
            </w:pict>
          </mc:Fallback>
        </mc:AlternateContent>
      </w:r>
      <w:r w:rsidR="00FD2AA5" w:rsidRPr="00AC2CC9">
        <w:rPr>
          <w:rFonts w:eastAsiaTheme="minorEastAsia"/>
          <w:noProof/>
          <w:lang w:eastAsia="zh-CN"/>
        </w:rPr>
        <w:drawing>
          <wp:anchor distT="0" distB="0" distL="114300" distR="114300" simplePos="0" relativeHeight="251203072" behindDoc="0" locked="0" layoutInCell="1" allowOverlap="1" wp14:anchorId="263B7E10" wp14:editId="535FE19C">
            <wp:simplePos x="0" y="0"/>
            <wp:positionH relativeFrom="column">
              <wp:posOffset>2901315</wp:posOffset>
            </wp:positionH>
            <wp:positionV relativeFrom="paragraph">
              <wp:posOffset>805815</wp:posOffset>
            </wp:positionV>
            <wp:extent cx="2859405" cy="213995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9405" cy="2139950"/>
                    </a:xfrm>
                    <a:prstGeom prst="rect">
                      <a:avLst/>
                    </a:prstGeom>
                    <a:noFill/>
                  </pic:spPr>
                </pic:pic>
              </a:graphicData>
            </a:graphic>
            <wp14:sizeRelH relativeFrom="page">
              <wp14:pctWidth>0</wp14:pctWidth>
            </wp14:sizeRelH>
            <wp14:sizeRelV relativeFrom="page">
              <wp14:pctHeight>0</wp14:pctHeight>
            </wp14:sizeRelV>
          </wp:anchor>
        </w:drawing>
      </w:r>
      <w:r w:rsidR="0069004A" w:rsidRPr="00AC2CC9">
        <w:rPr>
          <w:rFonts w:eastAsiaTheme="minorEastAsia"/>
          <w:lang w:eastAsia="zh-CN"/>
        </w:rPr>
        <w:t>Pi operates at 700MHz by default and equivalents</w:t>
      </w:r>
      <w:r w:rsidR="0094222D" w:rsidRPr="00AC2CC9">
        <w:rPr>
          <w:rFonts w:eastAsiaTheme="minorEastAsia"/>
          <w:lang w:eastAsia="zh-CN"/>
        </w:rPr>
        <w:t xml:space="preserve"> to the </w:t>
      </w:r>
      <w:r w:rsidR="0069004A" w:rsidRPr="00AC2CC9">
        <w:rPr>
          <w:rFonts w:eastAsiaTheme="minorEastAsia"/>
          <w:lang w:eastAsia="zh-CN"/>
        </w:rPr>
        <w:t>0.041 G</w:t>
      </w:r>
      <w:r w:rsidR="0094222D" w:rsidRPr="00AC2CC9">
        <w:rPr>
          <w:rFonts w:eastAsiaTheme="minorEastAsia"/>
          <w:lang w:eastAsia="zh-CN"/>
        </w:rPr>
        <w:t xml:space="preserve">FLOPS. </w:t>
      </w:r>
      <w:r w:rsidR="0069004A" w:rsidRPr="00AC2CC9">
        <w:rPr>
          <w:rFonts w:eastAsiaTheme="minorEastAsia"/>
          <w:lang w:eastAsia="zh-CN"/>
        </w:rPr>
        <w:t>The GPU in the Raspberry</w:t>
      </w:r>
      <w:r w:rsidR="00DF33E7" w:rsidRPr="00AC2CC9">
        <w:rPr>
          <w:rFonts w:eastAsiaTheme="minorEastAsia"/>
          <w:lang w:eastAsia="zh-CN"/>
        </w:rPr>
        <w:t xml:space="preserve"> Pi also has enough </w:t>
      </w:r>
      <w:r w:rsidR="00AE2E58" w:rsidRPr="00AC2CC9">
        <w:rPr>
          <w:rFonts w:eastAsiaTheme="minorEastAsia"/>
          <w:lang w:eastAsia="zh-CN"/>
        </w:rPr>
        <w:t xml:space="preserve">power which providers </w:t>
      </w:r>
      <w:r w:rsidR="00EC4614" w:rsidRPr="00AC2CC9">
        <w:rPr>
          <w:rFonts w:eastAsiaTheme="minorEastAsia"/>
          <w:lang w:eastAsia="zh-CN"/>
        </w:rPr>
        <w:t xml:space="preserve">1 </w:t>
      </w:r>
      <w:proofErr w:type="spellStart"/>
      <w:r w:rsidR="00EC4614" w:rsidRPr="00AC2CC9">
        <w:rPr>
          <w:rFonts w:eastAsiaTheme="minorEastAsia"/>
          <w:lang w:eastAsia="zh-CN"/>
        </w:rPr>
        <w:t>Gpixel</w:t>
      </w:r>
      <w:proofErr w:type="spellEnd"/>
      <w:r w:rsidR="00EC4614" w:rsidRPr="00AC2CC9">
        <w:rPr>
          <w:rFonts w:eastAsiaTheme="minorEastAsia"/>
          <w:lang w:eastAsia="zh-CN"/>
        </w:rPr>
        <w:t xml:space="preserve">/s or 1.5 </w:t>
      </w:r>
      <w:proofErr w:type="spellStart"/>
      <w:r w:rsidR="00EC4614" w:rsidRPr="00AC2CC9">
        <w:rPr>
          <w:rFonts w:eastAsiaTheme="minorEastAsia"/>
          <w:lang w:eastAsia="zh-CN"/>
        </w:rPr>
        <w:t>G</w:t>
      </w:r>
      <w:r w:rsidR="00EC4614" w:rsidRPr="00AC2CC9">
        <w:rPr>
          <w:rFonts w:eastAsiaTheme="minorEastAsia" w:hint="eastAsia"/>
          <w:lang w:eastAsia="zh-CN"/>
        </w:rPr>
        <w:t>pi</w:t>
      </w:r>
      <w:r w:rsidR="006B7D1E" w:rsidRPr="00AC2CC9">
        <w:rPr>
          <w:rFonts w:eastAsiaTheme="minorEastAsia"/>
          <w:lang w:eastAsia="zh-CN"/>
        </w:rPr>
        <w:t>xel</w:t>
      </w:r>
      <w:proofErr w:type="spellEnd"/>
      <w:r w:rsidR="006B7D1E" w:rsidRPr="00AC2CC9">
        <w:rPr>
          <w:rFonts w:eastAsiaTheme="minorEastAsia"/>
          <w:lang w:eastAsia="zh-CN"/>
        </w:rPr>
        <w:t>/s of graphics processing and</w:t>
      </w:r>
      <w:r w:rsidR="00AE2E58" w:rsidRPr="00AC2CC9">
        <w:rPr>
          <w:rFonts w:eastAsiaTheme="minorEastAsia"/>
          <w:lang w:eastAsia="zh-CN"/>
        </w:rPr>
        <w:t xml:space="preserve"> 24 GFLOPS of general purpose computing performance. This</w:t>
      </w:r>
      <w:r w:rsidR="00CF0960" w:rsidRPr="00AC2CC9">
        <w:rPr>
          <w:rFonts w:eastAsiaTheme="minorEastAsia"/>
          <w:lang w:eastAsia="zh-CN"/>
        </w:rPr>
        <w:t xml:space="preserve"> ability of the graphics is enoug</w:t>
      </w:r>
      <w:r w:rsidR="00F91117" w:rsidRPr="00AC2CC9">
        <w:rPr>
          <w:rFonts w:eastAsiaTheme="minorEastAsia"/>
          <w:lang w:eastAsia="zh-CN"/>
        </w:rPr>
        <w:t>h to decode</w:t>
      </w:r>
      <w:r w:rsidR="00CF0960" w:rsidRPr="00AC2CC9">
        <w:rPr>
          <w:rFonts w:eastAsiaTheme="minorEastAsia"/>
          <w:lang w:eastAsia="zh-CN"/>
        </w:rPr>
        <w:t xml:space="preserve"> the full HD video. </w:t>
      </w:r>
      <w:r w:rsidR="00AE2E58" w:rsidRPr="00AC2CC9">
        <w:rPr>
          <w:rFonts w:eastAsiaTheme="minorEastAsia"/>
          <w:lang w:eastAsia="zh-CN"/>
        </w:rPr>
        <w:t xml:space="preserve"> </w:t>
      </w:r>
      <w:r w:rsidR="004151DA" w:rsidRPr="00AC2CC9">
        <w:rPr>
          <w:rFonts w:eastAsiaTheme="minorEastAsia"/>
          <w:lang w:eastAsia="zh-CN"/>
        </w:rPr>
        <w:t xml:space="preserve">By the peripherals part, the generic USB port is </w:t>
      </w:r>
      <w:r w:rsidR="0049364E" w:rsidRPr="00AC2CC9">
        <w:rPr>
          <w:rFonts w:eastAsiaTheme="minorEastAsia"/>
          <w:lang w:eastAsia="zh-CN"/>
        </w:rPr>
        <w:t>included</w:t>
      </w:r>
      <w:r w:rsidR="00754845" w:rsidRPr="00AC2CC9">
        <w:rPr>
          <w:rFonts w:eastAsiaTheme="minorEastAsia"/>
          <w:lang w:eastAsia="zh-CN"/>
        </w:rPr>
        <w:t xml:space="preserve"> on the Raspberry Pi board. The</w:t>
      </w:r>
      <w:r w:rsidR="004151DA" w:rsidRPr="00AC2CC9">
        <w:rPr>
          <w:rFonts w:eastAsiaTheme="minorEastAsia"/>
          <w:lang w:eastAsia="zh-CN"/>
        </w:rPr>
        <w:t xml:space="preserve"> USB </w:t>
      </w:r>
      <w:r w:rsidR="0049364E" w:rsidRPr="00AC2CC9">
        <w:rPr>
          <w:rFonts w:eastAsiaTheme="minorEastAsia"/>
          <w:lang w:eastAsia="zh-CN"/>
        </w:rPr>
        <w:t>keyboard</w:t>
      </w:r>
      <w:r w:rsidR="004151DA" w:rsidRPr="00AC2CC9">
        <w:rPr>
          <w:rFonts w:eastAsiaTheme="minorEastAsia"/>
          <w:lang w:eastAsia="zh-CN"/>
        </w:rPr>
        <w:t xml:space="preserve"> and mic are </w:t>
      </w:r>
      <w:r w:rsidR="00754845" w:rsidRPr="00AC2CC9">
        <w:rPr>
          <w:rFonts w:eastAsiaTheme="minorEastAsia"/>
          <w:lang w:eastAsia="zh-CN"/>
        </w:rPr>
        <w:t xml:space="preserve">also </w:t>
      </w:r>
      <w:r w:rsidR="004151DA" w:rsidRPr="00AC2CC9">
        <w:rPr>
          <w:rFonts w:eastAsiaTheme="minorEastAsia"/>
          <w:lang w:eastAsia="zh-CN"/>
        </w:rPr>
        <w:t xml:space="preserve">compatible. </w:t>
      </w:r>
      <w:r w:rsidR="004D3352" w:rsidRPr="00AC2CC9">
        <w:rPr>
          <w:rFonts w:eastAsiaTheme="minorEastAsia"/>
          <w:lang w:eastAsia="zh-CN"/>
        </w:rPr>
        <w:t xml:space="preserve">The SD card is used as the hard disk or solid-state drive for booting and persistent storage. </w:t>
      </w:r>
      <w:r w:rsidR="00B76B1C" w:rsidRPr="00AC2CC9">
        <w:rPr>
          <w:rFonts w:eastAsiaTheme="minorEastAsia"/>
          <w:lang w:eastAsia="zh-CN"/>
        </w:rPr>
        <w:t>HDMI port is for video</w:t>
      </w:r>
      <w:r w:rsidR="0049364E" w:rsidRPr="00AC2CC9">
        <w:rPr>
          <w:rFonts w:eastAsiaTheme="minorEastAsia"/>
          <w:lang w:eastAsia="zh-CN"/>
        </w:rPr>
        <w:t xml:space="preserve"> and audio displaying. 2</w:t>
      </w:r>
      <w:r w:rsidR="006B7D1E" w:rsidRPr="00AC2CC9">
        <w:rPr>
          <w:rFonts w:eastAsiaTheme="minorEastAsia"/>
          <w:lang w:eastAsia="zh-CN"/>
        </w:rPr>
        <w:t xml:space="preserve">6xGPIO </w:t>
      </w:r>
      <w:r w:rsidR="00B76B1C" w:rsidRPr="00AC2CC9">
        <w:rPr>
          <w:rFonts w:eastAsiaTheme="minorEastAsia"/>
          <w:lang w:eastAsia="zh-CN"/>
        </w:rPr>
        <w:t xml:space="preserve">could be used for specific functions including I2C, SPI, UART, PCM, </w:t>
      </w:r>
      <w:r w:rsidR="002B16CA" w:rsidRPr="00AC2CC9">
        <w:rPr>
          <w:rFonts w:eastAsiaTheme="minorEastAsia"/>
          <w:lang w:eastAsia="zh-CN"/>
        </w:rPr>
        <w:t>and PWM</w:t>
      </w:r>
      <w:r w:rsidR="00B76B1C" w:rsidRPr="00AC2CC9">
        <w:rPr>
          <w:rFonts w:eastAsiaTheme="minorEastAsia"/>
          <w:lang w:eastAsia="zh-CN"/>
        </w:rPr>
        <w:t xml:space="preserve">. </w:t>
      </w:r>
    </w:p>
    <w:p w14:paraId="77219797" w14:textId="016DBA4F" w:rsidR="001B1258" w:rsidRPr="00AC2CC9" w:rsidRDefault="00517907" w:rsidP="000D0BCF">
      <w:pPr>
        <w:rPr>
          <w:rFonts w:eastAsiaTheme="minorEastAsia"/>
          <w:lang w:eastAsia="zh-CN"/>
        </w:rPr>
      </w:pPr>
      <w:r w:rsidRPr="00AC2CC9">
        <w:rPr>
          <w:noProof/>
          <w:lang w:eastAsia="zh-CN"/>
        </w:rPr>
        <mc:AlternateContent>
          <mc:Choice Requires="wps">
            <w:drawing>
              <wp:anchor distT="0" distB="0" distL="114300" distR="114300" simplePos="0" relativeHeight="251532800" behindDoc="0" locked="0" layoutInCell="1" allowOverlap="1" wp14:anchorId="205F078C" wp14:editId="323A95E5">
                <wp:simplePos x="0" y="0"/>
                <wp:positionH relativeFrom="page">
                  <wp:align>center</wp:align>
                </wp:positionH>
                <wp:positionV relativeFrom="paragraph">
                  <wp:posOffset>2863850</wp:posOffset>
                </wp:positionV>
                <wp:extent cx="3779520" cy="450850"/>
                <wp:effectExtent l="0" t="0" r="0" b="6350"/>
                <wp:wrapTopAndBottom/>
                <wp:docPr id="115"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9520"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277942" w14:textId="1E1494D8" w:rsidR="00ED7499" w:rsidRPr="00952AAA" w:rsidRDefault="00ED7499" w:rsidP="00B90FF5">
                            <w:pPr>
                              <w:pStyle w:val="a8"/>
                              <w:jc w:val="center"/>
                              <w:rPr>
                                <w:noProof/>
                                <w:sz w:val="24"/>
                                <w:szCs w:val="24"/>
                              </w:rPr>
                            </w:pPr>
                            <w:bookmarkStart w:id="10" w:name="_Toc400315439"/>
                            <w:r>
                              <w:t xml:space="preserve">Figure </w:t>
                            </w:r>
                            <w:r>
                              <w:fldChar w:fldCharType="begin"/>
                            </w:r>
                            <w:r>
                              <w:instrText xml:space="preserve"> STYLEREF 1 \s </w:instrText>
                            </w:r>
                            <w:r>
                              <w:fldChar w:fldCharType="separate"/>
                            </w:r>
                            <w:r w:rsidR="00D87598">
                              <w:rPr>
                                <w:noProof/>
                              </w:rPr>
                              <w:t>1</w:t>
                            </w:r>
                            <w:r>
                              <w:fldChar w:fldCharType="end"/>
                            </w:r>
                            <w:r>
                              <w:noBreakHyphen/>
                            </w:r>
                            <w:r>
                              <w:fldChar w:fldCharType="begin"/>
                            </w:r>
                            <w:r>
                              <w:instrText xml:space="preserve"> SEQ Figure \* ARABIC \s 1 </w:instrText>
                            </w:r>
                            <w:r>
                              <w:fldChar w:fldCharType="separate"/>
                            </w:r>
                            <w:r w:rsidR="00D87598">
                              <w:rPr>
                                <w:noProof/>
                              </w:rPr>
                              <w:t>3</w:t>
                            </w:r>
                            <w:r>
                              <w:fldChar w:fldCharType="end"/>
                            </w:r>
                            <w:r>
                              <w:t xml:space="preserve"> Mode A and Mode B</w:t>
                            </w:r>
                            <w:bookmarkEnd w:id="10"/>
                            <w:r w:rsidR="0076381C">
                              <w:t xml:space="preserve"> [3]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05F078C" id="Text Box 76" o:spid="_x0000_s1028" type="#_x0000_t202" style="position:absolute;left:0;text-align:left;margin-left:0;margin-top:225.5pt;width:297.6pt;height:35.5pt;z-index:2515328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" stroked="f">
                <v:textbox style="mso-fit-shape-to-text:t" inset="0,0,0,0">
                  <w:txbxContent>
                    <w:p w14:paraId="73277942" w14:textId="1E1494D8" w:rsidR="00ED7499" w:rsidRPr="00952AAA" w:rsidRDefault="00ED7499" w:rsidP="00B90FF5">
                      <w:pPr>
                        <w:pStyle w:val="a8"/>
                        <w:jc w:val="center"/>
                        <w:rPr>
                          <w:noProof/>
                          <w:sz w:val="24"/>
                          <w:szCs w:val="24"/>
                        </w:rPr>
                      </w:pPr>
                      <w:bookmarkStart w:id="11" w:name="_Toc400315439"/>
                      <w:r>
                        <w:t xml:space="preserve">Figure </w:t>
                      </w:r>
                      <w:r>
                        <w:fldChar w:fldCharType="begin"/>
                      </w:r>
                      <w:r>
                        <w:instrText xml:space="preserve"> STYLEREF 1 \s </w:instrText>
                      </w:r>
                      <w:r>
                        <w:fldChar w:fldCharType="separate"/>
                      </w:r>
                      <w:r w:rsidR="00D87598">
                        <w:rPr>
                          <w:noProof/>
                        </w:rPr>
                        <w:t>1</w:t>
                      </w:r>
                      <w:r>
                        <w:fldChar w:fldCharType="end"/>
                      </w:r>
                      <w:r>
                        <w:noBreakHyphen/>
                      </w:r>
                      <w:r>
                        <w:fldChar w:fldCharType="begin"/>
                      </w:r>
                      <w:r>
                        <w:instrText xml:space="preserve"> SEQ Figure \* ARABIC \s 1 </w:instrText>
                      </w:r>
                      <w:r>
                        <w:fldChar w:fldCharType="separate"/>
                      </w:r>
                      <w:r w:rsidR="00D87598">
                        <w:rPr>
                          <w:noProof/>
                        </w:rPr>
                        <w:t>3</w:t>
                      </w:r>
                      <w:r>
                        <w:fldChar w:fldCharType="end"/>
                      </w:r>
                      <w:r>
                        <w:t xml:space="preserve"> Mode A and Mode B</w:t>
                      </w:r>
                      <w:bookmarkEnd w:id="11"/>
                      <w:r w:rsidR="0076381C">
                        <w:t xml:space="preserve"> [3]</w:t>
                      </w:r>
                    </w:p>
                  </w:txbxContent>
                </v:textbox>
                <w10:wrap type="topAndBottom" anchorx="page"/>
              </v:shape>
            </w:pict>
          </mc:Fallback>
        </mc:AlternateContent>
      </w:r>
      <w:r w:rsidR="001B1258" w:rsidRPr="00AC2CC9">
        <w:rPr>
          <w:rFonts w:eastAsiaTheme="minorEastAsia"/>
          <w:lang w:eastAsia="zh-CN"/>
        </w:rPr>
        <w:t>We use the m</w:t>
      </w:r>
      <w:r w:rsidR="006B7D1E" w:rsidRPr="00AC2CC9">
        <w:rPr>
          <w:rFonts w:eastAsiaTheme="minorEastAsia"/>
          <w:lang w:eastAsia="zh-CN"/>
        </w:rPr>
        <w:t>odel B as the system platform because</w:t>
      </w:r>
      <w:r w:rsidR="001B1258" w:rsidRPr="00AC2CC9">
        <w:rPr>
          <w:rFonts w:eastAsiaTheme="minorEastAsia"/>
          <w:lang w:eastAsia="zh-CN"/>
        </w:rPr>
        <w:t xml:space="preserve"> it has 512 megabytes RAM, which is double than the model A and a bu</w:t>
      </w:r>
      <w:r w:rsidR="006B7D1E" w:rsidRPr="00AC2CC9">
        <w:rPr>
          <w:rFonts w:eastAsiaTheme="minorEastAsia"/>
          <w:lang w:eastAsia="zh-CN"/>
        </w:rPr>
        <w:t>ilt-in USB Ethernet adapter</w:t>
      </w:r>
      <w:r w:rsidR="0091625A" w:rsidRPr="00AC2CC9">
        <w:rPr>
          <w:rFonts w:eastAsiaTheme="minorEastAsia"/>
          <w:lang w:eastAsia="zh-CN"/>
        </w:rPr>
        <w:t xml:space="preserve"> also included</w:t>
      </w:r>
      <w:r w:rsidR="001B1258" w:rsidRPr="00AC2CC9">
        <w:rPr>
          <w:rFonts w:eastAsiaTheme="minorEastAsia"/>
          <w:lang w:eastAsia="zh-CN"/>
        </w:rPr>
        <w:t xml:space="preserve">.  </w:t>
      </w:r>
      <w:r w:rsidR="001B1258" w:rsidRPr="00AC2CC9">
        <w:rPr>
          <w:rFonts w:eastAsiaTheme="minorEastAsia"/>
          <w:lang w:eastAsia="zh-CN"/>
        </w:rPr>
        <w:lastRenderedPageBreak/>
        <w:t>Instead of using the moni</w:t>
      </w:r>
      <w:r w:rsidR="0049364E" w:rsidRPr="00AC2CC9">
        <w:rPr>
          <w:rFonts w:eastAsiaTheme="minorEastAsia"/>
          <w:lang w:eastAsia="zh-CN"/>
        </w:rPr>
        <w:t>tor and key board, we use the SSH</w:t>
      </w:r>
      <w:r w:rsidR="001B1258" w:rsidRPr="00AC2CC9">
        <w:rPr>
          <w:rFonts w:eastAsiaTheme="minorEastAsia"/>
          <w:lang w:eastAsia="zh-CN"/>
        </w:rPr>
        <w:t xml:space="preserve"> to manage the Raspberry Pi by remote control. </w:t>
      </w:r>
    </w:p>
    <w:p w14:paraId="5EC179A9" w14:textId="495DD90D" w:rsidR="002B16CA" w:rsidRPr="00AC2CC9" w:rsidRDefault="007153CD" w:rsidP="000D0BCF">
      <w:pPr>
        <w:rPr>
          <w:rFonts w:eastAsiaTheme="minorEastAsia"/>
          <w:lang w:eastAsia="zh-CN"/>
        </w:rPr>
      </w:pPr>
      <w:r w:rsidRPr="00AC2CC9">
        <w:rPr>
          <w:rFonts w:eastAsiaTheme="minorEastAsia"/>
          <w:lang w:eastAsia="zh-CN"/>
        </w:rPr>
        <w:t>In this</w:t>
      </w:r>
      <w:r w:rsidR="002B16CA" w:rsidRPr="00AC2CC9">
        <w:rPr>
          <w:rFonts w:eastAsiaTheme="minorEastAsia"/>
          <w:lang w:eastAsia="zh-CN"/>
        </w:rPr>
        <w:t xml:space="preserve"> project</w:t>
      </w:r>
      <w:r w:rsidR="00776D2A" w:rsidRPr="00AC2CC9">
        <w:rPr>
          <w:rFonts w:eastAsiaTheme="minorEastAsia"/>
          <w:lang w:eastAsia="zh-CN"/>
        </w:rPr>
        <w:t>, the</w:t>
      </w:r>
      <w:r w:rsidR="002B16CA" w:rsidRPr="00AC2CC9">
        <w:rPr>
          <w:rFonts w:eastAsiaTheme="minorEastAsia"/>
          <w:lang w:eastAsia="zh-CN"/>
        </w:rPr>
        <w:t xml:space="preserve"> software, operating system is indispensable. </w:t>
      </w:r>
      <w:r w:rsidR="004519D2" w:rsidRPr="00AC2CC9">
        <w:rPr>
          <w:rFonts w:eastAsiaTheme="minorEastAsia"/>
          <w:lang w:eastAsia="zh-CN"/>
        </w:rPr>
        <w:t>The Raspberry Pi primarily uses Linux kernel-based operating systems</w:t>
      </w:r>
      <w:r w:rsidR="00EC3689" w:rsidRPr="00AC2CC9">
        <w:rPr>
          <w:rFonts w:eastAsiaTheme="minorEastAsia"/>
          <w:lang w:eastAsia="zh-CN"/>
        </w:rPr>
        <w:t xml:space="preserve">. The most recommended </w:t>
      </w:r>
      <w:r w:rsidR="000C2588" w:rsidRPr="00AC2CC9">
        <w:rPr>
          <w:rFonts w:eastAsiaTheme="minorEastAsia"/>
          <w:lang w:eastAsia="zh-CN"/>
        </w:rPr>
        <w:t>operation</w:t>
      </w:r>
      <w:r w:rsidR="00EC3689" w:rsidRPr="00AC2CC9">
        <w:rPr>
          <w:rFonts w:eastAsiaTheme="minorEastAsia"/>
          <w:lang w:eastAsia="zh-CN"/>
        </w:rPr>
        <w:t xml:space="preserve"> system is the </w:t>
      </w:r>
      <w:proofErr w:type="spellStart"/>
      <w:r w:rsidR="000C2588" w:rsidRPr="00AC2CC9">
        <w:rPr>
          <w:rFonts w:eastAsiaTheme="minorEastAsia"/>
          <w:lang w:eastAsia="zh-CN"/>
        </w:rPr>
        <w:t>Raspbian</w:t>
      </w:r>
      <w:proofErr w:type="spellEnd"/>
      <w:r w:rsidR="006107D0">
        <w:rPr>
          <w:rFonts w:eastAsiaTheme="minorEastAsia"/>
          <w:lang w:eastAsia="zh-CN"/>
        </w:rPr>
        <w:t xml:space="preserve"> [4]</w:t>
      </w:r>
      <w:r w:rsidR="000C2588" w:rsidRPr="00AC2CC9">
        <w:rPr>
          <w:rFonts w:eastAsiaTheme="minorEastAsia"/>
          <w:lang w:eastAsia="zh-CN"/>
        </w:rPr>
        <w:t xml:space="preserve">. </w:t>
      </w:r>
      <w:proofErr w:type="spellStart"/>
      <w:r w:rsidR="000C2588" w:rsidRPr="00AC2CC9">
        <w:rPr>
          <w:rFonts w:eastAsiaTheme="minorEastAsia"/>
          <w:lang w:eastAsia="zh-CN"/>
        </w:rPr>
        <w:t>Raspbian</w:t>
      </w:r>
      <w:proofErr w:type="spellEnd"/>
      <w:r w:rsidR="000C2588" w:rsidRPr="00AC2CC9">
        <w:rPr>
          <w:rFonts w:eastAsiaTheme="minorEastAsia"/>
          <w:lang w:eastAsia="zh-CN"/>
        </w:rPr>
        <w:t xml:space="preserve"> is a free operating system based on the </w:t>
      </w:r>
      <w:proofErr w:type="spellStart"/>
      <w:r w:rsidR="000C2588" w:rsidRPr="00AC2CC9">
        <w:rPr>
          <w:rFonts w:eastAsiaTheme="minorEastAsia"/>
          <w:lang w:eastAsia="zh-CN"/>
        </w:rPr>
        <w:t>Debian</w:t>
      </w:r>
      <w:proofErr w:type="spellEnd"/>
      <w:r w:rsidR="000C2588" w:rsidRPr="00AC2CC9">
        <w:rPr>
          <w:rFonts w:eastAsiaTheme="minorEastAsia"/>
          <w:lang w:eastAsia="zh-CN"/>
        </w:rPr>
        <w:t xml:space="preserve"> and optimized for the Raspberry Pi. It is easy to use as </w:t>
      </w:r>
      <w:r w:rsidR="001B1258" w:rsidRPr="00AC2CC9">
        <w:rPr>
          <w:rFonts w:eastAsiaTheme="minorEastAsia"/>
          <w:lang w:eastAsia="zh-CN"/>
        </w:rPr>
        <w:t xml:space="preserve">it is </w:t>
      </w:r>
      <w:r w:rsidR="006B7D1E" w:rsidRPr="00AC2CC9">
        <w:rPr>
          <w:rFonts w:eastAsiaTheme="minorEastAsia"/>
          <w:lang w:eastAsia="zh-CN"/>
        </w:rPr>
        <w:t xml:space="preserve">quite </w:t>
      </w:r>
      <w:r w:rsidR="001B1258" w:rsidRPr="00AC2CC9">
        <w:rPr>
          <w:rFonts w:eastAsiaTheme="minorEastAsia"/>
          <w:lang w:eastAsia="zh-CN"/>
        </w:rPr>
        <w:t xml:space="preserve">similar </w:t>
      </w:r>
      <w:r w:rsidR="006B7D1E" w:rsidRPr="00AC2CC9">
        <w:rPr>
          <w:rFonts w:eastAsiaTheme="minorEastAsia"/>
          <w:lang w:eastAsia="zh-CN"/>
        </w:rPr>
        <w:t xml:space="preserve">to the </w:t>
      </w:r>
      <w:r w:rsidR="000C2588" w:rsidRPr="00AC2CC9">
        <w:rPr>
          <w:rFonts w:eastAsiaTheme="minorEastAsia"/>
          <w:lang w:eastAsia="zh-CN"/>
        </w:rPr>
        <w:t xml:space="preserve">Ubuntu </w:t>
      </w:r>
      <w:r w:rsidR="001B1258" w:rsidRPr="00AC2CC9">
        <w:rPr>
          <w:rFonts w:eastAsiaTheme="minorEastAsia"/>
          <w:lang w:eastAsia="zh-CN"/>
        </w:rPr>
        <w:t>operating system</w:t>
      </w:r>
      <w:r w:rsidR="000C2588" w:rsidRPr="00AC2CC9">
        <w:rPr>
          <w:rFonts w:eastAsiaTheme="minorEastAsia"/>
          <w:lang w:eastAsia="zh-CN"/>
        </w:rPr>
        <w:t xml:space="preserve">. </w:t>
      </w:r>
      <w:r w:rsidR="00653332" w:rsidRPr="00AC2CC9">
        <w:rPr>
          <w:rFonts w:eastAsiaTheme="minorEastAsia"/>
          <w:lang w:eastAsia="zh-CN"/>
        </w:rPr>
        <w:t xml:space="preserve">Based on the Linux kernel system, we install the </w:t>
      </w:r>
      <w:proofErr w:type="spellStart"/>
      <w:r w:rsidR="00653332" w:rsidRPr="00AC2CC9">
        <w:rPr>
          <w:rFonts w:eastAsiaTheme="minorEastAsia"/>
          <w:lang w:eastAsia="zh-CN"/>
        </w:rPr>
        <w:t>OpenCV</w:t>
      </w:r>
      <w:proofErr w:type="spellEnd"/>
      <w:r w:rsidR="00653332" w:rsidRPr="00AC2CC9">
        <w:rPr>
          <w:rFonts w:eastAsiaTheme="minorEastAsia"/>
          <w:lang w:eastAsia="zh-CN"/>
        </w:rPr>
        <w:t xml:space="preserve"> library</w:t>
      </w:r>
      <w:r w:rsidR="00102C06">
        <w:rPr>
          <w:rFonts w:eastAsiaTheme="minorEastAsia"/>
          <w:lang w:eastAsia="zh-CN"/>
        </w:rPr>
        <w:t xml:space="preserve"> [5]</w:t>
      </w:r>
      <w:r w:rsidR="00653332" w:rsidRPr="00AC2CC9">
        <w:rPr>
          <w:rFonts w:eastAsiaTheme="minorEastAsia"/>
          <w:lang w:eastAsia="zh-CN"/>
        </w:rPr>
        <w:t xml:space="preserve"> to develop the software program and solve some of the image</w:t>
      </w:r>
      <w:r w:rsidR="00E7754D" w:rsidRPr="00AC2CC9">
        <w:rPr>
          <w:rFonts w:eastAsiaTheme="minorEastAsia"/>
          <w:lang w:eastAsia="zh-CN"/>
        </w:rPr>
        <w:t xml:space="preserve"> processing tasks</w:t>
      </w:r>
      <w:r w:rsidR="00653332" w:rsidRPr="00AC2CC9">
        <w:rPr>
          <w:rFonts w:eastAsiaTheme="minorEastAsia"/>
          <w:lang w:eastAsia="zh-CN"/>
        </w:rPr>
        <w:t xml:space="preserve">. </w:t>
      </w:r>
    </w:p>
    <w:p w14:paraId="3F652156" w14:textId="444876F3" w:rsidR="00804FC5" w:rsidRPr="00AC2CC9" w:rsidRDefault="00284761" w:rsidP="000D0BCF">
      <w:pPr>
        <w:pStyle w:val="3"/>
        <w:rPr>
          <w:lang w:eastAsia="zh-CN"/>
        </w:rPr>
      </w:pPr>
      <w:bookmarkStart w:id="12" w:name="_Toc403603017"/>
      <w:r w:rsidRPr="00AC2CC9">
        <w:rPr>
          <w:noProof/>
          <w:lang w:eastAsia="zh-CN"/>
        </w:rPr>
        <mc:AlternateContent>
          <mc:Choice Requires="wps">
            <w:drawing>
              <wp:anchor distT="0" distB="0" distL="114300" distR="114300" simplePos="0" relativeHeight="251567616" behindDoc="0" locked="0" layoutInCell="1" allowOverlap="1" wp14:anchorId="102A74A1" wp14:editId="2B6C8AA0">
                <wp:simplePos x="0" y="0"/>
                <wp:positionH relativeFrom="column">
                  <wp:posOffset>975360</wp:posOffset>
                </wp:positionH>
                <wp:positionV relativeFrom="paragraph">
                  <wp:posOffset>2548890</wp:posOffset>
                </wp:positionV>
                <wp:extent cx="3810000" cy="450850"/>
                <wp:effectExtent l="0" t="0" r="2540" b="3175"/>
                <wp:wrapTopAndBottom/>
                <wp:docPr id="11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36C690" w14:textId="0BECBD37" w:rsidR="00ED7499" w:rsidRPr="00E54812" w:rsidRDefault="00ED7499" w:rsidP="00B90FF5">
                            <w:pPr>
                              <w:pStyle w:val="a8"/>
                              <w:jc w:val="center"/>
                              <w:rPr>
                                <w:rFonts w:cs="Arial"/>
                                <w:noProof/>
                                <w:sz w:val="24"/>
                                <w:szCs w:val="26"/>
                              </w:rPr>
                            </w:pPr>
                            <w:bookmarkStart w:id="13" w:name="_Toc400315440"/>
                            <w:r>
                              <w:t xml:space="preserve">Figure </w:t>
                            </w:r>
                            <w:r>
                              <w:fldChar w:fldCharType="begin"/>
                            </w:r>
                            <w:r>
                              <w:instrText xml:space="preserve"> STYLEREF 1 \s </w:instrText>
                            </w:r>
                            <w:r>
                              <w:fldChar w:fldCharType="separate"/>
                            </w:r>
                            <w:r w:rsidR="00D87598">
                              <w:rPr>
                                <w:noProof/>
                              </w:rPr>
                              <w:t>1</w:t>
                            </w:r>
                            <w:r>
                              <w:fldChar w:fldCharType="end"/>
                            </w:r>
                            <w:r>
                              <w:noBreakHyphen/>
                            </w:r>
                            <w:r>
                              <w:fldChar w:fldCharType="begin"/>
                            </w:r>
                            <w:r>
                              <w:instrText xml:space="preserve"> SEQ Figure \* ARABIC \s 1 </w:instrText>
                            </w:r>
                            <w:r>
                              <w:fldChar w:fldCharType="separate"/>
                            </w:r>
                            <w:r w:rsidR="00D87598">
                              <w:rPr>
                                <w:noProof/>
                              </w:rPr>
                              <w:t>4</w:t>
                            </w:r>
                            <w:r>
                              <w:fldChar w:fldCharType="end"/>
                            </w:r>
                            <w:r>
                              <w:t xml:space="preserve"> </w:t>
                            </w:r>
                            <w:r w:rsidRPr="00CE585D">
                              <w:t xml:space="preserve">physical structure </w:t>
                            </w:r>
                            <w:r>
                              <w:t>of FPGAs</w:t>
                            </w:r>
                            <w:bookmarkEnd w:id="13"/>
                            <w:r w:rsidR="00E23CA0">
                              <w:t xml:space="preserve"> [11]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2A74A1" id="Text Box 77" o:spid="_x0000_s1029" type="#_x0000_t202" style="position:absolute;left:0;text-align:left;margin-left:76.8pt;margin-top:200.7pt;width:300pt;height:35.5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" stroked="f">
                <v:textbox style="mso-fit-shape-to-text:t" inset="0,0,0,0">
                  <w:txbxContent>
                    <w:p w14:paraId="2B36C690" w14:textId="0BECBD37" w:rsidR="00ED7499" w:rsidRPr="00E54812" w:rsidRDefault="00ED7499" w:rsidP="00B90FF5">
                      <w:pPr>
                        <w:pStyle w:val="a8"/>
                        <w:jc w:val="center"/>
                        <w:rPr>
                          <w:rFonts w:cs="Arial"/>
                          <w:noProof/>
                          <w:sz w:val="24"/>
                          <w:szCs w:val="26"/>
                        </w:rPr>
                      </w:pPr>
                      <w:bookmarkStart w:id="14" w:name="_Toc400315440"/>
                      <w:r>
                        <w:t xml:space="preserve">Figure </w:t>
                      </w:r>
                      <w:r>
                        <w:fldChar w:fldCharType="begin"/>
                      </w:r>
                      <w:r>
                        <w:instrText xml:space="preserve"> STYLEREF 1 \s </w:instrText>
                      </w:r>
                      <w:r>
                        <w:fldChar w:fldCharType="separate"/>
                      </w:r>
                      <w:r w:rsidR="00D87598">
                        <w:rPr>
                          <w:noProof/>
                        </w:rPr>
                        <w:t>1</w:t>
                      </w:r>
                      <w:r>
                        <w:fldChar w:fldCharType="end"/>
                      </w:r>
                      <w:r>
                        <w:noBreakHyphen/>
                      </w:r>
                      <w:r>
                        <w:fldChar w:fldCharType="begin"/>
                      </w:r>
                      <w:r>
                        <w:instrText xml:space="preserve"> SEQ Figure \* ARABIC \s 1 </w:instrText>
                      </w:r>
                      <w:r>
                        <w:fldChar w:fldCharType="separate"/>
                      </w:r>
                      <w:r w:rsidR="00D87598">
                        <w:rPr>
                          <w:noProof/>
                        </w:rPr>
                        <w:t>4</w:t>
                      </w:r>
                      <w:r>
                        <w:fldChar w:fldCharType="end"/>
                      </w:r>
                      <w:r>
                        <w:t xml:space="preserve"> </w:t>
                      </w:r>
                      <w:r w:rsidRPr="00CE585D">
                        <w:t xml:space="preserve">physical structure </w:t>
                      </w:r>
                      <w:r>
                        <w:t>of FPGAs</w:t>
                      </w:r>
                      <w:bookmarkEnd w:id="14"/>
                      <w:r w:rsidR="00E23CA0">
                        <w:t xml:space="preserve"> [11]</w:t>
                      </w:r>
                    </w:p>
                  </w:txbxContent>
                </v:textbox>
                <w10:wrap type="topAndBottom"/>
              </v:shape>
            </w:pict>
          </mc:Fallback>
        </mc:AlternateContent>
      </w:r>
      <w:r w:rsidR="0019131E" w:rsidRPr="00AC2CC9">
        <w:rPr>
          <w:noProof/>
          <w:lang w:eastAsia="zh-CN"/>
        </w:rPr>
        <w:drawing>
          <wp:anchor distT="0" distB="0" distL="114300" distR="114300" simplePos="0" relativeHeight="251407872" behindDoc="0" locked="0" layoutInCell="1" allowOverlap="1" wp14:anchorId="47C8FE7C" wp14:editId="04D7A528">
            <wp:simplePos x="0" y="0"/>
            <wp:positionH relativeFrom="column">
              <wp:posOffset>975360</wp:posOffset>
            </wp:positionH>
            <wp:positionV relativeFrom="paragraph">
              <wp:posOffset>472440</wp:posOffset>
            </wp:positionV>
            <wp:extent cx="3810000" cy="20193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PGAs.jpg"/>
                    <pic:cNvPicPr/>
                  </pic:nvPicPr>
                  <pic:blipFill>
                    <a:blip r:embed="rId15">
                      <a:extLst>
                        <a:ext uri="{28A0092B-C50C-407E-A947-70E740481C1C}">
                          <a14:useLocalDpi xmlns:a14="http://schemas.microsoft.com/office/drawing/2010/main" val="0"/>
                        </a:ext>
                      </a:extLst>
                    </a:blip>
                    <a:stretch>
                      <a:fillRect/>
                    </a:stretch>
                  </pic:blipFill>
                  <pic:spPr>
                    <a:xfrm>
                      <a:off x="0" y="0"/>
                      <a:ext cx="3810000" cy="2019300"/>
                    </a:xfrm>
                    <a:prstGeom prst="rect">
                      <a:avLst/>
                    </a:prstGeom>
                  </pic:spPr>
                </pic:pic>
              </a:graphicData>
            </a:graphic>
            <wp14:sizeRelH relativeFrom="page">
              <wp14:pctWidth>0</wp14:pctWidth>
            </wp14:sizeRelH>
            <wp14:sizeRelV relativeFrom="page">
              <wp14:pctHeight>0</wp14:pctHeight>
            </wp14:sizeRelV>
          </wp:anchor>
        </w:drawing>
      </w:r>
      <w:r w:rsidR="001A37F9" w:rsidRPr="00AC2CC9">
        <w:rPr>
          <w:lang w:eastAsia="zh-CN"/>
        </w:rPr>
        <w:t>Field</w:t>
      </w:r>
      <w:r w:rsidR="0048149F" w:rsidRPr="00AC2CC9">
        <w:rPr>
          <w:lang w:eastAsia="zh-CN"/>
        </w:rPr>
        <w:t xml:space="preserve"> Programmable Gate Arrays</w:t>
      </w:r>
      <w:r w:rsidR="001A37F9" w:rsidRPr="00AC2CC9">
        <w:rPr>
          <w:lang w:eastAsia="zh-CN"/>
        </w:rPr>
        <w:t xml:space="preserve"> (FPGAs)</w:t>
      </w:r>
      <w:bookmarkEnd w:id="12"/>
    </w:p>
    <w:p w14:paraId="25BCAB06" w14:textId="271AB695" w:rsidR="00A8024B" w:rsidRPr="00AC2CC9" w:rsidRDefault="00A8024B" w:rsidP="000D0BCF">
      <w:pPr>
        <w:rPr>
          <w:rFonts w:eastAsiaTheme="minorEastAsia"/>
          <w:lang w:eastAsia="zh-CN"/>
        </w:rPr>
      </w:pPr>
      <w:r w:rsidRPr="00AC2CC9">
        <w:rPr>
          <w:rFonts w:eastAsiaTheme="minorEastAsia" w:hint="eastAsia"/>
          <w:lang w:eastAsia="zh-CN"/>
        </w:rPr>
        <w:t>Field Programmable Gate Arrays</w:t>
      </w:r>
      <w:r w:rsidRPr="00AC2CC9">
        <w:rPr>
          <w:rFonts w:eastAsiaTheme="minorEastAsia"/>
          <w:lang w:eastAsia="zh-CN"/>
        </w:rPr>
        <w:t xml:space="preserve"> </w:t>
      </w:r>
      <w:r w:rsidRPr="00AC2CC9">
        <w:rPr>
          <w:rFonts w:eastAsiaTheme="minorEastAsia" w:hint="eastAsia"/>
          <w:lang w:eastAsia="zh-CN"/>
        </w:rPr>
        <w:t>(</w:t>
      </w:r>
      <w:r w:rsidR="00E02BEA" w:rsidRPr="00AC2CC9">
        <w:rPr>
          <w:rFonts w:eastAsiaTheme="minorEastAsia"/>
          <w:lang w:eastAsia="zh-CN"/>
        </w:rPr>
        <w:t>FPGAs)</w:t>
      </w:r>
      <w:r w:rsidR="00E23CA0">
        <w:rPr>
          <w:rFonts w:eastAsiaTheme="minorEastAsia"/>
          <w:lang w:eastAsia="zh-CN"/>
        </w:rPr>
        <w:t xml:space="preserve"> [11]</w:t>
      </w:r>
      <w:r w:rsidR="00E02BEA" w:rsidRPr="00AC2CC9">
        <w:rPr>
          <w:rFonts w:eastAsiaTheme="minorEastAsia"/>
          <w:lang w:eastAsia="zh-CN"/>
        </w:rPr>
        <w:t xml:space="preserve"> are</w:t>
      </w:r>
      <w:r w:rsidRPr="00AC2CC9">
        <w:rPr>
          <w:rFonts w:eastAsiaTheme="minorEastAsia"/>
          <w:lang w:eastAsia="zh-CN"/>
        </w:rPr>
        <w:t xml:space="preserve"> known ideall</w:t>
      </w:r>
      <w:r w:rsidR="00E02BEA" w:rsidRPr="00AC2CC9">
        <w:rPr>
          <w:rFonts w:eastAsiaTheme="minorEastAsia"/>
          <w:lang w:eastAsia="zh-CN"/>
        </w:rPr>
        <w:t>y suit</w:t>
      </w:r>
      <w:r w:rsidRPr="00AC2CC9">
        <w:rPr>
          <w:rFonts w:eastAsiaTheme="minorEastAsia"/>
          <w:lang w:eastAsia="zh-CN"/>
        </w:rPr>
        <w:t xml:space="preserve"> for the special</w:t>
      </w:r>
      <w:r w:rsidR="00E02BEA" w:rsidRPr="00AC2CC9">
        <w:rPr>
          <w:rFonts w:eastAsiaTheme="minorEastAsia"/>
          <w:lang w:eastAsia="zh-CN"/>
        </w:rPr>
        <w:t xml:space="preserve">-purpose logic developing. It </w:t>
      </w:r>
      <w:r w:rsidR="009A2D36" w:rsidRPr="00AC2CC9">
        <w:rPr>
          <w:rFonts w:eastAsiaTheme="minorEastAsia"/>
          <w:lang w:eastAsia="zh-CN"/>
        </w:rPr>
        <w:t>generally</w:t>
      </w:r>
      <w:r w:rsidRPr="00AC2CC9">
        <w:rPr>
          <w:rFonts w:eastAsiaTheme="minorEastAsia"/>
          <w:lang w:eastAsia="zh-CN"/>
        </w:rPr>
        <w:t xml:space="preserve"> consist</w:t>
      </w:r>
      <w:r w:rsidR="00E02BEA" w:rsidRPr="00AC2CC9">
        <w:rPr>
          <w:rFonts w:eastAsiaTheme="minorEastAsia"/>
          <w:lang w:eastAsia="zh-CN"/>
        </w:rPr>
        <w:t>s</w:t>
      </w:r>
      <w:r w:rsidRPr="00AC2CC9">
        <w:rPr>
          <w:rFonts w:eastAsiaTheme="minorEastAsia"/>
          <w:lang w:eastAsia="zh-CN"/>
        </w:rPr>
        <w:t xml:space="preserve"> of a system of logic blocks and some of them may have the Random Access Memory (RAM). </w:t>
      </w:r>
      <w:r w:rsidR="00446185" w:rsidRPr="00AC2CC9">
        <w:rPr>
          <w:rFonts w:eastAsiaTheme="minorEastAsia"/>
          <w:lang w:eastAsia="zh-CN"/>
        </w:rPr>
        <w:t xml:space="preserve">Using the hardware description language (HDL), we could develop our own circuits which may meet special tasks. </w:t>
      </w:r>
      <w:r w:rsidR="00196E27" w:rsidRPr="00AC2CC9">
        <w:rPr>
          <w:rFonts w:eastAsiaTheme="minorEastAsia"/>
          <w:lang w:eastAsia="zh-CN"/>
        </w:rPr>
        <w:t>The FPGAs have large resources of logic gate</w:t>
      </w:r>
      <w:r w:rsidR="007153CD" w:rsidRPr="00AC2CC9">
        <w:rPr>
          <w:rFonts w:eastAsiaTheme="minorEastAsia"/>
          <w:lang w:eastAsia="zh-CN"/>
        </w:rPr>
        <w:t>s</w:t>
      </w:r>
      <w:r w:rsidR="00196E27" w:rsidRPr="00AC2CC9">
        <w:rPr>
          <w:rFonts w:eastAsiaTheme="minorEastAsia"/>
          <w:lang w:eastAsia="zh-CN"/>
        </w:rPr>
        <w:t xml:space="preserve"> and RAM blocks</w:t>
      </w:r>
      <w:r w:rsidR="007153CD" w:rsidRPr="00AC2CC9">
        <w:rPr>
          <w:rFonts w:eastAsiaTheme="minorEastAsia"/>
          <w:lang w:eastAsia="zh-CN"/>
        </w:rPr>
        <w:t xml:space="preserve">. </w:t>
      </w:r>
      <w:r w:rsidR="00196E27" w:rsidRPr="00AC2CC9">
        <w:rPr>
          <w:rFonts w:eastAsiaTheme="minorEastAsia"/>
          <w:lang w:eastAsia="zh-CN"/>
        </w:rPr>
        <w:t xml:space="preserve"> </w:t>
      </w:r>
      <w:r w:rsidR="007153CD" w:rsidRPr="00AC2CC9">
        <w:rPr>
          <w:rFonts w:eastAsiaTheme="minorEastAsia"/>
          <w:lang w:eastAsia="zh-CN"/>
        </w:rPr>
        <w:t>They</w:t>
      </w:r>
      <w:r w:rsidR="00196E27" w:rsidRPr="00AC2CC9">
        <w:rPr>
          <w:rFonts w:eastAsiaTheme="minorEastAsia"/>
          <w:lang w:eastAsia="zh-CN"/>
        </w:rPr>
        <w:t xml:space="preserve"> are able to implement complex digital computations</w:t>
      </w:r>
      <w:r w:rsidR="00AA1D64" w:rsidRPr="00AC2CC9">
        <w:rPr>
          <w:rFonts w:eastAsiaTheme="minorEastAsia"/>
          <w:lang w:eastAsia="zh-CN"/>
        </w:rPr>
        <w:t xml:space="preserve"> and parallel design methodolog</w:t>
      </w:r>
      <w:r w:rsidR="00691E3F" w:rsidRPr="00AC2CC9">
        <w:rPr>
          <w:rFonts w:eastAsiaTheme="minorEastAsia"/>
          <w:lang w:eastAsia="zh-CN"/>
        </w:rPr>
        <w:t>y.</w:t>
      </w:r>
      <w:r w:rsidR="00196E27" w:rsidRPr="00AC2CC9">
        <w:rPr>
          <w:rFonts w:eastAsiaTheme="minorEastAsia"/>
          <w:lang w:eastAsia="zh-CN"/>
        </w:rPr>
        <w:t xml:space="preserve"> </w:t>
      </w:r>
      <w:r w:rsidR="000C3DA5" w:rsidRPr="00AC2CC9">
        <w:rPr>
          <w:rFonts w:eastAsiaTheme="minorEastAsia"/>
          <w:lang w:eastAsia="zh-CN"/>
        </w:rPr>
        <w:t>It is a good choice for us as i</w:t>
      </w:r>
      <w:r w:rsidR="00196E27" w:rsidRPr="00AC2CC9">
        <w:rPr>
          <w:rFonts w:eastAsiaTheme="minorEastAsia"/>
          <w:lang w:eastAsia="zh-CN"/>
        </w:rPr>
        <w:t>n our project, we need</w:t>
      </w:r>
      <w:r w:rsidR="007153CD" w:rsidRPr="00AC2CC9">
        <w:rPr>
          <w:rFonts w:eastAsiaTheme="minorEastAsia"/>
          <w:lang w:eastAsia="zh-CN"/>
        </w:rPr>
        <w:t xml:space="preserve"> to</w:t>
      </w:r>
      <w:r w:rsidR="00196E27" w:rsidRPr="00AC2CC9">
        <w:rPr>
          <w:rFonts w:eastAsiaTheme="minorEastAsia"/>
          <w:lang w:eastAsia="zh-CN"/>
        </w:rPr>
        <w:t xml:space="preserve"> implement the </w:t>
      </w:r>
      <w:r w:rsidR="000C3DA5" w:rsidRPr="00AC2CC9">
        <w:rPr>
          <w:rFonts w:eastAsiaTheme="minorEastAsia"/>
          <w:lang w:eastAsia="zh-CN"/>
        </w:rPr>
        <w:t>much complex computation of the image processing algorithm</w:t>
      </w:r>
      <w:r w:rsidR="00E02BEA" w:rsidRPr="00AC2CC9">
        <w:rPr>
          <w:rFonts w:eastAsiaTheme="minorEastAsia"/>
          <w:lang w:eastAsia="zh-CN"/>
        </w:rPr>
        <w:t>. Usually</w:t>
      </w:r>
      <w:r w:rsidR="00691E3F" w:rsidRPr="00AC2CC9">
        <w:rPr>
          <w:rFonts w:eastAsiaTheme="minorEastAsia"/>
          <w:lang w:eastAsia="zh-CN"/>
        </w:rPr>
        <w:t xml:space="preserve">, the image processing algorithm could </w:t>
      </w:r>
      <w:r w:rsidR="00E02BEA" w:rsidRPr="00AC2CC9">
        <w:rPr>
          <w:rFonts w:eastAsiaTheme="minorEastAsia"/>
          <w:lang w:eastAsia="zh-CN"/>
        </w:rPr>
        <w:t>benefit from</w:t>
      </w:r>
      <w:r w:rsidR="00691E3F" w:rsidRPr="00AC2CC9">
        <w:rPr>
          <w:rFonts w:eastAsiaTheme="minorEastAsia"/>
          <w:lang w:eastAsia="zh-CN"/>
        </w:rPr>
        <w:t xml:space="preserve"> the parallel processing</w:t>
      </w:r>
      <w:r w:rsidR="000C3DA5" w:rsidRPr="00AC2CC9">
        <w:rPr>
          <w:rFonts w:eastAsiaTheme="minorEastAsia"/>
          <w:lang w:eastAsia="zh-CN"/>
        </w:rPr>
        <w:t>.</w:t>
      </w:r>
    </w:p>
    <w:p w14:paraId="51F9C34B" w14:textId="26FB29A6" w:rsidR="00804FC5" w:rsidRPr="00AC2CC9" w:rsidRDefault="00284761" w:rsidP="005C38B5">
      <w:pPr>
        <w:pStyle w:val="3"/>
        <w:rPr>
          <w:lang w:eastAsia="zh-CN"/>
        </w:rPr>
      </w:pPr>
      <w:bookmarkStart w:id="15" w:name="_Toc403603018"/>
      <w:r w:rsidRPr="00AC2CC9">
        <w:rPr>
          <w:noProof/>
          <w:lang w:eastAsia="zh-CN"/>
        </w:rPr>
        <w:lastRenderedPageBreak/>
        <mc:AlternateContent>
          <mc:Choice Requires="wps">
            <w:drawing>
              <wp:anchor distT="0" distB="0" distL="114300" distR="114300" simplePos="0" relativeHeight="251584000" behindDoc="0" locked="0" layoutInCell="1" allowOverlap="1" wp14:anchorId="5FE7954B" wp14:editId="041B50E6">
                <wp:simplePos x="0" y="0"/>
                <wp:positionH relativeFrom="column">
                  <wp:posOffset>1127760</wp:posOffset>
                </wp:positionH>
                <wp:positionV relativeFrom="paragraph">
                  <wp:posOffset>3138805</wp:posOffset>
                </wp:positionV>
                <wp:extent cx="3498850" cy="450850"/>
                <wp:effectExtent l="0" t="1905" r="0" b="0"/>
                <wp:wrapTopAndBottom/>
                <wp:docPr id="113"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F5C2E7" w14:textId="28E64D28" w:rsidR="00ED7499" w:rsidRPr="0016545F" w:rsidRDefault="00ED7499" w:rsidP="00B90FF5">
                            <w:pPr>
                              <w:pStyle w:val="a8"/>
                              <w:jc w:val="center"/>
                              <w:rPr>
                                <w:rFonts w:cs="Arial"/>
                                <w:noProof/>
                                <w:sz w:val="24"/>
                                <w:szCs w:val="26"/>
                              </w:rPr>
                            </w:pPr>
                            <w:bookmarkStart w:id="16" w:name="_Toc400315441"/>
                            <w:r>
                              <w:t xml:space="preserve">Figure </w:t>
                            </w:r>
                            <w:r>
                              <w:fldChar w:fldCharType="begin"/>
                            </w:r>
                            <w:r>
                              <w:instrText xml:space="preserve"> STYLEREF 1 \s </w:instrText>
                            </w:r>
                            <w:r>
                              <w:fldChar w:fldCharType="separate"/>
                            </w:r>
                            <w:r w:rsidR="00D87598">
                              <w:rPr>
                                <w:noProof/>
                              </w:rPr>
                              <w:t>1</w:t>
                            </w:r>
                            <w:r>
                              <w:fldChar w:fldCharType="end"/>
                            </w:r>
                            <w:r>
                              <w:noBreakHyphen/>
                            </w:r>
                            <w:r>
                              <w:fldChar w:fldCharType="begin"/>
                            </w:r>
                            <w:r>
                              <w:instrText xml:space="preserve"> SEQ Figure \* ARABIC \s 1 </w:instrText>
                            </w:r>
                            <w:r>
                              <w:fldChar w:fldCharType="separate"/>
                            </w:r>
                            <w:r w:rsidR="00D87598">
                              <w:rPr>
                                <w:noProof/>
                              </w:rPr>
                              <w:t>5</w:t>
                            </w:r>
                            <w:r>
                              <w:fldChar w:fldCharType="end"/>
                            </w:r>
                            <w:r>
                              <w:t xml:space="preserve"> the PIF board</w:t>
                            </w:r>
                            <w:bookmarkEnd w:id="16"/>
                            <w:r w:rsidR="00DE71F4">
                              <w:t xml:space="preserve"> [6]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FE7954B" id="Text Box 78" o:spid="_x0000_s1030" type="#_x0000_t202" style="position:absolute;left:0;text-align:left;margin-left:88.8pt;margin-top:247.15pt;width:275.5pt;height:35.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" stroked="f">
                <v:textbox style="mso-fit-shape-to-text:t" inset="0,0,0,0">
                  <w:txbxContent>
                    <w:p w14:paraId="29F5C2E7" w14:textId="28E64D28" w:rsidR="00ED7499" w:rsidRPr="0016545F" w:rsidRDefault="00ED7499" w:rsidP="00B90FF5">
                      <w:pPr>
                        <w:pStyle w:val="a8"/>
                        <w:jc w:val="center"/>
                        <w:rPr>
                          <w:rFonts w:cs="Arial"/>
                          <w:noProof/>
                          <w:sz w:val="24"/>
                          <w:szCs w:val="26"/>
                        </w:rPr>
                      </w:pPr>
                      <w:bookmarkStart w:id="17" w:name="_Toc400315441"/>
                      <w:r>
                        <w:t xml:space="preserve">Figure </w:t>
                      </w:r>
                      <w:r>
                        <w:fldChar w:fldCharType="begin"/>
                      </w:r>
                      <w:r>
                        <w:instrText xml:space="preserve"> STYLEREF 1 \s </w:instrText>
                      </w:r>
                      <w:r>
                        <w:fldChar w:fldCharType="separate"/>
                      </w:r>
                      <w:r w:rsidR="00D87598">
                        <w:rPr>
                          <w:noProof/>
                        </w:rPr>
                        <w:t>1</w:t>
                      </w:r>
                      <w:r>
                        <w:fldChar w:fldCharType="end"/>
                      </w:r>
                      <w:r>
                        <w:noBreakHyphen/>
                      </w:r>
                      <w:r>
                        <w:fldChar w:fldCharType="begin"/>
                      </w:r>
                      <w:r>
                        <w:instrText xml:space="preserve"> SEQ Figure \* ARABIC \s 1 </w:instrText>
                      </w:r>
                      <w:r>
                        <w:fldChar w:fldCharType="separate"/>
                      </w:r>
                      <w:r w:rsidR="00D87598">
                        <w:rPr>
                          <w:noProof/>
                        </w:rPr>
                        <w:t>5</w:t>
                      </w:r>
                      <w:r>
                        <w:fldChar w:fldCharType="end"/>
                      </w:r>
                      <w:r>
                        <w:t xml:space="preserve"> the PIF board</w:t>
                      </w:r>
                      <w:bookmarkEnd w:id="17"/>
                      <w:r w:rsidR="00DE71F4">
                        <w:t xml:space="preserve"> [6]</w:t>
                      </w:r>
                    </w:p>
                  </w:txbxContent>
                </v:textbox>
                <w10:wrap type="topAndBottom"/>
              </v:shape>
            </w:pict>
          </mc:Fallback>
        </mc:AlternateContent>
      </w:r>
      <w:r w:rsidR="00804FC5" w:rsidRPr="00AC2CC9">
        <w:rPr>
          <w:noProof/>
          <w:lang w:eastAsia="zh-CN"/>
        </w:rPr>
        <w:drawing>
          <wp:anchor distT="0" distB="0" distL="114300" distR="114300" simplePos="0" relativeHeight="251929088" behindDoc="0" locked="0" layoutInCell="1" allowOverlap="1" wp14:anchorId="52574D10" wp14:editId="7A345173">
            <wp:simplePos x="0" y="0"/>
            <wp:positionH relativeFrom="column">
              <wp:posOffset>1127760</wp:posOffset>
            </wp:positionH>
            <wp:positionV relativeFrom="paragraph">
              <wp:posOffset>295275</wp:posOffset>
            </wp:positionV>
            <wp:extent cx="3499200" cy="27864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f .png"/>
                    <pic:cNvPicPr/>
                  </pic:nvPicPr>
                  <pic:blipFill>
                    <a:blip r:embed="rId16">
                      <a:extLst>
                        <a:ext uri="{28A0092B-C50C-407E-A947-70E740481C1C}">
                          <a14:useLocalDpi xmlns:a14="http://schemas.microsoft.com/office/drawing/2010/main" val="0"/>
                        </a:ext>
                      </a:extLst>
                    </a:blip>
                    <a:stretch>
                      <a:fillRect/>
                    </a:stretch>
                  </pic:blipFill>
                  <pic:spPr>
                    <a:xfrm>
                      <a:off x="0" y="0"/>
                      <a:ext cx="3499200" cy="2786400"/>
                    </a:xfrm>
                    <a:prstGeom prst="rect">
                      <a:avLst/>
                    </a:prstGeom>
                  </pic:spPr>
                </pic:pic>
              </a:graphicData>
            </a:graphic>
            <wp14:sizeRelH relativeFrom="page">
              <wp14:pctWidth>0</wp14:pctWidth>
            </wp14:sizeRelH>
            <wp14:sizeRelV relativeFrom="page">
              <wp14:pctHeight>0</wp14:pctHeight>
            </wp14:sizeRelV>
          </wp:anchor>
        </w:drawing>
      </w:r>
      <w:r w:rsidR="003B0AAB" w:rsidRPr="00AC2CC9">
        <w:rPr>
          <w:lang w:eastAsia="zh-CN"/>
        </w:rPr>
        <w:t>PIF - FPGA for the Raspberry Pi</w:t>
      </w:r>
      <w:bookmarkEnd w:id="15"/>
    </w:p>
    <w:p w14:paraId="75C60456" w14:textId="1B5FF2C7" w:rsidR="003C4A25" w:rsidRPr="00AC2CC9" w:rsidRDefault="006B7D1E" w:rsidP="000D0BCF">
      <w:pPr>
        <w:rPr>
          <w:rFonts w:eastAsiaTheme="minorEastAsia"/>
          <w:lang w:eastAsia="zh-CN"/>
        </w:rPr>
      </w:pPr>
      <w:r w:rsidRPr="00AC2CC9">
        <w:rPr>
          <w:rFonts w:eastAsiaTheme="minorEastAsia" w:hint="eastAsia"/>
          <w:lang w:eastAsia="zh-CN"/>
        </w:rPr>
        <w:t>In this</w:t>
      </w:r>
      <w:r w:rsidR="0007121F" w:rsidRPr="00AC2CC9">
        <w:rPr>
          <w:rFonts w:eastAsiaTheme="minorEastAsia" w:hint="eastAsia"/>
          <w:lang w:eastAsia="zh-CN"/>
        </w:rPr>
        <w:t xml:space="preserve"> </w:t>
      </w:r>
      <w:r w:rsidR="0007121F" w:rsidRPr="00AC2CC9">
        <w:rPr>
          <w:rFonts w:eastAsiaTheme="minorEastAsia"/>
          <w:lang w:eastAsia="zh-CN"/>
        </w:rPr>
        <w:t>project, the Raspberry Pi is just u</w:t>
      </w:r>
      <w:r w:rsidR="00CD16B4" w:rsidRPr="00AC2CC9">
        <w:rPr>
          <w:rFonts w:eastAsiaTheme="minorEastAsia"/>
          <w:lang w:eastAsia="zh-CN"/>
        </w:rPr>
        <w:t>sed as the platform like</w:t>
      </w:r>
      <w:r w:rsidR="0007121F" w:rsidRPr="00AC2CC9">
        <w:rPr>
          <w:rFonts w:eastAsiaTheme="minorEastAsia"/>
          <w:lang w:eastAsia="zh-CN"/>
        </w:rPr>
        <w:t xml:space="preserve"> mini PC to communicate with the special</w:t>
      </w:r>
      <w:r w:rsidR="00B60927" w:rsidRPr="00AC2CC9">
        <w:rPr>
          <w:rFonts w:eastAsiaTheme="minorEastAsia"/>
          <w:lang w:eastAsia="zh-CN"/>
        </w:rPr>
        <w:t xml:space="preserve">-purpose logic, </w:t>
      </w:r>
      <w:proofErr w:type="spellStart"/>
      <w:r w:rsidR="00B60927" w:rsidRPr="00AC2CC9">
        <w:rPr>
          <w:rFonts w:eastAsiaTheme="minorEastAsia"/>
          <w:lang w:eastAsia="zh-CN"/>
        </w:rPr>
        <w:t>pif</w:t>
      </w:r>
      <w:proofErr w:type="spellEnd"/>
      <w:r w:rsidR="00B60927" w:rsidRPr="00AC2CC9">
        <w:rPr>
          <w:rFonts w:eastAsiaTheme="minorEastAsia"/>
          <w:lang w:eastAsia="zh-CN"/>
        </w:rPr>
        <w:t xml:space="preserve"> board</w:t>
      </w:r>
      <w:r w:rsidR="00E36737">
        <w:rPr>
          <w:rFonts w:eastAsiaTheme="minorEastAsia"/>
          <w:lang w:eastAsia="zh-CN"/>
        </w:rPr>
        <w:t xml:space="preserve"> [6]</w:t>
      </w:r>
      <w:r w:rsidR="0007121F" w:rsidRPr="00AC2CC9">
        <w:rPr>
          <w:rFonts w:eastAsiaTheme="minorEastAsia"/>
          <w:lang w:eastAsia="zh-CN"/>
        </w:rPr>
        <w:t>.</w:t>
      </w:r>
      <w:r w:rsidR="00CB29A8" w:rsidRPr="00AC2CC9">
        <w:rPr>
          <w:rFonts w:eastAsiaTheme="minorEastAsia"/>
          <w:lang w:eastAsia="zh-CN"/>
        </w:rPr>
        <w:t xml:space="preserve"> The </w:t>
      </w:r>
      <w:proofErr w:type="spellStart"/>
      <w:r w:rsidR="00B60927" w:rsidRPr="00AC2CC9">
        <w:rPr>
          <w:rFonts w:eastAsiaTheme="minorEastAsia"/>
          <w:lang w:eastAsia="zh-CN"/>
        </w:rPr>
        <w:t>pif</w:t>
      </w:r>
      <w:proofErr w:type="spellEnd"/>
      <w:r w:rsidR="00CB29A8" w:rsidRPr="00AC2CC9">
        <w:rPr>
          <w:rFonts w:eastAsiaTheme="minorEastAsia"/>
          <w:lang w:eastAsia="zh-CN"/>
        </w:rPr>
        <w:t xml:space="preserve"> </w:t>
      </w:r>
      <w:r w:rsidR="00B60927" w:rsidRPr="00AC2CC9">
        <w:rPr>
          <w:rFonts w:eastAsiaTheme="minorEastAsia"/>
          <w:lang w:eastAsia="zh-CN"/>
        </w:rPr>
        <w:t xml:space="preserve">board </w:t>
      </w:r>
      <w:r w:rsidR="00CB29A8" w:rsidRPr="00AC2CC9">
        <w:rPr>
          <w:rFonts w:eastAsiaTheme="minorEastAsia"/>
          <w:lang w:eastAsia="zh-CN"/>
        </w:rPr>
        <w:t>(</w:t>
      </w:r>
      <w:r w:rsidR="0007121F" w:rsidRPr="00AC2CC9">
        <w:rPr>
          <w:rFonts w:eastAsiaTheme="minorEastAsia"/>
          <w:lang w:eastAsia="zh-CN"/>
        </w:rPr>
        <w:t>FPGA for the Raspberry Pi</w:t>
      </w:r>
      <w:r w:rsidR="00CB29A8" w:rsidRPr="00AC2CC9">
        <w:rPr>
          <w:rFonts w:eastAsiaTheme="minorEastAsia"/>
          <w:lang w:eastAsia="zh-CN"/>
        </w:rPr>
        <w:t>)</w:t>
      </w:r>
      <w:r w:rsidR="0007121F" w:rsidRPr="00AC2CC9">
        <w:rPr>
          <w:rFonts w:eastAsiaTheme="minorEastAsia"/>
          <w:lang w:eastAsia="zh-CN"/>
        </w:rPr>
        <w:t xml:space="preserve"> is the key component for design</w:t>
      </w:r>
      <w:r w:rsidR="00176348" w:rsidRPr="00AC2CC9">
        <w:rPr>
          <w:rFonts w:eastAsiaTheme="minorEastAsia"/>
          <w:lang w:eastAsia="zh-CN"/>
        </w:rPr>
        <w:t xml:space="preserve"> </w:t>
      </w:r>
      <w:r w:rsidR="0048149F" w:rsidRPr="00AC2CC9">
        <w:rPr>
          <w:rFonts w:eastAsiaTheme="minorEastAsia"/>
          <w:lang w:eastAsia="zh-CN"/>
        </w:rPr>
        <w:t>of the</w:t>
      </w:r>
      <w:r w:rsidR="0007121F" w:rsidRPr="00AC2CC9">
        <w:rPr>
          <w:rFonts w:eastAsiaTheme="minorEastAsia"/>
          <w:lang w:eastAsia="zh-CN"/>
        </w:rPr>
        <w:t xml:space="preserve"> hardware system. </w:t>
      </w:r>
      <w:r w:rsidR="0048149F" w:rsidRPr="00AC2CC9">
        <w:rPr>
          <w:rFonts w:eastAsiaTheme="minorEastAsia"/>
          <w:lang w:eastAsia="zh-CN"/>
        </w:rPr>
        <w:t>From the front words we have known that FPGA</w:t>
      </w:r>
      <w:r w:rsidR="007153CD" w:rsidRPr="00AC2CC9">
        <w:rPr>
          <w:rFonts w:eastAsiaTheme="minorEastAsia"/>
          <w:lang w:eastAsia="zh-CN"/>
        </w:rPr>
        <w:t>s are</w:t>
      </w:r>
      <w:r w:rsidR="0048149F" w:rsidRPr="00AC2CC9">
        <w:rPr>
          <w:rFonts w:eastAsiaTheme="minorEastAsia"/>
          <w:lang w:eastAsia="zh-CN"/>
        </w:rPr>
        <w:t xml:space="preserve"> an ideal electronic component</w:t>
      </w:r>
      <w:r w:rsidR="007153CD" w:rsidRPr="00AC2CC9">
        <w:rPr>
          <w:rFonts w:eastAsiaTheme="minorEastAsia"/>
          <w:lang w:eastAsia="zh-CN"/>
        </w:rPr>
        <w:t>s</w:t>
      </w:r>
      <w:r w:rsidR="0048149F" w:rsidRPr="00AC2CC9">
        <w:rPr>
          <w:rFonts w:eastAsiaTheme="minorEastAsia"/>
          <w:lang w:eastAsia="zh-CN"/>
        </w:rPr>
        <w:t xml:space="preserve"> to develop the simple</w:t>
      </w:r>
      <w:r w:rsidR="006D6D22" w:rsidRPr="00AC2CC9">
        <w:rPr>
          <w:rFonts w:eastAsiaTheme="minorEastAsia"/>
          <w:lang w:eastAsia="zh-CN"/>
        </w:rPr>
        <w:t>r</w:t>
      </w:r>
      <w:r w:rsidR="0048149F" w:rsidRPr="00AC2CC9">
        <w:rPr>
          <w:rFonts w:eastAsiaTheme="minorEastAsia"/>
          <w:lang w:eastAsia="zh-CN"/>
        </w:rPr>
        <w:t xml:space="preserve"> and faster </w:t>
      </w:r>
      <w:r w:rsidR="00815790" w:rsidRPr="00AC2CC9">
        <w:rPr>
          <w:rFonts w:eastAsiaTheme="minorEastAsia"/>
          <w:lang w:eastAsia="zh-CN"/>
        </w:rPr>
        <w:t>logic</w:t>
      </w:r>
      <w:r w:rsidR="007153CD" w:rsidRPr="00AC2CC9">
        <w:rPr>
          <w:rFonts w:eastAsiaTheme="minorEastAsia"/>
          <w:lang w:eastAsia="zh-CN"/>
        </w:rPr>
        <w:t>s</w:t>
      </w:r>
      <w:r w:rsidR="00815790" w:rsidRPr="00AC2CC9">
        <w:rPr>
          <w:rFonts w:eastAsiaTheme="minorEastAsia"/>
          <w:lang w:eastAsia="zh-CN"/>
        </w:rPr>
        <w:t>. T</w:t>
      </w:r>
      <w:r w:rsidR="00B60927" w:rsidRPr="00AC2CC9">
        <w:rPr>
          <w:rFonts w:eastAsiaTheme="minorEastAsia"/>
          <w:lang w:eastAsia="zh-CN"/>
        </w:rPr>
        <w:t xml:space="preserve">he </w:t>
      </w:r>
      <w:proofErr w:type="spellStart"/>
      <w:r w:rsidR="00B60927" w:rsidRPr="00AC2CC9">
        <w:rPr>
          <w:rFonts w:eastAsiaTheme="minorEastAsia"/>
          <w:lang w:eastAsia="zh-CN"/>
        </w:rPr>
        <w:t>pif</w:t>
      </w:r>
      <w:proofErr w:type="spellEnd"/>
      <w:r w:rsidR="00815790" w:rsidRPr="00AC2CC9">
        <w:rPr>
          <w:rFonts w:eastAsiaTheme="minorEastAsia"/>
          <w:lang w:eastAsia="zh-CN"/>
        </w:rPr>
        <w:t xml:space="preserve"> board gives a powerful FPGA</w:t>
      </w:r>
      <w:r w:rsidR="007153CD" w:rsidRPr="00AC2CC9">
        <w:rPr>
          <w:rFonts w:eastAsiaTheme="minorEastAsia"/>
          <w:lang w:eastAsia="zh-CN"/>
        </w:rPr>
        <w:t>s to the Raspberry Pi and we</w:t>
      </w:r>
      <w:r w:rsidR="00815790" w:rsidRPr="00AC2CC9">
        <w:rPr>
          <w:rFonts w:eastAsiaTheme="minorEastAsia"/>
          <w:lang w:eastAsia="zh-CN"/>
        </w:rPr>
        <w:t xml:space="preserve"> could know the features of the </w:t>
      </w:r>
      <w:proofErr w:type="spellStart"/>
      <w:r w:rsidR="00815790" w:rsidRPr="00AC2CC9">
        <w:rPr>
          <w:rFonts w:eastAsiaTheme="minorEastAsia"/>
          <w:lang w:eastAsia="zh-CN"/>
        </w:rPr>
        <w:t>pif</w:t>
      </w:r>
      <w:proofErr w:type="spellEnd"/>
      <w:r w:rsidR="00815790" w:rsidRPr="00AC2CC9">
        <w:rPr>
          <w:rFonts w:eastAsiaTheme="minorEastAsia"/>
          <w:lang w:eastAsia="zh-CN"/>
        </w:rPr>
        <w:t xml:space="preserve"> FPGA</w:t>
      </w:r>
      <w:r w:rsidR="007E624A" w:rsidRPr="00AC2CC9">
        <w:rPr>
          <w:rFonts w:eastAsiaTheme="minorEastAsia"/>
          <w:lang w:eastAsia="zh-CN"/>
        </w:rPr>
        <w:t>s</w:t>
      </w:r>
      <w:r w:rsidR="00815790" w:rsidRPr="00AC2CC9">
        <w:rPr>
          <w:rFonts w:eastAsiaTheme="minorEastAsia"/>
          <w:lang w:eastAsia="zh-CN"/>
        </w:rPr>
        <w:t xml:space="preserve"> from </w:t>
      </w:r>
      <w:r w:rsidR="007E624A" w:rsidRPr="00AC2CC9">
        <w:rPr>
          <w:rFonts w:eastAsiaTheme="minorEastAsia"/>
          <w:lang w:eastAsia="zh-CN"/>
        </w:rPr>
        <w:t xml:space="preserve">the information </w:t>
      </w:r>
      <w:r w:rsidR="007153CD" w:rsidRPr="00AC2CC9">
        <w:rPr>
          <w:rFonts w:eastAsiaTheme="minorEastAsia"/>
          <w:lang w:eastAsia="zh-CN"/>
        </w:rPr>
        <w:t xml:space="preserve">lists </w:t>
      </w:r>
      <w:r w:rsidR="00815790" w:rsidRPr="00AC2CC9">
        <w:rPr>
          <w:rFonts w:eastAsiaTheme="minorEastAsia"/>
          <w:lang w:eastAsia="zh-CN"/>
        </w:rPr>
        <w:t>below.</w:t>
      </w:r>
    </w:p>
    <w:p w14:paraId="48A14D41" w14:textId="7410E2CD" w:rsidR="003E5439" w:rsidRPr="00AC2CC9" w:rsidRDefault="00611A1B" w:rsidP="004B3DCB">
      <w:pPr>
        <w:pStyle w:val="af2"/>
        <w:numPr>
          <w:ilvl w:val="0"/>
          <w:numId w:val="21"/>
        </w:numPr>
        <w:rPr>
          <w:rFonts w:eastAsiaTheme="minorEastAsia"/>
          <w:lang w:eastAsia="zh-CN"/>
        </w:rPr>
      </w:pPr>
      <w:r w:rsidRPr="00AC2CC9">
        <w:rPr>
          <w:rFonts w:eastAsiaTheme="minorEastAsia"/>
          <w:lang w:eastAsia="zh-CN"/>
        </w:rPr>
        <w:t>Complete</w:t>
      </w:r>
      <w:r w:rsidR="003E5439" w:rsidRPr="00AC2CC9">
        <w:rPr>
          <w:rFonts w:eastAsiaTheme="minorEastAsia" w:hint="eastAsia"/>
          <w:lang w:eastAsia="zh-CN"/>
        </w:rPr>
        <w:t xml:space="preserve"> </w:t>
      </w:r>
      <w:r w:rsidR="003E5439" w:rsidRPr="00AC2CC9">
        <w:rPr>
          <w:rFonts w:eastAsiaTheme="minorEastAsia"/>
          <w:lang w:eastAsia="zh-CN"/>
        </w:rPr>
        <w:t>FPGA</w:t>
      </w:r>
      <w:r w:rsidR="00495C12" w:rsidRPr="00AC2CC9">
        <w:rPr>
          <w:rFonts w:eastAsiaTheme="minorEastAsia"/>
          <w:lang w:eastAsia="zh-CN"/>
        </w:rPr>
        <w:t>s</w:t>
      </w:r>
      <w:r w:rsidR="003E5439" w:rsidRPr="00AC2CC9">
        <w:rPr>
          <w:rFonts w:eastAsiaTheme="minorEastAsia"/>
          <w:lang w:eastAsia="zh-CN"/>
        </w:rPr>
        <w:t xml:space="preserve"> development target, no need of the FPGA</w:t>
      </w:r>
      <w:r w:rsidR="00495C12" w:rsidRPr="00AC2CC9">
        <w:rPr>
          <w:rFonts w:eastAsiaTheme="minorEastAsia"/>
          <w:lang w:eastAsia="zh-CN"/>
        </w:rPr>
        <w:t>s</w:t>
      </w:r>
      <w:r w:rsidR="003E5439" w:rsidRPr="00AC2CC9">
        <w:rPr>
          <w:rFonts w:eastAsiaTheme="minorEastAsia"/>
          <w:lang w:eastAsia="zh-CN"/>
        </w:rPr>
        <w:t xml:space="preserve"> programming hardware.</w:t>
      </w:r>
    </w:p>
    <w:p w14:paraId="6F1D93BF" w14:textId="09D55572" w:rsidR="004B3DCB" w:rsidRPr="00AC2CC9" w:rsidRDefault="007E624A" w:rsidP="004B3DCB">
      <w:pPr>
        <w:pStyle w:val="af2"/>
        <w:numPr>
          <w:ilvl w:val="0"/>
          <w:numId w:val="21"/>
        </w:numPr>
        <w:rPr>
          <w:rFonts w:eastAsiaTheme="minorEastAsia"/>
          <w:lang w:eastAsia="zh-CN"/>
        </w:rPr>
      </w:pPr>
      <w:r w:rsidRPr="00AC2CC9">
        <w:rPr>
          <w:rFonts w:eastAsiaTheme="minorEastAsia"/>
          <w:lang w:eastAsia="zh-CN"/>
        </w:rPr>
        <w:t>Plenty of on-chip 4 input LUTs, the</w:t>
      </w:r>
      <w:r w:rsidR="003E5439" w:rsidRPr="00AC2CC9">
        <w:rPr>
          <w:rFonts w:eastAsiaTheme="minorEastAsia"/>
          <w:lang w:eastAsia="zh-CN"/>
        </w:rPr>
        <w:t xml:space="preserve"> </w:t>
      </w:r>
      <w:r w:rsidR="004B3DCB" w:rsidRPr="00AC2CC9">
        <w:rPr>
          <w:rFonts w:eastAsiaTheme="minorEastAsia"/>
          <w:lang w:eastAsia="zh-CN"/>
        </w:rPr>
        <w:t>L</w:t>
      </w:r>
      <w:r w:rsidR="003E5439" w:rsidRPr="00AC2CC9">
        <w:rPr>
          <w:rFonts w:eastAsiaTheme="minorEastAsia"/>
          <w:lang w:eastAsia="zh-CN"/>
        </w:rPr>
        <w:t>ookup tables (LUTs) are used to</w:t>
      </w:r>
      <w:r w:rsidR="004B3DCB" w:rsidRPr="00AC2CC9">
        <w:rPr>
          <w:rFonts w:eastAsiaTheme="minorEastAsia"/>
          <w:lang w:eastAsia="zh-CN"/>
        </w:rPr>
        <w:t xml:space="preserve"> implement digital logic</w:t>
      </w:r>
      <w:r w:rsidR="007924C3" w:rsidRPr="00AC2CC9">
        <w:rPr>
          <w:rFonts w:eastAsiaTheme="minorEastAsia"/>
          <w:lang w:eastAsia="zh-CN"/>
        </w:rPr>
        <w:t>s</w:t>
      </w:r>
      <w:r w:rsidR="004B3DCB" w:rsidRPr="00AC2CC9">
        <w:rPr>
          <w:rFonts w:eastAsiaTheme="minorEastAsia"/>
          <w:lang w:eastAsia="zh-CN"/>
        </w:rPr>
        <w:t>.</w:t>
      </w:r>
    </w:p>
    <w:p w14:paraId="5CB9FE1F" w14:textId="77777777" w:rsidR="004B3DCB" w:rsidRPr="00AC2CC9" w:rsidRDefault="003E5439" w:rsidP="004B3DCB">
      <w:pPr>
        <w:pStyle w:val="af2"/>
        <w:numPr>
          <w:ilvl w:val="0"/>
          <w:numId w:val="21"/>
        </w:numPr>
        <w:rPr>
          <w:rFonts w:eastAsiaTheme="minorEastAsia"/>
          <w:lang w:eastAsia="zh-CN"/>
        </w:rPr>
      </w:pPr>
      <w:r w:rsidRPr="00AC2CC9">
        <w:rPr>
          <w:rFonts w:eastAsiaTheme="minorEastAsia"/>
          <w:lang w:eastAsia="zh-CN"/>
        </w:rPr>
        <w:t>Plenty of on-chip 9-Kbit SRAM blocks, which are f</w:t>
      </w:r>
      <w:r w:rsidR="004B3DCB" w:rsidRPr="00AC2CC9">
        <w:rPr>
          <w:rFonts w:eastAsiaTheme="minorEastAsia"/>
          <w:lang w:eastAsia="zh-CN"/>
        </w:rPr>
        <w:t xml:space="preserve">lip flops </w:t>
      </w:r>
      <w:r w:rsidR="007E624A" w:rsidRPr="00AC2CC9">
        <w:rPr>
          <w:rFonts w:eastAsiaTheme="minorEastAsia"/>
          <w:lang w:eastAsia="zh-CN"/>
        </w:rPr>
        <w:t xml:space="preserve">and used </w:t>
      </w:r>
      <w:r w:rsidR="004B3DCB" w:rsidRPr="00AC2CC9">
        <w:rPr>
          <w:rFonts w:eastAsiaTheme="minorEastAsia"/>
          <w:lang w:eastAsia="zh-CN"/>
        </w:rPr>
        <w:t>for storage.</w:t>
      </w:r>
    </w:p>
    <w:p w14:paraId="6656CF4A" w14:textId="77777777" w:rsidR="00611A1B" w:rsidRPr="00AC2CC9" w:rsidRDefault="00611A1B" w:rsidP="004B3DCB">
      <w:pPr>
        <w:pStyle w:val="af2"/>
        <w:numPr>
          <w:ilvl w:val="0"/>
          <w:numId w:val="21"/>
        </w:numPr>
        <w:rPr>
          <w:rFonts w:eastAsiaTheme="minorEastAsia"/>
          <w:lang w:eastAsia="zh-CN"/>
        </w:rPr>
      </w:pPr>
      <w:r w:rsidRPr="00AC2CC9">
        <w:rPr>
          <w:rFonts w:eastAsiaTheme="minorEastAsia"/>
          <w:lang w:eastAsia="zh-CN"/>
        </w:rPr>
        <w:t>The non-volatile on-chip flash memory is for the configuration bit stream and up to 256Kbits for user.</w:t>
      </w:r>
    </w:p>
    <w:p w14:paraId="2B5B3688" w14:textId="77777777" w:rsidR="00611A1B" w:rsidRPr="00AC2CC9" w:rsidRDefault="00611A1B" w:rsidP="004B3DCB">
      <w:pPr>
        <w:pStyle w:val="af2"/>
        <w:numPr>
          <w:ilvl w:val="0"/>
          <w:numId w:val="21"/>
        </w:numPr>
        <w:rPr>
          <w:rFonts w:eastAsiaTheme="minorEastAsia"/>
          <w:lang w:eastAsia="zh-CN"/>
        </w:rPr>
      </w:pPr>
      <w:r w:rsidRPr="00AC2CC9">
        <w:rPr>
          <w:rFonts w:eastAsiaTheme="minorEastAsia"/>
          <w:lang w:eastAsia="zh-CN"/>
        </w:rPr>
        <w:t>Hard coded I2C, SPI, PLL and timer/counter blocks.</w:t>
      </w:r>
    </w:p>
    <w:p w14:paraId="6547C16B" w14:textId="77777777" w:rsidR="00611A1B" w:rsidRPr="00AC2CC9" w:rsidRDefault="00611A1B" w:rsidP="004B3DCB">
      <w:pPr>
        <w:pStyle w:val="af2"/>
        <w:numPr>
          <w:ilvl w:val="0"/>
          <w:numId w:val="21"/>
        </w:numPr>
        <w:rPr>
          <w:rFonts w:eastAsiaTheme="minorEastAsia"/>
          <w:lang w:eastAsia="zh-CN"/>
        </w:rPr>
      </w:pPr>
      <w:r w:rsidRPr="00AC2CC9">
        <w:rPr>
          <w:rFonts w:eastAsiaTheme="minorEastAsia"/>
          <w:lang w:eastAsia="zh-CN"/>
        </w:rPr>
        <w:t>No external power is needed, powered by Raspberry Pi expansion connector (P1).</w:t>
      </w:r>
    </w:p>
    <w:p w14:paraId="0CD400B0" w14:textId="77777777" w:rsidR="00611A1B" w:rsidRPr="00AC2CC9" w:rsidRDefault="00611A1B" w:rsidP="00611A1B">
      <w:pPr>
        <w:pStyle w:val="af2"/>
        <w:numPr>
          <w:ilvl w:val="0"/>
          <w:numId w:val="21"/>
        </w:numPr>
        <w:rPr>
          <w:rFonts w:eastAsiaTheme="minorEastAsia"/>
          <w:lang w:eastAsia="zh-CN"/>
        </w:rPr>
      </w:pPr>
      <w:r w:rsidRPr="00AC2CC9">
        <w:rPr>
          <w:rFonts w:eastAsiaTheme="minorEastAsia"/>
          <w:lang w:eastAsia="zh-CN"/>
        </w:rPr>
        <w:t xml:space="preserve">47 pins of expansion connectors, one 26-pin (2x13-pin) connect the Raspberry Pi’s P1 connector.  </w:t>
      </w:r>
    </w:p>
    <w:p w14:paraId="3C2B191C" w14:textId="77777777" w:rsidR="004B3DCB" w:rsidRPr="00AC2CC9" w:rsidRDefault="004B3DCB" w:rsidP="004B3DCB">
      <w:pPr>
        <w:pStyle w:val="af2"/>
        <w:numPr>
          <w:ilvl w:val="0"/>
          <w:numId w:val="21"/>
        </w:numPr>
        <w:rPr>
          <w:rFonts w:eastAsiaTheme="minorEastAsia"/>
          <w:lang w:eastAsia="zh-CN"/>
        </w:rPr>
      </w:pPr>
      <w:r w:rsidRPr="00AC2CC9">
        <w:rPr>
          <w:rFonts w:eastAsiaTheme="minorEastAsia"/>
          <w:lang w:eastAsia="zh-CN"/>
        </w:rPr>
        <w:t>Routing tracks to connect everything together.</w:t>
      </w:r>
    </w:p>
    <w:p w14:paraId="5C6F1159" w14:textId="77777777" w:rsidR="00611A1B" w:rsidRPr="00AC2CC9" w:rsidRDefault="00611A1B" w:rsidP="004B3DCB">
      <w:pPr>
        <w:pStyle w:val="af2"/>
        <w:numPr>
          <w:ilvl w:val="0"/>
          <w:numId w:val="21"/>
        </w:numPr>
        <w:rPr>
          <w:rFonts w:eastAsiaTheme="minorEastAsia"/>
          <w:lang w:eastAsia="zh-CN"/>
        </w:rPr>
      </w:pPr>
      <w:r w:rsidRPr="00AC2CC9">
        <w:rPr>
          <w:rFonts w:eastAsiaTheme="minorEastAsia"/>
          <w:lang w:eastAsia="zh-CN"/>
        </w:rPr>
        <w:t>Red and green LEDs.</w:t>
      </w:r>
    </w:p>
    <w:p w14:paraId="2BF97CCB" w14:textId="372A2F0C" w:rsidR="008D5AE2" w:rsidRPr="00AC2CC9" w:rsidRDefault="00202151" w:rsidP="00611A1B">
      <w:pPr>
        <w:pStyle w:val="af2"/>
        <w:numPr>
          <w:ilvl w:val="0"/>
          <w:numId w:val="21"/>
        </w:numPr>
        <w:rPr>
          <w:rFonts w:eastAsiaTheme="minorEastAsia"/>
          <w:lang w:eastAsia="zh-CN"/>
        </w:rPr>
      </w:pPr>
      <w:r w:rsidRPr="00AC2CC9">
        <w:rPr>
          <w:noProof/>
          <w:lang w:eastAsia="zh-CN"/>
        </w:rPr>
        <w:lastRenderedPageBreak/>
        <mc:AlternateContent>
          <mc:Choice Requires="wps">
            <w:drawing>
              <wp:anchor distT="0" distB="0" distL="114300" distR="114300" simplePos="0" relativeHeight="251607552" behindDoc="0" locked="0" layoutInCell="1" allowOverlap="1" wp14:anchorId="4425A588" wp14:editId="080150F2">
                <wp:simplePos x="0" y="0"/>
                <wp:positionH relativeFrom="margin">
                  <wp:align>right</wp:align>
                </wp:positionH>
                <wp:positionV relativeFrom="paragraph">
                  <wp:posOffset>2084705</wp:posOffset>
                </wp:positionV>
                <wp:extent cx="5760085" cy="450850"/>
                <wp:effectExtent l="0" t="0" r="0" b="6350"/>
                <wp:wrapTopAndBottom/>
                <wp:docPr id="112"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55BBC1" w14:textId="05C9216B" w:rsidR="00ED7499" w:rsidRPr="00BA5AB4" w:rsidRDefault="00ED7499" w:rsidP="00B90FF5">
                            <w:pPr>
                              <w:pStyle w:val="a8"/>
                              <w:jc w:val="center"/>
                              <w:rPr>
                                <w:noProof/>
                                <w:sz w:val="24"/>
                                <w:szCs w:val="24"/>
                              </w:rPr>
                            </w:pPr>
                            <w:bookmarkStart w:id="18" w:name="_Toc400315442"/>
                            <w:r>
                              <w:t xml:space="preserve">Figure </w:t>
                            </w:r>
                            <w:r>
                              <w:fldChar w:fldCharType="begin"/>
                            </w:r>
                            <w:r>
                              <w:instrText xml:space="preserve"> STYLEREF 1 \s </w:instrText>
                            </w:r>
                            <w:r>
                              <w:fldChar w:fldCharType="separate"/>
                            </w:r>
                            <w:r w:rsidR="00D87598">
                              <w:rPr>
                                <w:noProof/>
                              </w:rPr>
                              <w:t>1</w:t>
                            </w:r>
                            <w:r>
                              <w:fldChar w:fldCharType="end"/>
                            </w:r>
                            <w:r>
                              <w:noBreakHyphen/>
                            </w:r>
                            <w:r>
                              <w:fldChar w:fldCharType="begin"/>
                            </w:r>
                            <w:r>
                              <w:instrText xml:space="preserve"> SEQ Figure \* ARABIC \s 1 </w:instrText>
                            </w:r>
                            <w:r>
                              <w:fldChar w:fldCharType="separate"/>
                            </w:r>
                            <w:r w:rsidR="00D87598">
                              <w:rPr>
                                <w:noProof/>
                              </w:rPr>
                              <w:t>6</w:t>
                            </w:r>
                            <w:r>
                              <w:fldChar w:fldCharType="end"/>
                            </w:r>
                            <w:r>
                              <w:t xml:space="preserve"> the PIF structure</w:t>
                            </w:r>
                            <w:bookmarkEnd w:id="18"/>
                            <w:r w:rsidR="00461244">
                              <w:t xml:space="preserve"> [6]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425A588" id="Text Box 79" o:spid="_x0000_s1031" type="#_x0000_t202" style="position:absolute;left:0;text-align:left;margin-left:402.35pt;margin-top:164.15pt;width:453.55pt;height:35.5pt;z-index:251607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" stroked="f">
                <v:textbox style="mso-fit-shape-to-text:t" inset="0,0,0,0">
                  <w:txbxContent>
                    <w:p w14:paraId="2655BBC1" w14:textId="05C9216B" w:rsidR="00ED7499" w:rsidRPr="00BA5AB4" w:rsidRDefault="00ED7499" w:rsidP="00B90FF5">
                      <w:pPr>
                        <w:pStyle w:val="a8"/>
                        <w:jc w:val="center"/>
                        <w:rPr>
                          <w:noProof/>
                          <w:sz w:val="24"/>
                          <w:szCs w:val="24"/>
                        </w:rPr>
                      </w:pPr>
                      <w:bookmarkStart w:id="19" w:name="_Toc400315442"/>
                      <w:r>
                        <w:t xml:space="preserve">Figure </w:t>
                      </w:r>
                      <w:r>
                        <w:fldChar w:fldCharType="begin"/>
                      </w:r>
                      <w:r>
                        <w:instrText xml:space="preserve"> STYLEREF 1 \s </w:instrText>
                      </w:r>
                      <w:r>
                        <w:fldChar w:fldCharType="separate"/>
                      </w:r>
                      <w:r w:rsidR="00D87598">
                        <w:rPr>
                          <w:noProof/>
                        </w:rPr>
                        <w:t>1</w:t>
                      </w:r>
                      <w:r>
                        <w:fldChar w:fldCharType="end"/>
                      </w:r>
                      <w:r>
                        <w:noBreakHyphen/>
                      </w:r>
                      <w:r>
                        <w:fldChar w:fldCharType="begin"/>
                      </w:r>
                      <w:r>
                        <w:instrText xml:space="preserve"> SEQ Figure \* ARABIC \s 1 </w:instrText>
                      </w:r>
                      <w:r>
                        <w:fldChar w:fldCharType="separate"/>
                      </w:r>
                      <w:r w:rsidR="00D87598">
                        <w:rPr>
                          <w:noProof/>
                        </w:rPr>
                        <w:t>6</w:t>
                      </w:r>
                      <w:r>
                        <w:fldChar w:fldCharType="end"/>
                      </w:r>
                      <w:r>
                        <w:t xml:space="preserve"> the PIF structure</w:t>
                      </w:r>
                      <w:bookmarkEnd w:id="19"/>
                      <w:r w:rsidR="00461244">
                        <w:t xml:space="preserve"> [6]</w:t>
                      </w:r>
                    </w:p>
                  </w:txbxContent>
                </v:textbox>
                <w10:wrap type="topAndBottom" anchorx="margin"/>
              </v:shape>
            </w:pict>
          </mc:Fallback>
        </mc:AlternateContent>
      </w:r>
      <w:r w:rsidRPr="00AC2CC9">
        <w:rPr>
          <w:noProof/>
          <w:lang w:eastAsia="zh-CN"/>
        </w:rPr>
        <w:drawing>
          <wp:anchor distT="0" distB="0" distL="114300" distR="114300" simplePos="0" relativeHeight="251236864" behindDoc="0" locked="0" layoutInCell="1" allowOverlap="1" wp14:anchorId="734C3CE0" wp14:editId="76602CA2">
            <wp:simplePos x="0" y="0"/>
            <wp:positionH relativeFrom="margin">
              <wp:align>center</wp:align>
            </wp:positionH>
            <wp:positionV relativeFrom="paragraph">
              <wp:posOffset>526415</wp:posOffset>
            </wp:positionV>
            <wp:extent cx="2926800" cy="1454400"/>
            <wp:effectExtent l="0" t="0" r="698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ock.png"/>
                    <pic:cNvPicPr/>
                  </pic:nvPicPr>
                  <pic:blipFill>
                    <a:blip r:embed="rId17">
                      <a:extLst>
                        <a:ext uri="{28A0092B-C50C-407E-A947-70E740481C1C}">
                          <a14:useLocalDpi xmlns:a14="http://schemas.microsoft.com/office/drawing/2010/main" val="0"/>
                        </a:ext>
                      </a:extLst>
                    </a:blip>
                    <a:stretch>
                      <a:fillRect/>
                    </a:stretch>
                  </pic:blipFill>
                  <pic:spPr>
                    <a:xfrm>
                      <a:off x="0" y="0"/>
                      <a:ext cx="2926800" cy="1454400"/>
                    </a:xfrm>
                    <a:prstGeom prst="rect">
                      <a:avLst/>
                    </a:prstGeom>
                  </pic:spPr>
                </pic:pic>
              </a:graphicData>
            </a:graphic>
            <wp14:sizeRelH relativeFrom="page">
              <wp14:pctWidth>0</wp14:pctWidth>
            </wp14:sizeRelH>
            <wp14:sizeRelV relativeFrom="page">
              <wp14:pctHeight>0</wp14:pctHeight>
            </wp14:sizeRelV>
          </wp:anchor>
        </w:drawing>
      </w:r>
      <w:r w:rsidR="00611A1B" w:rsidRPr="00AC2CC9">
        <w:rPr>
          <w:rFonts w:eastAsiaTheme="minorEastAsia"/>
          <w:lang w:eastAsia="zh-CN"/>
        </w:rPr>
        <w:t>Use provided software for injecting a new firmware.</w:t>
      </w:r>
    </w:p>
    <w:p w14:paraId="381EBF7B" w14:textId="1D4D3D02" w:rsidR="00FB5D36" w:rsidRPr="00AC2CC9" w:rsidRDefault="00E3763A" w:rsidP="000D0BCF">
      <w:pPr>
        <w:rPr>
          <w:rFonts w:eastAsiaTheme="minorEastAsia"/>
          <w:lang w:eastAsia="zh-CN"/>
        </w:rPr>
      </w:pPr>
      <w:r w:rsidRPr="00AC2CC9">
        <w:rPr>
          <w:rFonts w:eastAsiaTheme="minorEastAsia" w:hint="eastAsia"/>
          <w:lang w:eastAsia="zh-CN"/>
        </w:rPr>
        <w:t xml:space="preserve">The most important components of the </w:t>
      </w:r>
      <w:proofErr w:type="spellStart"/>
      <w:r w:rsidRPr="00AC2CC9">
        <w:rPr>
          <w:rFonts w:eastAsiaTheme="minorEastAsia" w:hint="eastAsia"/>
          <w:lang w:eastAsia="zh-CN"/>
        </w:rPr>
        <w:t>pif</w:t>
      </w:r>
      <w:proofErr w:type="spellEnd"/>
      <w:r w:rsidRPr="00AC2CC9">
        <w:rPr>
          <w:rFonts w:eastAsiaTheme="minorEastAsia" w:hint="eastAsia"/>
          <w:lang w:eastAsia="zh-CN"/>
        </w:rPr>
        <w:t xml:space="preserve"> board</w:t>
      </w:r>
      <w:r w:rsidRPr="00AC2CC9">
        <w:rPr>
          <w:rFonts w:eastAsiaTheme="minorEastAsia"/>
          <w:lang w:eastAsia="zh-CN"/>
        </w:rPr>
        <w:t xml:space="preserve"> are XO2</w:t>
      </w:r>
      <w:r w:rsidR="00316EDE" w:rsidRPr="00AC2CC9">
        <w:rPr>
          <w:rFonts w:eastAsiaTheme="minorEastAsia"/>
          <w:lang w:eastAsia="zh-CN"/>
        </w:rPr>
        <w:t xml:space="preserve"> device</w:t>
      </w:r>
      <w:r w:rsidRPr="00AC2CC9">
        <w:rPr>
          <w:rFonts w:eastAsiaTheme="minorEastAsia"/>
          <w:lang w:eastAsia="zh-CN"/>
        </w:rPr>
        <w:t xml:space="preserve">, a Lattice Semiconductor MachXO2 FPGA and MCP23008, a Microchip I2C port expander. </w:t>
      </w:r>
      <w:r w:rsidR="00DC7A8E" w:rsidRPr="00AC2CC9">
        <w:rPr>
          <w:rFonts w:eastAsiaTheme="minorEastAsia"/>
          <w:lang w:eastAsia="zh-CN"/>
        </w:rPr>
        <w:t xml:space="preserve">In our project, we use the pif-7000 </w:t>
      </w:r>
      <w:r w:rsidR="00316EDE" w:rsidRPr="00AC2CC9">
        <w:rPr>
          <w:rFonts w:eastAsiaTheme="minorEastAsia"/>
          <w:lang w:eastAsia="zh-CN"/>
        </w:rPr>
        <w:t xml:space="preserve">board </w:t>
      </w:r>
      <w:r w:rsidR="00DC7A8E" w:rsidRPr="00AC2CC9">
        <w:rPr>
          <w:rFonts w:eastAsiaTheme="minorEastAsia"/>
          <w:lang w:eastAsia="zh-CN"/>
        </w:rPr>
        <w:t xml:space="preserve">which includes a LCMXO2-7000HC-4TG144C </w:t>
      </w:r>
      <w:r w:rsidR="00316EDE" w:rsidRPr="00AC2CC9">
        <w:rPr>
          <w:rFonts w:eastAsiaTheme="minorEastAsia"/>
          <w:lang w:eastAsia="zh-CN"/>
        </w:rPr>
        <w:t>FPGA</w:t>
      </w:r>
      <w:r w:rsidR="002911BE" w:rsidRPr="00AC2CC9">
        <w:rPr>
          <w:rFonts w:eastAsiaTheme="minorEastAsia"/>
          <w:lang w:eastAsia="zh-CN"/>
        </w:rPr>
        <w:t>s</w:t>
      </w:r>
      <w:r w:rsidR="00316EDE" w:rsidRPr="00AC2CC9">
        <w:rPr>
          <w:rFonts w:eastAsiaTheme="minorEastAsia"/>
          <w:lang w:eastAsia="zh-CN"/>
        </w:rPr>
        <w:t>. The J1 are the pins connect</w:t>
      </w:r>
      <w:r w:rsidR="002911BE" w:rsidRPr="00AC2CC9">
        <w:rPr>
          <w:rFonts w:eastAsiaTheme="minorEastAsia"/>
          <w:lang w:eastAsia="zh-CN"/>
        </w:rPr>
        <w:t xml:space="preserve"> with</w:t>
      </w:r>
      <w:r w:rsidR="00316EDE" w:rsidRPr="00AC2CC9">
        <w:rPr>
          <w:rFonts w:eastAsiaTheme="minorEastAsia"/>
          <w:lang w:eastAsia="zh-CN"/>
        </w:rPr>
        <w:t xml:space="preserve"> the GPIO port</w:t>
      </w:r>
      <w:r w:rsidR="002911BE" w:rsidRPr="00AC2CC9">
        <w:rPr>
          <w:rFonts w:eastAsiaTheme="minorEastAsia"/>
          <w:lang w:eastAsia="zh-CN"/>
        </w:rPr>
        <w:t>s on the Raspberry Pi which are</w:t>
      </w:r>
      <w:r w:rsidR="00316EDE" w:rsidRPr="00AC2CC9">
        <w:rPr>
          <w:rFonts w:eastAsiaTheme="minorEastAsia"/>
          <w:lang w:eastAsia="zh-CN"/>
        </w:rPr>
        <w:t xml:space="preserve"> </w:t>
      </w:r>
      <w:r w:rsidR="00DC7A8E" w:rsidRPr="00AC2CC9">
        <w:rPr>
          <w:rFonts w:eastAsiaTheme="minorEastAsia"/>
          <w:lang w:eastAsia="zh-CN"/>
        </w:rPr>
        <w:t>the physical connection</w:t>
      </w:r>
      <w:r w:rsidR="002911BE" w:rsidRPr="00AC2CC9">
        <w:rPr>
          <w:rFonts w:eastAsiaTheme="minorEastAsia"/>
          <w:lang w:eastAsia="zh-CN"/>
        </w:rPr>
        <w:t xml:space="preserve"> for the I2C or SPI bus with </w:t>
      </w:r>
      <w:r w:rsidR="00DC7A8E" w:rsidRPr="00AC2CC9">
        <w:rPr>
          <w:rFonts w:eastAsiaTheme="minorEastAsia"/>
          <w:lang w:eastAsia="zh-CN"/>
        </w:rPr>
        <w:t>send</w:t>
      </w:r>
      <w:r w:rsidR="002911BE" w:rsidRPr="00AC2CC9">
        <w:rPr>
          <w:rFonts w:eastAsiaTheme="minorEastAsia"/>
          <w:lang w:eastAsia="zh-CN"/>
        </w:rPr>
        <w:t xml:space="preserve">ing and receiving </w:t>
      </w:r>
      <w:r w:rsidR="00FB5D36" w:rsidRPr="00AC2CC9">
        <w:rPr>
          <w:rFonts w:eastAsiaTheme="minorEastAsia"/>
          <w:lang w:eastAsia="zh-CN"/>
        </w:rPr>
        <w:t>data. The firmware will use these resource in the FPGAs.</w:t>
      </w:r>
    </w:p>
    <w:p w14:paraId="1E4EBE48" w14:textId="1F74CA60" w:rsidR="0048149F" w:rsidRPr="00AC2CC9" w:rsidRDefault="00197E8A" w:rsidP="000D0BCF">
      <w:pPr>
        <w:rPr>
          <w:rFonts w:eastAsiaTheme="minorEastAsia"/>
          <w:lang w:eastAsia="zh-CN"/>
        </w:rPr>
      </w:pPr>
      <w:r w:rsidRPr="00AC2CC9">
        <w:rPr>
          <w:rFonts w:eastAsiaTheme="minorEastAsia"/>
          <w:lang w:eastAsia="zh-CN"/>
        </w:rPr>
        <w:t>In this</w:t>
      </w:r>
      <w:r w:rsidR="00545EB9" w:rsidRPr="00AC2CC9">
        <w:rPr>
          <w:rFonts w:eastAsiaTheme="minorEastAsia"/>
          <w:lang w:eastAsia="zh-CN"/>
        </w:rPr>
        <w:t xml:space="preserve"> project</w:t>
      </w:r>
      <w:r w:rsidR="0025085E" w:rsidRPr="00AC2CC9">
        <w:rPr>
          <w:rFonts w:eastAsiaTheme="minorEastAsia"/>
          <w:lang w:eastAsia="zh-CN"/>
        </w:rPr>
        <w:t>, we</w:t>
      </w:r>
      <w:r w:rsidR="00545EB9" w:rsidRPr="00AC2CC9">
        <w:rPr>
          <w:rFonts w:eastAsiaTheme="minorEastAsia"/>
          <w:lang w:eastAsia="zh-CN"/>
        </w:rPr>
        <w:t xml:space="preserve"> use the VHSIC hardware description language (VHDL) </w:t>
      </w:r>
      <w:r w:rsidR="00C53B27">
        <w:rPr>
          <w:rFonts w:eastAsiaTheme="minorEastAsia"/>
          <w:lang w:eastAsia="zh-CN"/>
        </w:rPr>
        <w:t xml:space="preserve">[7] </w:t>
      </w:r>
      <w:r w:rsidR="00545EB9" w:rsidRPr="00AC2CC9">
        <w:rPr>
          <w:rFonts w:eastAsiaTheme="minorEastAsia"/>
          <w:lang w:eastAsia="zh-CN"/>
        </w:rPr>
        <w:t xml:space="preserve">to describe the behavior of the logic. </w:t>
      </w:r>
      <w:r w:rsidR="00A94827" w:rsidRPr="00AC2CC9">
        <w:rPr>
          <w:rFonts w:eastAsiaTheme="minorEastAsia"/>
          <w:lang w:eastAsia="zh-CN"/>
        </w:rPr>
        <w:t xml:space="preserve">After the synthesis, the program of the VHDL is converted into a configuration </w:t>
      </w:r>
      <w:r w:rsidR="000A2480" w:rsidRPr="00AC2CC9">
        <w:rPr>
          <w:rFonts w:eastAsiaTheme="minorEastAsia"/>
          <w:lang w:eastAsia="zh-CN"/>
        </w:rPr>
        <w:t>bit stream</w:t>
      </w:r>
      <w:r w:rsidR="00A94827" w:rsidRPr="00AC2CC9">
        <w:rPr>
          <w:rFonts w:eastAsiaTheme="minorEastAsia"/>
          <w:lang w:eastAsia="zh-CN"/>
        </w:rPr>
        <w:t xml:space="preserve"> and </w:t>
      </w:r>
      <w:r w:rsidR="00574EAD" w:rsidRPr="00AC2CC9">
        <w:rPr>
          <w:rFonts w:eastAsiaTheme="minorEastAsia"/>
          <w:lang w:eastAsia="zh-CN"/>
        </w:rPr>
        <w:t xml:space="preserve">then </w:t>
      </w:r>
      <w:r w:rsidR="00A94827" w:rsidRPr="00AC2CC9">
        <w:rPr>
          <w:rFonts w:eastAsiaTheme="minorEastAsia"/>
          <w:lang w:eastAsia="zh-CN"/>
        </w:rPr>
        <w:t>injected into the FPGA</w:t>
      </w:r>
      <w:r w:rsidR="007F4122" w:rsidRPr="00AC2CC9">
        <w:rPr>
          <w:rFonts w:eastAsiaTheme="minorEastAsia"/>
          <w:lang w:eastAsia="zh-CN"/>
        </w:rPr>
        <w:t>s</w:t>
      </w:r>
      <w:r w:rsidR="00A94827" w:rsidRPr="00AC2CC9">
        <w:rPr>
          <w:rFonts w:eastAsiaTheme="minorEastAsia"/>
          <w:lang w:eastAsia="zh-CN"/>
        </w:rPr>
        <w:t xml:space="preserve">. </w:t>
      </w:r>
    </w:p>
    <w:p w14:paraId="4DE6A307" w14:textId="77777777" w:rsidR="0048149F" w:rsidRPr="00AC2CC9" w:rsidRDefault="0048149F" w:rsidP="000D0BCF">
      <w:pPr>
        <w:rPr>
          <w:rFonts w:eastAsiaTheme="minorEastAsia"/>
          <w:lang w:eastAsia="zh-CN"/>
        </w:rPr>
      </w:pPr>
    </w:p>
    <w:p w14:paraId="24091957" w14:textId="77777777" w:rsidR="0048149F" w:rsidRPr="00AC2CC9" w:rsidRDefault="0048149F" w:rsidP="000D0BCF">
      <w:pPr>
        <w:rPr>
          <w:rFonts w:eastAsiaTheme="minorEastAsia"/>
          <w:lang w:eastAsia="zh-CN"/>
        </w:rPr>
      </w:pPr>
    </w:p>
    <w:p w14:paraId="0C1DD143" w14:textId="77777777" w:rsidR="0048149F" w:rsidRPr="00AC2CC9" w:rsidRDefault="0048149F" w:rsidP="000D0BCF">
      <w:pPr>
        <w:rPr>
          <w:rFonts w:eastAsiaTheme="minorEastAsia"/>
          <w:lang w:eastAsia="zh-CN"/>
        </w:rPr>
      </w:pPr>
    </w:p>
    <w:p w14:paraId="6EF1A2B9" w14:textId="77777777" w:rsidR="0048149F" w:rsidRPr="00AC2CC9" w:rsidRDefault="0048149F" w:rsidP="000D0BCF">
      <w:pPr>
        <w:rPr>
          <w:rFonts w:eastAsiaTheme="minorEastAsia"/>
          <w:lang w:eastAsia="zh-CN"/>
        </w:rPr>
      </w:pPr>
    </w:p>
    <w:p w14:paraId="46FC7391" w14:textId="77777777" w:rsidR="0048149F" w:rsidRPr="00AC2CC9" w:rsidRDefault="0048149F" w:rsidP="000D0BCF">
      <w:pPr>
        <w:rPr>
          <w:rFonts w:eastAsiaTheme="minorEastAsia"/>
          <w:lang w:eastAsia="zh-CN"/>
        </w:rPr>
      </w:pPr>
    </w:p>
    <w:p w14:paraId="5DEA4BEE" w14:textId="77777777" w:rsidR="005D671F" w:rsidRPr="00AC2CC9" w:rsidRDefault="005D671F" w:rsidP="000D0BCF">
      <w:pPr>
        <w:rPr>
          <w:rFonts w:eastAsiaTheme="minorEastAsia"/>
          <w:lang w:eastAsia="zh-CN"/>
        </w:rPr>
      </w:pPr>
    </w:p>
    <w:p w14:paraId="006FC387" w14:textId="3B8E754A" w:rsidR="0048149F" w:rsidRPr="00AC2CC9" w:rsidRDefault="00285E74" w:rsidP="005C38B5">
      <w:pPr>
        <w:pStyle w:val="1"/>
        <w:rPr>
          <w:color w:val="auto"/>
          <w:lang w:eastAsia="zh-CN"/>
        </w:rPr>
      </w:pPr>
      <w:bookmarkStart w:id="20" w:name="_Toc403603019"/>
      <w:r w:rsidRPr="00AC2CC9">
        <w:rPr>
          <w:color w:val="auto"/>
          <w:lang w:eastAsia="zh-CN"/>
        </w:rPr>
        <w:lastRenderedPageBreak/>
        <w:t xml:space="preserve">Project </w:t>
      </w:r>
      <w:r w:rsidR="005C38B5" w:rsidRPr="00AC2CC9">
        <w:rPr>
          <w:color w:val="auto"/>
          <w:lang w:eastAsia="zh-CN"/>
        </w:rPr>
        <w:t>objective an</w:t>
      </w:r>
      <w:r w:rsidR="001A0401" w:rsidRPr="00AC2CC9">
        <w:rPr>
          <w:color w:val="auto"/>
          <w:lang w:eastAsia="zh-CN"/>
        </w:rPr>
        <w:t>d a</w:t>
      </w:r>
      <w:r w:rsidRPr="00AC2CC9">
        <w:rPr>
          <w:color w:val="auto"/>
          <w:lang w:eastAsia="zh-CN"/>
        </w:rPr>
        <w:t>lgorithm</w:t>
      </w:r>
      <w:bookmarkEnd w:id="20"/>
    </w:p>
    <w:p w14:paraId="5AACD241" w14:textId="77777777" w:rsidR="005C38B5" w:rsidRPr="00AC2CC9" w:rsidRDefault="005C38B5" w:rsidP="005C38B5">
      <w:pPr>
        <w:pStyle w:val="2"/>
        <w:rPr>
          <w:rFonts w:eastAsiaTheme="minorEastAsia"/>
          <w:lang w:eastAsia="zh-CN"/>
        </w:rPr>
      </w:pPr>
      <w:bookmarkStart w:id="21" w:name="_Toc403603020"/>
      <w:r w:rsidRPr="00AC2CC9">
        <w:rPr>
          <w:rFonts w:eastAsiaTheme="minorEastAsia"/>
          <w:lang w:eastAsia="zh-CN"/>
        </w:rPr>
        <w:t>P</w:t>
      </w:r>
      <w:r w:rsidRPr="00AC2CC9">
        <w:rPr>
          <w:rFonts w:eastAsiaTheme="minorEastAsia" w:hint="eastAsia"/>
          <w:lang w:eastAsia="zh-CN"/>
        </w:rPr>
        <w:t xml:space="preserve">roject </w:t>
      </w:r>
      <w:r w:rsidRPr="00AC2CC9">
        <w:rPr>
          <w:rFonts w:eastAsiaTheme="minorEastAsia"/>
          <w:lang w:eastAsia="zh-CN"/>
        </w:rPr>
        <w:t>objective</w:t>
      </w:r>
      <w:bookmarkEnd w:id="21"/>
    </w:p>
    <w:p w14:paraId="330AFB01" w14:textId="2D7DC5DA" w:rsidR="005665BD" w:rsidRPr="00AC2CC9" w:rsidRDefault="00B248A1" w:rsidP="000D0BCF">
      <w:pPr>
        <w:rPr>
          <w:rFonts w:eastAsiaTheme="minorEastAsia"/>
          <w:lang w:eastAsia="zh-CN"/>
        </w:rPr>
      </w:pPr>
      <w:r w:rsidRPr="00AC2CC9">
        <w:rPr>
          <w:rFonts w:eastAsiaTheme="minorEastAsia" w:hint="eastAsia"/>
          <w:lang w:eastAsia="zh-CN"/>
        </w:rPr>
        <w:t>The tasks of th</w:t>
      </w:r>
      <w:r w:rsidR="001A0401" w:rsidRPr="00AC2CC9">
        <w:rPr>
          <w:rFonts w:eastAsiaTheme="minorEastAsia" w:hint="eastAsia"/>
          <w:lang w:eastAsia="zh-CN"/>
        </w:rPr>
        <w:t>e project is going to develop</w:t>
      </w:r>
      <w:r w:rsidRPr="00AC2CC9">
        <w:rPr>
          <w:rFonts w:eastAsiaTheme="minorEastAsia" w:hint="eastAsia"/>
          <w:lang w:eastAsia="zh-CN"/>
        </w:rPr>
        <w:t xml:space="preserve"> common image</w:t>
      </w:r>
      <w:r w:rsidR="00821F9F" w:rsidRPr="00AC2CC9">
        <w:rPr>
          <w:rFonts w:eastAsiaTheme="minorEastAsia" w:hint="eastAsia"/>
          <w:lang w:eastAsia="zh-CN"/>
        </w:rPr>
        <w:t xml:space="preserve"> processing filters to improve</w:t>
      </w:r>
      <w:r w:rsidRPr="00AC2CC9">
        <w:rPr>
          <w:rFonts w:eastAsiaTheme="minorEastAsia" w:hint="eastAsia"/>
          <w:lang w:eastAsia="zh-CN"/>
        </w:rPr>
        <w:t xml:space="preserve"> the image quality </w:t>
      </w:r>
      <w:r w:rsidRPr="00AC2CC9">
        <w:rPr>
          <w:rFonts w:eastAsiaTheme="minorEastAsia"/>
          <w:lang w:eastAsia="zh-CN"/>
        </w:rPr>
        <w:t>captured by the camera and also make</w:t>
      </w:r>
      <w:r w:rsidR="001A0401" w:rsidRPr="00AC2CC9">
        <w:rPr>
          <w:rFonts w:eastAsiaTheme="minorEastAsia"/>
          <w:lang w:eastAsia="zh-CN"/>
        </w:rPr>
        <w:t>s</w:t>
      </w:r>
      <w:r w:rsidRPr="00AC2CC9">
        <w:rPr>
          <w:rFonts w:eastAsiaTheme="minorEastAsia"/>
          <w:lang w:eastAsia="zh-CN"/>
        </w:rPr>
        <w:t xml:space="preserve"> the auto detection by machine learning methods. </w:t>
      </w:r>
    </w:p>
    <w:p w14:paraId="474C302D" w14:textId="1EC37560" w:rsidR="005665BD" w:rsidRPr="00AC2CC9" w:rsidRDefault="00B248A1" w:rsidP="000D0BCF">
      <w:pPr>
        <w:rPr>
          <w:rFonts w:eastAsiaTheme="minorEastAsia"/>
          <w:lang w:eastAsia="zh-CN"/>
        </w:rPr>
      </w:pPr>
      <w:r w:rsidRPr="00AC2CC9">
        <w:rPr>
          <w:rFonts w:eastAsiaTheme="minorEastAsia"/>
          <w:lang w:eastAsia="zh-CN"/>
        </w:rPr>
        <w:t>We think that the most common image filters are generally divided into two parts, linear filter</w:t>
      </w:r>
      <w:r w:rsidR="000A1091" w:rsidRPr="00AC2CC9">
        <w:rPr>
          <w:rFonts w:eastAsiaTheme="minorEastAsia"/>
          <w:lang w:eastAsia="zh-CN"/>
        </w:rPr>
        <w:t>s</w:t>
      </w:r>
      <w:r w:rsidRPr="00AC2CC9">
        <w:rPr>
          <w:rFonts w:eastAsiaTheme="minorEastAsia"/>
          <w:lang w:eastAsia="zh-CN"/>
        </w:rPr>
        <w:t xml:space="preserve"> and non-linear filter</w:t>
      </w:r>
      <w:r w:rsidR="000A1091" w:rsidRPr="00AC2CC9">
        <w:rPr>
          <w:rFonts w:eastAsiaTheme="minorEastAsia"/>
          <w:lang w:eastAsia="zh-CN"/>
        </w:rPr>
        <w:t>s</w:t>
      </w:r>
      <w:r w:rsidRPr="00AC2CC9">
        <w:rPr>
          <w:rFonts w:eastAsiaTheme="minorEastAsia"/>
          <w:lang w:eastAsia="zh-CN"/>
        </w:rPr>
        <w:t>.</w:t>
      </w:r>
      <w:r w:rsidR="000A1091" w:rsidRPr="00AC2CC9">
        <w:rPr>
          <w:rFonts w:eastAsiaTheme="minorEastAsia"/>
          <w:lang w:eastAsia="zh-CN"/>
        </w:rPr>
        <w:t xml:space="preserve"> Among</w:t>
      </w:r>
      <w:r w:rsidRPr="00AC2CC9">
        <w:rPr>
          <w:rFonts w:eastAsiaTheme="minorEastAsia"/>
          <w:lang w:eastAsia="zh-CN"/>
        </w:rPr>
        <w:t xml:space="preserve"> the l</w:t>
      </w:r>
      <w:r w:rsidR="001A0401" w:rsidRPr="00AC2CC9">
        <w:rPr>
          <w:rFonts w:eastAsiaTheme="minorEastAsia"/>
          <w:lang w:eastAsia="zh-CN"/>
        </w:rPr>
        <w:t>inear filter</w:t>
      </w:r>
      <w:r w:rsidR="000A1091" w:rsidRPr="00AC2CC9">
        <w:rPr>
          <w:rFonts w:eastAsiaTheme="minorEastAsia"/>
          <w:lang w:eastAsia="zh-CN"/>
        </w:rPr>
        <w:t>s</w:t>
      </w:r>
      <w:r w:rsidR="001A0401" w:rsidRPr="00AC2CC9">
        <w:rPr>
          <w:rFonts w:eastAsiaTheme="minorEastAsia"/>
          <w:lang w:eastAsia="zh-CN"/>
        </w:rPr>
        <w:t xml:space="preserve">, </w:t>
      </w:r>
      <w:r w:rsidR="00C50D46" w:rsidRPr="00AC2CC9">
        <w:rPr>
          <w:rFonts w:eastAsiaTheme="minorEastAsia"/>
          <w:lang w:eastAsia="zh-CN"/>
        </w:rPr>
        <w:t>Gaussian filter, Laplace filter,</w:t>
      </w:r>
      <w:r w:rsidR="00C50D46" w:rsidRPr="00AC2CC9">
        <w:t xml:space="preserve"> </w:t>
      </w:r>
      <w:r w:rsidR="003F1521" w:rsidRPr="00AC2CC9">
        <w:rPr>
          <w:rFonts w:eastAsiaTheme="minorEastAsia"/>
          <w:lang w:eastAsia="zh-CN"/>
        </w:rPr>
        <w:t>and derivative</w:t>
      </w:r>
      <w:r w:rsidR="001A0401" w:rsidRPr="00AC2CC9">
        <w:rPr>
          <w:rFonts w:eastAsiaTheme="minorEastAsia"/>
          <w:lang w:eastAsia="zh-CN"/>
        </w:rPr>
        <w:t xml:space="preserve"> filter are all</w:t>
      </w:r>
      <w:r w:rsidR="003F1521" w:rsidRPr="00AC2CC9">
        <w:rPr>
          <w:rFonts w:eastAsiaTheme="minorEastAsia"/>
          <w:lang w:eastAsia="zh-CN"/>
        </w:rPr>
        <w:t xml:space="preserve"> called as </w:t>
      </w:r>
      <w:r w:rsidR="001A0401" w:rsidRPr="00AC2CC9">
        <w:rPr>
          <w:rFonts w:eastAsiaTheme="minorEastAsia"/>
          <w:lang w:eastAsia="zh-CN"/>
        </w:rPr>
        <w:t xml:space="preserve">spatial filters. </w:t>
      </w:r>
      <w:r w:rsidR="001F33C1" w:rsidRPr="00AC2CC9">
        <w:rPr>
          <w:rFonts w:eastAsiaTheme="minorEastAsia"/>
          <w:lang w:eastAsia="zh-CN"/>
        </w:rPr>
        <w:t>The spatial filte</w:t>
      </w:r>
      <w:r w:rsidR="001A0401" w:rsidRPr="00AC2CC9">
        <w:rPr>
          <w:rFonts w:eastAsiaTheme="minorEastAsia"/>
          <w:lang w:eastAsia="zh-CN"/>
        </w:rPr>
        <w:t>rs use a wide variety of masks or kernels</w:t>
      </w:r>
      <w:r w:rsidR="001F33C1" w:rsidRPr="00AC2CC9">
        <w:rPr>
          <w:rFonts w:eastAsiaTheme="minorEastAsia"/>
          <w:lang w:eastAsia="zh-CN"/>
        </w:rPr>
        <w:t xml:space="preserve"> to</w:t>
      </w:r>
      <w:r w:rsidR="001A0401" w:rsidRPr="00AC2CC9">
        <w:rPr>
          <w:rFonts w:eastAsiaTheme="minorEastAsia"/>
          <w:lang w:eastAsia="zh-CN"/>
        </w:rPr>
        <w:t xml:space="preserve"> get</w:t>
      </w:r>
      <w:r w:rsidR="001F33C1" w:rsidRPr="00AC2CC9">
        <w:rPr>
          <w:rFonts w:eastAsiaTheme="minorEastAsia"/>
          <w:lang w:eastAsia="zh-CN"/>
        </w:rPr>
        <w:t xml:space="preserve"> the different result</w:t>
      </w:r>
      <w:r w:rsidR="001A0401" w:rsidRPr="00AC2CC9">
        <w:rPr>
          <w:rFonts w:eastAsiaTheme="minorEastAsia"/>
          <w:lang w:eastAsia="zh-CN"/>
        </w:rPr>
        <w:t>s</w:t>
      </w:r>
      <w:r w:rsidR="003F1521" w:rsidRPr="00AC2CC9">
        <w:rPr>
          <w:rFonts w:eastAsiaTheme="minorEastAsia"/>
          <w:lang w:eastAsia="zh-CN"/>
        </w:rPr>
        <w:t xml:space="preserve"> and give the </w:t>
      </w:r>
      <w:r w:rsidR="006C7205" w:rsidRPr="00AC2CC9">
        <w:rPr>
          <w:rFonts w:eastAsiaTheme="minorEastAsia"/>
          <w:lang w:eastAsia="zh-CN"/>
        </w:rPr>
        <w:t xml:space="preserve">yield smoothing, low pass filtering or edge detection. </w:t>
      </w:r>
      <w:r w:rsidR="00CA0D0D" w:rsidRPr="00AC2CC9">
        <w:rPr>
          <w:rFonts w:eastAsiaTheme="minorEastAsia"/>
          <w:lang w:eastAsia="zh-CN"/>
        </w:rPr>
        <w:t>For non-lin</w:t>
      </w:r>
      <w:r w:rsidR="004314DF" w:rsidRPr="00AC2CC9">
        <w:rPr>
          <w:rFonts w:eastAsiaTheme="minorEastAsia"/>
          <w:lang w:eastAsia="zh-CN"/>
        </w:rPr>
        <w:t>ear filer</w:t>
      </w:r>
      <w:r w:rsidR="003F1521" w:rsidRPr="00AC2CC9">
        <w:rPr>
          <w:rFonts w:eastAsiaTheme="minorEastAsia"/>
          <w:lang w:eastAsia="zh-CN"/>
        </w:rPr>
        <w:t>s</w:t>
      </w:r>
      <w:r w:rsidR="004314DF" w:rsidRPr="00AC2CC9">
        <w:rPr>
          <w:rFonts w:eastAsiaTheme="minorEastAsia"/>
          <w:lang w:eastAsia="zh-CN"/>
        </w:rPr>
        <w:t>, the sorting algorit</w:t>
      </w:r>
      <w:r w:rsidR="000A1091" w:rsidRPr="00AC2CC9">
        <w:rPr>
          <w:rFonts w:eastAsiaTheme="minorEastAsia"/>
          <w:lang w:eastAsia="zh-CN"/>
        </w:rPr>
        <w:t>hm and</w:t>
      </w:r>
      <w:r w:rsidR="004314DF" w:rsidRPr="00AC2CC9">
        <w:rPr>
          <w:rFonts w:eastAsiaTheme="minorEastAsia"/>
          <w:lang w:eastAsia="zh-CN"/>
        </w:rPr>
        <w:t xml:space="preserve"> rank order filter</w:t>
      </w:r>
      <w:r w:rsidR="00821F9F" w:rsidRPr="00AC2CC9">
        <w:rPr>
          <w:rFonts w:eastAsiaTheme="minorEastAsia"/>
          <w:lang w:eastAsia="zh-CN"/>
        </w:rPr>
        <w:t xml:space="preserve"> are most</w:t>
      </w:r>
      <w:r w:rsidR="00CA0D0D" w:rsidRPr="00AC2CC9">
        <w:rPr>
          <w:rFonts w:eastAsiaTheme="minorEastAsia"/>
          <w:lang w:eastAsia="zh-CN"/>
        </w:rPr>
        <w:t xml:space="preserve"> useful. </w:t>
      </w:r>
      <w:r w:rsidR="003E3118" w:rsidRPr="00AC2CC9">
        <w:rPr>
          <w:rFonts w:eastAsiaTheme="minorEastAsia"/>
          <w:lang w:eastAsia="zh-CN"/>
        </w:rPr>
        <w:t>The</w:t>
      </w:r>
      <w:r w:rsidR="008204B9" w:rsidRPr="00AC2CC9">
        <w:rPr>
          <w:rFonts w:eastAsiaTheme="minorEastAsia"/>
          <w:lang w:eastAsia="zh-CN"/>
        </w:rPr>
        <w:t xml:space="preserve"> </w:t>
      </w:r>
      <w:r w:rsidR="003E3118" w:rsidRPr="00AC2CC9">
        <w:rPr>
          <w:rFonts w:eastAsiaTheme="minorEastAsia"/>
          <w:lang w:eastAsia="zh-CN"/>
        </w:rPr>
        <w:t>project</w:t>
      </w:r>
      <w:r w:rsidR="008204B9" w:rsidRPr="00AC2CC9">
        <w:rPr>
          <w:rFonts w:eastAsiaTheme="minorEastAsia"/>
          <w:lang w:eastAsia="zh-CN"/>
        </w:rPr>
        <w:t xml:space="preserve"> </w:t>
      </w:r>
      <w:r w:rsidR="003E3118" w:rsidRPr="00AC2CC9">
        <w:rPr>
          <w:rFonts w:eastAsiaTheme="minorEastAsia"/>
          <w:lang w:eastAsia="zh-CN"/>
        </w:rPr>
        <w:t xml:space="preserve">at here </w:t>
      </w:r>
      <w:r w:rsidR="008204B9" w:rsidRPr="00AC2CC9">
        <w:rPr>
          <w:rFonts w:eastAsiaTheme="minorEastAsia"/>
          <w:lang w:eastAsia="zh-CN"/>
        </w:rPr>
        <w:t>use</w:t>
      </w:r>
      <w:r w:rsidR="00117C09" w:rsidRPr="00AC2CC9">
        <w:rPr>
          <w:rFonts w:eastAsiaTheme="minorEastAsia"/>
          <w:lang w:eastAsia="zh-CN"/>
        </w:rPr>
        <w:t xml:space="preserve"> the Gaussia</w:t>
      </w:r>
      <w:r w:rsidR="008204B9" w:rsidRPr="00AC2CC9">
        <w:rPr>
          <w:rFonts w:eastAsiaTheme="minorEastAsia"/>
          <w:lang w:eastAsia="zh-CN"/>
        </w:rPr>
        <w:t xml:space="preserve">n filter and median filter as examples </w:t>
      </w:r>
      <w:r w:rsidR="00316EDE" w:rsidRPr="00AC2CC9">
        <w:rPr>
          <w:rFonts w:eastAsiaTheme="minorEastAsia"/>
          <w:lang w:eastAsia="zh-CN"/>
        </w:rPr>
        <w:t xml:space="preserve">of </w:t>
      </w:r>
      <w:r w:rsidR="003E3118" w:rsidRPr="00AC2CC9">
        <w:rPr>
          <w:rFonts w:eastAsiaTheme="minorEastAsia"/>
          <w:lang w:eastAsia="zh-CN"/>
        </w:rPr>
        <w:t xml:space="preserve">hardware </w:t>
      </w:r>
      <w:r w:rsidR="00316EDE" w:rsidRPr="00AC2CC9">
        <w:rPr>
          <w:rFonts w:eastAsiaTheme="minorEastAsia"/>
          <w:lang w:eastAsia="zh-CN"/>
        </w:rPr>
        <w:t>implementation for</w:t>
      </w:r>
      <w:r w:rsidR="00117C09" w:rsidRPr="00AC2CC9">
        <w:rPr>
          <w:rFonts w:eastAsiaTheme="minorEastAsia"/>
          <w:lang w:eastAsia="zh-CN"/>
        </w:rPr>
        <w:t xml:space="preserve"> the linear filter</w:t>
      </w:r>
      <w:r w:rsidR="003E3118" w:rsidRPr="00AC2CC9">
        <w:rPr>
          <w:rFonts w:eastAsiaTheme="minorEastAsia"/>
          <w:lang w:eastAsia="zh-CN"/>
        </w:rPr>
        <w:t>s</w:t>
      </w:r>
      <w:r w:rsidR="00117C09" w:rsidRPr="00AC2CC9">
        <w:rPr>
          <w:rFonts w:eastAsiaTheme="minorEastAsia"/>
          <w:lang w:eastAsia="zh-CN"/>
        </w:rPr>
        <w:t xml:space="preserve"> and non-linear filter</w:t>
      </w:r>
      <w:r w:rsidR="003E3118" w:rsidRPr="00AC2CC9">
        <w:rPr>
          <w:rFonts w:eastAsiaTheme="minorEastAsia"/>
          <w:lang w:eastAsia="zh-CN"/>
        </w:rPr>
        <w:t>s</w:t>
      </w:r>
      <w:r w:rsidR="00117C09" w:rsidRPr="00AC2CC9">
        <w:rPr>
          <w:rFonts w:eastAsiaTheme="minorEastAsia"/>
          <w:lang w:eastAsia="zh-CN"/>
        </w:rPr>
        <w:t xml:space="preserve">. </w:t>
      </w:r>
    </w:p>
    <w:p w14:paraId="50E10DE1" w14:textId="1CEF0785" w:rsidR="0048149F" w:rsidRPr="00AC2CC9" w:rsidRDefault="00316EDE" w:rsidP="000D0BCF">
      <w:pPr>
        <w:rPr>
          <w:rFonts w:eastAsiaTheme="minorEastAsia"/>
          <w:lang w:eastAsia="zh-CN"/>
        </w:rPr>
      </w:pPr>
      <w:r w:rsidRPr="00AC2CC9">
        <w:rPr>
          <w:rFonts w:eastAsiaTheme="minorEastAsia"/>
          <w:lang w:eastAsia="zh-CN"/>
        </w:rPr>
        <w:t>Besides</w:t>
      </w:r>
      <w:r w:rsidR="00CA0D0D" w:rsidRPr="00AC2CC9">
        <w:rPr>
          <w:rFonts w:eastAsiaTheme="minorEastAsia"/>
          <w:lang w:eastAsia="zh-CN"/>
        </w:rPr>
        <w:t xml:space="preserve"> the image filter</w:t>
      </w:r>
      <w:r w:rsidRPr="00AC2CC9">
        <w:rPr>
          <w:rFonts w:eastAsiaTheme="minorEastAsia"/>
          <w:lang w:eastAsia="zh-CN"/>
        </w:rPr>
        <w:t>s</w:t>
      </w:r>
      <w:r w:rsidR="00CA0D0D" w:rsidRPr="00AC2CC9">
        <w:rPr>
          <w:rFonts w:eastAsiaTheme="minorEastAsia"/>
          <w:lang w:eastAsia="zh-CN"/>
        </w:rPr>
        <w:t>, machine learning is</w:t>
      </w:r>
      <w:r w:rsidR="00CA581D" w:rsidRPr="00AC2CC9">
        <w:rPr>
          <w:rFonts w:eastAsiaTheme="minorEastAsia"/>
          <w:lang w:eastAsia="zh-CN"/>
        </w:rPr>
        <w:t xml:space="preserve"> also</w:t>
      </w:r>
      <w:r w:rsidR="00CA0D0D" w:rsidRPr="00AC2CC9">
        <w:rPr>
          <w:rFonts w:eastAsiaTheme="minorEastAsia"/>
          <w:lang w:eastAsia="zh-CN"/>
        </w:rPr>
        <w:t xml:space="preserve"> </w:t>
      </w:r>
      <w:r w:rsidR="008204B9" w:rsidRPr="00AC2CC9">
        <w:rPr>
          <w:rFonts w:eastAsiaTheme="minorEastAsia"/>
          <w:lang w:eastAsia="zh-CN"/>
        </w:rPr>
        <w:t xml:space="preserve">a </w:t>
      </w:r>
      <w:r w:rsidR="00CA0D0D" w:rsidRPr="00AC2CC9">
        <w:rPr>
          <w:rFonts w:eastAsiaTheme="minorEastAsia"/>
          <w:lang w:eastAsia="zh-CN"/>
        </w:rPr>
        <w:t xml:space="preserve">very popular </w:t>
      </w:r>
      <w:r w:rsidRPr="00AC2CC9">
        <w:rPr>
          <w:rFonts w:eastAsiaTheme="minorEastAsia"/>
          <w:lang w:eastAsia="zh-CN"/>
        </w:rPr>
        <w:t xml:space="preserve">method </w:t>
      </w:r>
      <w:r w:rsidR="00CA0D0D" w:rsidRPr="00AC2CC9">
        <w:rPr>
          <w:rFonts w:eastAsiaTheme="minorEastAsia"/>
          <w:lang w:eastAsia="zh-CN"/>
        </w:rPr>
        <w:t xml:space="preserve">in the application of the image processing. From the </w:t>
      </w:r>
      <w:proofErr w:type="spellStart"/>
      <w:r w:rsidR="00CA0D0D" w:rsidRPr="00AC2CC9">
        <w:rPr>
          <w:rFonts w:eastAsiaTheme="minorEastAsia"/>
          <w:lang w:eastAsia="zh-CN"/>
        </w:rPr>
        <w:t>OpenCV</w:t>
      </w:r>
      <w:proofErr w:type="spellEnd"/>
      <w:r w:rsidR="00CA0D0D" w:rsidRPr="00AC2CC9">
        <w:rPr>
          <w:rFonts w:eastAsiaTheme="minorEastAsia"/>
          <w:lang w:eastAsia="zh-CN"/>
        </w:rPr>
        <w:t xml:space="preserve"> library, </w:t>
      </w:r>
      <w:r w:rsidR="00C6723D" w:rsidRPr="00AC2CC9">
        <w:rPr>
          <w:rFonts w:eastAsiaTheme="minorEastAsia"/>
          <w:lang w:eastAsia="zh-CN"/>
        </w:rPr>
        <w:t>a lot of methods are listed.</w:t>
      </w:r>
      <w:r w:rsidR="00DA6823" w:rsidRPr="00AC2CC9">
        <w:rPr>
          <w:rFonts w:eastAsiaTheme="minorEastAsia"/>
          <w:lang w:eastAsia="zh-CN"/>
        </w:rPr>
        <w:t xml:space="preserve"> </w:t>
      </w:r>
      <w:r w:rsidR="00C6723D" w:rsidRPr="00AC2CC9">
        <w:rPr>
          <w:rFonts w:eastAsiaTheme="minorEastAsia"/>
          <w:lang w:eastAsia="zh-CN"/>
        </w:rPr>
        <w:t>They are n</w:t>
      </w:r>
      <w:r w:rsidR="00DA6823" w:rsidRPr="00AC2CC9">
        <w:rPr>
          <w:rFonts w:eastAsiaTheme="minorEastAsia"/>
          <w:lang w:eastAsia="zh-CN"/>
        </w:rPr>
        <w:t xml:space="preserve">ormal Bayes classifier, </w:t>
      </w:r>
      <w:r w:rsidR="005665BD" w:rsidRPr="00AC2CC9">
        <w:rPr>
          <w:rFonts w:eastAsiaTheme="minorEastAsia"/>
          <w:lang w:eastAsia="zh-CN"/>
        </w:rPr>
        <w:t>k</w:t>
      </w:r>
      <w:r w:rsidR="00A262BF" w:rsidRPr="00AC2CC9">
        <w:rPr>
          <w:rFonts w:eastAsiaTheme="minorEastAsia"/>
          <w:lang w:eastAsia="zh-CN"/>
        </w:rPr>
        <w:t>-nearest neighbors, support vector m</w:t>
      </w:r>
      <w:r w:rsidR="00DA6823" w:rsidRPr="00AC2CC9">
        <w:rPr>
          <w:rFonts w:eastAsiaTheme="minorEastAsia"/>
          <w:lang w:eastAsia="zh-CN"/>
        </w:rPr>
        <w:t>achines, decision trees, boosting, gradient boosted trees, random trees, extremely randomized trees, expectation maximization and neural networks</w:t>
      </w:r>
      <w:r w:rsidR="00635A4D">
        <w:rPr>
          <w:rFonts w:eastAsiaTheme="minorEastAsia"/>
          <w:lang w:eastAsia="zh-CN"/>
        </w:rPr>
        <w:t xml:space="preserve"> [5]</w:t>
      </w:r>
      <w:r w:rsidR="00DA6823" w:rsidRPr="00AC2CC9">
        <w:rPr>
          <w:rFonts w:eastAsiaTheme="minorEastAsia"/>
          <w:lang w:eastAsia="zh-CN"/>
        </w:rPr>
        <w:t xml:space="preserve">. </w:t>
      </w:r>
      <w:r w:rsidR="00CD2FCE" w:rsidRPr="00AC2CC9">
        <w:rPr>
          <w:rFonts w:eastAsiaTheme="minorEastAsia"/>
          <w:lang w:eastAsia="zh-CN"/>
        </w:rPr>
        <w:t>Be</w:t>
      </w:r>
      <w:r w:rsidR="00185600" w:rsidRPr="00AC2CC9">
        <w:rPr>
          <w:rFonts w:eastAsiaTheme="minorEastAsia"/>
          <w:lang w:eastAsia="zh-CN"/>
        </w:rPr>
        <w:t>cause</w:t>
      </w:r>
      <w:r w:rsidR="005665BD" w:rsidRPr="00AC2CC9">
        <w:rPr>
          <w:rFonts w:eastAsiaTheme="minorEastAsia"/>
          <w:lang w:eastAsia="zh-CN"/>
        </w:rPr>
        <w:t xml:space="preserve"> we want to develop the hardware system of the machine learning, </w:t>
      </w:r>
      <w:r w:rsidR="008204B9" w:rsidRPr="00AC2CC9">
        <w:rPr>
          <w:rFonts w:eastAsiaTheme="minorEastAsia"/>
          <w:lang w:eastAsia="zh-CN"/>
        </w:rPr>
        <w:t xml:space="preserve">we think that </w:t>
      </w:r>
      <w:r w:rsidR="005665BD" w:rsidRPr="00AC2CC9">
        <w:rPr>
          <w:rFonts w:eastAsiaTheme="minorEastAsia"/>
          <w:lang w:eastAsia="zh-CN"/>
        </w:rPr>
        <w:t>the neural ne</w:t>
      </w:r>
      <w:r w:rsidR="008204B9" w:rsidRPr="00AC2CC9">
        <w:rPr>
          <w:rFonts w:eastAsiaTheme="minorEastAsia"/>
          <w:lang w:eastAsia="zh-CN"/>
        </w:rPr>
        <w:t>tworks is most suitable</w:t>
      </w:r>
      <w:r w:rsidR="008E2B55" w:rsidRPr="00AC2CC9">
        <w:rPr>
          <w:rFonts w:eastAsiaTheme="minorEastAsia"/>
          <w:lang w:eastAsia="zh-CN"/>
        </w:rPr>
        <w:t xml:space="preserve"> one</w:t>
      </w:r>
      <w:r w:rsidR="0066036E" w:rsidRPr="00AC2CC9">
        <w:rPr>
          <w:rFonts w:eastAsiaTheme="minorEastAsia"/>
          <w:lang w:eastAsia="zh-CN"/>
        </w:rPr>
        <w:t xml:space="preserve">. The reason </w:t>
      </w:r>
      <w:r w:rsidR="008204B9" w:rsidRPr="00AC2CC9">
        <w:rPr>
          <w:rFonts w:eastAsiaTheme="minorEastAsia"/>
          <w:lang w:eastAsia="zh-CN"/>
        </w:rPr>
        <w:t xml:space="preserve">is </w:t>
      </w:r>
      <w:r w:rsidR="0066036E" w:rsidRPr="00AC2CC9">
        <w:rPr>
          <w:rFonts w:eastAsiaTheme="minorEastAsia"/>
          <w:lang w:eastAsia="zh-CN"/>
        </w:rPr>
        <w:t xml:space="preserve">that </w:t>
      </w:r>
      <w:r w:rsidR="008204B9" w:rsidRPr="00AC2CC9">
        <w:rPr>
          <w:rFonts w:eastAsiaTheme="minorEastAsia"/>
          <w:lang w:eastAsia="zh-CN"/>
        </w:rPr>
        <w:t>s</w:t>
      </w:r>
      <w:r w:rsidR="00785887" w:rsidRPr="00AC2CC9">
        <w:rPr>
          <w:rFonts w:eastAsiaTheme="minorEastAsia"/>
          <w:lang w:eastAsia="zh-CN"/>
        </w:rPr>
        <w:t>tatics methods like n</w:t>
      </w:r>
      <w:r w:rsidR="005665BD" w:rsidRPr="00AC2CC9">
        <w:rPr>
          <w:rFonts w:eastAsiaTheme="minorEastAsia"/>
          <w:lang w:eastAsia="zh-CN"/>
        </w:rPr>
        <w:t>ormal Bayes classifier and expectation maximization, k-nearest neig</w:t>
      </w:r>
      <w:r w:rsidR="008204B9" w:rsidRPr="00AC2CC9">
        <w:rPr>
          <w:rFonts w:eastAsiaTheme="minorEastAsia"/>
          <w:lang w:eastAsia="zh-CN"/>
        </w:rPr>
        <w:t xml:space="preserve">hbors and </w:t>
      </w:r>
      <w:r w:rsidR="005665BD" w:rsidRPr="00AC2CC9">
        <w:rPr>
          <w:rFonts w:eastAsiaTheme="minorEastAsia"/>
          <w:lang w:eastAsia="zh-CN"/>
        </w:rPr>
        <w:t>all kind of decision trees a</w:t>
      </w:r>
      <w:r w:rsidR="008204B9" w:rsidRPr="00AC2CC9">
        <w:rPr>
          <w:rFonts w:eastAsiaTheme="minorEastAsia"/>
          <w:lang w:eastAsia="zh-CN"/>
        </w:rPr>
        <w:t>re not suitable in the hardware.</w:t>
      </w:r>
      <w:r w:rsidR="005665BD" w:rsidRPr="00AC2CC9">
        <w:rPr>
          <w:rFonts w:eastAsiaTheme="minorEastAsia"/>
          <w:lang w:eastAsia="zh-CN"/>
        </w:rPr>
        <w:t xml:space="preserve"> </w:t>
      </w:r>
      <w:r w:rsidR="008204B9" w:rsidRPr="00AC2CC9">
        <w:rPr>
          <w:rFonts w:eastAsiaTheme="minorEastAsia"/>
          <w:lang w:eastAsia="zh-CN"/>
        </w:rPr>
        <w:t xml:space="preserve">Statics methods, k-nearest neighbors are fast enough by the software implementation. </w:t>
      </w:r>
      <w:r w:rsidR="00A262BF" w:rsidRPr="00AC2CC9">
        <w:rPr>
          <w:rFonts w:eastAsiaTheme="minorEastAsia"/>
          <w:lang w:eastAsia="zh-CN"/>
        </w:rPr>
        <w:t xml:space="preserve">No parallelization available for all </w:t>
      </w:r>
      <w:r w:rsidR="000A4207" w:rsidRPr="00AC2CC9">
        <w:rPr>
          <w:rFonts w:eastAsiaTheme="minorEastAsia"/>
          <w:lang w:eastAsia="zh-CN"/>
        </w:rPr>
        <w:t xml:space="preserve">of </w:t>
      </w:r>
      <w:r w:rsidR="00A262BF" w:rsidRPr="00AC2CC9">
        <w:rPr>
          <w:rFonts w:eastAsiaTheme="minorEastAsia"/>
          <w:lang w:eastAsia="zh-CN"/>
        </w:rPr>
        <w:t>the tree structures and we know that only the feasible of parallelization could improve the speed of the algorithm by the hardware</w:t>
      </w:r>
      <w:r w:rsidR="00A262BF" w:rsidRPr="00AC2CC9">
        <w:rPr>
          <w:rFonts w:eastAsiaTheme="minorEastAsia" w:hint="eastAsia"/>
          <w:lang w:eastAsia="zh-CN"/>
        </w:rPr>
        <w:t xml:space="preserve">. </w:t>
      </w:r>
      <w:r w:rsidR="00A262BF" w:rsidRPr="00AC2CC9">
        <w:rPr>
          <w:rFonts w:eastAsiaTheme="minorEastAsia"/>
          <w:lang w:eastAsia="zh-CN"/>
        </w:rPr>
        <w:t>Besides the algorithm complexity, support vector machines may be</w:t>
      </w:r>
      <w:r w:rsidR="000A4207" w:rsidRPr="00AC2CC9">
        <w:rPr>
          <w:rFonts w:eastAsiaTheme="minorEastAsia"/>
          <w:lang w:eastAsia="zh-CN"/>
        </w:rPr>
        <w:t xml:space="preserve"> a good choice. As all the reason above</w:t>
      </w:r>
      <w:r w:rsidR="00F341EE" w:rsidRPr="00AC2CC9">
        <w:rPr>
          <w:rFonts w:eastAsiaTheme="minorEastAsia"/>
          <w:lang w:eastAsia="zh-CN"/>
        </w:rPr>
        <w:t xml:space="preserve">, we </w:t>
      </w:r>
      <w:r w:rsidR="00785887" w:rsidRPr="00AC2CC9">
        <w:rPr>
          <w:rFonts w:eastAsiaTheme="minorEastAsia"/>
          <w:lang w:eastAsia="zh-CN"/>
        </w:rPr>
        <w:t>decide</w:t>
      </w:r>
      <w:r w:rsidR="000A4207" w:rsidRPr="00AC2CC9">
        <w:rPr>
          <w:rFonts w:eastAsiaTheme="minorEastAsia"/>
          <w:lang w:eastAsia="zh-CN"/>
        </w:rPr>
        <w:t xml:space="preserve"> to </w:t>
      </w:r>
      <w:r w:rsidR="00425E49" w:rsidRPr="00AC2CC9">
        <w:rPr>
          <w:rFonts w:eastAsiaTheme="minorEastAsia"/>
          <w:lang w:eastAsia="zh-CN"/>
        </w:rPr>
        <w:t xml:space="preserve">design </w:t>
      </w:r>
      <w:r w:rsidR="00F341EE" w:rsidRPr="00AC2CC9">
        <w:rPr>
          <w:rFonts w:eastAsiaTheme="minorEastAsia"/>
          <w:lang w:eastAsia="zh-CN"/>
        </w:rPr>
        <w:t xml:space="preserve">the multilayer perceptron neural networks </w:t>
      </w:r>
      <w:r w:rsidRPr="00AC2CC9">
        <w:rPr>
          <w:rFonts w:eastAsiaTheme="minorEastAsia"/>
          <w:lang w:eastAsia="zh-CN"/>
        </w:rPr>
        <w:t>as an</w:t>
      </w:r>
      <w:r w:rsidR="00425E49" w:rsidRPr="00AC2CC9">
        <w:rPr>
          <w:rFonts w:eastAsiaTheme="minorEastAsia"/>
          <w:lang w:eastAsia="zh-CN"/>
        </w:rPr>
        <w:t xml:space="preserve"> example of the machine learning methods </w:t>
      </w:r>
      <w:r w:rsidR="000A4207" w:rsidRPr="00AC2CC9">
        <w:rPr>
          <w:rFonts w:eastAsiaTheme="minorEastAsia"/>
          <w:lang w:eastAsia="zh-CN"/>
        </w:rPr>
        <w:t xml:space="preserve">in the </w:t>
      </w:r>
      <w:r w:rsidR="00425E49" w:rsidRPr="00AC2CC9">
        <w:rPr>
          <w:rFonts w:eastAsiaTheme="minorEastAsia"/>
          <w:lang w:eastAsia="zh-CN"/>
        </w:rPr>
        <w:t xml:space="preserve">hardware implementation </w:t>
      </w:r>
      <w:r w:rsidR="00F341EE" w:rsidRPr="00AC2CC9">
        <w:rPr>
          <w:rFonts w:eastAsiaTheme="minorEastAsia"/>
          <w:lang w:eastAsia="zh-CN"/>
        </w:rPr>
        <w:t xml:space="preserve">to detect the letters. </w:t>
      </w:r>
      <w:r w:rsidR="00E1735A" w:rsidRPr="00AC2CC9">
        <w:rPr>
          <w:rFonts w:eastAsiaTheme="minorEastAsia"/>
          <w:lang w:eastAsia="zh-CN"/>
        </w:rPr>
        <w:t xml:space="preserve">For the neural networks, </w:t>
      </w:r>
      <w:r w:rsidR="00785887" w:rsidRPr="00AC2CC9">
        <w:rPr>
          <w:rFonts w:eastAsiaTheme="minorEastAsia"/>
          <w:lang w:eastAsia="zh-CN"/>
        </w:rPr>
        <w:t xml:space="preserve">it include the </w:t>
      </w:r>
      <w:r w:rsidR="00E1735A" w:rsidRPr="00AC2CC9">
        <w:rPr>
          <w:rFonts w:eastAsiaTheme="minorEastAsia"/>
          <w:lang w:eastAsia="zh-CN"/>
        </w:rPr>
        <w:t xml:space="preserve">training and </w:t>
      </w:r>
      <w:r w:rsidR="00785887" w:rsidRPr="00AC2CC9">
        <w:rPr>
          <w:rFonts w:eastAsiaTheme="minorEastAsia"/>
          <w:lang w:eastAsia="zh-CN"/>
        </w:rPr>
        <w:t>classification. We</w:t>
      </w:r>
      <w:r w:rsidR="00117C09" w:rsidRPr="00AC2CC9">
        <w:rPr>
          <w:rFonts w:eastAsiaTheme="minorEastAsia"/>
          <w:lang w:eastAsia="zh-CN"/>
        </w:rPr>
        <w:t xml:space="preserve"> don’t need to train the neu</w:t>
      </w:r>
      <w:r w:rsidR="00E1735A" w:rsidRPr="00AC2CC9">
        <w:rPr>
          <w:rFonts w:eastAsiaTheme="minorEastAsia"/>
          <w:lang w:eastAsia="zh-CN"/>
        </w:rPr>
        <w:t>ral network</w:t>
      </w:r>
      <w:r w:rsidR="000A4207" w:rsidRPr="00AC2CC9">
        <w:rPr>
          <w:rFonts w:eastAsiaTheme="minorEastAsia"/>
          <w:lang w:eastAsia="zh-CN"/>
        </w:rPr>
        <w:t>s</w:t>
      </w:r>
      <w:r w:rsidR="00785887" w:rsidRPr="00AC2CC9">
        <w:rPr>
          <w:rFonts w:eastAsiaTheme="minorEastAsia"/>
          <w:lang w:eastAsia="zh-CN"/>
        </w:rPr>
        <w:t xml:space="preserve"> on</w:t>
      </w:r>
      <w:r w:rsidR="004B40D0" w:rsidRPr="00AC2CC9">
        <w:rPr>
          <w:rFonts w:eastAsiaTheme="minorEastAsia"/>
          <w:lang w:eastAsia="zh-CN"/>
        </w:rPr>
        <w:t xml:space="preserve"> the hardware system due to </w:t>
      </w:r>
      <w:r w:rsidR="00785887" w:rsidRPr="00AC2CC9">
        <w:rPr>
          <w:rFonts w:eastAsiaTheme="minorEastAsia"/>
          <w:lang w:eastAsia="zh-CN"/>
        </w:rPr>
        <w:t>the</w:t>
      </w:r>
      <w:r w:rsidR="00E1735A" w:rsidRPr="00AC2CC9">
        <w:rPr>
          <w:rFonts w:eastAsiaTheme="minorEastAsia"/>
          <w:lang w:eastAsia="zh-CN"/>
        </w:rPr>
        <w:t xml:space="preserve"> </w:t>
      </w:r>
      <w:r w:rsidR="004B40D0" w:rsidRPr="00AC2CC9">
        <w:rPr>
          <w:rFonts w:eastAsiaTheme="minorEastAsia"/>
          <w:lang w:eastAsia="zh-CN"/>
        </w:rPr>
        <w:t xml:space="preserve">reason that the </w:t>
      </w:r>
      <w:r w:rsidR="00E1735A" w:rsidRPr="00AC2CC9">
        <w:rPr>
          <w:rFonts w:eastAsiaTheme="minorEastAsia"/>
          <w:lang w:eastAsia="zh-CN"/>
        </w:rPr>
        <w:t xml:space="preserve">training </w:t>
      </w:r>
      <w:r w:rsidR="00064AFE" w:rsidRPr="00AC2CC9">
        <w:rPr>
          <w:rFonts w:eastAsiaTheme="minorEastAsia"/>
          <w:lang w:eastAsia="zh-CN"/>
        </w:rPr>
        <w:t xml:space="preserve">part </w:t>
      </w:r>
      <w:r w:rsidR="000A4207" w:rsidRPr="00AC2CC9">
        <w:rPr>
          <w:rFonts w:eastAsiaTheme="minorEastAsia"/>
          <w:lang w:eastAsia="zh-CN"/>
        </w:rPr>
        <w:t>usually take</w:t>
      </w:r>
      <w:r w:rsidR="004B40D0" w:rsidRPr="00AC2CC9">
        <w:rPr>
          <w:rFonts w:eastAsiaTheme="minorEastAsia"/>
          <w:lang w:eastAsia="zh-CN"/>
        </w:rPr>
        <w:t>s</w:t>
      </w:r>
      <w:r w:rsidR="002F2686" w:rsidRPr="00AC2CC9">
        <w:rPr>
          <w:rFonts w:eastAsiaTheme="minorEastAsia"/>
          <w:lang w:eastAsia="zh-CN"/>
        </w:rPr>
        <w:t xml:space="preserve"> much of the time. </w:t>
      </w:r>
      <w:r w:rsidR="00B90564" w:rsidRPr="00AC2CC9">
        <w:rPr>
          <w:rFonts w:eastAsiaTheme="minorEastAsia"/>
          <w:lang w:eastAsia="zh-CN"/>
        </w:rPr>
        <w:t>We only need to use the software and powerful computer to train the neural networ</w:t>
      </w:r>
      <w:r w:rsidR="000A4207" w:rsidRPr="00AC2CC9">
        <w:rPr>
          <w:rFonts w:eastAsiaTheme="minorEastAsia"/>
          <w:lang w:eastAsia="zh-CN"/>
        </w:rPr>
        <w:t>ks</w:t>
      </w:r>
      <w:r w:rsidR="00B90564" w:rsidRPr="00AC2CC9">
        <w:rPr>
          <w:rFonts w:eastAsiaTheme="minorEastAsia"/>
          <w:lang w:eastAsia="zh-CN"/>
        </w:rPr>
        <w:t xml:space="preserve"> </w:t>
      </w:r>
      <w:r w:rsidRPr="00AC2CC9">
        <w:rPr>
          <w:rFonts w:eastAsiaTheme="minorEastAsia"/>
          <w:lang w:eastAsia="zh-CN"/>
        </w:rPr>
        <w:t>before the using of it.</w:t>
      </w:r>
      <w:r w:rsidR="00B90564" w:rsidRPr="00AC2CC9">
        <w:rPr>
          <w:rFonts w:eastAsiaTheme="minorEastAsia"/>
          <w:lang w:eastAsia="zh-CN"/>
        </w:rPr>
        <w:t xml:space="preserve"> </w:t>
      </w:r>
      <w:r w:rsidRPr="00AC2CC9">
        <w:rPr>
          <w:rFonts w:eastAsiaTheme="minorEastAsia"/>
          <w:lang w:eastAsia="zh-CN"/>
        </w:rPr>
        <w:t>After</w:t>
      </w:r>
      <w:r w:rsidR="00117C09" w:rsidRPr="00AC2CC9">
        <w:rPr>
          <w:rFonts w:eastAsiaTheme="minorEastAsia"/>
          <w:lang w:eastAsia="zh-CN"/>
        </w:rPr>
        <w:t xml:space="preserve"> the lo</w:t>
      </w:r>
      <w:r w:rsidRPr="00AC2CC9">
        <w:rPr>
          <w:rFonts w:eastAsiaTheme="minorEastAsia"/>
          <w:lang w:eastAsia="zh-CN"/>
        </w:rPr>
        <w:t>ng time of the training, load</w:t>
      </w:r>
      <w:r w:rsidR="00117C09" w:rsidRPr="00AC2CC9">
        <w:rPr>
          <w:rFonts w:eastAsiaTheme="minorEastAsia"/>
          <w:lang w:eastAsia="zh-CN"/>
        </w:rPr>
        <w:t xml:space="preserve"> the weights and bias</w:t>
      </w:r>
      <w:r w:rsidR="00B90564" w:rsidRPr="00AC2CC9">
        <w:rPr>
          <w:rFonts w:eastAsiaTheme="minorEastAsia"/>
          <w:lang w:eastAsia="zh-CN"/>
        </w:rPr>
        <w:t xml:space="preserve"> into the hardware system and then </w:t>
      </w:r>
      <w:r w:rsidR="002F2686" w:rsidRPr="00AC2CC9">
        <w:rPr>
          <w:rFonts w:eastAsiaTheme="minorEastAsia"/>
          <w:lang w:eastAsia="zh-CN"/>
        </w:rPr>
        <w:t>make</w:t>
      </w:r>
      <w:r w:rsidR="005A6832" w:rsidRPr="00AC2CC9">
        <w:rPr>
          <w:rFonts w:eastAsiaTheme="minorEastAsia"/>
          <w:lang w:eastAsia="zh-CN"/>
        </w:rPr>
        <w:t xml:space="preserve"> </w:t>
      </w:r>
      <w:r w:rsidR="00B90564" w:rsidRPr="00AC2CC9">
        <w:rPr>
          <w:rFonts w:eastAsiaTheme="minorEastAsia"/>
          <w:lang w:eastAsia="zh-CN"/>
        </w:rPr>
        <w:t>the fast speed of th</w:t>
      </w:r>
      <w:r w:rsidRPr="00AC2CC9">
        <w:rPr>
          <w:rFonts w:eastAsiaTheme="minorEastAsia"/>
          <w:lang w:eastAsia="zh-CN"/>
        </w:rPr>
        <w:t xml:space="preserve">e hardware implementation gives ability of the real-time classification. </w:t>
      </w:r>
    </w:p>
    <w:p w14:paraId="64DE6147" w14:textId="77777777" w:rsidR="0048149F" w:rsidRPr="00AC2CC9" w:rsidRDefault="005C38B5" w:rsidP="005C38B5">
      <w:pPr>
        <w:pStyle w:val="2"/>
        <w:rPr>
          <w:rFonts w:eastAsiaTheme="minorEastAsia"/>
          <w:lang w:eastAsia="zh-CN"/>
        </w:rPr>
      </w:pPr>
      <w:bookmarkStart w:id="22" w:name="_Toc403603021"/>
      <w:r w:rsidRPr="00AC2CC9">
        <w:rPr>
          <w:rFonts w:eastAsiaTheme="minorEastAsia"/>
          <w:lang w:eastAsia="zh-CN"/>
        </w:rPr>
        <w:lastRenderedPageBreak/>
        <w:t>Algorithm</w:t>
      </w:r>
      <w:bookmarkEnd w:id="22"/>
    </w:p>
    <w:p w14:paraId="4246DA40" w14:textId="77777777" w:rsidR="00F40C8A" w:rsidRPr="00AC2CC9" w:rsidRDefault="00CB793F" w:rsidP="005C38B5">
      <w:pPr>
        <w:pStyle w:val="3"/>
        <w:rPr>
          <w:rFonts w:eastAsiaTheme="majorEastAsia"/>
          <w:lang w:eastAsia="zh-CN"/>
        </w:rPr>
      </w:pPr>
      <w:bookmarkStart w:id="23" w:name="_Toc403603022"/>
      <w:r w:rsidRPr="00AC2CC9">
        <w:rPr>
          <w:lang w:eastAsia="zh-CN"/>
        </w:rPr>
        <w:t>Algorithm of the windowing operators</w:t>
      </w:r>
      <w:bookmarkEnd w:id="23"/>
      <w:r w:rsidRPr="00AC2CC9">
        <w:rPr>
          <w:lang w:eastAsia="zh-CN"/>
        </w:rPr>
        <w:t xml:space="preserve"> </w:t>
      </w:r>
    </w:p>
    <w:p w14:paraId="332FB3F3" w14:textId="1B1E6C16" w:rsidR="0048149F" w:rsidRPr="00AC2CC9" w:rsidRDefault="000C165D" w:rsidP="000D0BCF">
      <w:pPr>
        <w:rPr>
          <w:rFonts w:eastAsiaTheme="minorEastAsia"/>
          <w:lang w:eastAsia="zh-CN"/>
        </w:rPr>
      </w:pPr>
      <w:r w:rsidRPr="00AC2CC9">
        <w:rPr>
          <w:noProof/>
          <w:lang w:eastAsia="zh-CN"/>
        </w:rPr>
        <w:drawing>
          <wp:anchor distT="0" distB="0" distL="114300" distR="114300" simplePos="0" relativeHeight="251295232" behindDoc="0" locked="0" layoutInCell="1" allowOverlap="1" wp14:anchorId="6155DDD8" wp14:editId="2195ADF3">
            <wp:simplePos x="0" y="0"/>
            <wp:positionH relativeFrom="margin">
              <wp:posOffset>4264660</wp:posOffset>
            </wp:positionH>
            <wp:positionV relativeFrom="paragraph">
              <wp:posOffset>909955</wp:posOffset>
            </wp:positionV>
            <wp:extent cx="1296000" cy="1274400"/>
            <wp:effectExtent l="0" t="0" r="0" b="254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ndows.png"/>
                    <pic:cNvPicPr/>
                  </pic:nvPicPr>
                  <pic:blipFill>
                    <a:blip r:embed="rId18">
                      <a:extLst>
                        <a:ext uri="{28A0092B-C50C-407E-A947-70E740481C1C}">
                          <a14:useLocalDpi xmlns:a14="http://schemas.microsoft.com/office/drawing/2010/main" val="0"/>
                        </a:ext>
                      </a:extLst>
                    </a:blip>
                    <a:stretch>
                      <a:fillRect/>
                    </a:stretch>
                  </pic:blipFill>
                  <pic:spPr>
                    <a:xfrm>
                      <a:off x="0" y="0"/>
                      <a:ext cx="1296000" cy="1274400"/>
                    </a:xfrm>
                    <a:prstGeom prst="rect">
                      <a:avLst/>
                    </a:prstGeom>
                  </pic:spPr>
                </pic:pic>
              </a:graphicData>
            </a:graphic>
            <wp14:sizeRelH relativeFrom="page">
              <wp14:pctWidth>0</wp14:pctWidth>
            </wp14:sizeRelH>
            <wp14:sizeRelV relativeFrom="page">
              <wp14:pctHeight>0</wp14:pctHeight>
            </wp14:sizeRelV>
          </wp:anchor>
        </w:drawing>
      </w:r>
      <w:r w:rsidR="00284761" w:rsidRPr="00AC2CC9">
        <w:rPr>
          <w:noProof/>
          <w:lang w:eastAsia="zh-CN"/>
        </w:rPr>
        <mc:AlternateContent>
          <mc:Choice Requires="wps">
            <w:drawing>
              <wp:anchor distT="0" distB="0" distL="114300" distR="114300" simplePos="0" relativeHeight="251627008" behindDoc="0" locked="0" layoutInCell="1" allowOverlap="1" wp14:anchorId="785EA110" wp14:editId="792541D5">
                <wp:simplePos x="0" y="0"/>
                <wp:positionH relativeFrom="column">
                  <wp:posOffset>3861435</wp:posOffset>
                </wp:positionH>
                <wp:positionV relativeFrom="paragraph">
                  <wp:posOffset>2204720</wp:posOffset>
                </wp:positionV>
                <wp:extent cx="2161540" cy="450850"/>
                <wp:effectExtent l="635" t="0" r="0" b="4445"/>
                <wp:wrapSquare wrapText="bothSides"/>
                <wp:docPr id="111"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1540"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FD3C4" w14:textId="77777777" w:rsidR="00ED7499" w:rsidRPr="0037412B" w:rsidRDefault="00ED7499" w:rsidP="00B90FF5">
                            <w:pPr>
                              <w:pStyle w:val="a8"/>
                              <w:jc w:val="center"/>
                              <w:rPr>
                                <w:noProof/>
                                <w:sz w:val="24"/>
                                <w:szCs w:val="24"/>
                              </w:rPr>
                            </w:pPr>
                            <w:bookmarkStart w:id="24" w:name="_Toc400315443"/>
                            <w:r>
                              <w:t xml:space="preserve">Figure </w:t>
                            </w:r>
                            <w:r>
                              <w:fldChar w:fldCharType="begin"/>
                            </w:r>
                            <w:r>
                              <w:instrText xml:space="preserve"> STYLEREF 1 \s </w:instrText>
                            </w:r>
                            <w:r>
                              <w:fldChar w:fldCharType="separate"/>
                            </w:r>
                            <w:r w:rsidR="00D87598">
                              <w:rPr>
                                <w:noProof/>
                              </w:rPr>
                              <w:t>2</w:t>
                            </w:r>
                            <w:r>
                              <w:fldChar w:fldCharType="end"/>
                            </w:r>
                            <w:r>
                              <w:noBreakHyphen/>
                            </w:r>
                            <w:r>
                              <w:fldChar w:fldCharType="begin"/>
                            </w:r>
                            <w:r>
                              <w:instrText xml:space="preserve"> SEQ Figure \* ARABIC \s 1 </w:instrText>
                            </w:r>
                            <w:r>
                              <w:fldChar w:fldCharType="separate"/>
                            </w:r>
                            <w:r w:rsidR="00D87598">
                              <w:rPr>
                                <w:noProof/>
                              </w:rPr>
                              <w:t>1</w:t>
                            </w:r>
                            <w:r>
                              <w:fldChar w:fldCharType="end"/>
                            </w:r>
                            <w:r>
                              <w:t xml:space="preserve"> 3x3 window</w:t>
                            </w:r>
                            <w:bookmarkEnd w:id="2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85EA110" id="Text Box 80" o:spid="_x0000_s1032" type="#_x0000_t202" style="position:absolute;left:0;text-align:left;margin-left:304.05pt;margin-top:173.6pt;width:170.2pt;height:35.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" stroked="f">
                <v:textbox style="mso-fit-shape-to-text:t" inset="0,0,0,0">
                  <w:txbxContent>
                    <w:p w14:paraId="14CFD3C4" w14:textId="77777777" w:rsidR="00ED7499" w:rsidRPr="0037412B" w:rsidRDefault="00ED7499" w:rsidP="00B90FF5">
                      <w:pPr>
                        <w:pStyle w:val="a8"/>
                        <w:jc w:val="center"/>
                        <w:rPr>
                          <w:noProof/>
                          <w:sz w:val="24"/>
                          <w:szCs w:val="24"/>
                        </w:rPr>
                      </w:pPr>
                      <w:bookmarkStart w:id="25" w:name="_Toc400315443"/>
                      <w:r>
                        <w:t xml:space="preserve">Figure </w:t>
                      </w:r>
                      <w:r>
                        <w:fldChar w:fldCharType="begin"/>
                      </w:r>
                      <w:r>
                        <w:instrText xml:space="preserve"> STYLEREF 1 \s </w:instrText>
                      </w:r>
                      <w:r>
                        <w:fldChar w:fldCharType="separate"/>
                      </w:r>
                      <w:r w:rsidR="00D87598">
                        <w:rPr>
                          <w:noProof/>
                        </w:rPr>
                        <w:t>2</w:t>
                      </w:r>
                      <w:r>
                        <w:fldChar w:fldCharType="end"/>
                      </w:r>
                      <w:r>
                        <w:noBreakHyphen/>
                      </w:r>
                      <w:r>
                        <w:fldChar w:fldCharType="begin"/>
                      </w:r>
                      <w:r>
                        <w:instrText xml:space="preserve"> SEQ Figure \* ARABIC \s 1 </w:instrText>
                      </w:r>
                      <w:r>
                        <w:fldChar w:fldCharType="separate"/>
                      </w:r>
                      <w:r w:rsidR="00D87598">
                        <w:rPr>
                          <w:noProof/>
                        </w:rPr>
                        <w:t>1</w:t>
                      </w:r>
                      <w:r>
                        <w:fldChar w:fldCharType="end"/>
                      </w:r>
                      <w:r>
                        <w:t xml:space="preserve"> 3x3 window</w:t>
                      </w:r>
                      <w:bookmarkEnd w:id="25"/>
                    </w:p>
                  </w:txbxContent>
                </v:textbox>
                <w10:wrap type="square"/>
              </v:shape>
            </w:pict>
          </mc:Fallback>
        </mc:AlternateContent>
      </w:r>
      <w:r w:rsidR="00542F51" w:rsidRPr="00AC2CC9">
        <w:rPr>
          <w:rFonts w:eastAsiaTheme="minorEastAsia"/>
          <w:lang w:eastAsia="zh-CN"/>
        </w:rPr>
        <w:t>I</w:t>
      </w:r>
      <w:r w:rsidR="00542F51" w:rsidRPr="00AC2CC9">
        <w:rPr>
          <w:rFonts w:eastAsiaTheme="minorEastAsia" w:hint="eastAsia"/>
          <w:lang w:eastAsia="zh-CN"/>
        </w:rPr>
        <w:t xml:space="preserve">n </w:t>
      </w:r>
      <w:r w:rsidR="00542F51" w:rsidRPr="00AC2CC9">
        <w:rPr>
          <w:rFonts w:eastAsiaTheme="minorEastAsia"/>
          <w:lang w:eastAsia="zh-CN"/>
        </w:rPr>
        <w:t xml:space="preserve">this project, the Gaussian filter and median filter are all belong to a category </w:t>
      </w:r>
      <w:r w:rsidR="00F770CC" w:rsidRPr="00AC2CC9">
        <w:rPr>
          <w:rFonts w:eastAsiaTheme="minorEastAsia"/>
          <w:lang w:eastAsia="zh-CN"/>
        </w:rPr>
        <w:t>known as the windowing operator</w:t>
      </w:r>
      <w:r w:rsidR="00A659CD">
        <w:rPr>
          <w:rFonts w:eastAsiaTheme="minorEastAsia"/>
          <w:lang w:eastAsia="zh-CN"/>
        </w:rPr>
        <w:t xml:space="preserve"> [8]</w:t>
      </w:r>
      <w:r w:rsidR="00542F51" w:rsidRPr="00AC2CC9">
        <w:rPr>
          <w:rFonts w:eastAsiaTheme="minorEastAsia"/>
          <w:lang w:eastAsia="zh-CN"/>
        </w:rPr>
        <w:t>.</w:t>
      </w:r>
      <w:r w:rsidR="00D85422" w:rsidRPr="00AC2CC9">
        <w:rPr>
          <w:rFonts w:eastAsiaTheme="minorEastAsia"/>
          <w:lang w:eastAsia="zh-CN"/>
        </w:rPr>
        <w:t xml:space="preserve"> Using a 3x3 window and operating</w:t>
      </w:r>
      <w:r w:rsidR="00316EDE" w:rsidRPr="00AC2CC9">
        <w:rPr>
          <w:rFonts w:eastAsiaTheme="minorEastAsia"/>
          <w:lang w:eastAsia="zh-CN"/>
        </w:rPr>
        <w:t xml:space="preserve"> on the image data </w:t>
      </w:r>
      <w:r w:rsidR="00D85422" w:rsidRPr="00AC2CC9">
        <w:rPr>
          <w:rFonts w:eastAsiaTheme="minorEastAsia"/>
          <w:lang w:eastAsia="zh-CN"/>
        </w:rPr>
        <w:t xml:space="preserve">gives </w:t>
      </w:r>
      <w:r w:rsidR="00997817" w:rsidRPr="00AC2CC9">
        <w:rPr>
          <w:rFonts w:eastAsiaTheme="minorEastAsia"/>
          <w:lang w:eastAsia="zh-CN"/>
        </w:rPr>
        <w:t xml:space="preserve">the output. </w:t>
      </w:r>
      <w:r w:rsidR="00427359" w:rsidRPr="00AC2CC9">
        <w:rPr>
          <w:rFonts w:eastAsiaTheme="minorEastAsia"/>
          <w:lang w:eastAsia="zh-CN"/>
        </w:rPr>
        <w:t>There are many kinds of the computation could be operated by the window</w:t>
      </w:r>
      <w:r w:rsidR="005259E3" w:rsidRPr="00AC2CC9">
        <w:rPr>
          <w:rFonts w:eastAsiaTheme="minorEastAsia"/>
          <w:lang w:eastAsia="zh-CN"/>
        </w:rPr>
        <w:t xml:space="preserve"> operator and one of them is</w:t>
      </w:r>
      <w:r w:rsidR="00316EDE" w:rsidRPr="00AC2CC9">
        <w:rPr>
          <w:rFonts w:eastAsiaTheme="minorEastAsia"/>
          <w:lang w:eastAsia="zh-CN"/>
        </w:rPr>
        <w:t xml:space="preserve"> </w:t>
      </w:r>
      <w:r w:rsidR="00427359" w:rsidRPr="00AC2CC9">
        <w:rPr>
          <w:rFonts w:eastAsiaTheme="minorEastAsia"/>
          <w:lang w:eastAsia="zh-CN"/>
        </w:rPr>
        <w:t>perform</w:t>
      </w:r>
      <w:r w:rsidR="005259E3" w:rsidRPr="00AC2CC9">
        <w:rPr>
          <w:rFonts w:eastAsiaTheme="minorEastAsia"/>
          <w:lang w:eastAsia="zh-CN"/>
        </w:rPr>
        <w:t>ing</w:t>
      </w:r>
      <w:r w:rsidR="00427359" w:rsidRPr="00AC2CC9">
        <w:rPr>
          <w:rFonts w:eastAsiaTheme="minorEastAsia"/>
          <w:lang w:eastAsia="zh-CN"/>
        </w:rPr>
        <w:t xml:space="preserve"> an operation to f</w:t>
      </w:r>
      <w:r w:rsidR="005259E3" w:rsidRPr="00AC2CC9">
        <w:rPr>
          <w:rFonts w:eastAsiaTheme="minorEastAsia"/>
          <w:lang w:eastAsia="zh-CN"/>
        </w:rPr>
        <w:t>ind the average of all pixels around</w:t>
      </w:r>
      <w:r w:rsidR="00427359" w:rsidRPr="00AC2CC9">
        <w:rPr>
          <w:rFonts w:eastAsiaTheme="minorEastAsia"/>
          <w:lang w:eastAsia="zh-CN"/>
        </w:rPr>
        <w:t xml:space="preserve"> the neighbor</w:t>
      </w:r>
      <w:r w:rsidR="005259E3" w:rsidRPr="00AC2CC9">
        <w:rPr>
          <w:rFonts w:eastAsiaTheme="minorEastAsia"/>
          <w:lang w:eastAsia="zh-CN"/>
        </w:rPr>
        <w:t>s</w:t>
      </w:r>
      <w:r w:rsidR="00427359" w:rsidRPr="00AC2CC9">
        <w:rPr>
          <w:rFonts w:eastAsiaTheme="minorEastAsia"/>
          <w:lang w:eastAsia="zh-CN"/>
        </w:rPr>
        <w:t xml:space="preserve">. </w:t>
      </w:r>
      <w:r w:rsidR="00997817" w:rsidRPr="00AC2CC9">
        <w:rPr>
          <w:rFonts w:eastAsiaTheme="minorEastAsia"/>
          <w:lang w:eastAsia="zh-CN"/>
        </w:rPr>
        <w:t>T</w:t>
      </w:r>
      <w:r w:rsidR="00997817" w:rsidRPr="00AC2CC9">
        <w:rPr>
          <w:rFonts w:eastAsiaTheme="minorEastAsia" w:hint="eastAsia"/>
          <w:lang w:eastAsia="zh-CN"/>
        </w:rPr>
        <w:t xml:space="preserve">he </w:t>
      </w:r>
      <w:r w:rsidR="00997817" w:rsidRPr="00AC2CC9">
        <w:rPr>
          <w:rFonts w:eastAsiaTheme="minorEastAsia"/>
          <w:lang w:eastAsia="zh-CN"/>
        </w:rPr>
        <w:t xml:space="preserve">middle </w:t>
      </w:r>
      <w:r w:rsidR="00D85422" w:rsidRPr="00AC2CC9">
        <w:rPr>
          <w:rFonts w:eastAsiaTheme="minorEastAsia"/>
          <w:lang w:eastAsia="zh-CN"/>
        </w:rPr>
        <w:t xml:space="preserve">of the window is called origin </w:t>
      </w:r>
      <w:r w:rsidR="00427359" w:rsidRPr="00AC2CC9">
        <w:rPr>
          <w:rFonts w:eastAsiaTheme="minorEastAsia"/>
          <w:lang w:eastAsia="zh-CN"/>
        </w:rPr>
        <w:t>and after the operation, the origin data value would be changed to</w:t>
      </w:r>
      <w:r w:rsidR="00D85422" w:rsidRPr="00AC2CC9">
        <w:rPr>
          <w:rFonts w:eastAsiaTheme="minorEastAsia"/>
          <w:lang w:eastAsia="zh-CN"/>
        </w:rPr>
        <w:t xml:space="preserve"> the result of the operation. </w:t>
      </w:r>
      <w:r w:rsidR="00AD0E54" w:rsidRPr="00AC2CC9">
        <w:rPr>
          <w:rFonts w:eastAsiaTheme="minorEastAsia"/>
          <w:lang w:eastAsia="zh-CN"/>
        </w:rPr>
        <w:t>Figure 2-1,</w:t>
      </w:r>
      <w:r w:rsidR="000861AC" w:rsidRPr="00AC2CC9">
        <w:rPr>
          <w:rFonts w:eastAsiaTheme="minorEastAsia"/>
          <w:lang w:eastAsia="zh-CN"/>
        </w:rPr>
        <w:t xml:space="preserve"> shows a 3 by 3 pixel</w:t>
      </w:r>
      <w:r w:rsidR="005259E3" w:rsidRPr="00AC2CC9">
        <w:rPr>
          <w:rFonts w:eastAsiaTheme="minorEastAsia"/>
          <w:lang w:eastAsia="zh-CN"/>
        </w:rPr>
        <w:t xml:space="preserve">s </w:t>
      </w:r>
      <w:r w:rsidR="000861AC" w:rsidRPr="00AC2CC9">
        <w:rPr>
          <w:rFonts w:eastAsiaTheme="minorEastAsia"/>
          <w:lang w:eastAsia="zh-CN"/>
        </w:rPr>
        <w:t xml:space="preserve">window and the corresponding origin. </w:t>
      </w:r>
      <w:r w:rsidR="00AD0E54" w:rsidRPr="00AC2CC9">
        <w:rPr>
          <w:rFonts w:eastAsiaTheme="minorEastAsia"/>
          <w:lang w:eastAsia="zh-CN"/>
        </w:rPr>
        <w:t>Not only the three is</w:t>
      </w:r>
      <w:r w:rsidR="005259E3" w:rsidRPr="00AC2CC9">
        <w:rPr>
          <w:rFonts w:eastAsiaTheme="minorEastAsia"/>
          <w:lang w:eastAsia="zh-CN"/>
        </w:rPr>
        <w:t xml:space="preserve"> able to be the</w:t>
      </w:r>
      <w:r w:rsidR="00AA3ED3" w:rsidRPr="00AC2CC9">
        <w:rPr>
          <w:rFonts w:eastAsiaTheme="minorEastAsia"/>
          <w:lang w:eastAsia="zh-CN"/>
        </w:rPr>
        <w:t xml:space="preserve"> size of the window, five, </w:t>
      </w:r>
      <w:r w:rsidR="00AD0E54" w:rsidRPr="00AC2CC9">
        <w:rPr>
          <w:rFonts w:eastAsiaTheme="minorEastAsia"/>
          <w:lang w:eastAsia="zh-CN"/>
        </w:rPr>
        <w:t>and seven</w:t>
      </w:r>
      <w:r w:rsidR="00AA3ED3" w:rsidRPr="00AC2CC9">
        <w:rPr>
          <w:rFonts w:eastAsiaTheme="minorEastAsia"/>
          <w:lang w:eastAsia="zh-CN"/>
        </w:rPr>
        <w:t xml:space="preserve"> or even larger odd number</w:t>
      </w:r>
      <w:r w:rsidR="00AD0E54" w:rsidRPr="00AC2CC9">
        <w:rPr>
          <w:rFonts w:eastAsiaTheme="minorEastAsia"/>
          <w:lang w:eastAsia="zh-CN"/>
        </w:rPr>
        <w:t>s</w:t>
      </w:r>
      <w:r w:rsidR="00AA3ED3" w:rsidRPr="00AC2CC9">
        <w:rPr>
          <w:rFonts w:eastAsiaTheme="minorEastAsia"/>
          <w:lang w:eastAsia="zh-CN"/>
        </w:rPr>
        <w:t xml:space="preserve"> are also </w:t>
      </w:r>
      <w:r w:rsidR="00AD0E54" w:rsidRPr="00AC2CC9">
        <w:rPr>
          <w:rFonts w:eastAsiaTheme="minorEastAsia"/>
          <w:lang w:eastAsia="zh-CN"/>
        </w:rPr>
        <w:t xml:space="preserve">could be </w:t>
      </w:r>
      <w:r w:rsidR="005259E3" w:rsidRPr="00AC2CC9">
        <w:rPr>
          <w:rFonts w:eastAsiaTheme="minorEastAsia"/>
          <w:lang w:eastAsia="zh-CN"/>
        </w:rPr>
        <w:t xml:space="preserve">used. </w:t>
      </w:r>
      <w:r w:rsidR="00AA3ED3" w:rsidRPr="00AC2CC9">
        <w:rPr>
          <w:rFonts w:eastAsiaTheme="minorEastAsia"/>
          <w:lang w:eastAsia="zh-CN"/>
        </w:rPr>
        <w:t>In this project, we choose the three as the window size, because it is the most common size fo</w:t>
      </w:r>
      <w:r w:rsidR="00AD0E54" w:rsidRPr="00AC2CC9">
        <w:rPr>
          <w:rFonts w:eastAsiaTheme="minorEastAsia"/>
          <w:lang w:eastAsia="zh-CN"/>
        </w:rPr>
        <w:t>r the image processing operator</w:t>
      </w:r>
      <w:r w:rsidR="00AA3ED3" w:rsidRPr="00AC2CC9">
        <w:rPr>
          <w:rFonts w:eastAsiaTheme="minorEastAsia"/>
          <w:lang w:eastAsia="zh-CN"/>
        </w:rPr>
        <w:t xml:space="preserve">. </w:t>
      </w:r>
      <w:r w:rsidR="00515FD9" w:rsidRPr="00AC2CC9">
        <w:rPr>
          <w:rFonts w:eastAsiaTheme="minorEastAsia"/>
          <w:lang w:eastAsia="zh-CN"/>
        </w:rPr>
        <w:t>It is enough to work</w:t>
      </w:r>
      <w:r w:rsidR="00AD0E54" w:rsidRPr="00AC2CC9">
        <w:rPr>
          <w:rFonts w:eastAsiaTheme="minorEastAsia"/>
          <w:lang w:eastAsia="zh-CN"/>
        </w:rPr>
        <w:t xml:space="preserve"> correctly and efficiently </w:t>
      </w:r>
      <w:r w:rsidR="00515FD9" w:rsidRPr="00AC2CC9">
        <w:rPr>
          <w:rFonts w:eastAsiaTheme="minorEastAsia"/>
          <w:lang w:eastAsia="zh-CN"/>
        </w:rPr>
        <w:t xml:space="preserve">on the hardware system. </w:t>
      </w:r>
    </w:p>
    <w:p w14:paraId="48173DEE" w14:textId="77777777" w:rsidR="00BB1423" w:rsidRPr="00AC2CC9" w:rsidRDefault="00BB1423" w:rsidP="005C38B5">
      <w:pPr>
        <w:pStyle w:val="3"/>
        <w:rPr>
          <w:lang w:eastAsia="zh-CN"/>
        </w:rPr>
      </w:pPr>
      <w:bookmarkStart w:id="26" w:name="_Toc403603023"/>
      <w:r w:rsidRPr="00AC2CC9">
        <w:rPr>
          <w:lang w:eastAsia="zh-CN"/>
        </w:rPr>
        <w:t>Convolution</w:t>
      </w:r>
      <w:bookmarkEnd w:id="26"/>
      <w:r w:rsidRPr="00AC2CC9">
        <w:rPr>
          <w:rFonts w:hint="eastAsia"/>
          <w:lang w:eastAsia="zh-CN"/>
        </w:rPr>
        <w:t xml:space="preserve"> </w:t>
      </w:r>
    </w:p>
    <w:p w14:paraId="3EAFA655" w14:textId="151D8D96" w:rsidR="005F6C76" w:rsidRPr="00AC2CC9" w:rsidRDefault="00167304" w:rsidP="000D0BCF">
      <w:pPr>
        <w:rPr>
          <w:rFonts w:eastAsiaTheme="minorEastAsia"/>
          <w:lang w:eastAsia="zh-CN"/>
        </w:rPr>
      </w:pPr>
      <w:r w:rsidRPr="00AC2CC9">
        <w:rPr>
          <w:rFonts w:eastAsiaTheme="minorEastAsia"/>
          <w:lang w:eastAsia="zh-CN"/>
        </w:rPr>
        <w:t>From the mathematics respect, convolution is an integer that expresses the amount of overlap of one function g, as it is shifted over another function f</w:t>
      </w:r>
      <w:r w:rsidR="00315DD4">
        <w:rPr>
          <w:rFonts w:eastAsiaTheme="minorEastAsia"/>
          <w:lang w:eastAsia="zh-CN"/>
        </w:rPr>
        <w:t xml:space="preserve"> [8]</w:t>
      </w:r>
      <w:r w:rsidRPr="00AC2CC9">
        <w:rPr>
          <w:rFonts w:eastAsiaTheme="minorEastAsia"/>
          <w:lang w:eastAsia="zh-CN"/>
        </w:rPr>
        <w:t xml:space="preserve">. </w:t>
      </w:r>
      <w:r w:rsidR="00F96EA5" w:rsidRPr="00AC2CC9">
        <w:rPr>
          <w:rFonts w:eastAsiaTheme="minorEastAsia"/>
          <w:lang w:eastAsia="zh-CN"/>
        </w:rPr>
        <w:t>I</w:t>
      </w:r>
      <w:r w:rsidR="00D85422" w:rsidRPr="00AC2CC9">
        <w:rPr>
          <w:rFonts w:eastAsiaTheme="minorEastAsia"/>
          <w:lang w:eastAsia="zh-CN"/>
        </w:rPr>
        <w:t xml:space="preserve">n the image processing field, duo to property of discretely, </w:t>
      </w:r>
      <w:r w:rsidR="00FF2BA3" w:rsidRPr="00AC2CC9">
        <w:rPr>
          <w:rFonts w:eastAsiaTheme="minorEastAsia"/>
          <w:lang w:eastAsia="zh-CN"/>
        </w:rPr>
        <w:t>the convolution</w:t>
      </w:r>
      <w:r w:rsidR="00AD0E54" w:rsidRPr="00AC2CC9">
        <w:rPr>
          <w:rFonts w:eastAsiaTheme="minorEastAsia"/>
          <w:lang w:eastAsia="zh-CN"/>
        </w:rPr>
        <w:t xml:space="preserve"> is</w:t>
      </w:r>
      <w:r w:rsidR="001F3D50" w:rsidRPr="00AC2CC9">
        <w:rPr>
          <w:rFonts w:eastAsiaTheme="minorEastAsia"/>
          <w:lang w:eastAsia="zh-CN"/>
        </w:rPr>
        <w:t xml:space="preserve"> an operation to determine the value of the origin by adding the weighted valu</w:t>
      </w:r>
      <w:r w:rsidR="00AD0E54" w:rsidRPr="00AC2CC9">
        <w:rPr>
          <w:rFonts w:eastAsiaTheme="minorEastAsia"/>
          <w:lang w:eastAsia="zh-CN"/>
        </w:rPr>
        <w:t>es</w:t>
      </w:r>
      <w:r w:rsidR="001F3D50" w:rsidRPr="00AC2CC9">
        <w:rPr>
          <w:rFonts w:eastAsiaTheme="minorEastAsia"/>
          <w:lang w:eastAsia="zh-CN"/>
        </w:rPr>
        <w:t xml:space="preserve"> of all its neighbors together. </w:t>
      </w:r>
      <w:r w:rsidR="00321FE8" w:rsidRPr="00AC2CC9">
        <w:rPr>
          <w:rFonts w:eastAsiaTheme="minorEastAsia"/>
          <w:lang w:eastAsia="zh-CN"/>
        </w:rPr>
        <w:t>For each input pixel window, the values in that window are mul</w:t>
      </w:r>
      <w:r w:rsidR="00AD0E54" w:rsidRPr="00AC2CC9">
        <w:rPr>
          <w:rFonts w:eastAsiaTheme="minorEastAsia"/>
          <w:lang w:eastAsia="zh-CN"/>
        </w:rPr>
        <w:t>tiplied by the convolution mask and added all the results, divided</w:t>
      </w:r>
      <w:r w:rsidR="00321FE8" w:rsidRPr="00AC2CC9">
        <w:rPr>
          <w:rFonts w:eastAsiaTheme="minorEastAsia"/>
          <w:lang w:eastAsia="zh-CN"/>
        </w:rPr>
        <w:t xml:space="preserve"> </w:t>
      </w:r>
      <w:r w:rsidR="00AD0E54" w:rsidRPr="00AC2CC9">
        <w:rPr>
          <w:rFonts w:eastAsiaTheme="minorEastAsia"/>
          <w:lang w:eastAsia="zh-CN"/>
        </w:rPr>
        <w:t xml:space="preserve">the sum </w:t>
      </w:r>
      <w:r w:rsidR="00321FE8" w:rsidRPr="00AC2CC9">
        <w:rPr>
          <w:rFonts w:eastAsiaTheme="minorEastAsia"/>
          <w:lang w:eastAsia="zh-CN"/>
        </w:rPr>
        <w:t>by the number of the pixels in the window. The output of the result is going to replace</w:t>
      </w:r>
      <w:r w:rsidR="00AD0E54" w:rsidRPr="00AC2CC9">
        <w:rPr>
          <w:rFonts w:eastAsiaTheme="minorEastAsia"/>
          <w:lang w:eastAsia="zh-CN"/>
        </w:rPr>
        <w:t xml:space="preserve"> the origin data and </w:t>
      </w:r>
      <w:r w:rsidR="00321FE8" w:rsidRPr="00AC2CC9">
        <w:rPr>
          <w:rFonts w:eastAsiaTheme="minorEastAsia"/>
          <w:lang w:eastAsia="zh-CN"/>
        </w:rPr>
        <w:t xml:space="preserve">we call the output as a new modified filtered data. After the moving of the window, all </w:t>
      </w:r>
      <w:r w:rsidR="00AD0E54" w:rsidRPr="00AC2CC9">
        <w:rPr>
          <w:rFonts w:eastAsiaTheme="minorEastAsia"/>
          <w:lang w:eastAsia="zh-CN"/>
        </w:rPr>
        <w:t xml:space="preserve">of </w:t>
      </w:r>
      <w:r w:rsidR="00321FE8" w:rsidRPr="00AC2CC9">
        <w:rPr>
          <w:rFonts w:eastAsiaTheme="minorEastAsia"/>
          <w:lang w:eastAsia="zh-CN"/>
        </w:rPr>
        <w:t xml:space="preserve">the </w:t>
      </w:r>
      <w:r w:rsidR="00AD0E54" w:rsidRPr="00AC2CC9">
        <w:rPr>
          <w:rFonts w:eastAsiaTheme="minorEastAsia"/>
          <w:lang w:eastAsia="zh-CN"/>
        </w:rPr>
        <w:t xml:space="preserve">image </w:t>
      </w:r>
      <w:r w:rsidR="00321FE8" w:rsidRPr="00AC2CC9">
        <w:rPr>
          <w:rFonts w:eastAsiaTheme="minorEastAsia"/>
          <w:lang w:eastAsia="zh-CN"/>
        </w:rPr>
        <w:t xml:space="preserve">data </w:t>
      </w:r>
      <w:r w:rsidR="00AD0E54" w:rsidRPr="00AC2CC9">
        <w:rPr>
          <w:rFonts w:eastAsiaTheme="minorEastAsia"/>
          <w:lang w:eastAsia="zh-CN"/>
        </w:rPr>
        <w:t xml:space="preserve">are changed </w:t>
      </w:r>
      <w:r w:rsidR="005F6C76" w:rsidRPr="00AC2CC9">
        <w:rPr>
          <w:rFonts w:eastAsiaTheme="minorEastAsia"/>
          <w:lang w:eastAsia="zh-CN"/>
        </w:rPr>
        <w:t xml:space="preserve">and </w:t>
      </w:r>
      <w:r w:rsidR="00724152" w:rsidRPr="00AC2CC9">
        <w:rPr>
          <w:rFonts w:eastAsiaTheme="minorEastAsia"/>
          <w:lang w:eastAsia="zh-CN"/>
        </w:rPr>
        <w:t>a new filtered image</w:t>
      </w:r>
      <w:r w:rsidR="0020703D" w:rsidRPr="00AC2CC9">
        <w:rPr>
          <w:rFonts w:eastAsiaTheme="minorEastAsia"/>
          <w:lang w:eastAsia="zh-CN"/>
        </w:rPr>
        <w:t xml:space="preserve"> </w:t>
      </w:r>
      <w:r w:rsidR="0020703D" w:rsidRPr="00AC2CC9">
        <w:rPr>
          <w:rFonts w:eastAsiaTheme="minorEastAsia" w:hint="eastAsia"/>
          <w:lang w:eastAsia="zh-CN"/>
        </w:rPr>
        <w:t>w</w:t>
      </w:r>
      <w:r w:rsidR="005F6C76" w:rsidRPr="00AC2CC9">
        <w:rPr>
          <w:rFonts w:eastAsiaTheme="minorEastAsia"/>
          <w:lang w:eastAsia="zh-CN"/>
        </w:rPr>
        <w:t>ould be</w:t>
      </w:r>
      <w:r w:rsidR="00AD0E54" w:rsidRPr="00AC2CC9">
        <w:rPr>
          <w:rFonts w:eastAsiaTheme="minorEastAsia"/>
          <w:lang w:eastAsia="zh-CN"/>
        </w:rPr>
        <w:t xml:space="preserve"> generated. </w:t>
      </w:r>
    </w:p>
    <w:p w14:paraId="738CE0AB" w14:textId="7B6A19CA" w:rsidR="00AF750B" w:rsidRPr="00AC2CC9" w:rsidRDefault="00724152" w:rsidP="000D0BCF">
      <w:pPr>
        <w:rPr>
          <w:rFonts w:eastAsiaTheme="minorEastAsia"/>
          <w:lang w:eastAsia="zh-CN"/>
        </w:rPr>
      </w:pPr>
      <w:r w:rsidRPr="00AC2CC9">
        <w:rPr>
          <w:rFonts w:eastAsiaTheme="minorEastAsia" w:hint="eastAsia"/>
          <w:lang w:eastAsia="zh-CN"/>
        </w:rPr>
        <w:t xml:space="preserve">Kernel is </w:t>
      </w:r>
      <w:r w:rsidRPr="00AC2CC9">
        <w:rPr>
          <w:rFonts w:eastAsiaTheme="minorEastAsia"/>
          <w:lang w:eastAsia="zh-CN"/>
        </w:rPr>
        <w:t>a</w:t>
      </w:r>
      <w:r w:rsidRPr="00AC2CC9">
        <w:rPr>
          <w:rFonts w:eastAsiaTheme="minorEastAsia" w:hint="eastAsia"/>
          <w:lang w:eastAsia="zh-CN"/>
        </w:rPr>
        <w:t xml:space="preserve"> small matrix </w:t>
      </w:r>
      <w:r w:rsidRPr="00AC2CC9">
        <w:rPr>
          <w:rFonts w:eastAsiaTheme="minorEastAsia"/>
          <w:lang w:eastAsia="zh-CN"/>
        </w:rPr>
        <w:t xml:space="preserve">that is used in image convolution. The size of the kernel usually as same as the image </w:t>
      </w:r>
      <w:r w:rsidR="00E94DEB" w:rsidRPr="00AC2CC9">
        <w:rPr>
          <w:rFonts w:eastAsiaTheme="minorEastAsia"/>
          <w:lang w:eastAsia="zh-CN"/>
        </w:rPr>
        <w:t>window. Different siz</w:t>
      </w:r>
      <w:r w:rsidR="00AD0E54" w:rsidRPr="00AC2CC9">
        <w:rPr>
          <w:rFonts w:eastAsiaTheme="minorEastAsia"/>
          <w:lang w:eastAsia="zh-CN"/>
        </w:rPr>
        <w:t>e of the kernel which contains</w:t>
      </w:r>
      <w:r w:rsidR="00E94DEB" w:rsidRPr="00AC2CC9">
        <w:rPr>
          <w:rFonts w:eastAsiaTheme="minorEastAsia"/>
          <w:lang w:eastAsia="zh-CN"/>
        </w:rPr>
        <w:t xml:space="preserve"> different patterns of numbers </w:t>
      </w:r>
      <w:r w:rsidR="00AD0E54" w:rsidRPr="00AC2CC9">
        <w:rPr>
          <w:rFonts w:eastAsiaTheme="minorEastAsia"/>
          <w:lang w:eastAsia="zh-CN"/>
        </w:rPr>
        <w:t xml:space="preserve">and </w:t>
      </w:r>
      <w:r w:rsidR="00E94DEB" w:rsidRPr="00AC2CC9">
        <w:rPr>
          <w:rFonts w:eastAsiaTheme="minorEastAsia"/>
          <w:lang w:eastAsia="zh-CN"/>
        </w:rPr>
        <w:t>produce different result</w:t>
      </w:r>
      <w:r w:rsidR="002640AC" w:rsidRPr="00AC2CC9">
        <w:rPr>
          <w:rFonts w:eastAsiaTheme="minorEastAsia"/>
          <w:lang w:eastAsia="zh-CN"/>
        </w:rPr>
        <w:t>s</w:t>
      </w:r>
      <w:r w:rsidR="00E94DEB" w:rsidRPr="00AC2CC9">
        <w:rPr>
          <w:rFonts w:eastAsiaTheme="minorEastAsia"/>
          <w:lang w:eastAsia="zh-CN"/>
        </w:rPr>
        <w:t xml:space="preserve"> after the convolution operation. </w:t>
      </w:r>
      <w:r w:rsidRPr="00AC2CC9">
        <w:rPr>
          <w:rFonts w:eastAsiaTheme="minorEastAsia"/>
          <w:lang w:eastAsia="zh-CN"/>
        </w:rPr>
        <w:t xml:space="preserve"> </w:t>
      </w:r>
      <w:r w:rsidR="004A30E5" w:rsidRPr="00AC2CC9">
        <w:rPr>
          <w:rFonts w:eastAsiaTheme="minorEastAsia"/>
          <w:lang w:eastAsia="zh-CN"/>
        </w:rPr>
        <w:t xml:space="preserve">We also call the kernel as the convolution mask. </w:t>
      </w:r>
      <w:r w:rsidR="00BA5AC1" w:rsidRPr="00AC2CC9">
        <w:rPr>
          <w:rFonts w:eastAsiaTheme="minorEastAsia"/>
          <w:lang w:eastAsia="zh-CN"/>
        </w:rPr>
        <w:t xml:space="preserve">One of the generic aspect of the convolution algorithm is that, we just </w:t>
      </w:r>
      <w:r w:rsidR="00AD0E54" w:rsidRPr="00AC2CC9">
        <w:rPr>
          <w:rFonts w:eastAsiaTheme="minorEastAsia"/>
          <w:lang w:eastAsia="zh-CN"/>
        </w:rPr>
        <w:t xml:space="preserve">need </w:t>
      </w:r>
      <w:r w:rsidR="005F6C76" w:rsidRPr="00AC2CC9">
        <w:rPr>
          <w:rFonts w:eastAsiaTheme="minorEastAsia"/>
          <w:lang w:eastAsia="zh-CN"/>
        </w:rPr>
        <w:t xml:space="preserve">to </w:t>
      </w:r>
      <w:r w:rsidR="00BA5AC1" w:rsidRPr="00AC2CC9">
        <w:rPr>
          <w:rFonts w:eastAsiaTheme="minorEastAsia"/>
          <w:lang w:eastAsia="zh-CN"/>
        </w:rPr>
        <w:t xml:space="preserve">change the value of the kernel or convolution mask, </w:t>
      </w:r>
      <w:r w:rsidR="00AD0E54" w:rsidRPr="00AC2CC9">
        <w:rPr>
          <w:rFonts w:eastAsiaTheme="minorEastAsia"/>
          <w:lang w:eastAsia="zh-CN"/>
        </w:rPr>
        <w:t xml:space="preserve">then </w:t>
      </w:r>
      <w:r w:rsidR="00BA5AC1" w:rsidRPr="00AC2CC9">
        <w:rPr>
          <w:rFonts w:eastAsiaTheme="minorEastAsia"/>
          <w:lang w:eastAsia="zh-CN"/>
        </w:rPr>
        <w:t>many of the filters are available. It is f</w:t>
      </w:r>
      <w:r w:rsidR="002640AC" w:rsidRPr="00AC2CC9">
        <w:rPr>
          <w:rFonts w:eastAsiaTheme="minorEastAsia"/>
          <w:lang w:eastAsia="zh-CN"/>
        </w:rPr>
        <w:t>lexible for us to implement different kinds of</w:t>
      </w:r>
      <w:r w:rsidR="00BA5AC1" w:rsidRPr="00AC2CC9">
        <w:rPr>
          <w:rFonts w:eastAsiaTheme="minorEastAsia"/>
          <w:lang w:eastAsia="zh-CN"/>
        </w:rPr>
        <w:t xml:space="preserve"> the application. </w:t>
      </w:r>
    </w:p>
    <w:p w14:paraId="7E93FF7F" w14:textId="506AAC65" w:rsidR="00AF750B" w:rsidRPr="00AC2CC9" w:rsidRDefault="00284761" w:rsidP="000D0BCF">
      <w:pPr>
        <w:rPr>
          <w:rFonts w:eastAsiaTheme="minorEastAsia"/>
          <w:lang w:eastAsia="zh-CN"/>
        </w:rPr>
      </w:pPr>
      <w:r w:rsidRPr="00AC2CC9">
        <w:rPr>
          <w:noProof/>
          <w:lang w:eastAsia="zh-CN"/>
        </w:rPr>
        <w:lastRenderedPageBreak/>
        <mc:AlternateContent>
          <mc:Choice Requires="wps">
            <w:drawing>
              <wp:anchor distT="0" distB="0" distL="114300" distR="114300" simplePos="0" relativeHeight="251641344" behindDoc="0" locked="0" layoutInCell="1" allowOverlap="1" wp14:anchorId="65E4F44C" wp14:editId="09BA7016">
                <wp:simplePos x="0" y="0"/>
                <wp:positionH relativeFrom="column">
                  <wp:posOffset>1682115</wp:posOffset>
                </wp:positionH>
                <wp:positionV relativeFrom="paragraph">
                  <wp:posOffset>992505</wp:posOffset>
                </wp:positionV>
                <wp:extent cx="2674620" cy="450850"/>
                <wp:effectExtent l="5715" t="1905" r="0" b="0"/>
                <wp:wrapSquare wrapText="bothSides"/>
                <wp:docPr id="11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FACF47" w14:textId="77777777" w:rsidR="00ED7499" w:rsidRPr="00AA4976" w:rsidRDefault="00ED7499" w:rsidP="00B90FF5">
                            <w:pPr>
                              <w:pStyle w:val="a8"/>
                              <w:rPr>
                                <w:noProof/>
                                <w:sz w:val="24"/>
                                <w:szCs w:val="24"/>
                              </w:rPr>
                            </w:pPr>
                            <w:bookmarkStart w:id="27" w:name="_Toc400315444"/>
                            <w:r>
                              <w:t xml:space="preserve">Figure </w:t>
                            </w:r>
                            <w:r>
                              <w:fldChar w:fldCharType="begin"/>
                            </w:r>
                            <w:r>
                              <w:instrText xml:space="preserve"> STYLEREF 1 \s </w:instrText>
                            </w:r>
                            <w:r>
                              <w:fldChar w:fldCharType="separate"/>
                            </w:r>
                            <w:r w:rsidR="00D87598">
                              <w:rPr>
                                <w:noProof/>
                              </w:rPr>
                              <w:t>2</w:t>
                            </w:r>
                            <w:r>
                              <w:fldChar w:fldCharType="end"/>
                            </w:r>
                            <w:r>
                              <w:noBreakHyphen/>
                            </w:r>
                            <w:r>
                              <w:fldChar w:fldCharType="begin"/>
                            </w:r>
                            <w:r>
                              <w:instrText xml:space="preserve"> SEQ Figure \* ARABIC \s 1 </w:instrText>
                            </w:r>
                            <w:r>
                              <w:fldChar w:fldCharType="separate"/>
                            </w:r>
                            <w:r w:rsidR="00D87598">
                              <w:rPr>
                                <w:noProof/>
                              </w:rPr>
                              <w:t>2</w:t>
                            </w:r>
                            <w:r>
                              <w:fldChar w:fldCharType="end"/>
                            </w:r>
                            <w:r>
                              <w:t xml:space="preserve"> Gaussian kernel</w:t>
                            </w:r>
                            <w:bookmarkEnd w:id="2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5E4F44C" id="Text Box 81" o:spid="_x0000_s1033" type="#_x0000_t202" style="position:absolute;left:0;text-align:left;margin-left:132.45pt;margin-top:78.15pt;width:210.6pt;height:35.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" stroked="f">
                <v:textbox style="mso-fit-shape-to-text:t" inset="0,0,0,0">
                  <w:txbxContent>
                    <w:p w14:paraId="6BFACF47" w14:textId="77777777" w:rsidR="00ED7499" w:rsidRPr="00AA4976" w:rsidRDefault="00ED7499" w:rsidP="00B90FF5">
                      <w:pPr>
                        <w:pStyle w:val="a8"/>
                        <w:rPr>
                          <w:noProof/>
                          <w:sz w:val="24"/>
                          <w:szCs w:val="24"/>
                        </w:rPr>
                      </w:pPr>
                      <w:bookmarkStart w:id="28" w:name="_Toc400315444"/>
                      <w:r>
                        <w:t xml:space="preserve">Figure </w:t>
                      </w:r>
                      <w:r>
                        <w:fldChar w:fldCharType="begin"/>
                      </w:r>
                      <w:r>
                        <w:instrText xml:space="preserve"> STYLEREF 1 \s </w:instrText>
                      </w:r>
                      <w:r>
                        <w:fldChar w:fldCharType="separate"/>
                      </w:r>
                      <w:r w:rsidR="00D87598">
                        <w:rPr>
                          <w:noProof/>
                        </w:rPr>
                        <w:t>2</w:t>
                      </w:r>
                      <w:r>
                        <w:fldChar w:fldCharType="end"/>
                      </w:r>
                      <w:r>
                        <w:noBreakHyphen/>
                      </w:r>
                      <w:r>
                        <w:fldChar w:fldCharType="begin"/>
                      </w:r>
                      <w:r>
                        <w:instrText xml:space="preserve"> SEQ Figure \* ARABIC \s 1 </w:instrText>
                      </w:r>
                      <w:r>
                        <w:fldChar w:fldCharType="separate"/>
                      </w:r>
                      <w:r w:rsidR="00D87598">
                        <w:rPr>
                          <w:noProof/>
                        </w:rPr>
                        <w:t>2</w:t>
                      </w:r>
                      <w:r>
                        <w:fldChar w:fldCharType="end"/>
                      </w:r>
                      <w:r>
                        <w:t xml:space="preserve"> Gaussian kernel</w:t>
                      </w:r>
                      <w:bookmarkEnd w:id="28"/>
                    </w:p>
                  </w:txbxContent>
                </v:textbox>
                <w10:wrap type="square"/>
              </v:shape>
            </w:pict>
          </mc:Fallback>
        </mc:AlternateContent>
      </w:r>
      <w:r w:rsidR="00AF750B" w:rsidRPr="00AC2CC9">
        <w:rPr>
          <w:rFonts w:eastAsiaTheme="minorEastAsia"/>
          <w:noProof/>
          <w:lang w:eastAsia="zh-CN"/>
        </w:rPr>
        <w:drawing>
          <wp:anchor distT="0" distB="0" distL="114300" distR="114300" simplePos="0" relativeHeight="252054016" behindDoc="0" locked="0" layoutInCell="1" allowOverlap="1" wp14:anchorId="1B7D0079" wp14:editId="2587D4E9">
            <wp:simplePos x="0" y="0"/>
            <wp:positionH relativeFrom="column">
              <wp:posOffset>1682115</wp:posOffset>
            </wp:positionH>
            <wp:positionV relativeFrom="paragraph">
              <wp:posOffset>5715</wp:posOffset>
            </wp:positionV>
            <wp:extent cx="2674852" cy="929721"/>
            <wp:effectExtent l="0" t="0" r="0" b="0"/>
            <wp:wrapSquare wrapText="bothSides"/>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aussian.png"/>
                    <pic:cNvPicPr/>
                  </pic:nvPicPr>
                  <pic:blipFill>
                    <a:blip r:embed="rId19">
                      <a:extLst>
                        <a:ext uri="{28A0092B-C50C-407E-A947-70E740481C1C}">
                          <a14:useLocalDpi xmlns:a14="http://schemas.microsoft.com/office/drawing/2010/main" val="0"/>
                        </a:ext>
                      </a:extLst>
                    </a:blip>
                    <a:stretch>
                      <a:fillRect/>
                    </a:stretch>
                  </pic:blipFill>
                  <pic:spPr>
                    <a:xfrm>
                      <a:off x="0" y="0"/>
                      <a:ext cx="2674852" cy="929721"/>
                    </a:xfrm>
                    <a:prstGeom prst="rect">
                      <a:avLst/>
                    </a:prstGeom>
                  </pic:spPr>
                </pic:pic>
              </a:graphicData>
            </a:graphic>
            <wp14:sizeRelH relativeFrom="page">
              <wp14:pctWidth>0</wp14:pctWidth>
            </wp14:sizeRelH>
            <wp14:sizeRelV relativeFrom="page">
              <wp14:pctHeight>0</wp14:pctHeight>
            </wp14:sizeRelV>
          </wp:anchor>
        </w:drawing>
      </w:r>
    </w:p>
    <w:p w14:paraId="0EBDA340" w14:textId="77777777" w:rsidR="00AF750B" w:rsidRPr="00AC2CC9" w:rsidRDefault="00AF750B" w:rsidP="000D0BCF">
      <w:pPr>
        <w:rPr>
          <w:rFonts w:eastAsiaTheme="minorEastAsia"/>
          <w:lang w:eastAsia="zh-CN"/>
        </w:rPr>
      </w:pPr>
    </w:p>
    <w:p w14:paraId="1C2C8852" w14:textId="3539A63F" w:rsidR="005570FB" w:rsidRPr="00AC2CC9" w:rsidRDefault="00284761" w:rsidP="000D0BCF">
      <w:pPr>
        <w:rPr>
          <w:rFonts w:eastAsiaTheme="minorEastAsia"/>
          <w:lang w:eastAsia="zh-CN"/>
        </w:rPr>
      </w:pPr>
      <w:r w:rsidRPr="00AC2CC9">
        <w:rPr>
          <w:noProof/>
          <w:lang w:eastAsia="zh-CN"/>
        </w:rPr>
        <mc:AlternateContent>
          <mc:Choice Requires="wps">
            <w:drawing>
              <wp:anchor distT="0" distB="0" distL="114300" distR="114300" simplePos="0" relativeHeight="251657728" behindDoc="0" locked="0" layoutInCell="1" allowOverlap="1" wp14:anchorId="66FFB5E6" wp14:editId="42DD0C9C">
                <wp:simplePos x="0" y="0"/>
                <wp:positionH relativeFrom="column">
                  <wp:posOffset>-3810</wp:posOffset>
                </wp:positionH>
                <wp:positionV relativeFrom="paragraph">
                  <wp:posOffset>2610485</wp:posOffset>
                </wp:positionV>
                <wp:extent cx="5760085" cy="450850"/>
                <wp:effectExtent l="0" t="0" r="0" b="5080"/>
                <wp:wrapSquare wrapText="bothSides"/>
                <wp:docPr id="109"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037CB3" w14:textId="2919CA30" w:rsidR="00ED7499" w:rsidRPr="00170033" w:rsidRDefault="00ED7499" w:rsidP="00B90FF5">
                            <w:pPr>
                              <w:pStyle w:val="a8"/>
                              <w:jc w:val="center"/>
                              <w:rPr>
                                <w:noProof/>
                                <w:sz w:val="24"/>
                                <w:szCs w:val="24"/>
                              </w:rPr>
                            </w:pPr>
                            <w:bookmarkStart w:id="29" w:name="_Toc400315445"/>
                            <w:r>
                              <w:t xml:space="preserve">Figure </w:t>
                            </w:r>
                            <w:r>
                              <w:fldChar w:fldCharType="begin"/>
                            </w:r>
                            <w:r>
                              <w:instrText xml:space="preserve"> STYLEREF 1 \s </w:instrText>
                            </w:r>
                            <w:r>
                              <w:fldChar w:fldCharType="separate"/>
                            </w:r>
                            <w:r w:rsidR="00D87598">
                              <w:rPr>
                                <w:noProof/>
                              </w:rPr>
                              <w:t>2</w:t>
                            </w:r>
                            <w:r>
                              <w:fldChar w:fldCharType="end"/>
                            </w:r>
                            <w:r>
                              <w:noBreakHyphen/>
                            </w:r>
                            <w:r>
                              <w:fldChar w:fldCharType="begin"/>
                            </w:r>
                            <w:r>
                              <w:instrText xml:space="preserve"> SEQ Figure \* ARABIC \s 1 </w:instrText>
                            </w:r>
                            <w:r>
                              <w:fldChar w:fldCharType="separate"/>
                            </w:r>
                            <w:r w:rsidR="00D87598">
                              <w:rPr>
                                <w:noProof/>
                              </w:rPr>
                              <w:t>3</w:t>
                            </w:r>
                            <w:r>
                              <w:fldChar w:fldCharType="end"/>
                            </w:r>
                            <w:r>
                              <w:t xml:space="preserve"> convolution algorithm</w:t>
                            </w:r>
                            <w:bookmarkEnd w:id="29"/>
                            <w:r w:rsidR="00315DD4">
                              <w:t xml:space="preserve"> [8]</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6FFB5E6" id="Text Box 82" o:spid="_x0000_s1034" type="#_x0000_t202" style="position:absolute;left:0;text-align:left;margin-left:-.3pt;margin-top:205.55pt;width:453.55pt;height: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" stroked="f">
                <v:textbox style="mso-fit-shape-to-text:t" inset="0,0,0,0">
                  <w:txbxContent>
                    <w:p w14:paraId="54037CB3" w14:textId="2919CA30" w:rsidR="00ED7499" w:rsidRPr="00170033" w:rsidRDefault="00ED7499" w:rsidP="00B90FF5">
                      <w:pPr>
                        <w:pStyle w:val="a8"/>
                        <w:jc w:val="center"/>
                        <w:rPr>
                          <w:noProof/>
                          <w:sz w:val="24"/>
                          <w:szCs w:val="24"/>
                        </w:rPr>
                      </w:pPr>
                      <w:bookmarkStart w:id="30" w:name="_Toc400315445"/>
                      <w:r>
                        <w:t xml:space="preserve">Figure </w:t>
                      </w:r>
                      <w:r>
                        <w:fldChar w:fldCharType="begin"/>
                      </w:r>
                      <w:r>
                        <w:instrText xml:space="preserve"> STYLEREF 1 \s </w:instrText>
                      </w:r>
                      <w:r>
                        <w:fldChar w:fldCharType="separate"/>
                      </w:r>
                      <w:r w:rsidR="00D87598">
                        <w:rPr>
                          <w:noProof/>
                        </w:rPr>
                        <w:t>2</w:t>
                      </w:r>
                      <w:r>
                        <w:fldChar w:fldCharType="end"/>
                      </w:r>
                      <w:r>
                        <w:noBreakHyphen/>
                      </w:r>
                      <w:r>
                        <w:fldChar w:fldCharType="begin"/>
                      </w:r>
                      <w:r>
                        <w:instrText xml:space="preserve"> SEQ Figure \* ARABIC \s 1 </w:instrText>
                      </w:r>
                      <w:r>
                        <w:fldChar w:fldCharType="separate"/>
                      </w:r>
                      <w:r w:rsidR="00D87598">
                        <w:rPr>
                          <w:noProof/>
                        </w:rPr>
                        <w:t>3</w:t>
                      </w:r>
                      <w:r>
                        <w:fldChar w:fldCharType="end"/>
                      </w:r>
                      <w:r>
                        <w:t xml:space="preserve"> convolution algorithm</w:t>
                      </w:r>
                      <w:bookmarkEnd w:id="30"/>
                      <w:r w:rsidR="00315DD4">
                        <w:t xml:space="preserve"> [8]</w:t>
                      </w:r>
                    </w:p>
                  </w:txbxContent>
                </v:textbox>
                <w10:wrap type="square"/>
              </v:shape>
            </w:pict>
          </mc:Fallback>
        </mc:AlternateContent>
      </w:r>
      <w:r w:rsidR="00AF750B" w:rsidRPr="00AC2CC9">
        <w:rPr>
          <w:rFonts w:eastAsiaTheme="minorEastAsia" w:hint="eastAsia"/>
          <w:noProof/>
          <w:lang w:eastAsia="zh-CN"/>
        </w:rPr>
        <w:drawing>
          <wp:anchor distT="0" distB="0" distL="114300" distR="114300" simplePos="0" relativeHeight="251258368" behindDoc="0" locked="0" layoutInCell="1" allowOverlap="1" wp14:anchorId="7AF22ECA" wp14:editId="37F9ED59">
            <wp:simplePos x="0" y="0"/>
            <wp:positionH relativeFrom="column">
              <wp:posOffset>-3810</wp:posOffset>
            </wp:positionH>
            <wp:positionV relativeFrom="paragraph">
              <wp:posOffset>721995</wp:posOffset>
            </wp:positionV>
            <wp:extent cx="5760085" cy="1831340"/>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volution.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1831340"/>
                    </a:xfrm>
                    <a:prstGeom prst="rect">
                      <a:avLst/>
                    </a:prstGeom>
                  </pic:spPr>
                </pic:pic>
              </a:graphicData>
            </a:graphic>
            <wp14:sizeRelH relativeFrom="page">
              <wp14:pctWidth>0</wp14:pctWidth>
            </wp14:sizeRelH>
            <wp14:sizeRelV relativeFrom="page">
              <wp14:pctHeight>0</wp14:pctHeight>
            </wp14:sizeRelV>
          </wp:anchor>
        </w:drawing>
      </w:r>
    </w:p>
    <w:p w14:paraId="737682DC" w14:textId="77777777" w:rsidR="00B90FF5" w:rsidRPr="00AC2CC9" w:rsidRDefault="00B90FF5" w:rsidP="000D0BCF">
      <w:pPr>
        <w:rPr>
          <w:rFonts w:eastAsiaTheme="minorEastAsia"/>
          <w:lang w:eastAsia="zh-CN"/>
        </w:rPr>
      </w:pPr>
    </w:p>
    <w:p w14:paraId="2487204B" w14:textId="77777777" w:rsidR="0048149F" w:rsidRPr="00AC2CC9" w:rsidRDefault="00A91A53" w:rsidP="005C38B5">
      <w:pPr>
        <w:pStyle w:val="3"/>
        <w:rPr>
          <w:lang w:eastAsia="zh-CN"/>
        </w:rPr>
      </w:pPr>
      <w:bookmarkStart w:id="31" w:name="_Toc403603024"/>
      <w:r w:rsidRPr="00AC2CC9">
        <w:rPr>
          <w:lang w:eastAsia="zh-CN"/>
        </w:rPr>
        <w:t>S</w:t>
      </w:r>
      <w:r w:rsidRPr="00AC2CC9">
        <w:rPr>
          <w:rFonts w:hint="eastAsia"/>
          <w:lang w:eastAsia="zh-CN"/>
        </w:rPr>
        <w:t xml:space="preserve">orting </w:t>
      </w:r>
      <w:r w:rsidRPr="00AC2CC9">
        <w:rPr>
          <w:lang w:eastAsia="zh-CN"/>
        </w:rPr>
        <w:t xml:space="preserve">algorithm </w:t>
      </w:r>
      <w:r w:rsidR="0010017D" w:rsidRPr="00AC2CC9">
        <w:rPr>
          <w:lang w:eastAsia="zh-CN"/>
        </w:rPr>
        <w:t>(rank</w:t>
      </w:r>
      <w:r w:rsidR="003E5D8A" w:rsidRPr="00AC2CC9">
        <w:rPr>
          <w:lang w:eastAsia="zh-CN"/>
        </w:rPr>
        <w:t xml:space="preserve"> order filter)</w:t>
      </w:r>
      <w:bookmarkEnd w:id="31"/>
    </w:p>
    <w:p w14:paraId="6EEEA626" w14:textId="6DA3B427" w:rsidR="00AD0E54" w:rsidRPr="00AC2CC9" w:rsidRDefault="00142D58" w:rsidP="000D0BCF">
      <w:pPr>
        <w:rPr>
          <w:rFonts w:eastAsiaTheme="minorEastAsia"/>
          <w:lang w:eastAsia="zh-CN"/>
        </w:rPr>
      </w:pPr>
      <w:r w:rsidRPr="00AC2CC9">
        <w:rPr>
          <w:rFonts w:eastAsiaTheme="minorEastAsia"/>
          <w:lang w:eastAsia="zh-CN"/>
        </w:rPr>
        <w:t>Sorting algorithm is the algorithm that make</w:t>
      </w:r>
      <w:r w:rsidR="00AD0E54" w:rsidRPr="00AC2CC9">
        <w:rPr>
          <w:rFonts w:eastAsiaTheme="minorEastAsia"/>
          <w:lang w:eastAsia="zh-CN"/>
        </w:rPr>
        <w:t>s</w:t>
      </w:r>
      <w:r w:rsidRPr="00AC2CC9">
        <w:rPr>
          <w:rFonts w:eastAsiaTheme="minorEastAsia"/>
          <w:lang w:eastAsia="zh-CN"/>
        </w:rPr>
        <w:t xml:space="preserve"> the elements of the data in a certain order</w:t>
      </w:r>
      <w:r w:rsidR="000C165D">
        <w:rPr>
          <w:rFonts w:eastAsiaTheme="minorEastAsia"/>
          <w:lang w:eastAsia="zh-CN"/>
        </w:rPr>
        <w:t xml:space="preserve"> [8]</w:t>
      </w:r>
      <w:r w:rsidRPr="00AC2CC9">
        <w:rPr>
          <w:rFonts w:eastAsiaTheme="minorEastAsia"/>
          <w:lang w:eastAsia="zh-CN"/>
        </w:rPr>
        <w:t>. In the image processing, it is a kind of non-linear filter</w:t>
      </w:r>
      <w:r w:rsidR="004B2270" w:rsidRPr="00AC2CC9">
        <w:rPr>
          <w:rFonts w:eastAsiaTheme="minorEastAsia"/>
          <w:lang w:eastAsia="zh-CN"/>
        </w:rPr>
        <w:t>s</w:t>
      </w:r>
      <w:r w:rsidRPr="00AC2CC9">
        <w:rPr>
          <w:rFonts w:eastAsiaTheme="minorEastAsia"/>
          <w:lang w:eastAsia="zh-CN"/>
        </w:rPr>
        <w:t xml:space="preserve"> which replace</w:t>
      </w:r>
      <w:r w:rsidR="00DF783A" w:rsidRPr="00AC2CC9">
        <w:rPr>
          <w:rFonts w:eastAsiaTheme="minorEastAsia"/>
          <w:lang w:eastAsia="zh-CN"/>
        </w:rPr>
        <w:t>s</w:t>
      </w:r>
      <w:r w:rsidRPr="00AC2CC9">
        <w:rPr>
          <w:rFonts w:eastAsiaTheme="minorEastAsia"/>
          <w:lang w:eastAsia="zh-CN"/>
        </w:rPr>
        <w:t xml:space="preserve"> each entry of the value with the nth ordered data. </w:t>
      </w:r>
      <w:r w:rsidR="00B11DEF" w:rsidRPr="00AC2CC9">
        <w:rPr>
          <w:rFonts w:eastAsiaTheme="minorEastAsia"/>
          <w:lang w:eastAsia="zh-CN"/>
        </w:rPr>
        <w:t>A</w:t>
      </w:r>
      <w:r w:rsidR="00B11DEF" w:rsidRPr="00AC2CC9">
        <w:rPr>
          <w:rFonts w:eastAsiaTheme="minorEastAsia" w:hint="eastAsia"/>
          <w:lang w:eastAsia="zh-CN"/>
        </w:rPr>
        <w:t xml:space="preserve">s </w:t>
      </w:r>
      <w:r w:rsidRPr="00AC2CC9">
        <w:rPr>
          <w:rFonts w:eastAsiaTheme="minorEastAsia"/>
          <w:lang w:eastAsia="zh-CN"/>
        </w:rPr>
        <w:t xml:space="preserve">a non-linear filter, the kernel or convolution mask </w:t>
      </w:r>
      <w:r w:rsidR="00B11DEF" w:rsidRPr="00AC2CC9">
        <w:rPr>
          <w:rFonts w:eastAsiaTheme="minorEastAsia"/>
          <w:lang w:eastAsia="zh-CN"/>
        </w:rPr>
        <w:t>is</w:t>
      </w:r>
      <w:r w:rsidR="004C2D09" w:rsidRPr="00AC2CC9">
        <w:rPr>
          <w:rFonts w:eastAsiaTheme="minorEastAsia"/>
          <w:lang w:eastAsia="zh-CN"/>
        </w:rPr>
        <w:t xml:space="preserve"> not used during the operation and i</w:t>
      </w:r>
      <w:r w:rsidR="004B2270" w:rsidRPr="00AC2CC9">
        <w:rPr>
          <w:rFonts w:eastAsiaTheme="minorEastAsia"/>
          <w:lang w:eastAsia="zh-CN"/>
        </w:rPr>
        <w:t>t is usually used</w:t>
      </w:r>
      <w:r w:rsidRPr="00AC2CC9">
        <w:rPr>
          <w:rFonts w:eastAsiaTheme="minorEastAsia"/>
          <w:lang w:eastAsia="zh-CN"/>
        </w:rPr>
        <w:t xml:space="preserve"> </w:t>
      </w:r>
      <w:r w:rsidR="004B2270" w:rsidRPr="00AC2CC9">
        <w:rPr>
          <w:rFonts w:eastAsiaTheme="minorEastAsia"/>
          <w:lang w:eastAsia="zh-CN"/>
        </w:rPr>
        <w:t>to remove</w:t>
      </w:r>
      <w:r w:rsidRPr="00AC2CC9">
        <w:rPr>
          <w:rFonts w:eastAsiaTheme="minorEastAsia"/>
          <w:lang w:eastAsia="zh-CN"/>
        </w:rPr>
        <w:t xml:space="preserve"> effects on the image. When the nth order equals middle, it is called </w:t>
      </w:r>
      <w:r w:rsidR="000D28C3" w:rsidRPr="00AC2CC9">
        <w:rPr>
          <w:rFonts w:eastAsiaTheme="minorEastAsia"/>
          <w:lang w:eastAsia="zh-CN"/>
        </w:rPr>
        <w:t>the</w:t>
      </w:r>
      <w:r w:rsidRPr="00AC2CC9">
        <w:rPr>
          <w:rFonts w:eastAsiaTheme="minorEastAsia"/>
          <w:lang w:eastAsia="zh-CN"/>
        </w:rPr>
        <w:t xml:space="preserve"> median filter</w:t>
      </w:r>
      <w:r w:rsidR="00AD0E54" w:rsidRPr="00AC2CC9">
        <w:rPr>
          <w:rFonts w:eastAsiaTheme="minorEastAsia"/>
          <w:lang w:eastAsia="zh-CN"/>
        </w:rPr>
        <w:t>.</w:t>
      </w:r>
    </w:p>
    <w:p w14:paraId="5468F5E4" w14:textId="34AA2E1F" w:rsidR="000D28C3" w:rsidRPr="00AC2CC9" w:rsidRDefault="00A743F7" w:rsidP="000D0BCF">
      <w:pPr>
        <w:rPr>
          <w:rFonts w:eastAsiaTheme="minorEastAsia"/>
          <w:lang w:eastAsia="zh-CN"/>
        </w:rPr>
      </w:pPr>
      <w:r w:rsidRPr="00AC2CC9">
        <w:rPr>
          <w:rFonts w:eastAsiaTheme="minorEastAsia"/>
          <w:lang w:eastAsia="zh-CN"/>
        </w:rPr>
        <w:t xml:space="preserve">The main processing of the sorting algorithm is to run through the image pixel by pixel, after that, change each pixel with the nth order value </w:t>
      </w:r>
      <w:r w:rsidR="00DF783A" w:rsidRPr="00AC2CC9">
        <w:rPr>
          <w:rFonts w:eastAsiaTheme="minorEastAsia"/>
          <w:lang w:eastAsia="zh-CN"/>
        </w:rPr>
        <w:t xml:space="preserve">among </w:t>
      </w:r>
      <w:r w:rsidR="00AD0E54" w:rsidRPr="00AC2CC9">
        <w:rPr>
          <w:rFonts w:eastAsiaTheme="minorEastAsia"/>
          <w:lang w:eastAsia="zh-CN"/>
        </w:rPr>
        <w:t xml:space="preserve">its </w:t>
      </w:r>
      <w:r w:rsidR="00470A77" w:rsidRPr="00AC2CC9">
        <w:rPr>
          <w:rFonts w:eastAsiaTheme="minorEastAsia"/>
          <w:lang w:eastAsia="zh-CN"/>
        </w:rPr>
        <w:t xml:space="preserve">neighbors. </w:t>
      </w:r>
      <w:r w:rsidRPr="00AC2CC9">
        <w:rPr>
          <w:rFonts w:eastAsiaTheme="minorEastAsia"/>
          <w:lang w:eastAsia="zh-CN"/>
        </w:rPr>
        <w:t>We use</w:t>
      </w:r>
      <w:r w:rsidR="00AD0E54" w:rsidRPr="00AC2CC9">
        <w:rPr>
          <w:rFonts w:eastAsiaTheme="minorEastAsia"/>
          <w:lang w:eastAsia="zh-CN"/>
        </w:rPr>
        <w:t xml:space="preserve"> the window operator as a pattern</w:t>
      </w:r>
      <w:r w:rsidRPr="00AC2CC9">
        <w:rPr>
          <w:rFonts w:eastAsiaTheme="minorEastAsia"/>
          <w:lang w:eastAsia="zh-CN"/>
        </w:rPr>
        <w:t xml:space="preserve"> to de</w:t>
      </w:r>
      <w:r w:rsidR="00470A77" w:rsidRPr="00AC2CC9">
        <w:rPr>
          <w:rFonts w:eastAsiaTheme="minorEastAsia"/>
          <w:lang w:eastAsia="zh-CN"/>
        </w:rPr>
        <w:t>cide the size of the neighbors</w:t>
      </w:r>
      <w:r w:rsidRPr="00AC2CC9">
        <w:rPr>
          <w:rFonts w:eastAsiaTheme="minorEastAsia"/>
          <w:lang w:eastAsia="zh-CN"/>
        </w:rPr>
        <w:t xml:space="preserve">. In the most common situation, </w:t>
      </w:r>
      <w:r w:rsidR="00AD0E54" w:rsidRPr="00AC2CC9">
        <w:rPr>
          <w:rFonts w:eastAsiaTheme="minorEastAsia"/>
          <w:lang w:eastAsia="zh-CN"/>
        </w:rPr>
        <w:t>the 3x3 size of window is chosen</w:t>
      </w:r>
      <w:r w:rsidRPr="00AC2CC9">
        <w:rPr>
          <w:rFonts w:eastAsiaTheme="minorEastAsia"/>
          <w:lang w:eastAsia="zh-CN"/>
        </w:rPr>
        <w:t xml:space="preserve">. </w:t>
      </w:r>
    </w:p>
    <w:p w14:paraId="7340D934" w14:textId="77777777" w:rsidR="001546CA" w:rsidRPr="001546CA" w:rsidRDefault="001546CA" w:rsidP="001546CA">
      <w:pPr>
        <w:shd w:val="clear" w:color="auto" w:fill="FFFFFF"/>
        <w:spacing w:after="0" w:line="240" w:lineRule="auto"/>
        <w:jc w:val="left"/>
        <w:rPr>
          <w:rFonts w:ascii="Courier New" w:eastAsia="宋体" w:hAnsi="Courier New" w:cs="Courier New"/>
          <w:color w:val="000000"/>
          <w:sz w:val="20"/>
          <w:szCs w:val="20"/>
          <w:lang w:eastAsia="zh-CN"/>
        </w:rPr>
      </w:pPr>
      <w:proofErr w:type="gramStart"/>
      <w:r w:rsidRPr="001546CA">
        <w:rPr>
          <w:rFonts w:ascii="Courier New" w:eastAsia="宋体" w:hAnsi="Courier New" w:cs="Courier New"/>
          <w:color w:val="000000"/>
          <w:sz w:val="20"/>
          <w:szCs w:val="20"/>
          <w:lang w:eastAsia="zh-CN"/>
        </w:rPr>
        <w:t>allocate</w:t>
      </w:r>
      <w:proofErr w:type="gramEnd"/>
      <w:r w:rsidRPr="001546CA">
        <w:rPr>
          <w:rFonts w:ascii="Courier New" w:eastAsia="宋体" w:hAnsi="Courier New" w:cs="Courier New"/>
          <w:color w:val="000000"/>
          <w:sz w:val="20"/>
          <w:szCs w:val="20"/>
          <w:lang w:eastAsia="zh-CN"/>
        </w:rPr>
        <w:t xml:space="preserve"> </w:t>
      </w:r>
      <w:proofErr w:type="spellStart"/>
      <w:r w:rsidRPr="001546CA">
        <w:rPr>
          <w:rFonts w:ascii="Courier New" w:eastAsia="宋体" w:hAnsi="Courier New" w:cs="Courier New"/>
          <w:color w:val="000000"/>
          <w:sz w:val="20"/>
          <w:szCs w:val="20"/>
          <w:lang w:eastAsia="zh-CN"/>
        </w:rPr>
        <w:t>outputPixelValue</w:t>
      </w:r>
      <w:proofErr w:type="spellEnd"/>
      <w:r w:rsidRPr="001546CA">
        <w:rPr>
          <w:rFonts w:ascii="Courier New" w:eastAsia="宋体" w:hAnsi="Courier New" w:cs="Courier New"/>
          <w:b/>
          <w:bCs/>
          <w:color w:val="000080"/>
          <w:sz w:val="20"/>
          <w:szCs w:val="20"/>
          <w:lang w:eastAsia="zh-CN"/>
        </w:rPr>
        <w:t>[</w:t>
      </w:r>
      <w:r w:rsidRPr="001546CA">
        <w:rPr>
          <w:rFonts w:ascii="Courier New" w:eastAsia="宋体" w:hAnsi="Courier New" w:cs="Courier New"/>
          <w:color w:val="000000"/>
          <w:sz w:val="20"/>
          <w:szCs w:val="20"/>
          <w:lang w:eastAsia="zh-CN"/>
        </w:rPr>
        <w:t>image width</w:t>
      </w:r>
      <w:r w:rsidRPr="001546CA">
        <w:rPr>
          <w:rFonts w:ascii="Courier New" w:eastAsia="宋体" w:hAnsi="Courier New" w:cs="Courier New"/>
          <w:b/>
          <w:bCs/>
          <w:color w:val="000080"/>
          <w:sz w:val="20"/>
          <w:szCs w:val="20"/>
          <w:lang w:eastAsia="zh-CN"/>
        </w:rPr>
        <w:t>][</w:t>
      </w:r>
      <w:r w:rsidRPr="001546CA">
        <w:rPr>
          <w:rFonts w:ascii="Courier New" w:eastAsia="宋体" w:hAnsi="Courier New" w:cs="Courier New"/>
          <w:color w:val="000000"/>
          <w:sz w:val="20"/>
          <w:szCs w:val="20"/>
          <w:lang w:eastAsia="zh-CN"/>
        </w:rPr>
        <w:t>image height</w:t>
      </w:r>
      <w:r w:rsidRPr="001546CA">
        <w:rPr>
          <w:rFonts w:ascii="Courier New" w:eastAsia="宋体" w:hAnsi="Courier New" w:cs="Courier New"/>
          <w:b/>
          <w:bCs/>
          <w:color w:val="000080"/>
          <w:sz w:val="20"/>
          <w:szCs w:val="20"/>
          <w:lang w:eastAsia="zh-CN"/>
        </w:rPr>
        <w:t>]</w:t>
      </w:r>
    </w:p>
    <w:p w14:paraId="19D98C17" w14:textId="77777777" w:rsidR="001546CA" w:rsidRPr="001546CA" w:rsidRDefault="001546CA" w:rsidP="001546CA">
      <w:pPr>
        <w:shd w:val="clear" w:color="auto" w:fill="FFFFFF"/>
        <w:spacing w:after="0" w:line="240" w:lineRule="auto"/>
        <w:jc w:val="left"/>
        <w:rPr>
          <w:rFonts w:ascii="Courier New" w:eastAsia="宋体" w:hAnsi="Courier New" w:cs="Courier New"/>
          <w:color w:val="000000"/>
          <w:sz w:val="20"/>
          <w:szCs w:val="20"/>
          <w:lang w:eastAsia="zh-CN"/>
        </w:rPr>
      </w:pPr>
      <w:r w:rsidRPr="001546CA">
        <w:rPr>
          <w:rFonts w:ascii="Courier New" w:eastAsia="宋体" w:hAnsi="Courier New" w:cs="Courier New"/>
          <w:color w:val="000000"/>
          <w:sz w:val="20"/>
          <w:szCs w:val="20"/>
          <w:lang w:eastAsia="zh-CN"/>
        </w:rPr>
        <w:t xml:space="preserve">   </w:t>
      </w:r>
      <w:proofErr w:type="gramStart"/>
      <w:r w:rsidRPr="001546CA">
        <w:rPr>
          <w:rFonts w:ascii="Courier New" w:eastAsia="宋体" w:hAnsi="Courier New" w:cs="Courier New"/>
          <w:color w:val="000000"/>
          <w:sz w:val="20"/>
          <w:szCs w:val="20"/>
          <w:lang w:eastAsia="zh-CN"/>
        </w:rPr>
        <w:t>allocate</w:t>
      </w:r>
      <w:proofErr w:type="gramEnd"/>
      <w:r w:rsidRPr="001546CA">
        <w:rPr>
          <w:rFonts w:ascii="Courier New" w:eastAsia="宋体" w:hAnsi="Courier New" w:cs="Courier New"/>
          <w:color w:val="000000"/>
          <w:sz w:val="20"/>
          <w:szCs w:val="20"/>
          <w:lang w:eastAsia="zh-CN"/>
        </w:rPr>
        <w:t xml:space="preserve"> window</w:t>
      </w:r>
      <w:r w:rsidRPr="001546CA">
        <w:rPr>
          <w:rFonts w:ascii="Courier New" w:eastAsia="宋体" w:hAnsi="Courier New" w:cs="Courier New"/>
          <w:b/>
          <w:bCs/>
          <w:color w:val="000080"/>
          <w:sz w:val="20"/>
          <w:szCs w:val="20"/>
          <w:lang w:eastAsia="zh-CN"/>
        </w:rPr>
        <w:t>[</w:t>
      </w:r>
      <w:r w:rsidRPr="001546CA">
        <w:rPr>
          <w:rFonts w:ascii="Courier New" w:eastAsia="宋体" w:hAnsi="Courier New" w:cs="Courier New"/>
          <w:color w:val="000000"/>
          <w:sz w:val="20"/>
          <w:szCs w:val="20"/>
          <w:lang w:eastAsia="zh-CN"/>
        </w:rPr>
        <w:t xml:space="preserve">window width </w:t>
      </w:r>
      <w:r w:rsidRPr="001546CA">
        <w:rPr>
          <w:rFonts w:ascii="Courier New" w:eastAsia="宋体" w:hAnsi="Courier New" w:cs="Courier New"/>
          <w:b/>
          <w:bCs/>
          <w:color w:val="000080"/>
          <w:sz w:val="20"/>
          <w:szCs w:val="20"/>
          <w:lang w:eastAsia="zh-CN"/>
        </w:rPr>
        <w:t>*</w:t>
      </w:r>
      <w:r w:rsidRPr="001546CA">
        <w:rPr>
          <w:rFonts w:ascii="Courier New" w:eastAsia="宋体" w:hAnsi="Courier New" w:cs="Courier New"/>
          <w:color w:val="000000"/>
          <w:sz w:val="20"/>
          <w:szCs w:val="20"/>
          <w:lang w:eastAsia="zh-CN"/>
        </w:rPr>
        <w:t xml:space="preserve"> window height</w:t>
      </w:r>
      <w:r w:rsidRPr="001546CA">
        <w:rPr>
          <w:rFonts w:ascii="Courier New" w:eastAsia="宋体" w:hAnsi="Courier New" w:cs="Courier New"/>
          <w:b/>
          <w:bCs/>
          <w:color w:val="000080"/>
          <w:sz w:val="20"/>
          <w:szCs w:val="20"/>
          <w:lang w:eastAsia="zh-CN"/>
        </w:rPr>
        <w:t>]</w:t>
      </w:r>
    </w:p>
    <w:p w14:paraId="49E00CEC" w14:textId="77777777" w:rsidR="001546CA" w:rsidRPr="001546CA" w:rsidRDefault="001546CA" w:rsidP="001546CA">
      <w:pPr>
        <w:shd w:val="clear" w:color="auto" w:fill="FFFFFF"/>
        <w:spacing w:after="0" w:line="240" w:lineRule="auto"/>
        <w:jc w:val="left"/>
        <w:rPr>
          <w:rFonts w:ascii="Courier New" w:eastAsia="宋体" w:hAnsi="Courier New" w:cs="Courier New"/>
          <w:color w:val="000000"/>
          <w:sz w:val="20"/>
          <w:szCs w:val="20"/>
          <w:lang w:eastAsia="zh-CN"/>
        </w:rPr>
      </w:pPr>
      <w:r w:rsidRPr="001546CA">
        <w:rPr>
          <w:rFonts w:ascii="Courier New" w:eastAsia="宋体" w:hAnsi="Courier New" w:cs="Courier New"/>
          <w:color w:val="000000"/>
          <w:sz w:val="20"/>
          <w:szCs w:val="20"/>
          <w:lang w:eastAsia="zh-CN"/>
        </w:rPr>
        <w:t xml:space="preserve">   </w:t>
      </w:r>
      <w:proofErr w:type="spellStart"/>
      <w:proofErr w:type="gramStart"/>
      <w:r w:rsidRPr="001546CA">
        <w:rPr>
          <w:rFonts w:ascii="Courier New" w:eastAsia="宋体" w:hAnsi="Courier New" w:cs="Courier New"/>
          <w:color w:val="000000"/>
          <w:sz w:val="20"/>
          <w:szCs w:val="20"/>
          <w:lang w:eastAsia="zh-CN"/>
        </w:rPr>
        <w:t>edgex</w:t>
      </w:r>
      <w:proofErr w:type="spellEnd"/>
      <w:proofErr w:type="gramEnd"/>
      <w:r w:rsidRPr="001546CA">
        <w:rPr>
          <w:rFonts w:ascii="Courier New" w:eastAsia="宋体" w:hAnsi="Courier New" w:cs="Courier New"/>
          <w:color w:val="000000"/>
          <w:sz w:val="20"/>
          <w:szCs w:val="20"/>
          <w:lang w:eastAsia="zh-CN"/>
        </w:rPr>
        <w:t xml:space="preserve"> </w:t>
      </w:r>
      <w:r w:rsidRPr="001546CA">
        <w:rPr>
          <w:rFonts w:ascii="Courier New" w:eastAsia="宋体" w:hAnsi="Courier New" w:cs="Courier New"/>
          <w:b/>
          <w:bCs/>
          <w:color w:val="000080"/>
          <w:sz w:val="20"/>
          <w:szCs w:val="20"/>
          <w:lang w:eastAsia="zh-CN"/>
        </w:rPr>
        <w:t>:=</w:t>
      </w:r>
      <w:r w:rsidRPr="001546CA">
        <w:rPr>
          <w:rFonts w:ascii="Courier New" w:eastAsia="宋体" w:hAnsi="Courier New" w:cs="Courier New"/>
          <w:color w:val="000000"/>
          <w:sz w:val="20"/>
          <w:szCs w:val="20"/>
          <w:lang w:eastAsia="zh-CN"/>
        </w:rPr>
        <w:t xml:space="preserve"> </w:t>
      </w:r>
      <w:r w:rsidRPr="001546CA">
        <w:rPr>
          <w:rFonts w:ascii="Courier New" w:eastAsia="宋体" w:hAnsi="Courier New" w:cs="Courier New"/>
          <w:b/>
          <w:bCs/>
          <w:color w:val="000080"/>
          <w:sz w:val="20"/>
          <w:szCs w:val="20"/>
          <w:lang w:eastAsia="zh-CN"/>
        </w:rPr>
        <w:t>(</w:t>
      </w:r>
      <w:r w:rsidRPr="001546CA">
        <w:rPr>
          <w:rFonts w:ascii="Courier New" w:eastAsia="宋体" w:hAnsi="Courier New" w:cs="Courier New"/>
          <w:color w:val="000000"/>
          <w:sz w:val="20"/>
          <w:szCs w:val="20"/>
          <w:lang w:eastAsia="zh-CN"/>
        </w:rPr>
        <w:t xml:space="preserve">window width </w:t>
      </w:r>
      <w:r w:rsidRPr="001546CA">
        <w:rPr>
          <w:rFonts w:ascii="Courier New" w:eastAsia="宋体" w:hAnsi="Courier New" w:cs="Courier New"/>
          <w:b/>
          <w:bCs/>
          <w:color w:val="000080"/>
          <w:sz w:val="20"/>
          <w:szCs w:val="20"/>
          <w:lang w:eastAsia="zh-CN"/>
        </w:rPr>
        <w:t>/</w:t>
      </w:r>
      <w:r w:rsidRPr="001546CA">
        <w:rPr>
          <w:rFonts w:ascii="Courier New" w:eastAsia="宋体" w:hAnsi="Courier New" w:cs="Courier New"/>
          <w:color w:val="000000"/>
          <w:sz w:val="20"/>
          <w:szCs w:val="20"/>
          <w:lang w:eastAsia="zh-CN"/>
        </w:rPr>
        <w:t xml:space="preserve"> </w:t>
      </w:r>
      <w:r w:rsidRPr="001546CA">
        <w:rPr>
          <w:rFonts w:ascii="Courier New" w:eastAsia="宋体" w:hAnsi="Courier New" w:cs="Courier New"/>
          <w:color w:val="FF8000"/>
          <w:sz w:val="20"/>
          <w:szCs w:val="20"/>
          <w:lang w:eastAsia="zh-CN"/>
        </w:rPr>
        <w:t>2</w:t>
      </w:r>
      <w:r w:rsidRPr="001546CA">
        <w:rPr>
          <w:rFonts w:ascii="Courier New" w:eastAsia="宋体" w:hAnsi="Courier New" w:cs="Courier New"/>
          <w:b/>
          <w:bCs/>
          <w:color w:val="000080"/>
          <w:sz w:val="20"/>
          <w:szCs w:val="20"/>
          <w:lang w:eastAsia="zh-CN"/>
        </w:rPr>
        <w:t>)</w:t>
      </w:r>
      <w:r w:rsidRPr="001546CA">
        <w:rPr>
          <w:rFonts w:ascii="Courier New" w:eastAsia="宋体" w:hAnsi="Courier New" w:cs="Courier New"/>
          <w:color w:val="000000"/>
          <w:sz w:val="20"/>
          <w:szCs w:val="20"/>
          <w:lang w:eastAsia="zh-CN"/>
        </w:rPr>
        <w:t xml:space="preserve"> rounded down</w:t>
      </w:r>
    </w:p>
    <w:p w14:paraId="335C86E9" w14:textId="77777777" w:rsidR="001546CA" w:rsidRPr="001546CA" w:rsidRDefault="001546CA" w:rsidP="001546CA">
      <w:pPr>
        <w:shd w:val="clear" w:color="auto" w:fill="FFFFFF"/>
        <w:spacing w:after="0" w:line="240" w:lineRule="auto"/>
        <w:jc w:val="left"/>
        <w:rPr>
          <w:rFonts w:ascii="Courier New" w:eastAsia="宋体" w:hAnsi="Courier New" w:cs="Courier New"/>
          <w:color w:val="000000"/>
          <w:sz w:val="20"/>
          <w:szCs w:val="20"/>
          <w:lang w:eastAsia="zh-CN"/>
        </w:rPr>
      </w:pPr>
      <w:r w:rsidRPr="001546CA">
        <w:rPr>
          <w:rFonts w:ascii="Courier New" w:eastAsia="宋体" w:hAnsi="Courier New" w:cs="Courier New"/>
          <w:color w:val="000000"/>
          <w:sz w:val="20"/>
          <w:szCs w:val="20"/>
          <w:lang w:eastAsia="zh-CN"/>
        </w:rPr>
        <w:t xml:space="preserve">   </w:t>
      </w:r>
      <w:proofErr w:type="spellStart"/>
      <w:proofErr w:type="gramStart"/>
      <w:r w:rsidRPr="001546CA">
        <w:rPr>
          <w:rFonts w:ascii="Courier New" w:eastAsia="宋体" w:hAnsi="Courier New" w:cs="Courier New"/>
          <w:color w:val="000000"/>
          <w:sz w:val="20"/>
          <w:szCs w:val="20"/>
          <w:lang w:eastAsia="zh-CN"/>
        </w:rPr>
        <w:t>edgey</w:t>
      </w:r>
      <w:proofErr w:type="spellEnd"/>
      <w:proofErr w:type="gramEnd"/>
      <w:r w:rsidRPr="001546CA">
        <w:rPr>
          <w:rFonts w:ascii="Courier New" w:eastAsia="宋体" w:hAnsi="Courier New" w:cs="Courier New"/>
          <w:color w:val="000000"/>
          <w:sz w:val="20"/>
          <w:szCs w:val="20"/>
          <w:lang w:eastAsia="zh-CN"/>
        </w:rPr>
        <w:t xml:space="preserve"> </w:t>
      </w:r>
      <w:r w:rsidRPr="001546CA">
        <w:rPr>
          <w:rFonts w:ascii="Courier New" w:eastAsia="宋体" w:hAnsi="Courier New" w:cs="Courier New"/>
          <w:b/>
          <w:bCs/>
          <w:color w:val="000080"/>
          <w:sz w:val="20"/>
          <w:szCs w:val="20"/>
          <w:lang w:eastAsia="zh-CN"/>
        </w:rPr>
        <w:t>:=</w:t>
      </w:r>
      <w:r w:rsidRPr="001546CA">
        <w:rPr>
          <w:rFonts w:ascii="Courier New" w:eastAsia="宋体" w:hAnsi="Courier New" w:cs="Courier New"/>
          <w:color w:val="000000"/>
          <w:sz w:val="20"/>
          <w:szCs w:val="20"/>
          <w:lang w:eastAsia="zh-CN"/>
        </w:rPr>
        <w:t xml:space="preserve"> </w:t>
      </w:r>
      <w:r w:rsidRPr="001546CA">
        <w:rPr>
          <w:rFonts w:ascii="Courier New" w:eastAsia="宋体" w:hAnsi="Courier New" w:cs="Courier New"/>
          <w:b/>
          <w:bCs/>
          <w:color w:val="000080"/>
          <w:sz w:val="20"/>
          <w:szCs w:val="20"/>
          <w:lang w:eastAsia="zh-CN"/>
        </w:rPr>
        <w:t>(</w:t>
      </w:r>
      <w:r w:rsidRPr="001546CA">
        <w:rPr>
          <w:rFonts w:ascii="Courier New" w:eastAsia="宋体" w:hAnsi="Courier New" w:cs="Courier New"/>
          <w:color w:val="000000"/>
          <w:sz w:val="20"/>
          <w:szCs w:val="20"/>
          <w:lang w:eastAsia="zh-CN"/>
        </w:rPr>
        <w:t xml:space="preserve">window height </w:t>
      </w:r>
      <w:r w:rsidRPr="001546CA">
        <w:rPr>
          <w:rFonts w:ascii="Courier New" w:eastAsia="宋体" w:hAnsi="Courier New" w:cs="Courier New"/>
          <w:b/>
          <w:bCs/>
          <w:color w:val="000080"/>
          <w:sz w:val="20"/>
          <w:szCs w:val="20"/>
          <w:lang w:eastAsia="zh-CN"/>
        </w:rPr>
        <w:t>/</w:t>
      </w:r>
      <w:r w:rsidRPr="001546CA">
        <w:rPr>
          <w:rFonts w:ascii="Courier New" w:eastAsia="宋体" w:hAnsi="Courier New" w:cs="Courier New"/>
          <w:color w:val="000000"/>
          <w:sz w:val="20"/>
          <w:szCs w:val="20"/>
          <w:lang w:eastAsia="zh-CN"/>
        </w:rPr>
        <w:t xml:space="preserve"> </w:t>
      </w:r>
      <w:r w:rsidRPr="001546CA">
        <w:rPr>
          <w:rFonts w:ascii="Courier New" w:eastAsia="宋体" w:hAnsi="Courier New" w:cs="Courier New"/>
          <w:color w:val="FF8000"/>
          <w:sz w:val="20"/>
          <w:szCs w:val="20"/>
          <w:lang w:eastAsia="zh-CN"/>
        </w:rPr>
        <w:t>2</w:t>
      </w:r>
      <w:r w:rsidRPr="001546CA">
        <w:rPr>
          <w:rFonts w:ascii="Courier New" w:eastAsia="宋体" w:hAnsi="Courier New" w:cs="Courier New"/>
          <w:b/>
          <w:bCs/>
          <w:color w:val="000080"/>
          <w:sz w:val="20"/>
          <w:szCs w:val="20"/>
          <w:lang w:eastAsia="zh-CN"/>
        </w:rPr>
        <w:t>)</w:t>
      </w:r>
      <w:r w:rsidRPr="001546CA">
        <w:rPr>
          <w:rFonts w:ascii="Courier New" w:eastAsia="宋体" w:hAnsi="Courier New" w:cs="Courier New"/>
          <w:color w:val="000000"/>
          <w:sz w:val="20"/>
          <w:szCs w:val="20"/>
          <w:lang w:eastAsia="zh-CN"/>
        </w:rPr>
        <w:t xml:space="preserve"> rounded down</w:t>
      </w:r>
    </w:p>
    <w:p w14:paraId="7FB075ED" w14:textId="77777777" w:rsidR="001546CA" w:rsidRPr="001546CA" w:rsidRDefault="001546CA" w:rsidP="001546CA">
      <w:pPr>
        <w:shd w:val="clear" w:color="auto" w:fill="FFFFFF"/>
        <w:spacing w:after="0" w:line="240" w:lineRule="auto"/>
        <w:jc w:val="left"/>
        <w:rPr>
          <w:rFonts w:ascii="Courier New" w:eastAsia="宋体" w:hAnsi="Courier New" w:cs="Courier New"/>
          <w:color w:val="000000"/>
          <w:sz w:val="20"/>
          <w:szCs w:val="20"/>
          <w:lang w:eastAsia="zh-CN"/>
        </w:rPr>
      </w:pPr>
      <w:r w:rsidRPr="001546CA">
        <w:rPr>
          <w:rFonts w:ascii="Courier New" w:eastAsia="宋体" w:hAnsi="Courier New" w:cs="Courier New"/>
          <w:color w:val="000000"/>
          <w:sz w:val="20"/>
          <w:szCs w:val="20"/>
          <w:lang w:eastAsia="zh-CN"/>
        </w:rPr>
        <w:t xml:space="preserve">   </w:t>
      </w:r>
      <w:proofErr w:type="gramStart"/>
      <w:r w:rsidRPr="001546CA">
        <w:rPr>
          <w:rFonts w:ascii="Courier New" w:eastAsia="宋体" w:hAnsi="Courier New" w:cs="Courier New"/>
          <w:b/>
          <w:bCs/>
          <w:color w:val="0000FF"/>
          <w:sz w:val="20"/>
          <w:szCs w:val="20"/>
          <w:lang w:eastAsia="zh-CN"/>
        </w:rPr>
        <w:t>for</w:t>
      </w:r>
      <w:proofErr w:type="gramEnd"/>
      <w:r w:rsidRPr="001546CA">
        <w:rPr>
          <w:rFonts w:ascii="Courier New" w:eastAsia="宋体" w:hAnsi="Courier New" w:cs="Courier New"/>
          <w:color w:val="000000"/>
          <w:sz w:val="20"/>
          <w:szCs w:val="20"/>
          <w:lang w:eastAsia="zh-CN"/>
        </w:rPr>
        <w:t xml:space="preserve"> x from </w:t>
      </w:r>
      <w:proofErr w:type="spellStart"/>
      <w:r w:rsidRPr="001546CA">
        <w:rPr>
          <w:rFonts w:ascii="Courier New" w:eastAsia="宋体" w:hAnsi="Courier New" w:cs="Courier New"/>
          <w:color w:val="000000"/>
          <w:sz w:val="20"/>
          <w:szCs w:val="20"/>
          <w:lang w:eastAsia="zh-CN"/>
        </w:rPr>
        <w:t>edgex</w:t>
      </w:r>
      <w:proofErr w:type="spellEnd"/>
      <w:r w:rsidRPr="001546CA">
        <w:rPr>
          <w:rFonts w:ascii="Courier New" w:eastAsia="宋体" w:hAnsi="Courier New" w:cs="Courier New"/>
          <w:color w:val="000000"/>
          <w:sz w:val="20"/>
          <w:szCs w:val="20"/>
          <w:lang w:eastAsia="zh-CN"/>
        </w:rPr>
        <w:t xml:space="preserve"> to image width </w:t>
      </w:r>
      <w:r w:rsidRPr="001546CA">
        <w:rPr>
          <w:rFonts w:ascii="Courier New" w:eastAsia="宋体" w:hAnsi="Courier New" w:cs="Courier New"/>
          <w:b/>
          <w:bCs/>
          <w:color w:val="000080"/>
          <w:sz w:val="20"/>
          <w:szCs w:val="20"/>
          <w:lang w:eastAsia="zh-CN"/>
        </w:rPr>
        <w:t>-</w:t>
      </w:r>
      <w:r w:rsidRPr="001546CA">
        <w:rPr>
          <w:rFonts w:ascii="Courier New" w:eastAsia="宋体" w:hAnsi="Courier New" w:cs="Courier New"/>
          <w:color w:val="000000"/>
          <w:sz w:val="20"/>
          <w:szCs w:val="20"/>
          <w:lang w:eastAsia="zh-CN"/>
        </w:rPr>
        <w:t xml:space="preserve"> </w:t>
      </w:r>
      <w:proofErr w:type="spellStart"/>
      <w:r w:rsidRPr="001546CA">
        <w:rPr>
          <w:rFonts w:ascii="Courier New" w:eastAsia="宋体" w:hAnsi="Courier New" w:cs="Courier New"/>
          <w:color w:val="000000"/>
          <w:sz w:val="20"/>
          <w:szCs w:val="20"/>
          <w:lang w:eastAsia="zh-CN"/>
        </w:rPr>
        <w:t>edgex</w:t>
      </w:r>
      <w:proofErr w:type="spellEnd"/>
    </w:p>
    <w:p w14:paraId="2FA90AC5" w14:textId="77777777" w:rsidR="001546CA" w:rsidRPr="001546CA" w:rsidRDefault="001546CA" w:rsidP="001546CA">
      <w:pPr>
        <w:shd w:val="clear" w:color="auto" w:fill="FFFFFF"/>
        <w:spacing w:after="0" w:line="240" w:lineRule="auto"/>
        <w:jc w:val="left"/>
        <w:rPr>
          <w:rFonts w:ascii="Courier New" w:eastAsia="宋体" w:hAnsi="Courier New" w:cs="Courier New"/>
          <w:color w:val="000000"/>
          <w:sz w:val="20"/>
          <w:szCs w:val="20"/>
          <w:lang w:eastAsia="zh-CN"/>
        </w:rPr>
      </w:pPr>
      <w:r w:rsidRPr="001546CA">
        <w:rPr>
          <w:rFonts w:ascii="Courier New" w:eastAsia="宋体" w:hAnsi="Courier New" w:cs="Courier New"/>
          <w:color w:val="000000"/>
          <w:sz w:val="20"/>
          <w:szCs w:val="20"/>
          <w:lang w:eastAsia="zh-CN"/>
        </w:rPr>
        <w:t xml:space="preserve">       </w:t>
      </w:r>
      <w:proofErr w:type="gramStart"/>
      <w:r w:rsidRPr="001546CA">
        <w:rPr>
          <w:rFonts w:ascii="Courier New" w:eastAsia="宋体" w:hAnsi="Courier New" w:cs="Courier New"/>
          <w:b/>
          <w:bCs/>
          <w:color w:val="0000FF"/>
          <w:sz w:val="20"/>
          <w:szCs w:val="20"/>
          <w:lang w:eastAsia="zh-CN"/>
        </w:rPr>
        <w:t>for</w:t>
      </w:r>
      <w:proofErr w:type="gramEnd"/>
      <w:r w:rsidRPr="001546CA">
        <w:rPr>
          <w:rFonts w:ascii="Courier New" w:eastAsia="宋体" w:hAnsi="Courier New" w:cs="Courier New"/>
          <w:color w:val="000000"/>
          <w:sz w:val="20"/>
          <w:szCs w:val="20"/>
          <w:lang w:eastAsia="zh-CN"/>
        </w:rPr>
        <w:t xml:space="preserve"> y from </w:t>
      </w:r>
      <w:proofErr w:type="spellStart"/>
      <w:r w:rsidRPr="001546CA">
        <w:rPr>
          <w:rFonts w:ascii="Courier New" w:eastAsia="宋体" w:hAnsi="Courier New" w:cs="Courier New"/>
          <w:color w:val="000000"/>
          <w:sz w:val="20"/>
          <w:szCs w:val="20"/>
          <w:lang w:eastAsia="zh-CN"/>
        </w:rPr>
        <w:t>edgey</w:t>
      </w:r>
      <w:proofErr w:type="spellEnd"/>
      <w:r w:rsidRPr="001546CA">
        <w:rPr>
          <w:rFonts w:ascii="Courier New" w:eastAsia="宋体" w:hAnsi="Courier New" w:cs="Courier New"/>
          <w:color w:val="000000"/>
          <w:sz w:val="20"/>
          <w:szCs w:val="20"/>
          <w:lang w:eastAsia="zh-CN"/>
        </w:rPr>
        <w:t xml:space="preserve"> to image height </w:t>
      </w:r>
      <w:r w:rsidRPr="001546CA">
        <w:rPr>
          <w:rFonts w:ascii="Courier New" w:eastAsia="宋体" w:hAnsi="Courier New" w:cs="Courier New"/>
          <w:b/>
          <w:bCs/>
          <w:color w:val="000080"/>
          <w:sz w:val="20"/>
          <w:szCs w:val="20"/>
          <w:lang w:eastAsia="zh-CN"/>
        </w:rPr>
        <w:t>-</w:t>
      </w:r>
      <w:r w:rsidRPr="001546CA">
        <w:rPr>
          <w:rFonts w:ascii="Courier New" w:eastAsia="宋体" w:hAnsi="Courier New" w:cs="Courier New"/>
          <w:color w:val="000000"/>
          <w:sz w:val="20"/>
          <w:szCs w:val="20"/>
          <w:lang w:eastAsia="zh-CN"/>
        </w:rPr>
        <w:t xml:space="preserve"> </w:t>
      </w:r>
      <w:proofErr w:type="spellStart"/>
      <w:r w:rsidRPr="001546CA">
        <w:rPr>
          <w:rFonts w:ascii="Courier New" w:eastAsia="宋体" w:hAnsi="Courier New" w:cs="Courier New"/>
          <w:color w:val="000000"/>
          <w:sz w:val="20"/>
          <w:szCs w:val="20"/>
          <w:lang w:eastAsia="zh-CN"/>
        </w:rPr>
        <w:t>edgey</w:t>
      </w:r>
      <w:proofErr w:type="spellEnd"/>
    </w:p>
    <w:p w14:paraId="030F0335" w14:textId="77777777" w:rsidR="001546CA" w:rsidRPr="001546CA" w:rsidRDefault="001546CA" w:rsidP="001546CA">
      <w:pPr>
        <w:shd w:val="clear" w:color="auto" w:fill="FFFFFF"/>
        <w:spacing w:after="0" w:line="240" w:lineRule="auto"/>
        <w:jc w:val="left"/>
        <w:rPr>
          <w:rFonts w:ascii="Courier New" w:eastAsia="宋体" w:hAnsi="Courier New" w:cs="Courier New"/>
          <w:color w:val="000000"/>
          <w:sz w:val="20"/>
          <w:szCs w:val="20"/>
          <w:lang w:eastAsia="zh-CN"/>
        </w:rPr>
      </w:pPr>
      <w:r w:rsidRPr="001546CA">
        <w:rPr>
          <w:rFonts w:ascii="Courier New" w:eastAsia="宋体" w:hAnsi="Courier New" w:cs="Courier New"/>
          <w:color w:val="000000"/>
          <w:sz w:val="20"/>
          <w:szCs w:val="20"/>
          <w:lang w:eastAsia="zh-CN"/>
        </w:rPr>
        <w:t xml:space="preserve">           </w:t>
      </w:r>
      <w:proofErr w:type="spellStart"/>
      <w:r w:rsidRPr="001546CA">
        <w:rPr>
          <w:rFonts w:ascii="Courier New" w:eastAsia="宋体" w:hAnsi="Courier New" w:cs="Courier New"/>
          <w:color w:val="000000"/>
          <w:sz w:val="20"/>
          <w:szCs w:val="20"/>
          <w:lang w:eastAsia="zh-CN"/>
        </w:rPr>
        <w:t>i</w:t>
      </w:r>
      <w:proofErr w:type="spellEnd"/>
      <w:r w:rsidRPr="001546CA">
        <w:rPr>
          <w:rFonts w:ascii="Courier New" w:eastAsia="宋体" w:hAnsi="Courier New" w:cs="Courier New"/>
          <w:color w:val="000000"/>
          <w:sz w:val="20"/>
          <w:szCs w:val="20"/>
          <w:lang w:eastAsia="zh-CN"/>
        </w:rPr>
        <w:t xml:space="preserve"> </w:t>
      </w:r>
      <w:r w:rsidRPr="001546CA">
        <w:rPr>
          <w:rFonts w:ascii="Courier New" w:eastAsia="宋体" w:hAnsi="Courier New" w:cs="Courier New"/>
          <w:b/>
          <w:bCs/>
          <w:color w:val="000080"/>
          <w:sz w:val="20"/>
          <w:szCs w:val="20"/>
          <w:lang w:eastAsia="zh-CN"/>
        </w:rPr>
        <w:t>=</w:t>
      </w:r>
      <w:r w:rsidRPr="001546CA">
        <w:rPr>
          <w:rFonts w:ascii="Courier New" w:eastAsia="宋体" w:hAnsi="Courier New" w:cs="Courier New"/>
          <w:color w:val="000000"/>
          <w:sz w:val="20"/>
          <w:szCs w:val="20"/>
          <w:lang w:eastAsia="zh-CN"/>
        </w:rPr>
        <w:t xml:space="preserve"> </w:t>
      </w:r>
      <w:r w:rsidRPr="001546CA">
        <w:rPr>
          <w:rFonts w:ascii="Courier New" w:eastAsia="宋体" w:hAnsi="Courier New" w:cs="Courier New"/>
          <w:color w:val="FF8000"/>
          <w:sz w:val="20"/>
          <w:szCs w:val="20"/>
          <w:lang w:eastAsia="zh-CN"/>
        </w:rPr>
        <w:t>0</w:t>
      </w:r>
    </w:p>
    <w:p w14:paraId="71FAC159" w14:textId="77777777" w:rsidR="001546CA" w:rsidRPr="001546CA" w:rsidRDefault="001546CA" w:rsidP="001546CA">
      <w:pPr>
        <w:shd w:val="clear" w:color="auto" w:fill="FFFFFF"/>
        <w:spacing w:after="0" w:line="240" w:lineRule="auto"/>
        <w:jc w:val="left"/>
        <w:rPr>
          <w:rFonts w:ascii="Courier New" w:eastAsia="宋体" w:hAnsi="Courier New" w:cs="Courier New"/>
          <w:color w:val="000000"/>
          <w:sz w:val="20"/>
          <w:szCs w:val="20"/>
          <w:lang w:eastAsia="zh-CN"/>
        </w:rPr>
      </w:pPr>
      <w:r w:rsidRPr="001546CA">
        <w:rPr>
          <w:rFonts w:ascii="Courier New" w:eastAsia="宋体" w:hAnsi="Courier New" w:cs="Courier New"/>
          <w:color w:val="000000"/>
          <w:sz w:val="20"/>
          <w:szCs w:val="20"/>
          <w:lang w:eastAsia="zh-CN"/>
        </w:rPr>
        <w:t xml:space="preserve">           </w:t>
      </w:r>
      <w:proofErr w:type="gramStart"/>
      <w:r w:rsidRPr="001546CA">
        <w:rPr>
          <w:rFonts w:ascii="Courier New" w:eastAsia="宋体" w:hAnsi="Courier New" w:cs="Courier New"/>
          <w:b/>
          <w:bCs/>
          <w:color w:val="0000FF"/>
          <w:sz w:val="20"/>
          <w:szCs w:val="20"/>
          <w:lang w:eastAsia="zh-CN"/>
        </w:rPr>
        <w:t>for</w:t>
      </w:r>
      <w:proofErr w:type="gramEnd"/>
      <w:r w:rsidRPr="001546CA">
        <w:rPr>
          <w:rFonts w:ascii="Courier New" w:eastAsia="宋体" w:hAnsi="Courier New" w:cs="Courier New"/>
          <w:color w:val="000000"/>
          <w:sz w:val="20"/>
          <w:szCs w:val="20"/>
          <w:lang w:eastAsia="zh-CN"/>
        </w:rPr>
        <w:t xml:space="preserve"> </w:t>
      </w:r>
      <w:proofErr w:type="spellStart"/>
      <w:r w:rsidRPr="001546CA">
        <w:rPr>
          <w:rFonts w:ascii="Courier New" w:eastAsia="宋体" w:hAnsi="Courier New" w:cs="Courier New"/>
          <w:color w:val="000000"/>
          <w:sz w:val="20"/>
          <w:szCs w:val="20"/>
          <w:lang w:eastAsia="zh-CN"/>
        </w:rPr>
        <w:t>fx</w:t>
      </w:r>
      <w:proofErr w:type="spellEnd"/>
      <w:r w:rsidRPr="001546CA">
        <w:rPr>
          <w:rFonts w:ascii="Courier New" w:eastAsia="宋体" w:hAnsi="Courier New" w:cs="Courier New"/>
          <w:color w:val="000000"/>
          <w:sz w:val="20"/>
          <w:szCs w:val="20"/>
          <w:lang w:eastAsia="zh-CN"/>
        </w:rPr>
        <w:t xml:space="preserve"> from </w:t>
      </w:r>
      <w:r w:rsidRPr="001546CA">
        <w:rPr>
          <w:rFonts w:ascii="Courier New" w:eastAsia="宋体" w:hAnsi="Courier New" w:cs="Courier New"/>
          <w:color w:val="FF8000"/>
          <w:sz w:val="20"/>
          <w:szCs w:val="20"/>
          <w:lang w:eastAsia="zh-CN"/>
        </w:rPr>
        <w:t>0</w:t>
      </w:r>
      <w:r w:rsidRPr="001546CA">
        <w:rPr>
          <w:rFonts w:ascii="Courier New" w:eastAsia="宋体" w:hAnsi="Courier New" w:cs="Courier New"/>
          <w:color w:val="000000"/>
          <w:sz w:val="20"/>
          <w:szCs w:val="20"/>
          <w:lang w:eastAsia="zh-CN"/>
        </w:rPr>
        <w:t xml:space="preserve"> to window width</w:t>
      </w:r>
    </w:p>
    <w:p w14:paraId="3BD85CE9" w14:textId="77777777" w:rsidR="001546CA" w:rsidRPr="001546CA" w:rsidRDefault="001546CA" w:rsidP="001546CA">
      <w:pPr>
        <w:shd w:val="clear" w:color="auto" w:fill="FFFFFF"/>
        <w:spacing w:after="0" w:line="240" w:lineRule="auto"/>
        <w:jc w:val="left"/>
        <w:rPr>
          <w:rFonts w:ascii="Courier New" w:eastAsia="宋体" w:hAnsi="Courier New" w:cs="Courier New"/>
          <w:color w:val="000000"/>
          <w:sz w:val="20"/>
          <w:szCs w:val="20"/>
          <w:lang w:eastAsia="zh-CN"/>
        </w:rPr>
      </w:pPr>
      <w:r w:rsidRPr="001546CA">
        <w:rPr>
          <w:rFonts w:ascii="Courier New" w:eastAsia="宋体" w:hAnsi="Courier New" w:cs="Courier New"/>
          <w:color w:val="000000"/>
          <w:sz w:val="20"/>
          <w:szCs w:val="20"/>
          <w:lang w:eastAsia="zh-CN"/>
        </w:rPr>
        <w:t xml:space="preserve">               </w:t>
      </w:r>
      <w:proofErr w:type="gramStart"/>
      <w:r w:rsidRPr="001546CA">
        <w:rPr>
          <w:rFonts w:ascii="Courier New" w:eastAsia="宋体" w:hAnsi="Courier New" w:cs="Courier New"/>
          <w:b/>
          <w:bCs/>
          <w:color w:val="0000FF"/>
          <w:sz w:val="20"/>
          <w:szCs w:val="20"/>
          <w:lang w:eastAsia="zh-CN"/>
        </w:rPr>
        <w:t>for</w:t>
      </w:r>
      <w:proofErr w:type="gramEnd"/>
      <w:r w:rsidRPr="001546CA">
        <w:rPr>
          <w:rFonts w:ascii="Courier New" w:eastAsia="宋体" w:hAnsi="Courier New" w:cs="Courier New"/>
          <w:color w:val="000000"/>
          <w:sz w:val="20"/>
          <w:szCs w:val="20"/>
          <w:lang w:eastAsia="zh-CN"/>
        </w:rPr>
        <w:t xml:space="preserve"> </w:t>
      </w:r>
      <w:proofErr w:type="spellStart"/>
      <w:r w:rsidRPr="001546CA">
        <w:rPr>
          <w:rFonts w:ascii="Courier New" w:eastAsia="宋体" w:hAnsi="Courier New" w:cs="Courier New"/>
          <w:color w:val="000000"/>
          <w:sz w:val="20"/>
          <w:szCs w:val="20"/>
          <w:lang w:eastAsia="zh-CN"/>
        </w:rPr>
        <w:t>fy</w:t>
      </w:r>
      <w:proofErr w:type="spellEnd"/>
      <w:r w:rsidRPr="001546CA">
        <w:rPr>
          <w:rFonts w:ascii="Courier New" w:eastAsia="宋体" w:hAnsi="Courier New" w:cs="Courier New"/>
          <w:color w:val="000000"/>
          <w:sz w:val="20"/>
          <w:szCs w:val="20"/>
          <w:lang w:eastAsia="zh-CN"/>
        </w:rPr>
        <w:t xml:space="preserve"> from </w:t>
      </w:r>
      <w:r w:rsidRPr="001546CA">
        <w:rPr>
          <w:rFonts w:ascii="Courier New" w:eastAsia="宋体" w:hAnsi="Courier New" w:cs="Courier New"/>
          <w:color w:val="FF8000"/>
          <w:sz w:val="20"/>
          <w:szCs w:val="20"/>
          <w:lang w:eastAsia="zh-CN"/>
        </w:rPr>
        <w:t>0</w:t>
      </w:r>
      <w:r w:rsidRPr="001546CA">
        <w:rPr>
          <w:rFonts w:ascii="Courier New" w:eastAsia="宋体" w:hAnsi="Courier New" w:cs="Courier New"/>
          <w:color w:val="000000"/>
          <w:sz w:val="20"/>
          <w:szCs w:val="20"/>
          <w:lang w:eastAsia="zh-CN"/>
        </w:rPr>
        <w:t xml:space="preserve"> to window height</w:t>
      </w:r>
    </w:p>
    <w:p w14:paraId="76711E7F" w14:textId="77777777" w:rsidR="001546CA" w:rsidRPr="001546CA" w:rsidRDefault="001546CA" w:rsidP="001546CA">
      <w:pPr>
        <w:shd w:val="clear" w:color="auto" w:fill="FFFFFF"/>
        <w:spacing w:after="0" w:line="240" w:lineRule="auto"/>
        <w:jc w:val="left"/>
        <w:rPr>
          <w:rFonts w:ascii="Courier New" w:eastAsia="宋体" w:hAnsi="Courier New" w:cs="Courier New"/>
          <w:color w:val="000000"/>
          <w:sz w:val="20"/>
          <w:szCs w:val="20"/>
          <w:lang w:eastAsia="zh-CN"/>
        </w:rPr>
      </w:pPr>
      <w:r w:rsidRPr="001546CA">
        <w:rPr>
          <w:rFonts w:ascii="Courier New" w:eastAsia="宋体" w:hAnsi="Courier New" w:cs="Courier New"/>
          <w:color w:val="000000"/>
          <w:sz w:val="20"/>
          <w:szCs w:val="20"/>
          <w:lang w:eastAsia="zh-CN"/>
        </w:rPr>
        <w:t xml:space="preserve">                   </w:t>
      </w:r>
      <w:proofErr w:type="gramStart"/>
      <w:r w:rsidRPr="001546CA">
        <w:rPr>
          <w:rFonts w:ascii="Courier New" w:eastAsia="宋体" w:hAnsi="Courier New" w:cs="Courier New"/>
          <w:color w:val="000000"/>
          <w:sz w:val="20"/>
          <w:szCs w:val="20"/>
          <w:lang w:eastAsia="zh-CN"/>
        </w:rPr>
        <w:t>window</w:t>
      </w:r>
      <w:r w:rsidRPr="001546CA">
        <w:rPr>
          <w:rFonts w:ascii="Courier New" w:eastAsia="宋体" w:hAnsi="Courier New" w:cs="Courier New"/>
          <w:b/>
          <w:bCs/>
          <w:color w:val="000080"/>
          <w:sz w:val="20"/>
          <w:szCs w:val="20"/>
          <w:lang w:eastAsia="zh-CN"/>
        </w:rPr>
        <w:t>[</w:t>
      </w:r>
      <w:proofErr w:type="spellStart"/>
      <w:proofErr w:type="gramEnd"/>
      <w:r w:rsidRPr="001546CA">
        <w:rPr>
          <w:rFonts w:ascii="Courier New" w:eastAsia="宋体" w:hAnsi="Courier New" w:cs="Courier New"/>
          <w:color w:val="000000"/>
          <w:sz w:val="20"/>
          <w:szCs w:val="20"/>
          <w:lang w:eastAsia="zh-CN"/>
        </w:rPr>
        <w:t>i</w:t>
      </w:r>
      <w:proofErr w:type="spellEnd"/>
      <w:r w:rsidRPr="001546CA">
        <w:rPr>
          <w:rFonts w:ascii="Courier New" w:eastAsia="宋体" w:hAnsi="Courier New" w:cs="Courier New"/>
          <w:b/>
          <w:bCs/>
          <w:color w:val="000080"/>
          <w:sz w:val="20"/>
          <w:szCs w:val="20"/>
          <w:lang w:eastAsia="zh-CN"/>
        </w:rPr>
        <w:t>]</w:t>
      </w:r>
      <w:r w:rsidRPr="001546CA">
        <w:rPr>
          <w:rFonts w:ascii="Courier New" w:eastAsia="宋体" w:hAnsi="Courier New" w:cs="Courier New"/>
          <w:color w:val="000000"/>
          <w:sz w:val="20"/>
          <w:szCs w:val="20"/>
          <w:lang w:eastAsia="zh-CN"/>
        </w:rPr>
        <w:t xml:space="preserve"> </w:t>
      </w:r>
      <w:r w:rsidRPr="001546CA">
        <w:rPr>
          <w:rFonts w:ascii="Courier New" w:eastAsia="宋体" w:hAnsi="Courier New" w:cs="Courier New"/>
          <w:b/>
          <w:bCs/>
          <w:color w:val="000080"/>
          <w:sz w:val="20"/>
          <w:szCs w:val="20"/>
          <w:lang w:eastAsia="zh-CN"/>
        </w:rPr>
        <w:t>:=</w:t>
      </w:r>
      <w:r w:rsidRPr="001546CA">
        <w:rPr>
          <w:rFonts w:ascii="Courier New" w:eastAsia="宋体" w:hAnsi="Courier New" w:cs="Courier New"/>
          <w:color w:val="000000"/>
          <w:sz w:val="20"/>
          <w:szCs w:val="20"/>
          <w:lang w:eastAsia="zh-CN"/>
        </w:rPr>
        <w:t xml:space="preserve"> </w:t>
      </w:r>
      <w:proofErr w:type="spellStart"/>
      <w:r w:rsidRPr="001546CA">
        <w:rPr>
          <w:rFonts w:ascii="Courier New" w:eastAsia="宋体" w:hAnsi="Courier New" w:cs="Courier New"/>
          <w:color w:val="000000"/>
          <w:sz w:val="20"/>
          <w:szCs w:val="20"/>
          <w:lang w:eastAsia="zh-CN"/>
        </w:rPr>
        <w:t>inputPixelValue</w:t>
      </w:r>
      <w:proofErr w:type="spellEnd"/>
      <w:r w:rsidRPr="001546CA">
        <w:rPr>
          <w:rFonts w:ascii="Courier New" w:eastAsia="宋体" w:hAnsi="Courier New" w:cs="Courier New"/>
          <w:b/>
          <w:bCs/>
          <w:color w:val="000080"/>
          <w:sz w:val="20"/>
          <w:szCs w:val="20"/>
          <w:lang w:eastAsia="zh-CN"/>
        </w:rPr>
        <w:t>[</w:t>
      </w:r>
      <w:r w:rsidRPr="001546CA">
        <w:rPr>
          <w:rFonts w:ascii="Courier New" w:eastAsia="宋体" w:hAnsi="Courier New" w:cs="Courier New"/>
          <w:color w:val="000000"/>
          <w:sz w:val="20"/>
          <w:szCs w:val="20"/>
          <w:lang w:eastAsia="zh-CN"/>
        </w:rPr>
        <w:t xml:space="preserve">x </w:t>
      </w:r>
      <w:r w:rsidRPr="001546CA">
        <w:rPr>
          <w:rFonts w:ascii="Courier New" w:eastAsia="宋体" w:hAnsi="Courier New" w:cs="Courier New"/>
          <w:b/>
          <w:bCs/>
          <w:color w:val="000080"/>
          <w:sz w:val="20"/>
          <w:szCs w:val="20"/>
          <w:lang w:eastAsia="zh-CN"/>
        </w:rPr>
        <w:t>+</w:t>
      </w:r>
      <w:r w:rsidRPr="001546CA">
        <w:rPr>
          <w:rFonts w:ascii="Courier New" w:eastAsia="宋体" w:hAnsi="Courier New" w:cs="Courier New"/>
          <w:color w:val="000000"/>
          <w:sz w:val="20"/>
          <w:szCs w:val="20"/>
          <w:lang w:eastAsia="zh-CN"/>
        </w:rPr>
        <w:t xml:space="preserve"> </w:t>
      </w:r>
      <w:proofErr w:type="spellStart"/>
      <w:r w:rsidRPr="001546CA">
        <w:rPr>
          <w:rFonts w:ascii="Courier New" w:eastAsia="宋体" w:hAnsi="Courier New" w:cs="Courier New"/>
          <w:color w:val="000000"/>
          <w:sz w:val="20"/>
          <w:szCs w:val="20"/>
          <w:lang w:eastAsia="zh-CN"/>
        </w:rPr>
        <w:t>fx</w:t>
      </w:r>
      <w:proofErr w:type="spellEnd"/>
      <w:r w:rsidRPr="001546CA">
        <w:rPr>
          <w:rFonts w:ascii="Courier New" w:eastAsia="宋体" w:hAnsi="Courier New" w:cs="Courier New"/>
          <w:color w:val="000000"/>
          <w:sz w:val="20"/>
          <w:szCs w:val="20"/>
          <w:lang w:eastAsia="zh-CN"/>
        </w:rPr>
        <w:t xml:space="preserve"> </w:t>
      </w:r>
      <w:r w:rsidRPr="001546CA">
        <w:rPr>
          <w:rFonts w:ascii="Courier New" w:eastAsia="宋体" w:hAnsi="Courier New" w:cs="Courier New"/>
          <w:b/>
          <w:bCs/>
          <w:color w:val="000080"/>
          <w:sz w:val="20"/>
          <w:szCs w:val="20"/>
          <w:lang w:eastAsia="zh-CN"/>
        </w:rPr>
        <w:t>-</w:t>
      </w:r>
      <w:r w:rsidRPr="001546CA">
        <w:rPr>
          <w:rFonts w:ascii="Courier New" w:eastAsia="宋体" w:hAnsi="Courier New" w:cs="Courier New"/>
          <w:color w:val="000000"/>
          <w:sz w:val="20"/>
          <w:szCs w:val="20"/>
          <w:lang w:eastAsia="zh-CN"/>
        </w:rPr>
        <w:t xml:space="preserve"> </w:t>
      </w:r>
      <w:proofErr w:type="spellStart"/>
      <w:r w:rsidRPr="001546CA">
        <w:rPr>
          <w:rFonts w:ascii="Courier New" w:eastAsia="宋体" w:hAnsi="Courier New" w:cs="Courier New"/>
          <w:color w:val="000000"/>
          <w:sz w:val="20"/>
          <w:szCs w:val="20"/>
          <w:lang w:eastAsia="zh-CN"/>
        </w:rPr>
        <w:t>edgex</w:t>
      </w:r>
      <w:proofErr w:type="spellEnd"/>
      <w:r w:rsidRPr="001546CA">
        <w:rPr>
          <w:rFonts w:ascii="Courier New" w:eastAsia="宋体" w:hAnsi="Courier New" w:cs="Courier New"/>
          <w:b/>
          <w:bCs/>
          <w:color w:val="000080"/>
          <w:sz w:val="20"/>
          <w:szCs w:val="20"/>
          <w:lang w:eastAsia="zh-CN"/>
        </w:rPr>
        <w:t>][</w:t>
      </w:r>
      <w:r w:rsidRPr="001546CA">
        <w:rPr>
          <w:rFonts w:ascii="Courier New" w:eastAsia="宋体" w:hAnsi="Courier New" w:cs="Courier New"/>
          <w:color w:val="000000"/>
          <w:sz w:val="20"/>
          <w:szCs w:val="20"/>
          <w:lang w:eastAsia="zh-CN"/>
        </w:rPr>
        <w:t xml:space="preserve">y </w:t>
      </w:r>
      <w:r w:rsidRPr="001546CA">
        <w:rPr>
          <w:rFonts w:ascii="Courier New" w:eastAsia="宋体" w:hAnsi="Courier New" w:cs="Courier New"/>
          <w:b/>
          <w:bCs/>
          <w:color w:val="000080"/>
          <w:sz w:val="20"/>
          <w:szCs w:val="20"/>
          <w:lang w:eastAsia="zh-CN"/>
        </w:rPr>
        <w:t>+</w:t>
      </w:r>
      <w:r w:rsidRPr="001546CA">
        <w:rPr>
          <w:rFonts w:ascii="Courier New" w:eastAsia="宋体" w:hAnsi="Courier New" w:cs="Courier New"/>
          <w:color w:val="000000"/>
          <w:sz w:val="20"/>
          <w:szCs w:val="20"/>
          <w:lang w:eastAsia="zh-CN"/>
        </w:rPr>
        <w:t xml:space="preserve"> </w:t>
      </w:r>
      <w:proofErr w:type="spellStart"/>
      <w:r w:rsidRPr="001546CA">
        <w:rPr>
          <w:rFonts w:ascii="Courier New" w:eastAsia="宋体" w:hAnsi="Courier New" w:cs="Courier New"/>
          <w:color w:val="000000"/>
          <w:sz w:val="20"/>
          <w:szCs w:val="20"/>
          <w:lang w:eastAsia="zh-CN"/>
        </w:rPr>
        <w:t>fy</w:t>
      </w:r>
      <w:proofErr w:type="spellEnd"/>
      <w:r w:rsidRPr="001546CA">
        <w:rPr>
          <w:rFonts w:ascii="Courier New" w:eastAsia="宋体" w:hAnsi="Courier New" w:cs="Courier New"/>
          <w:color w:val="000000"/>
          <w:sz w:val="20"/>
          <w:szCs w:val="20"/>
          <w:lang w:eastAsia="zh-CN"/>
        </w:rPr>
        <w:t xml:space="preserve"> </w:t>
      </w:r>
      <w:r w:rsidRPr="001546CA">
        <w:rPr>
          <w:rFonts w:ascii="Courier New" w:eastAsia="宋体" w:hAnsi="Courier New" w:cs="Courier New"/>
          <w:b/>
          <w:bCs/>
          <w:color w:val="000080"/>
          <w:sz w:val="20"/>
          <w:szCs w:val="20"/>
          <w:lang w:eastAsia="zh-CN"/>
        </w:rPr>
        <w:t>-</w:t>
      </w:r>
      <w:r w:rsidRPr="001546CA">
        <w:rPr>
          <w:rFonts w:ascii="Courier New" w:eastAsia="宋体" w:hAnsi="Courier New" w:cs="Courier New"/>
          <w:color w:val="000000"/>
          <w:sz w:val="20"/>
          <w:szCs w:val="20"/>
          <w:lang w:eastAsia="zh-CN"/>
        </w:rPr>
        <w:t xml:space="preserve"> </w:t>
      </w:r>
      <w:proofErr w:type="spellStart"/>
      <w:r w:rsidRPr="001546CA">
        <w:rPr>
          <w:rFonts w:ascii="Courier New" w:eastAsia="宋体" w:hAnsi="Courier New" w:cs="Courier New"/>
          <w:color w:val="000000"/>
          <w:sz w:val="20"/>
          <w:szCs w:val="20"/>
          <w:lang w:eastAsia="zh-CN"/>
        </w:rPr>
        <w:t>edgey</w:t>
      </w:r>
      <w:proofErr w:type="spellEnd"/>
      <w:r w:rsidRPr="001546CA">
        <w:rPr>
          <w:rFonts w:ascii="Courier New" w:eastAsia="宋体" w:hAnsi="Courier New" w:cs="Courier New"/>
          <w:b/>
          <w:bCs/>
          <w:color w:val="000080"/>
          <w:sz w:val="20"/>
          <w:szCs w:val="20"/>
          <w:lang w:eastAsia="zh-CN"/>
        </w:rPr>
        <w:t>]</w:t>
      </w:r>
    </w:p>
    <w:p w14:paraId="6CABF5C1" w14:textId="77777777" w:rsidR="001546CA" w:rsidRPr="001546CA" w:rsidRDefault="001546CA" w:rsidP="001546CA">
      <w:pPr>
        <w:shd w:val="clear" w:color="auto" w:fill="FFFFFF"/>
        <w:spacing w:after="0" w:line="240" w:lineRule="auto"/>
        <w:jc w:val="left"/>
        <w:rPr>
          <w:rFonts w:ascii="Courier New" w:eastAsia="宋体" w:hAnsi="Courier New" w:cs="Courier New"/>
          <w:color w:val="000000"/>
          <w:sz w:val="20"/>
          <w:szCs w:val="20"/>
          <w:lang w:eastAsia="zh-CN"/>
        </w:rPr>
      </w:pPr>
      <w:r w:rsidRPr="001546CA">
        <w:rPr>
          <w:rFonts w:ascii="Courier New" w:eastAsia="宋体" w:hAnsi="Courier New" w:cs="Courier New"/>
          <w:color w:val="000000"/>
          <w:sz w:val="20"/>
          <w:szCs w:val="20"/>
          <w:lang w:eastAsia="zh-CN"/>
        </w:rPr>
        <w:t xml:space="preserve">                   </w:t>
      </w:r>
      <w:proofErr w:type="spellStart"/>
      <w:proofErr w:type="gramStart"/>
      <w:r w:rsidRPr="001546CA">
        <w:rPr>
          <w:rFonts w:ascii="Courier New" w:eastAsia="宋体" w:hAnsi="Courier New" w:cs="Courier New"/>
          <w:color w:val="000000"/>
          <w:sz w:val="20"/>
          <w:szCs w:val="20"/>
          <w:lang w:eastAsia="zh-CN"/>
        </w:rPr>
        <w:t>i</w:t>
      </w:r>
      <w:proofErr w:type="spellEnd"/>
      <w:proofErr w:type="gramEnd"/>
      <w:r w:rsidRPr="001546CA">
        <w:rPr>
          <w:rFonts w:ascii="Courier New" w:eastAsia="宋体" w:hAnsi="Courier New" w:cs="Courier New"/>
          <w:color w:val="000000"/>
          <w:sz w:val="20"/>
          <w:szCs w:val="20"/>
          <w:lang w:eastAsia="zh-CN"/>
        </w:rPr>
        <w:t xml:space="preserve"> </w:t>
      </w:r>
      <w:r w:rsidRPr="001546CA">
        <w:rPr>
          <w:rFonts w:ascii="Courier New" w:eastAsia="宋体" w:hAnsi="Courier New" w:cs="Courier New"/>
          <w:b/>
          <w:bCs/>
          <w:color w:val="000080"/>
          <w:sz w:val="20"/>
          <w:szCs w:val="20"/>
          <w:lang w:eastAsia="zh-CN"/>
        </w:rPr>
        <w:t>:=</w:t>
      </w:r>
      <w:r w:rsidRPr="001546CA">
        <w:rPr>
          <w:rFonts w:ascii="Courier New" w:eastAsia="宋体" w:hAnsi="Courier New" w:cs="Courier New"/>
          <w:color w:val="000000"/>
          <w:sz w:val="20"/>
          <w:szCs w:val="20"/>
          <w:lang w:eastAsia="zh-CN"/>
        </w:rPr>
        <w:t xml:space="preserve"> </w:t>
      </w:r>
      <w:proofErr w:type="spellStart"/>
      <w:r w:rsidRPr="001546CA">
        <w:rPr>
          <w:rFonts w:ascii="Courier New" w:eastAsia="宋体" w:hAnsi="Courier New" w:cs="Courier New"/>
          <w:color w:val="000000"/>
          <w:sz w:val="20"/>
          <w:szCs w:val="20"/>
          <w:lang w:eastAsia="zh-CN"/>
        </w:rPr>
        <w:t>i</w:t>
      </w:r>
      <w:proofErr w:type="spellEnd"/>
      <w:r w:rsidRPr="001546CA">
        <w:rPr>
          <w:rFonts w:ascii="Courier New" w:eastAsia="宋体" w:hAnsi="Courier New" w:cs="Courier New"/>
          <w:color w:val="000000"/>
          <w:sz w:val="20"/>
          <w:szCs w:val="20"/>
          <w:lang w:eastAsia="zh-CN"/>
        </w:rPr>
        <w:t xml:space="preserve"> </w:t>
      </w:r>
      <w:r w:rsidRPr="001546CA">
        <w:rPr>
          <w:rFonts w:ascii="Courier New" w:eastAsia="宋体" w:hAnsi="Courier New" w:cs="Courier New"/>
          <w:b/>
          <w:bCs/>
          <w:color w:val="000080"/>
          <w:sz w:val="20"/>
          <w:szCs w:val="20"/>
          <w:lang w:eastAsia="zh-CN"/>
        </w:rPr>
        <w:t>+</w:t>
      </w:r>
      <w:r w:rsidRPr="001546CA">
        <w:rPr>
          <w:rFonts w:ascii="Courier New" w:eastAsia="宋体" w:hAnsi="Courier New" w:cs="Courier New"/>
          <w:color w:val="000000"/>
          <w:sz w:val="20"/>
          <w:szCs w:val="20"/>
          <w:lang w:eastAsia="zh-CN"/>
        </w:rPr>
        <w:t xml:space="preserve"> </w:t>
      </w:r>
      <w:r w:rsidRPr="001546CA">
        <w:rPr>
          <w:rFonts w:ascii="Courier New" w:eastAsia="宋体" w:hAnsi="Courier New" w:cs="Courier New"/>
          <w:color w:val="FF8000"/>
          <w:sz w:val="20"/>
          <w:szCs w:val="20"/>
          <w:lang w:eastAsia="zh-CN"/>
        </w:rPr>
        <w:t>1</w:t>
      </w:r>
    </w:p>
    <w:p w14:paraId="1BFFE4A0" w14:textId="77777777" w:rsidR="001546CA" w:rsidRPr="001546CA" w:rsidRDefault="001546CA" w:rsidP="001546CA">
      <w:pPr>
        <w:shd w:val="clear" w:color="auto" w:fill="FFFFFF"/>
        <w:spacing w:after="0" w:line="240" w:lineRule="auto"/>
        <w:jc w:val="left"/>
        <w:rPr>
          <w:rFonts w:ascii="Courier New" w:eastAsia="宋体" w:hAnsi="Courier New" w:cs="Courier New"/>
          <w:color w:val="000000"/>
          <w:sz w:val="20"/>
          <w:szCs w:val="20"/>
          <w:lang w:eastAsia="zh-CN"/>
        </w:rPr>
      </w:pPr>
      <w:r w:rsidRPr="001546CA">
        <w:rPr>
          <w:rFonts w:ascii="Courier New" w:eastAsia="宋体" w:hAnsi="Courier New" w:cs="Courier New"/>
          <w:color w:val="000000"/>
          <w:sz w:val="20"/>
          <w:szCs w:val="20"/>
          <w:lang w:eastAsia="zh-CN"/>
        </w:rPr>
        <w:t xml:space="preserve">           </w:t>
      </w:r>
      <w:proofErr w:type="gramStart"/>
      <w:r w:rsidRPr="001546CA">
        <w:rPr>
          <w:rFonts w:ascii="Courier New" w:eastAsia="宋体" w:hAnsi="Courier New" w:cs="Courier New"/>
          <w:color w:val="000000"/>
          <w:sz w:val="20"/>
          <w:szCs w:val="20"/>
          <w:lang w:eastAsia="zh-CN"/>
        </w:rPr>
        <w:t>sort</w:t>
      </w:r>
      <w:proofErr w:type="gramEnd"/>
      <w:r w:rsidRPr="001546CA">
        <w:rPr>
          <w:rFonts w:ascii="Courier New" w:eastAsia="宋体" w:hAnsi="Courier New" w:cs="Courier New"/>
          <w:color w:val="000000"/>
          <w:sz w:val="20"/>
          <w:szCs w:val="20"/>
          <w:lang w:eastAsia="zh-CN"/>
        </w:rPr>
        <w:t xml:space="preserve"> entries in window</w:t>
      </w:r>
      <w:r w:rsidRPr="001546CA">
        <w:rPr>
          <w:rFonts w:ascii="Courier New" w:eastAsia="宋体" w:hAnsi="Courier New" w:cs="Courier New"/>
          <w:b/>
          <w:bCs/>
          <w:color w:val="000080"/>
          <w:sz w:val="20"/>
          <w:szCs w:val="20"/>
          <w:lang w:eastAsia="zh-CN"/>
        </w:rPr>
        <w:t>[]</w:t>
      </w:r>
    </w:p>
    <w:p w14:paraId="42F29D2D" w14:textId="32368D0B" w:rsidR="001546CA" w:rsidRPr="001546CA" w:rsidRDefault="001546CA" w:rsidP="001546CA">
      <w:pPr>
        <w:shd w:val="clear" w:color="auto" w:fill="FFFFFF"/>
        <w:spacing w:after="0" w:line="240" w:lineRule="auto"/>
        <w:jc w:val="left"/>
        <w:rPr>
          <w:rFonts w:ascii="宋体" w:eastAsia="宋体" w:hAnsi="宋体" w:cs="宋体"/>
          <w:lang w:eastAsia="zh-CN"/>
        </w:rPr>
      </w:pPr>
      <w:r w:rsidRPr="001546CA">
        <w:rPr>
          <w:rFonts w:ascii="Courier New" w:eastAsia="宋体" w:hAnsi="Courier New" w:cs="Courier New"/>
          <w:color w:val="000000"/>
          <w:sz w:val="20"/>
          <w:szCs w:val="20"/>
          <w:lang w:eastAsia="zh-CN"/>
        </w:rPr>
        <w:lastRenderedPageBreak/>
        <w:t xml:space="preserve">           </w:t>
      </w:r>
      <w:proofErr w:type="spellStart"/>
      <w:proofErr w:type="gramStart"/>
      <w:r w:rsidRPr="001546CA">
        <w:rPr>
          <w:rFonts w:ascii="Courier New" w:eastAsia="宋体" w:hAnsi="Courier New" w:cs="Courier New"/>
          <w:color w:val="000000"/>
          <w:sz w:val="20"/>
          <w:szCs w:val="20"/>
          <w:lang w:eastAsia="zh-CN"/>
        </w:rPr>
        <w:t>outputPixelValue</w:t>
      </w:r>
      <w:proofErr w:type="spellEnd"/>
      <w:r w:rsidRPr="001546CA">
        <w:rPr>
          <w:rFonts w:ascii="Courier New" w:eastAsia="宋体" w:hAnsi="Courier New" w:cs="Courier New"/>
          <w:b/>
          <w:bCs/>
          <w:color w:val="000080"/>
          <w:sz w:val="20"/>
          <w:szCs w:val="20"/>
          <w:lang w:eastAsia="zh-CN"/>
        </w:rPr>
        <w:t>[</w:t>
      </w:r>
      <w:proofErr w:type="gramEnd"/>
      <w:r w:rsidRPr="001546CA">
        <w:rPr>
          <w:rFonts w:ascii="Courier New" w:eastAsia="宋体" w:hAnsi="Courier New" w:cs="Courier New"/>
          <w:color w:val="000000"/>
          <w:sz w:val="20"/>
          <w:szCs w:val="20"/>
          <w:lang w:eastAsia="zh-CN"/>
        </w:rPr>
        <w:t>x</w:t>
      </w:r>
      <w:r w:rsidRPr="001546CA">
        <w:rPr>
          <w:rFonts w:ascii="Courier New" w:eastAsia="宋体" w:hAnsi="Courier New" w:cs="Courier New"/>
          <w:b/>
          <w:bCs/>
          <w:color w:val="000080"/>
          <w:sz w:val="20"/>
          <w:szCs w:val="20"/>
          <w:lang w:eastAsia="zh-CN"/>
        </w:rPr>
        <w:t>][</w:t>
      </w:r>
      <w:r w:rsidRPr="001546CA">
        <w:rPr>
          <w:rFonts w:ascii="Courier New" w:eastAsia="宋体" w:hAnsi="Courier New" w:cs="Courier New"/>
          <w:color w:val="000000"/>
          <w:sz w:val="20"/>
          <w:szCs w:val="20"/>
          <w:lang w:eastAsia="zh-CN"/>
        </w:rPr>
        <w:t>y</w:t>
      </w:r>
      <w:r w:rsidRPr="001546CA">
        <w:rPr>
          <w:rFonts w:ascii="Courier New" w:eastAsia="宋体" w:hAnsi="Courier New" w:cs="Courier New"/>
          <w:b/>
          <w:bCs/>
          <w:color w:val="000080"/>
          <w:sz w:val="20"/>
          <w:szCs w:val="20"/>
          <w:lang w:eastAsia="zh-CN"/>
        </w:rPr>
        <w:t>]</w:t>
      </w:r>
      <w:r w:rsidRPr="001546CA">
        <w:rPr>
          <w:rFonts w:ascii="Courier New" w:eastAsia="宋体" w:hAnsi="Courier New" w:cs="Courier New"/>
          <w:color w:val="000000"/>
          <w:sz w:val="20"/>
          <w:szCs w:val="20"/>
          <w:lang w:eastAsia="zh-CN"/>
        </w:rPr>
        <w:t xml:space="preserve"> </w:t>
      </w:r>
      <w:r w:rsidRPr="001546CA">
        <w:rPr>
          <w:rFonts w:ascii="Courier New" w:eastAsia="宋体" w:hAnsi="Courier New" w:cs="Courier New"/>
          <w:b/>
          <w:bCs/>
          <w:color w:val="000080"/>
          <w:sz w:val="20"/>
          <w:szCs w:val="20"/>
          <w:lang w:eastAsia="zh-CN"/>
        </w:rPr>
        <w:t>:=</w:t>
      </w:r>
      <w:r w:rsidRPr="001546CA">
        <w:rPr>
          <w:rFonts w:ascii="Courier New" w:eastAsia="宋体" w:hAnsi="Courier New" w:cs="Courier New"/>
          <w:color w:val="000000"/>
          <w:sz w:val="20"/>
          <w:szCs w:val="20"/>
          <w:lang w:eastAsia="zh-CN"/>
        </w:rPr>
        <w:t xml:space="preserve"> window</w:t>
      </w:r>
      <w:r w:rsidRPr="001546CA">
        <w:rPr>
          <w:rFonts w:ascii="Courier New" w:eastAsia="宋体" w:hAnsi="Courier New" w:cs="Courier New"/>
          <w:b/>
          <w:bCs/>
          <w:color w:val="000080"/>
          <w:sz w:val="20"/>
          <w:szCs w:val="20"/>
          <w:lang w:eastAsia="zh-CN"/>
        </w:rPr>
        <w:t>[</w:t>
      </w:r>
      <w:r w:rsidRPr="001546CA">
        <w:rPr>
          <w:rFonts w:ascii="Courier New" w:eastAsia="宋体" w:hAnsi="Courier New" w:cs="Courier New"/>
          <w:color w:val="000000"/>
          <w:sz w:val="20"/>
          <w:szCs w:val="20"/>
          <w:lang w:eastAsia="zh-CN"/>
        </w:rPr>
        <w:t xml:space="preserve">window width </w:t>
      </w:r>
      <w:r w:rsidRPr="001546CA">
        <w:rPr>
          <w:rFonts w:ascii="Courier New" w:eastAsia="宋体" w:hAnsi="Courier New" w:cs="Courier New"/>
          <w:b/>
          <w:bCs/>
          <w:color w:val="000080"/>
          <w:sz w:val="20"/>
          <w:szCs w:val="20"/>
          <w:lang w:eastAsia="zh-CN"/>
        </w:rPr>
        <w:t>*</w:t>
      </w:r>
      <w:r w:rsidRPr="001546CA">
        <w:rPr>
          <w:rFonts w:ascii="Courier New" w:eastAsia="宋体" w:hAnsi="Courier New" w:cs="Courier New"/>
          <w:color w:val="000000"/>
          <w:sz w:val="20"/>
          <w:szCs w:val="20"/>
          <w:lang w:eastAsia="zh-CN"/>
        </w:rPr>
        <w:t xml:space="preserve"> window height </w:t>
      </w:r>
      <w:r w:rsidRPr="001546CA">
        <w:rPr>
          <w:rFonts w:ascii="Courier New" w:eastAsia="宋体" w:hAnsi="Courier New" w:cs="Courier New"/>
          <w:b/>
          <w:bCs/>
          <w:color w:val="000080"/>
          <w:sz w:val="20"/>
          <w:szCs w:val="20"/>
          <w:lang w:eastAsia="zh-CN"/>
        </w:rPr>
        <w:t>/</w:t>
      </w:r>
      <w:r w:rsidRPr="001546CA">
        <w:rPr>
          <w:rFonts w:ascii="Courier New" w:eastAsia="宋体" w:hAnsi="Courier New" w:cs="Courier New"/>
          <w:color w:val="000000"/>
          <w:sz w:val="20"/>
          <w:szCs w:val="20"/>
          <w:lang w:eastAsia="zh-CN"/>
        </w:rPr>
        <w:t xml:space="preserve"> </w:t>
      </w:r>
      <w:r w:rsidRPr="001546CA">
        <w:rPr>
          <w:rFonts w:ascii="Courier New" w:eastAsia="宋体" w:hAnsi="Courier New" w:cs="Courier New"/>
          <w:color w:val="FF8000"/>
          <w:sz w:val="20"/>
          <w:szCs w:val="20"/>
          <w:lang w:eastAsia="zh-CN"/>
        </w:rPr>
        <w:t>2</w:t>
      </w:r>
      <w:r w:rsidRPr="001546CA">
        <w:rPr>
          <w:rFonts w:ascii="Courier New" w:eastAsia="宋体" w:hAnsi="Courier New" w:cs="Courier New"/>
          <w:b/>
          <w:bCs/>
          <w:color w:val="000080"/>
          <w:sz w:val="20"/>
          <w:szCs w:val="20"/>
          <w:lang w:eastAsia="zh-CN"/>
        </w:rPr>
        <w:t>]</w:t>
      </w:r>
    </w:p>
    <w:p w14:paraId="59AE0FDB" w14:textId="71CD9BC3" w:rsidR="0048149F" w:rsidRPr="00DD5F62" w:rsidRDefault="001546CA" w:rsidP="000D0BCF">
      <w:pPr>
        <w:rPr>
          <w:rFonts w:eastAsia="宋体" w:hint="eastAsia"/>
          <w:lang w:eastAsia="zh-CN"/>
        </w:rPr>
      </w:pPr>
      <w:r w:rsidRPr="00AC2CC9">
        <w:rPr>
          <w:noProof/>
          <w:lang w:eastAsia="zh-CN"/>
        </w:rPr>
        <mc:AlternateContent>
          <mc:Choice Requires="wps">
            <w:drawing>
              <wp:anchor distT="0" distB="0" distL="114300" distR="114300" simplePos="0" relativeHeight="251672064" behindDoc="0" locked="0" layoutInCell="1" allowOverlap="1" wp14:anchorId="0A1353D1" wp14:editId="285738ED">
                <wp:simplePos x="0" y="0"/>
                <wp:positionH relativeFrom="page">
                  <wp:align>center</wp:align>
                </wp:positionH>
                <wp:positionV relativeFrom="paragraph">
                  <wp:posOffset>208915</wp:posOffset>
                </wp:positionV>
                <wp:extent cx="5760085" cy="450850"/>
                <wp:effectExtent l="0" t="0" r="0" b="6350"/>
                <wp:wrapTopAndBottom/>
                <wp:docPr id="108"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0E7B4F" w14:textId="77777777" w:rsidR="00ED7499" w:rsidRPr="00F5777E" w:rsidRDefault="00ED7499" w:rsidP="00B90FF5">
                            <w:pPr>
                              <w:pStyle w:val="a8"/>
                              <w:jc w:val="center"/>
                              <w:rPr>
                                <w:noProof/>
                                <w:sz w:val="24"/>
                                <w:szCs w:val="24"/>
                              </w:rPr>
                            </w:pPr>
                            <w:bookmarkStart w:id="32" w:name="_Toc400315446"/>
                            <w:r>
                              <w:t xml:space="preserve">Figure </w:t>
                            </w:r>
                            <w:r>
                              <w:fldChar w:fldCharType="begin"/>
                            </w:r>
                            <w:r>
                              <w:instrText xml:space="preserve"> STYLEREF 1 \s </w:instrText>
                            </w:r>
                            <w:r>
                              <w:fldChar w:fldCharType="separate"/>
                            </w:r>
                            <w:r w:rsidR="00D87598">
                              <w:rPr>
                                <w:noProof/>
                              </w:rPr>
                              <w:t>2</w:t>
                            </w:r>
                            <w:r>
                              <w:fldChar w:fldCharType="end"/>
                            </w:r>
                            <w:r>
                              <w:noBreakHyphen/>
                            </w:r>
                            <w:r>
                              <w:fldChar w:fldCharType="begin"/>
                            </w:r>
                            <w:r>
                              <w:instrText xml:space="preserve"> SEQ Figure \* ARABIC \s 1 </w:instrText>
                            </w:r>
                            <w:r>
                              <w:fldChar w:fldCharType="separate"/>
                            </w:r>
                            <w:r w:rsidR="00D87598">
                              <w:rPr>
                                <w:noProof/>
                              </w:rPr>
                              <w:t>4</w:t>
                            </w:r>
                            <w:r>
                              <w:fldChar w:fldCharType="end"/>
                            </w:r>
                            <w:r>
                              <w:t xml:space="preserve"> sorting algorithm</w:t>
                            </w:r>
                            <w:bookmarkEnd w:id="3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A1353D1" id="Text Box 83" o:spid="_x0000_s1035" type="#_x0000_t202" style="position:absolute;left:0;text-align:left;margin-left:0;margin-top:16.45pt;width:453.55pt;height:35.5pt;z-index:2516720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" stroked="f">
                <v:textbox style="mso-fit-shape-to-text:t" inset="0,0,0,0">
                  <w:txbxContent>
                    <w:p w14:paraId="6B0E7B4F" w14:textId="77777777" w:rsidR="00ED7499" w:rsidRPr="00F5777E" w:rsidRDefault="00ED7499" w:rsidP="00B90FF5">
                      <w:pPr>
                        <w:pStyle w:val="a8"/>
                        <w:jc w:val="center"/>
                        <w:rPr>
                          <w:noProof/>
                          <w:sz w:val="24"/>
                          <w:szCs w:val="24"/>
                        </w:rPr>
                      </w:pPr>
                      <w:bookmarkStart w:id="33" w:name="_Toc400315446"/>
                      <w:r>
                        <w:t xml:space="preserve">Figure </w:t>
                      </w:r>
                      <w:r>
                        <w:fldChar w:fldCharType="begin"/>
                      </w:r>
                      <w:r>
                        <w:instrText xml:space="preserve"> STYLEREF 1 \s </w:instrText>
                      </w:r>
                      <w:r>
                        <w:fldChar w:fldCharType="separate"/>
                      </w:r>
                      <w:r w:rsidR="00D87598">
                        <w:rPr>
                          <w:noProof/>
                        </w:rPr>
                        <w:t>2</w:t>
                      </w:r>
                      <w:r>
                        <w:fldChar w:fldCharType="end"/>
                      </w:r>
                      <w:r>
                        <w:noBreakHyphen/>
                      </w:r>
                      <w:r>
                        <w:fldChar w:fldCharType="begin"/>
                      </w:r>
                      <w:r>
                        <w:instrText xml:space="preserve"> SEQ Figure \* ARABIC \s 1 </w:instrText>
                      </w:r>
                      <w:r>
                        <w:fldChar w:fldCharType="separate"/>
                      </w:r>
                      <w:r w:rsidR="00D87598">
                        <w:rPr>
                          <w:noProof/>
                        </w:rPr>
                        <w:t>4</w:t>
                      </w:r>
                      <w:r>
                        <w:fldChar w:fldCharType="end"/>
                      </w:r>
                      <w:r>
                        <w:t xml:space="preserve"> sorting algorithm</w:t>
                      </w:r>
                      <w:bookmarkEnd w:id="33"/>
                    </w:p>
                  </w:txbxContent>
                </v:textbox>
                <w10:wrap type="topAndBottom" anchorx="page"/>
              </v:shape>
            </w:pict>
          </mc:Fallback>
        </mc:AlternateContent>
      </w:r>
    </w:p>
    <w:p w14:paraId="05A33135" w14:textId="6D3264FA" w:rsidR="0048149F" w:rsidRPr="00AC2CC9" w:rsidRDefault="00C11935" w:rsidP="005C38B5">
      <w:pPr>
        <w:pStyle w:val="3"/>
        <w:rPr>
          <w:lang w:eastAsia="zh-CN"/>
        </w:rPr>
      </w:pPr>
      <w:bookmarkStart w:id="34" w:name="_Toc403603025"/>
      <w:r w:rsidRPr="00AC2CC9">
        <w:rPr>
          <w:lang w:eastAsia="zh-CN"/>
        </w:rPr>
        <w:t>Machine l</w:t>
      </w:r>
      <w:r w:rsidR="00546306" w:rsidRPr="00AC2CC9">
        <w:rPr>
          <w:lang w:eastAsia="zh-CN"/>
        </w:rPr>
        <w:t xml:space="preserve">earning </w:t>
      </w:r>
      <w:r w:rsidRPr="00AC2CC9">
        <w:rPr>
          <w:lang w:eastAsia="zh-CN"/>
        </w:rPr>
        <w:t>and n</w:t>
      </w:r>
      <w:r w:rsidR="003668E4" w:rsidRPr="00AC2CC9">
        <w:rPr>
          <w:lang w:eastAsia="zh-CN"/>
        </w:rPr>
        <w:t>eural</w:t>
      </w:r>
      <w:r w:rsidRPr="00AC2CC9">
        <w:rPr>
          <w:rFonts w:hint="eastAsia"/>
          <w:lang w:eastAsia="zh-CN"/>
        </w:rPr>
        <w:t xml:space="preserve"> n</w:t>
      </w:r>
      <w:r w:rsidR="009E30F6" w:rsidRPr="00AC2CC9">
        <w:rPr>
          <w:rFonts w:hint="eastAsia"/>
          <w:lang w:eastAsia="zh-CN"/>
        </w:rPr>
        <w:t>etwork</w:t>
      </w:r>
      <w:r w:rsidRPr="00AC2CC9">
        <w:rPr>
          <w:lang w:eastAsia="zh-CN"/>
        </w:rPr>
        <w:t>s</w:t>
      </w:r>
      <w:bookmarkEnd w:id="34"/>
    </w:p>
    <w:p w14:paraId="60A38044" w14:textId="376B7B9E" w:rsidR="0048149F" w:rsidRPr="00AC2CC9" w:rsidRDefault="003668E4" w:rsidP="000D0BCF">
      <w:pPr>
        <w:rPr>
          <w:rFonts w:eastAsiaTheme="minorEastAsia"/>
          <w:lang w:eastAsia="zh-CN"/>
        </w:rPr>
      </w:pPr>
      <w:r w:rsidRPr="00AC2CC9">
        <w:rPr>
          <w:rFonts w:eastAsiaTheme="minorEastAsia"/>
          <w:lang w:eastAsia="zh-CN"/>
        </w:rPr>
        <w:t>In the computer science and statistics, people have being using the programed instructions for a long time</w:t>
      </w:r>
      <w:r w:rsidR="00F804CC">
        <w:rPr>
          <w:rFonts w:eastAsiaTheme="minorEastAsia"/>
          <w:lang w:eastAsia="zh-CN"/>
        </w:rPr>
        <w:t xml:space="preserve"> [9]</w:t>
      </w:r>
      <w:r w:rsidRPr="00AC2CC9">
        <w:rPr>
          <w:rFonts w:eastAsiaTheme="minorEastAsia"/>
          <w:lang w:eastAsia="zh-CN"/>
        </w:rPr>
        <w:t>. Besides the</w:t>
      </w:r>
      <w:r w:rsidR="004C2D09" w:rsidRPr="00AC2CC9">
        <w:rPr>
          <w:rFonts w:eastAsiaTheme="minorEastAsia"/>
          <w:lang w:eastAsia="zh-CN"/>
        </w:rPr>
        <w:t xml:space="preserve"> followed explicit instruction </w:t>
      </w:r>
      <w:r w:rsidRPr="00AC2CC9">
        <w:rPr>
          <w:rFonts w:eastAsiaTheme="minorEastAsia"/>
          <w:lang w:eastAsia="zh-CN"/>
        </w:rPr>
        <w:t>or program, we want the computer could learn something from the data like h</w:t>
      </w:r>
      <w:r w:rsidR="009C6A0B" w:rsidRPr="00AC2CC9">
        <w:rPr>
          <w:rFonts w:eastAsiaTheme="minorEastAsia"/>
          <w:lang w:eastAsia="zh-CN"/>
        </w:rPr>
        <w:t>uman beings. With the development</w:t>
      </w:r>
      <w:r w:rsidRPr="00AC2CC9">
        <w:rPr>
          <w:rFonts w:eastAsiaTheme="minorEastAsia"/>
          <w:lang w:eastAsia="zh-CN"/>
        </w:rPr>
        <w:t xml:space="preserve"> of artificial intelligence and optimization, many of the machine learning methods are available right now. </w:t>
      </w:r>
    </w:p>
    <w:p w14:paraId="7B7C8B83" w14:textId="6445AD02" w:rsidR="0048149F" w:rsidRPr="00AC2CC9" w:rsidRDefault="00D55B47" w:rsidP="000D0BCF">
      <w:pPr>
        <w:rPr>
          <w:rFonts w:eastAsiaTheme="minorEastAsia"/>
          <w:lang w:eastAsia="zh-CN"/>
        </w:rPr>
      </w:pPr>
      <w:r w:rsidRPr="00AC2CC9">
        <w:rPr>
          <w:rFonts w:eastAsiaTheme="minorEastAsia"/>
          <w:lang w:eastAsia="zh-CN"/>
        </w:rPr>
        <w:t>There are so many kind of approaches are used in the</w:t>
      </w:r>
      <w:r w:rsidR="00FA61E7" w:rsidRPr="00AC2CC9">
        <w:rPr>
          <w:rFonts w:eastAsiaTheme="minorEastAsia"/>
          <w:lang w:eastAsia="zh-CN"/>
        </w:rPr>
        <w:t xml:space="preserve"> machine learning methods</w:t>
      </w:r>
      <w:r w:rsidR="00AE6EE3">
        <w:rPr>
          <w:rFonts w:eastAsiaTheme="minorEastAsia"/>
          <w:lang w:eastAsia="zh-CN"/>
        </w:rPr>
        <w:t xml:space="preserve"> [9]</w:t>
      </w:r>
      <w:r w:rsidR="00FA61E7" w:rsidRPr="00AC2CC9">
        <w:rPr>
          <w:rFonts w:eastAsiaTheme="minorEastAsia"/>
          <w:lang w:eastAsia="zh-CN"/>
        </w:rPr>
        <w:t xml:space="preserve"> and</w:t>
      </w:r>
      <w:r w:rsidRPr="00AC2CC9">
        <w:rPr>
          <w:rFonts w:eastAsiaTheme="minorEastAsia"/>
          <w:lang w:eastAsia="zh-CN"/>
        </w:rPr>
        <w:t xml:space="preserve"> one </w:t>
      </w:r>
      <w:r w:rsidR="00FA61E7" w:rsidRPr="00AC2CC9">
        <w:rPr>
          <w:rFonts w:eastAsiaTheme="minorEastAsia"/>
          <w:lang w:eastAsia="zh-CN"/>
        </w:rPr>
        <w:t xml:space="preserve">of these </w:t>
      </w:r>
      <w:r w:rsidRPr="00AC2CC9">
        <w:rPr>
          <w:rFonts w:eastAsiaTheme="minorEastAsia"/>
          <w:lang w:eastAsia="zh-CN"/>
        </w:rPr>
        <w:t>is</w:t>
      </w:r>
      <w:r w:rsidR="004C2D09" w:rsidRPr="00AC2CC9">
        <w:rPr>
          <w:rFonts w:eastAsiaTheme="minorEastAsia"/>
          <w:lang w:eastAsia="zh-CN"/>
        </w:rPr>
        <w:t xml:space="preserve"> </w:t>
      </w:r>
      <w:r w:rsidRPr="00AC2CC9">
        <w:rPr>
          <w:rFonts w:eastAsiaTheme="minorEastAsia"/>
          <w:lang w:eastAsia="zh-CN"/>
        </w:rPr>
        <w:t>statistical mo</w:t>
      </w:r>
      <w:r w:rsidR="00FA61E7" w:rsidRPr="00AC2CC9">
        <w:rPr>
          <w:rFonts w:eastAsiaTheme="minorEastAsia"/>
          <w:lang w:eastAsia="zh-CN"/>
        </w:rPr>
        <w:t>del</w:t>
      </w:r>
      <w:r w:rsidR="004C2D09" w:rsidRPr="00AC2CC9">
        <w:rPr>
          <w:rFonts w:eastAsiaTheme="minorEastAsia"/>
          <w:lang w:eastAsia="zh-CN"/>
        </w:rPr>
        <w:t>s</w:t>
      </w:r>
      <w:r w:rsidRPr="00AC2CC9">
        <w:rPr>
          <w:rFonts w:eastAsiaTheme="minorEastAsia"/>
          <w:lang w:eastAsia="zh-CN"/>
        </w:rPr>
        <w:t xml:space="preserve"> </w:t>
      </w:r>
      <w:r w:rsidR="00AC0192" w:rsidRPr="00AC2CC9">
        <w:rPr>
          <w:rFonts w:eastAsiaTheme="minorEastAsia"/>
          <w:lang w:eastAsia="zh-CN"/>
        </w:rPr>
        <w:t>T</w:t>
      </w:r>
      <w:r w:rsidRPr="00AC2CC9">
        <w:rPr>
          <w:rFonts w:eastAsiaTheme="minorEastAsia"/>
          <w:lang w:eastAsia="zh-CN"/>
        </w:rPr>
        <w:t xml:space="preserve">he normal Bayes classifier </w:t>
      </w:r>
      <w:r w:rsidR="00AC0192" w:rsidRPr="00AC2CC9">
        <w:rPr>
          <w:rFonts w:eastAsiaTheme="minorEastAsia"/>
          <w:lang w:eastAsia="zh-CN"/>
        </w:rPr>
        <w:t xml:space="preserve">could give us a fast result and the expectation maximization algorithm could estimate the parameters of the multivariate probability density function other than only </w:t>
      </w:r>
      <w:r w:rsidR="004C2D09" w:rsidRPr="00AC2CC9">
        <w:rPr>
          <w:rFonts w:eastAsiaTheme="minorEastAsia"/>
          <w:lang w:eastAsia="zh-CN"/>
        </w:rPr>
        <w:t>ones</w:t>
      </w:r>
      <w:r w:rsidR="009C6A0B" w:rsidRPr="00AC2CC9">
        <w:rPr>
          <w:rFonts w:eastAsiaTheme="minorEastAsia"/>
          <w:lang w:eastAsia="zh-CN"/>
        </w:rPr>
        <w:t>. K-nearest neighbors is</w:t>
      </w:r>
      <w:r w:rsidR="00AC0192" w:rsidRPr="00AC2CC9">
        <w:rPr>
          <w:rFonts w:eastAsiaTheme="minorEastAsia"/>
          <w:lang w:eastAsia="zh-CN"/>
        </w:rPr>
        <w:t xml:space="preserve"> often use</w:t>
      </w:r>
      <w:r w:rsidR="004C2D09" w:rsidRPr="00AC2CC9">
        <w:rPr>
          <w:rFonts w:eastAsiaTheme="minorEastAsia"/>
          <w:lang w:eastAsia="zh-CN"/>
        </w:rPr>
        <w:t>d as a method to group the examples by</w:t>
      </w:r>
      <w:r w:rsidR="00AC0192" w:rsidRPr="00AC2CC9">
        <w:rPr>
          <w:rFonts w:eastAsiaTheme="minorEastAsia"/>
          <w:lang w:eastAsia="zh-CN"/>
        </w:rPr>
        <w:t xml:space="preserve"> the non-</w:t>
      </w:r>
      <w:r w:rsidR="006756D5" w:rsidRPr="00AC2CC9">
        <w:rPr>
          <w:rFonts w:eastAsiaTheme="minorEastAsia"/>
          <w:lang w:eastAsia="zh-CN"/>
        </w:rPr>
        <w:t xml:space="preserve">supervised </w:t>
      </w:r>
      <w:r w:rsidR="00AC0192" w:rsidRPr="00AC2CC9">
        <w:rPr>
          <w:rFonts w:eastAsiaTheme="minorEastAsia"/>
          <w:lang w:eastAsia="zh-CN"/>
        </w:rPr>
        <w:t>machine learnin</w:t>
      </w:r>
      <w:r w:rsidR="009C6A0B" w:rsidRPr="00AC2CC9">
        <w:rPr>
          <w:rFonts w:eastAsiaTheme="minorEastAsia"/>
          <w:lang w:eastAsia="zh-CN"/>
        </w:rPr>
        <w:t>g</w:t>
      </w:r>
      <w:r w:rsidR="004C2D09" w:rsidRPr="00AC2CC9">
        <w:rPr>
          <w:rFonts w:eastAsiaTheme="minorEastAsia"/>
          <w:lang w:eastAsia="zh-CN"/>
        </w:rPr>
        <w:t xml:space="preserve"> and decision tree is</w:t>
      </w:r>
      <w:r w:rsidR="00AC0192" w:rsidRPr="00AC2CC9">
        <w:rPr>
          <w:rFonts w:eastAsiaTheme="minorEastAsia"/>
          <w:lang w:eastAsia="zh-CN"/>
        </w:rPr>
        <w:t xml:space="preserve"> either for classification or for regression. A single decision tree may be used as alone or as a base class in tree ensembles</w:t>
      </w:r>
      <w:r w:rsidR="004C2D09" w:rsidRPr="00AC2CC9">
        <w:rPr>
          <w:rFonts w:eastAsiaTheme="minorEastAsia"/>
          <w:lang w:eastAsia="zh-CN"/>
        </w:rPr>
        <w:t xml:space="preserve"> </w:t>
      </w:r>
      <w:r w:rsidR="00FE1C84" w:rsidRPr="00AC2CC9">
        <w:rPr>
          <w:rFonts w:eastAsiaTheme="minorEastAsia"/>
          <w:lang w:eastAsia="zh-CN"/>
        </w:rPr>
        <w:t>which</w:t>
      </w:r>
      <w:r w:rsidR="00AC0192" w:rsidRPr="00AC2CC9">
        <w:rPr>
          <w:rFonts w:eastAsiaTheme="minorEastAsia"/>
          <w:lang w:eastAsia="zh-CN"/>
        </w:rPr>
        <w:t xml:space="preserve"> you can find them in the boosting and random trees. </w:t>
      </w:r>
      <w:r w:rsidR="00FA61E7" w:rsidRPr="00AC2CC9">
        <w:rPr>
          <w:rFonts w:eastAsiaTheme="minorEastAsia"/>
          <w:lang w:eastAsia="zh-CN"/>
        </w:rPr>
        <w:t>Support vector machine</w:t>
      </w:r>
      <w:r w:rsidR="004C2D09" w:rsidRPr="00AC2CC9">
        <w:rPr>
          <w:rFonts w:eastAsiaTheme="minorEastAsia"/>
          <w:lang w:eastAsia="zh-CN"/>
        </w:rPr>
        <w:t>s</w:t>
      </w:r>
      <w:r w:rsidR="00FA61E7" w:rsidRPr="00AC2CC9">
        <w:rPr>
          <w:rFonts w:eastAsiaTheme="minorEastAsia"/>
          <w:lang w:eastAsia="zh-CN"/>
        </w:rPr>
        <w:t xml:space="preserve"> (SVM) and artificial neural network</w:t>
      </w:r>
      <w:r w:rsidR="009C6A0B" w:rsidRPr="00AC2CC9">
        <w:rPr>
          <w:rFonts w:eastAsiaTheme="minorEastAsia"/>
          <w:lang w:eastAsia="zh-CN"/>
        </w:rPr>
        <w:t>s</w:t>
      </w:r>
      <w:r w:rsidR="00FA61E7" w:rsidRPr="00AC2CC9">
        <w:rPr>
          <w:rFonts w:eastAsiaTheme="minorEastAsia"/>
          <w:lang w:eastAsia="zh-CN"/>
        </w:rPr>
        <w:t xml:space="preserve"> </w:t>
      </w:r>
      <w:r w:rsidR="006756D5" w:rsidRPr="00AC2CC9">
        <w:rPr>
          <w:rFonts w:eastAsiaTheme="minorEastAsia"/>
          <w:lang w:eastAsia="zh-CN"/>
        </w:rPr>
        <w:t xml:space="preserve">are two popular strategies for supervised machine learning and classification. Given a set </w:t>
      </w:r>
      <w:r w:rsidR="004C2D09" w:rsidRPr="00AC2CC9">
        <w:rPr>
          <w:rFonts w:eastAsiaTheme="minorEastAsia"/>
          <w:lang w:eastAsia="zh-CN"/>
        </w:rPr>
        <w:t xml:space="preserve">of </w:t>
      </w:r>
      <w:r w:rsidR="006756D5" w:rsidRPr="00AC2CC9">
        <w:rPr>
          <w:rFonts w:eastAsiaTheme="minorEastAsia"/>
          <w:lang w:eastAsia="zh-CN"/>
        </w:rPr>
        <w:t>training examples and mark each of them as one of two categ</w:t>
      </w:r>
      <w:r w:rsidR="004C2D09" w:rsidRPr="00AC2CC9">
        <w:rPr>
          <w:rFonts w:eastAsiaTheme="minorEastAsia"/>
          <w:lang w:eastAsia="zh-CN"/>
        </w:rPr>
        <w:t>ories,</w:t>
      </w:r>
      <w:r w:rsidR="009C6A0B" w:rsidRPr="00AC2CC9">
        <w:rPr>
          <w:rFonts w:eastAsiaTheme="minorEastAsia"/>
          <w:lang w:eastAsia="zh-CN"/>
        </w:rPr>
        <w:t xml:space="preserve"> </w:t>
      </w:r>
      <w:r w:rsidR="006756D5" w:rsidRPr="00AC2CC9">
        <w:rPr>
          <w:rFonts w:eastAsiaTheme="minorEastAsia"/>
          <w:lang w:eastAsia="zh-CN"/>
        </w:rPr>
        <w:t xml:space="preserve">SVM </w:t>
      </w:r>
      <w:r w:rsidR="009C6A0B" w:rsidRPr="00AC2CC9">
        <w:rPr>
          <w:rFonts w:eastAsiaTheme="minorEastAsia"/>
          <w:lang w:eastAsia="zh-CN"/>
        </w:rPr>
        <w:t xml:space="preserve">method trains the set of data and builds a model </w:t>
      </w:r>
      <w:r w:rsidR="004C2D09" w:rsidRPr="00AC2CC9">
        <w:rPr>
          <w:rFonts w:eastAsiaTheme="minorEastAsia"/>
          <w:lang w:eastAsia="zh-CN"/>
        </w:rPr>
        <w:t>to classify</w:t>
      </w:r>
      <w:r w:rsidR="006756D5" w:rsidRPr="00AC2CC9">
        <w:rPr>
          <w:rFonts w:eastAsiaTheme="minorEastAsia"/>
          <w:lang w:eastAsia="zh-CN"/>
        </w:rPr>
        <w:t xml:space="preserve"> the new samples into one of the category</w:t>
      </w:r>
      <w:r w:rsidR="00C17366" w:rsidRPr="00AC2CC9">
        <w:rPr>
          <w:rFonts w:eastAsiaTheme="minorEastAsia"/>
          <w:lang w:eastAsia="zh-CN"/>
        </w:rPr>
        <w:t xml:space="preserve">. </w:t>
      </w:r>
      <w:r w:rsidR="006756D5" w:rsidRPr="00AC2CC9">
        <w:rPr>
          <w:rFonts w:eastAsiaTheme="minorEastAsia"/>
          <w:lang w:eastAsia="zh-CN"/>
        </w:rPr>
        <w:t xml:space="preserve"> </w:t>
      </w:r>
      <w:r w:rsidR="00BC4694" w:rsidRPr="00AC2CC9">
        <w:rPr>
          <w:rFonts w:eastAsiaTheme="minorEastAsia"/>
          <w:lang w:eastAsia="zh-CN"/>
        </w:rPr>
        <w:t xml:space="preserve">Not only the linear classification, </w:t>
      </w:r>
      <w:r w:rsidR="00C17366" w:rsidRPr="00AC2CC9">
        <w:rPr>
          <w:rFonts w:eastAsiaTheme="minorEastAsia"/>
          <w:lang w:eastAsia="zh-CN"/>
        </w:rPr>
        <w:t xml:space="preserve">but also </w:t>
      </w:r>
      <w:r w:rsidR="00BC4694" w:rsidRPr="00AC2CC9">
        <w:rPr>
          <w:rFonts w:eastAsiaTheme="minorEastAsia"/>
          <w:lang w:eastAsia="zh-CN"/>
        </w:rPr>
        <w:t xml:space="preserve">the non-linear classification </w:t>
      </w:r>
      <w:r w:rsidR="00645E9E" w:rsidRPr="00AC2CC9">
        <w:rPr>
          <w:rFonts w:eastAsiaTheme="minorEastAsia"/>
          <w:lang w:eastAsia="zh-CN"/>
        </w:rPr>
        <w:t xml:space="preserve">could </w:t>
      </w:r>
      <w:r w:rsidR="00BC4694" w:rsidRPr="00AC2CC9">
        <w:rPr>
          <w:rFonts w:eastAsiaTheme="minorEastAsia"/>
          <w:lang w:eastAsia="zh-CN"/>
        </w:rPr>
        <w:t>be done</w:t>
      </w:r>
      <w:r w:rsidR="00C17366" w:rsidRPr="00AC2CC9">
        <w:rPr>
          <w:rFonts w:eastAsiaTheme="minorEastAsia"/>
          <w:lang w:eastAsia="zh-CN"/>
        </w:rPr>
        <w:t xml:space="preserve"> by using the different kernel mapping</w:t>
      </w:r>
      <w:r w:rsidR="008E78C2" w:rsidRPr="00AC2CC9">
        <w:rPr>
          <w:rFonts w:eastAsiaTheme="minorEastAsia"/>
          <w:lang w:eastAsia="zh-CN"/>
        </w:rPr>
        <w:t>s</w:t>
      </w:r>
      <w:r w:rsidR="00BC4694" w:rsidRPr="00AC2CC9">
        <w:rPr>
          <w:rFonts w:eastAsiaTheme="minorEastAsia"/>
          <w:lang w:eastAsia="zh-CN"/>
        </w:rPr>
        <w:t xml:space="preserve">.  </w:t>
      </w:r>
    </w:p>
    <w:p w14:paraId="7401267C" w14:textId="77777777" w:rsidR="00331942" w:rsidRPr="00AC2CC9" w:rsidRDefault="00331942" w:rsidP="000D0BCF">
      <w:pPr>
        <w:rPr>
          <w:rFonts w:eastAsiaTheme="minorEastAsia"/>
          <w:lang w:eastAsia="zh-CN"/>
        </w:rPr>
      </w:pPr>
    </w:p>
    <w:p w14:paraId="6B2E53A9" w14:textId="77777777" w:rsidR="00BC4694" w:rsidRPr="00AC2CC9" w:rsidRDefault="004C6F43" w:rsidP="005C38B5">
      <w:pPr>
        <w:pStyle w:val="3"/>
        <w:rPr>
          <w:lang w:eastAsia="zh-CN"/>
        </w:rPr>
      </w:pPr>
      <w:bookmarkStart w:id="35" w:name="_Toc403603026"/>
      <w:r w:rsidRPr="00AC2CC9">
        <w:rPr>
          <w:rFonts w:hint="eastAsia"/>
          <w:lang w:eastAsia="zh-CN"/>
        </w:rPr>
        <w:lastRenderedPageBreak/>
        <w:t>A</w:t>
      </w:r>
      <w:r w:rsidRPr="00AC2CC9">
        <w:rPr>
          <w:lang w:eastAsia="zh-CN"/>
        </w:rPr>
        <w:t>r</w:t>
      </w:r>
      <w:r w:rsidR="00A27045" w:rsidRPr="00AC2CC9">
        <w:rPr>
          <w:rFonts w:hint="eastAsia"/>
          <w:lang w:eastAsia="zh-CN"/>
        </w:rPr>
        <w:t>tificial neural n</w:t>
      </w:r>
      <w:r w:rsidR="00492F7F" w:rsidRPr="00AC2CC9">
        <w:rPr>
          <w:rFonts w:hint="eastAsia"/>
          <w:lang w:eastAsia="zh-CN"/>
        </w:rPr>
        <w:t>etwork</w:t>
      </w:r>
      <w:r w:rsidR="004E3F05" w:rsidRPr="00AC2CC9">
        <w:rPr>
          <w:lang w:eastAsia="zh-CN"/>
        </w:rPr>
        <w:t>s</w:t>
      </w:r>
      <w:bookmarkEnd w:id="35"/>
    </w:p>
    <w:p w14:paraId="6B4C7AE5" w14:textId="0F359E1D" w:rsidR="004C6F43" w:rsidRPr="00AC2CC9" w:rsidRDefault="00284761" w:rsidP="000D0BCF">
      <w:pPr>
        <w:rPr>
          <w:rFonts w:eastAsiaTheme="minorEastAsia"/>
          <w:lang w:eastAsia="zh-CN"/>
        </w:rPr>
      </w:pPr>
      <w:r w:rsidRPr="00AC2CC9">
        <w:rPr>
          <w:noProof/>
          <w:lang w:eastAsia="zh-CN"/>
        </w:rPr>
        <mc:AlternateContent>
          <mc:Choice Requires="wps">
            <w:drawing>
              <wp:anchor distT="0" distB="0" distL="114300" distR="114300" simplePos="0" relativeHeight="251688448" behindDoc="0" locked="0" layoutInCell="1" allowOverlap="1" wp14:anchorId="4D508640" wp14:editId="385D0501">
                <wp:simplePos x="0" y="0"/>
                <wp:positionH relativeFrom="column">
                  <wp:posOffset>1320165</wp:posOffset>
                </wp:positionH>
                <wp:positionV relativeFrom="paragraph">
                  <wp:posOffset>4558665</wp:posOffset>
                </wp:positionV>
                <wp:extent cx="3009900" cy="450850"/>
                <wp:effectExtent l="0" t="0" r="635" b="0"/>
                <wp:wrapTopAndBottom/>
                <wp:docPr id="107"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8955BF" w14:textId="0A600D24" w:rsidR="00ED7499" w:rsidRPr="00377714" w:rsidRDefault="00ED7499" w:rsidP="00B90FF5">
                            <w:pPr>
                              <w:pStyle w:val="a8"/>
                              <w:jc w:val="center"/>
                              <w:rPr>
                                <w:noProof/>
                                <w:sz w:val="24"/>
                                <w:szCs w:val="24"/>
                              </w:rPr>
                            </w:pPr>
                            <w:bookmarkStart w:id="36" w:name="_Toc400315447"/>
                            <w:r>
                              <w:t xml:space="preserve">Figure </w:t>
                            </w:r>
                            <w:r>
                              <w:fldChar w:fldCharType="begin"/>
                            </w:r>
                            <w:r>
                              <w:instrText xml:space="preserve"> STYLEREF 1 \s </w:instrText>
                            </w:r>
                            <w:r>
                              <w:fldChar w:fldCharType="separate"/>
                            </w:r>
                            <w:r w:rsidR="00D87598">
                              <w:rPr>
                                <w:noProof/>
                              </w:rPr>
                              <w:t>2</w:t>
                            </w:r>
                            <w:r>
                              <w:fldChar w:fldCharType="end"/>
                            </w:r>
                            <w:r>
                              <w:noBreakHyphen/>
                            </w:r>
                            <w:r>
                              <w:fldChar w:fldCharType="begin"/>
                            </w:r>
                            <w:r>
                              <w:instrText xml:space="preserve"> SEQ Figure \* ARABIC \s 1 </w:instrText>
                            </w:r>
                            <w:r>
                              <w:fldChar w:fldCharType="separate"/>
                            </w:r>
                            <w:r w:rsidR="00D87598">
                              <w:rPr>
                                <w:noProof/>
                              </w:rPr>
                              <w:t>5</w:t>
                            </w:r>
                            <w:r>
                              <w:fldChar w:fldCharType="end"/>
                            </w:r>
                            <w:r>
                              <w:t xml:space="preserve"> neural networks</w:t>
                            </w:r>
                            <w:bookmarkEnd w:id="36"/>
                            <w:r w:rsidR="00C308CA">
                              <w:t xml:space="preserve"> [5]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D508640" id="Text Box 84" o:spid="_x0000_s1036" type="#_x0000_t202" style="position:absolute;left:0;text-align:left;margin-left:103.95pt;margin-top:358.95pt;width:237pt;height:35.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" stroked="f">
                <v:textbox style="mso-fit-shape-to-text:t" inset="0,0,0,0">
                  <w:txbxContent>
                    <w:p w14:paraId="228955BF" w14:textId="0A600D24" w:rsidR="00ED7499" w:rsidRPr="00377714" w:rsidRDefault="00ED7499" w:rsidP="00B90FF5">
                      <w:pPr>
                        <w:pStyle w:val="a8"/>
                        <w:jc w:val="center"/>
                        <w:rPr>
                          <w:noProof/>
                          <w:sz w:val="24"/>
                          <w:szCs w:val="24"/>
                        </w:rPr>
                      </w:pPr>
                      <w:bookmarkStart w:id="37" w:name="_Toc400315447"/>
                      <w:r>
                        <w:t xml:space="preserve">Figure </w:t>
                      </w:r>
                      <w:r>
                        <w:fldChar w:fldCharType="begin"/>
                      </w:r>
                      <w:r>
                        <w:instrText xml:space="preserve"> STYLEREF 1 \s </w:instrText>
                      </w:r>
                      <w:r>
                        <w:fldChar w:fldCharType="separate"/>
                      </w:r>
                      <w:r w:rsidR="00D87598">
                        <w:rPr>
                          <w:noProof/>
                        </w:rPr>
                        <w:t>2</w:t>
                      </w:r>
                      <w:r>
                        <w:fldChar w:fldCharType="end"/>
                      </w:r>
                      <w:r>
                        <w:noBreakHyphen/>
                      </w:r>
                      <w:r>
                        <w:fldChar w:fldCharType="begin"/>
                      </w:r>
                      <w:r>
                        <w:instrText xml:space="preserve"> SEQ Figure \* ARABIC \s 1 </w:instrText>
                      </w:r>
                      <w:r>
                        <w:fldChar w:fldCharType="separate"/>
                      </w:r>
                      <w:r w:rsidR="00D87598">
                        <w:rPr>
                          <w:noProof/>
                        </w:rPr>
                        <w:t>5</w:t>
                      </w:r>
                      <w:r>
                        <w:fldChar w:fldCharType="end"/>
                      </w:r>
                      <w:r>
                        <w:t xml:space="preserve"> neural networks</w:t>
                      </w:r>
                      <w:bookmarkEnd w:id="37"/>
                      <w:r w:rsidR="00C308CA">
                        <w:t xml:space="preserve"> [5]</w:t>
                      </w:r>
                    </w:p>
                  </w:txbxContent>
                </v:textbox>
                <w10:wrap type="topAndBottom"/>
              </v:shape>
            </w:pict>
          </mc:Fallback>
        </mc:AlternateContent>
      </w:r>
      <w:r w:rsidR="00AF750B" w:rsidRPr="00AC2CC9">
        <w:rPr>
          <w:rFonts w:eastAsiaTheme="minorEastAsia"/>
          <w:noProof/>
          <w:lang w:eastAsia="zh-CN"/>
        </w:rPr>
        <w:drawing>
          <wp:anchor distT="0" distB="0" distL="114300" distR="114300" simplePos="0" relativeHeight="251173376" behindDoc="0" locked="0" layoutInCell="1" allowOverlap="1" wp14:anchorId="253B3605" wp14:editId="6B941F74">
            <wp:simplePos x="0" y="0"/>
            <wp:positionH relativeFrom="column">
              <wp:posOffset>1320165</wp:posOffset>
            </wp:positionH>
            <wp:positionV relativeFrom="paragraph">
              <wp:posOffset>1781175</wp:posOffset>
            </wp:positionV>
            <wp:extent cx="3009900" cy="272034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p.png"/>
                    <pic:cNvPicPr/>
                  </pic:nvPicPr>
                  <pic:blipFill>
                    <a:blip r:embed="rId21">
                      <a:extLst>
                        <a:ext uri="{28A0092B-C50C-407E-A947-70E740481C1C}">
                          <a14:useLocalDpi xmlns:a14="http://schemas.microsoft.com/office/drawing/2010/main" val="0"/>
                        </a:ext>
                      </a:extLst>
                    </a:blip>
                    <a:stretch>
                      <a:fillRect/>
                    </a:stretch>
                  </pic:blipFill>
                  <pic:spPr>
                    <a:xfrm>
                      <a:off x="0" y="0"/>
                      <a:ext cx="3009900" cy="2720340"/>
                    </a:xfrm>
                    <a:prstGeom prst="rect">
                      <a:avLst/>
                    </a:prstGeom>
                  </pic:spPr>
                </pic:pic>
              </a:graphicData>
            </a:graphic>
            <wp14:sizeRelH relativeFrom="page">
              <wp14:pctWidth>0</wp14:pctWidth>
            </wp14:sizeRelH>
            <wp14:sizeRelV relativeFrom="page">
              <wp14:pctHeight>0</wp14:pctHeight>
            </wp14:sizeRelV>
          </wp:anchor>
        </w:drawing>
      </w:r>
      <w:r w:rsidR="005C44AC" w:rsidRPr="00AC2CC9">
        <w:rPr>
          <w:rFonts w:eastAsiaTheme="minorEastAsia"/>
          <w:lang w:eastAsia="zh-CN"/>
        </w:rPr>
        <w:t>Artificial neural networks is the machine learning model which inspirited</w:t>
      </w:r>
      <w:r w:rsidR="004C6F43" w:rsidRPr="00AC2CC9">
        <w:rPr>
          <w:rFonts w:eastAsiaTheme="minorEastAsia"/>
          <w:lang w:eastAsia="zh-CN"/>
        </w:rPr>
        <w:t xml:space="preserve"> by an animal’s central nervous systems and able to recognize patterns. </w:t>
      </w:r>
      <w:r w:rsidR="00735A35" w:rsidRPr="00AC2CC9">
        <w:rPr>
          <w:rFonts w:eastAsiaTheme="minorEastAsia"/>
          <w:lang w:eastAsia="zh-CN"/>
        </w:rPr>
        <w:t>It is a non-linear</w:t>
      </w:r>
      <w:r w:rsidR="005C44AC" w:rsidRPr="00AC2CC9">
        <w:rPr>
          <w:rFonts w:eastAsiaTheme="minorEastAsia"/>
          <w:lang w:eastAsia="zh-CN"/>
        </w:rPr>
        <w:t xml:space="preserve"> statistical data modeling tool</w:t>
      </w:r>
      <w:r w:rsidR="00735A35" w:rsidRPr="00AC2CC9">
        <w:rPr>
          <w:rFonts w:eastAsiaTheme="minorEastAsia"/>
          <w:lang w:eastAsia="zh-CN"/>
        </w:rPr>
        <w:t xml:space="preserve"> and helpful in the model of</w:t>
      </w:r>
      <w:r w:rsidR="00D834FE" w:rsidRPr="00AC2CC9">
        <w:rPr>
          <w:rFonts w:eastAsiaTheme="minorEastAsia"/>
          <w:lang w:eastAsia="zh-CN"/>
        </w:rPr>
        <w:t xml:space="preserve"> complex relationship between t</w:t>
      </w:r>
      <w:r w:rsidR="00735A35" w:rsidRPr="00AC2CC9">
        <w:rPr>
          <w:rFonts w:eastAsiaTheme="minorEastAsia"/>
          <w:lang w:eastAsia="zh-CN"/>
        </w:rPr>
        <w:t>w</w:t>
      </w:r>
      <w:r w:rsidR="00D834FE" w:rsidRPr="00AC2CC9">
        <w:rPr>
          <w:rFonts w:eastAsiaTheme="minorEastAsia"/>
          <w:lang w:eastAsia="zh-CN"/>
        </w:rPr>
        <w:t>o</w:t>
      </w:r>
      <w:r w:rsidR="00735A35" w:rsidRPr="00AC2CC9">
        <w:rPr>
          <w:rFonts w:eastAsiaTheme="minorEastAsia"/>
          <w:lang w:eastAsia="zh-CN"/>
        </w:rPr>
        <w:t xml:space="preserve"> data sets. We could use this algorithm to find patterns and </w:t>
      </w:r>
      <w:r w:rsidR="00D834FE" w:rsidRPr="00AC2CC9">
        <w:rPr>
          <w:rFonts w:eastAsiaTheme="minorEastAsia"/>
          <w:lang w:eastAsia="zh-CN"/>
        </w:rPr>
        <w:t xml:space="preserve">the </w:t>
      </w:r>
      <w:r w:rsidR="00735A35" w:rsidRPr="00AC2CC9">
        <w:rPr>
          <w:rFonts w:eastAsiaTheme="minorEastAsia"/>
          <w:lang w:eastAsia="zh-CN"/>
        </w:rPr>
        <w:t xml:space="preserve">mapping relations. </w:t>
      </w:r>
      <w:r w:rsidR="00B109E9" w:rsidRPr="00AC2CC9">
        <w:rPr>
          <w:rFonts w:eastAsiaTheme="minorEastAsia"/>
          <w:lang w:eastAsia="zh-CN"/>
        </w:rPr>
        <w:t>With the structure of neural network</w:t>
      </w:r>
      <w:r w:rsidR="005C44AC" w:rsidRPr="00AC2CC9">
        <w:rPr>
          <w:rFonts w:eastAsiaTheme="minorEastAsia"/>
          <w:lang w:eastAsia="zh-CN"/>
        </w:rPr>
        <w:t>s</w:t>
      </w:r>
      <w:r w:rsidR="00B109E9" w:rsidRPr="00AC2CC9">
        <w:rPr>
          <w:rFonts w:eastAsiaTheme="minorEastAsia"/>
          <w:lang w:eastAsia="zh-CN"/>
        </w:rPr>
        <w:t>, it is quite suitable for</w:t>
      </w:r>
      <w:r w:rsidR="00735A35" w:rsidRPr="00AC2CC9">
        <w:rPr>
          <w:rFonts w:eastAsiaTheme="minorEastAsia"/>
          <w:lang w:eastAsia="zh-CN"/>
        </w:rPr>
        <w:t xml:space="preserve"> the hardware implementation</w:t>
      </w:r>
      <w:r w:rsidR="00B871DB" w:rsidRPr="00AC2CC9">
        <w:rPr>
          <w:rFonts w:eastAsiaTheme="minorEastAsia"/>
          <w:lang w:eastAsia="zh-CN"/>
        </w:rPr>
        <w:t xml:space="preserve"> as the parallelization.</w:t>
      </w:r>
      <w:r w:rsidR="00B109E9" w:rsidRPr="00AC2CC9">
        <w:rPr>
          <w:rFonts w:eastAsiaTheme="minorEastAsia"/>
          <w:lang w:eastAsia="zh-CN"/>
        </w:rPr>
        <w:t xml:space="preserve"> </w:t>
      </w:r>
      <w:r w:rsidR="00735A35" w:rsidRPr="00AC2CC9">
        <w:rPr>
          <w:rFonts w:eastAsiaTheme="minorEastAsia"/>
          <w:lang w:eastAsia="zh-CN"/>
        </w:rPr>
        <w:t xml:space="preserve"> In the project, a generic artificial neural network</w:t>
      </w:r>
      <w:r w:rsidR="00D834FE" w:rsidRPr="00AC2CC9">
        <w:rPr>
          <w:rFonts w:eastAsiaTheme="minorEastAsia"/>
          <w:lang w:eastAsia="zh-CN"/>
        </w:rPr>
        <w:t>s</w:t>
      </w:r>
      <w:r w:rsidR="00735A35" w:rsidRPr="00AC2CC9">
        <w:rPr>
          <w:rFonts w:eastAsiaTheme="minorEastAsia"/>
          <w:lang w:eastAsia="zh-CN"/>
        </w:rPr>
        <w:t xml:space="preserve"> is designed and implemented </w:t>
      </w:r>
      <w:r w:rsidR="005C44AC" w:rsidRPr="00AC2CC9">
        <w:rPr>
          <w:rFonts w:eastAsiaTheme="minorEastAsia"/>
          <w:lang w:eastAsia="zh-CN"/>
        </w:rPr>
        <w:t xml:space="preserve">for the </w:t>
      </w:r>
      <w:r w:rsidR="00735A35" w:rsidRPr="00AC2CC9">
        <w:rPr>
          <w:rFonts w:eastAsiaTheme="minorEastAsia"/>
          <w:lang w:eastAsia="zh-CN"/>
        </w:rPr>
        <w:t>detect</w:t>
      </w:r>
      <w:r w:rsidR="005C44AC" w:rsidRPr="00AC2CC9">
        <w:rPr>
          <w:rFonts w:eastAsiaTheme="minorEastAsia"/>
          <w:lang w:eastAsia="zh-CN"/>
        </w:rPr>
        <w:t>ion of characters.</w:t>
      </w:r>
    </w:p>
    <w:p w14:paraId="701390CF" w14:textId="25E77D08" w:rsidR="00B90FF5" w:rsidRPr="00AC2CC9" w:rsidRDefault="00EE363D" w:rsidP="000D0BCF">
      <w:pPr>
        <w:rPr>
          <w:rFonts w:eastAsiaTheme="minorEastAsia"/>
          <w:lang w:eastAsia="zh-CN"/>
        </w:rPr>
      </w:pPr>
      <w:r w:rsidRPr="00AC2CC9">
        <w:rPr>
          <w:rFonts w:eastAsiaTheme="minorEastAsia"/>
          <w:lang w:eastAsia="zh-CN"/>
        </w:rPr>
        <w:t>An artificial neural network</w:t>
      </w:r>
      <w:r w:rsidR="00D834FE" w:rsidRPr="00AC2CC9">
        <w:rPr>
          <w:rFonts w:eastAsiaTheme="minorEastAsia"/>
          <w:lang w:eastAsia="zh-CN"/>
        </w:rPr>
        <w:t>s</w:t>
      </w:r>
      <w:r w:rsidRPr="00AC2CC9">
        <w:rPr>
          <w:rFonts w:eastAsiaTheme="minorEastAsia"/>
          <w:lang w:eastAsia="zh-CN"/>
        </w:rPr>
        <w:t xml:space="preserve"> is composed of three layers and the perceptions which are connected between each other. </w:t>
      </w:r>
      <w:r w:rsidR="00C00B5F" w:rsidRPr="00AC2CC9">
        <w:rPr>
          <w:rFonts w:eastAsiaTheme="minorEastAsia"/>
          <w:lang w:eastAsia="zh-CN"/>
        </w:rPr>
        <w:t xml:space="preserve">There are </w:t>
      </w:r>
      <w:r w:rsidRPr="00AC2CC9">
        <w:rPr>
          <w:rFonts w:eastAsiaTheme="minorEastAsia"/>
          <w:lang w:eastAsia="zh-CN"/>
        </w:rPr>
        <w:t>in</w:t>
      </w:r>
      <w:r w:rsidR="00C00B5F" w:rsidRPr="00AC2CC9">
        <w:rPr>
          <w:rFonts w:eastAsiaTheme="minorEastAsia"/>
          <w:lang w:eastAsia="zh-CN"/>
        </w:rPr>
        <w:t xml:space="preserve">put layer, hidden layers and </w:t>
      </w:r>
      <w:r w:rsidRPr="00AC2CC9">
        <w:rPr>
          <w:rFonts w:eastAsiaTheme="minorEastAsia"/>
          <w:lang w:eastAsia="zh-CN"/>
        </w:rPr>
        <w:t xml:space="preserve">output layer. </w:t>
      </w:r>
      <w:r w:rsidR="00254296" w:rsidRPr="00AC2CC9">
        <w:rPr>
          <w:rFonts w:eastAsiaTheme="minorEastAsia"/>
          <w:lang w:eastAsia="zh-CN"/>
        </w:rPr>
        <w:t>The perceptron</w:t>
      </w:r>
      <w:r w:rsidRPr="00AC2CC9">
        <w:rPr>
          <w:rFonts w:eastAsiaTheme="minorEastAsia"/>
          <w:lang w:eastAsia="zh-CN"/>
        </w:rPr>
        <w:t xml:space="preserve"> </w:t>
      </w:r>
      <w:r w:rsidR="00254296" w:rsidRPr="00AC2CC9">
        <w:rPr>
          <w:rFonts w:eastAsiaTheme="minorEastAsia"/>
          <w:lang w:eastAsia="zh-CN"/>
        </w:rPr>
        <w:t>in each layer of the neural network</w:t>
      </w:r>
      <w:r w:rsidR="00D834FE" w:rsidRPr="00AC2CC9">
        <w:rPr>
          <w:rFonts w:eastAsiaTheme="minorEastAsia"/>
          <w:lang w:eastAsia="zh-CN"/>
        </w:rPr>
        <w:t>s</w:t>
      </w:r>
      <w:r w:rsidR="00254296" w:rsidRPr="00AC2CC9">
        <w:rPr>
          <w:rFonts w:eastAsiaTheme="minorEastAsia"/>
          <w:lang w:eastAsia="zh-CN"/>
        </w:rPr>
        <w:t xml:space="preserve"> </w:t>
      </w:r>
      <w:r w:rsidR="00C00B5F" w:rsidRPr="00AC2CC9">
        <w:rPr>
          <w:rFonts w:eastAsiaTheme="minorEastAsia"/>
          <w:lang w:eastAsia="zh-CN"/>
        </w:rPr>
        <w:t xml:space="preserve">is </w:t>
      </w:r>
      <w:r w:rsidR="00254296" w:rsidRPr="00AC2CC9">
        <w:rPr>
          <w:rFonts w:eastAsiaTheme="minorEastAsia"/>
          <w:lang w:eastAsia="zh-CN"/>
        </w:rPr>
        <w:t>directionally linked with the perceptron from the previous and the next layer. The pe</w:t>
      </w:r>
      <w:r w:rsidR="00C00B5F" w:rsidRPr="00AC2CC9">
        <w:rPr>
          <w:rFonts w:eastAsiaTheme="minorEastAsia"/>
          <w:lang w:eastAsia="zh-CN"/>
        </w:rPr>
        <w:t>rceptron in the hidden layer could</w:t>
      </w:r>
      <w:r w:rsidR="00263742" w:rsidRPr="00AC2CC9">
        <w:rPr>
          <w:rFonts w:eastAsiaTheme="minorEastAsia"/>
          <w:lang w:eastAsia="zh-CN"/>
        </w:rPr>
        <w:t xml:space="preserve"> be called as neuron</w:t>
      </w:r>
      <w:r w:rsidR="00254296" w:rsidRPr="00AC2CC9">
        <w:rPr>
          <w:rFonts w:eastAsiaTheme="minorEastAsia"/>
          <w:lang w:eastAsia="zh-CN"/>
        </w:rPr>
        <w:t xml:space="preserve">. </w:t>
      </w:r>
      <w:r w:rsidR="00D834FE" w:rsidRPr="00AC2CC9">
        <w:rPr>
          <w:rFonts w:eastAsiaTheme="minorEastAsia"/>
          <w:lang w:eastAsia="zh-CN"/>
        </w:rPr>
        <w:t>The link betwe</w:t>
      </w:r>
      <w:r w:rsidR="005C151A" w:rsidRPr="00AC2CC9">
        <w:rPr>
          <w:rFonts w:eastAsiaTheme="minorEastAsia"/>
          <w:lang w:eastAsia="zh-CN"/>
        </w:rPr>
        <w:t>en each of neuron</w:t>
      </w:r>
      <w:r w:rsidR="00254296" w:rsidRPr="00AC2CC9">
        <w:rPr>
          <w:rFonts w:eastAsiaTheme="minorEastAsia"/>
          <w:lang w:eastAsia="zh-CN"/>
        </w:rPr>
        <w:t xml:space="preserve"> </w:t>
      </w:r>
      <w:r w:rsidR="00D834FE" w:rsidRPr="00AC2CC9">
        <w:rPr>
          <w:rFonts w:eastAsiaTheme="minorEastAsia"/>
          <w:lang w:eastAsia="zh-CN"/>
        </w:rPr>
        <w:t xml:space="preserve">is </w:t>
      </w:r>
      <w:r w:rsidR="00254296" w:rsidRPr="00AC2CC9">
        <w:rPr>
          <w:rFonts w:eastAsiaTheme="minorEastAsia"/>
          <w:lang w:eastAsia="zh-CN"/>
        </w:rPr>
        <w:t>alway</w:t>
      </w:r>
      <w:r w:rsidR="00B871DB" w:rsidRPr="00AC2CC9">
        <w:rPr>
          <w:rFonts w:eastAsiaTheme="minorEastAsia"/>
          <w:lang w:eastAsia="zh-CN"/>
        </w:rPr>
        <w:t>s with a weight and each of them</w:t>
      </w:r>
      <w:r w:rsidR="00005979" w:rsidRPr="00AC2CC9">
        <w:rPr>
          <w:rFonts w:eastAsiaTheme="minorEastAsia"/>
          <w:lang w:eastAsia="zh-CN"/>
        </w:rPr>
        <w:t xml:space="preserve"> also </w:t>
      </w:r>
      <w:r w:rsidR="00D834FE" w:rsidRPr="00AC2CC9">
        <w:rPr>
          <w:rFonts w:eastAsiaTheme="minorEastAsia"/>
          <w:lang w:eastAsia="zh-CN"/>
        </w:rPr>
        <w:t xml:space="preserve">has </w:t>
      </w:r>
      <w:r w:rsidR="00254296" w:rsidRPr="00AC2CC9">
        <w:rPr>
          <w:rFonts w:eastAsiaTheme="minorEastAsia"/>
          <w:lang w:eastAsia="zh-CN"/>
        </w:rPr>
        <w:t xml:space="preserve">a nonlinear </w:t>
      </w:r>
      <w:r w:rsidR="00D834FE" w:rsidRPr="00AC2CC9">
        <w:rPr>
          <w:rFonts w:eastAsiaTheme="minorEastAsia"/>
          <w:lang w:eastAsia="zh-CN"/>
        </w:rPr>
        <w:t xml:space="preserve">activation </w:t>
      </w:r>
      <w:r w:rsidR="00254296" w:rsidRPr="00AC2CC9">
        <w:rPr>
          <w:rFonts w:eastAsiaTheme="minorEastAsia"/>
          <w:lang w:eastAsia="zh-CN"/>
        </w:rPr>
        <w:t>function.  The sum of the outputs from other neutrons go</w:t>
      </w:r>
      <w:r w:rsidR="00B871DB" w:rsidRPr="00AC2CC9">
        <w:rPr>
          <w:rFonts w:eastAsiaTheme="minorEastAsia"/>
          <w:lang w:eastAsia="zh-CN"/>
        </w:rPr>
        <w:t xml:space="preserve">es </w:t>
      </w:r>
      <w:r w:rsidR="00254296" w:rsidRPr="00AC2CC9">
        <w:rPr>
          <w:rFonts w:eastAsiaTheme="minorEastAsia"/>
          <w:lang w:eastAsia="zh-CN"/>
        </w:rPr>
        <w:t xml:space="preserve">through the nonlinear </w:t>
      </w:r>
      <w:r w:rsidR="00D834FE" w:rsidRPr="00AC2CC9">
        <w:rPr>
          <w:rFonts w:eastAsiaTheme="minorEastAsia"/>
          <w:lang w:eastAsia="zh-CN"/>
        </w:rPr>
        <w:t xml:space="preserve">activation </w:t>
      </w:r>
      <w:r w:rsidR="00254296" w:rsidRPr="00AC2CC9">
        <w:rPr>
          <w:rFonts w:eastAsiaTheme="minorEastAsia"/>
          <w:lang w:eastAsia="zh-CN"/>
        </w:rPr>
        <w:t>function and give</w:t>
      </w:r>
      <w:r w:rsidR="00B871DB" w:rsidRPr="00AC2CC9">
        <w:rPr>
          <w:rFonts w:eastAsiaTheme="minorEastAsia"/>
          <w:lang w:eastAsia="zh-CN"/>
        </w:rPr>
        <w:t>s</w:t>
      </w:r>
      <w:r w:rsidR="00254296" w:rsidRPr="00AC2CC9">
        <w:rPr>
          <w:rFonts w:eastAsiaTheme="minorEastAsia"/>
          <w:lang w:eastAsia="zh-CN"/>
        </w:rPr>
        <w:t xml:space="preserve"> out the output to the next layer. With the different weigh</w:t>
      </w:r>
      <w:r w:rsidR="00D834FE" w:rsidRPr="00AC2CC9">
        <w:rPr>
          <w:rFonts w:eastAsiaTheme="minorEastAsia"/>
          <w:lang w:eastAsia="zh-CN"/>
        </w:rPr>
        <w:t xml:space="preserve">ts and bias, the output varies and </w:t>
      </w:r>
      <w:r w:rsidR="00254296" w:rsidRPr="00AC2CC9">
        <w:rPr>
          <w:rFonts w:eastAsiaTheme="minorEastAsia"/>
          <w:lang w:eastAsia="zh-CN"/>
        </w:rPr>
        <w:t>usuall</w:t>
      </w:r>
      <w:r w:rsidR="008A451F" w:rsidRPr="00AC2CC9">
        <w:rPr>
          <w:rFonts w:eastAsiaTheme="minorEastAsia"/>
          <w:lang w:eastAsia="zh-CN"/>
        </w:rPr>
        <w:t xml:space="preserve">y the sigmoid function </w:t>
      </w:r>
      <w:r w:rsidR="00B871DB" w:rsidRPr="00AC2CC9">
        <w:rPr>
          <w:rFonts w:eastAsiaTheme="minorEastAsia"/>
          <w:lang w:eastAsia="zh-CN"/>
        </w:rPr>
        <w:t xml:space="preserve">works </w:t>
      </w:r>
      <w:r w:rsidR="00D834FE" w:rsidRPr="00AC2CC9">
        <w:rPr>
          <w:rFonts w:eastAsiaTheme="minorEastAsia"/>
          <w:lang w:eastAsia="zh-CN"/>
        </w:rPr>
        <w:t>as the activation function</w:t>
      </w:r>
      <w:r w:rsidR="00254296" w:rsidRPr="00AC2CC9">
        <w:rPr>
          <w:rFonts w:eastAsiaTheme="minorEastAsia"/>
          <w:lang w:eastAsia="zh-CN"/>
        </w:rPr>
        <w:t xml:space="preserve">. </w:t>
      </w:r>
    </w:p>
    <w:p w14:paraId="39A74B83" w14:textId="64573CAB" w:rsidR="00D834FE" w:rsidRPr="00AC2CC9" w:rsidRDefault="00C308CA" w:rsidP="000D0BCF">
      <w:pPr>
        <w:rPr>
          <w:rFonts w:eastAsiaTheme="minorEastAsia"/>
          <w:lang w:eastAsia="zh-CN"/>
        </w:rPr>
      </w:pPr>
      <w:r w:rsidRPr="00AC2CC9">
        <w:rPr>
          <w:noProof/>
          <w:lang w:eastAsia="zh-CN"/>
        </w:rPr>
        <w:lastRenderedPageBreak/>
        <mc:AlternateContent>
          <mc:Choice Requires="wps">
            <w:drawing>
              <wp:anchor distT="0" distB="0" distL="114300" distR="114300" simplePos="0" relativeHeight="251709952" behindDoc="0" locked="0" layoutInCell="1" allowOverlap="1" wp14:anchorId="51BF4042" wp14:editId="2E1FBCD4">
                <wp:simplePos x="0" y="0"/>
                <wp:positionH relativeFrom="margin">
                  <wp:align>center</wp:align>
                </wp:positionH>
                <wp:positionV relativeFrom="paragraph">
                  <wp:posOffset>1796415</wp:posOffset>
                </wp:positionV>
                <wp:extent cx="4143375" cy="450850"/>
                <wp:effectExtent l="0" t="0" r="9525" b="6350"/>
                <wp:wrapTopAndBottom/>
                <wp:docPr id="106"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BD8DC7" w14:textId="6D5215ED" w:rsidR="00ED7499" w:rsidRPr="000D132F" w:rsidRDefault="00ED7499" w:rsidP="00B90FF5">
                            <w:pPr>
                              <w:pStyle w:val="a8"/>
                              <w:jc w:val="center"/>
                              <w:rPr>
                                <w:noProof/>
                                <w:sz w:val="24"/>
                                <w:szCs w:val="24"/>
                              </w:rPr>
                            </w:pPr>
                            <w:bookmarkStart w:id="38" w:name="_Toc400315448"/>
                            <w:r>
                              <w:t xml:space="preserve">Figure </w:t>
                            </w:r>
                            <w:r>
                              <w:fldChar w:fldCharType="begin"/>
                            </w:r>
                            <w:r>
                              <w:instrText xml:space="preserve"> STYLEREF 1 \s </w:instrText>
                            </w:r>
                            <w:r>
                              <w:fldChar w:fldCharType="separate"/>
                            </w:r>
                            <w:r w:rsidR="00D87598">
                              <w:rPr>
                                <w:noProof/>
                              </w:rPr>
                              <w:t>2</w:t>
                            </w:r>
                            <w:r>
                              <w:fldChar w:fldCharType="end"/>
                            </w:r>
                            <w:r>
                              <w:noBreakHyphen/>
                            </w:r>
                            <w:r>
                              <w:fldChar w:fldCharType="begin"/>
                            </w:r>
                            <w:r>
                              <w:instrText xml:space="preserve"> SEQ Figure \* ARABIC \s 1 </w:instrText>
                            </w:r>
                            <w:r>
                              <w:fldChar w:fldCharType="separate"/>
                            </w:r>
                            <w:r w:rsidR="00D87598">
                              <w:rPr>
                                <w:noProof/>
                              </w:rPr>
                              <w:t>6</w:t>
                            </w:r>
                            <w:r>
                              <w:fldChar w:fldCharType="end"/>
                            </w:r>
                            <w:r>
                              <w:t xml:space="preserve"> weighs, bias and activation function</w:t>
                            </w:r>
                            <w:bookmarkEnd w:id="38"/>
                            <w:r w:rsidR="00C308CA">
                              <w:t xml:space="preserve"> [5]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1BF4042" id="Text Box 85" o:spid="_x0000_s1037" type="#_x0000_t202" style="position:absolute;left:0;text-align:left;margin-left:0;margin-top:141.45pt;width:326.25pt;height:35.5pt;z-index:251709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" stroked="f">
                <v:textbox style="mso-fit-shape-to-text:t" inset="0,0,0,0">
                  <w:txbxContent>
                    <w:p w14:paraId="08BD8DC7" w14:textId="6D5215ED" w:rsidR="00ED7499" w:rsidRPr="000D132F" w:rsidRDefault="00ED7499" w:rsidP="00B90FF5">
                      <w:pPr>
                        <w:pStyle w:val="a8"/>
                        <w:jc w:val="center"/>
                        <w:rPr>
                          <w:noProof/>
                          <w:sz w:val="24"/>
                          <w:szCs w:val="24"/>
                        </w:rPr>
                      </w:pPr>
                      <w:bookmarkStart w:id="39" w:name="_Toc400315448"/>
                      <w:r>
                        <w:t xml:space="preserve">Figure </w:t>
                      </w:r>
                      <w:r>
                        <w:fldChar w:fldCharType="begin"/>
                      </w:r>
                      <w:r>
                        <w:instrText xml:space="preserve"> STYLEREF 1 \s </w:instrText>
                      </w:r>
                      <w:r>
                        <w:fldChar w:fldCharType="separate"/>
                      </w:r>
                      <w:r w:rsidR="00D87598">
                        <w:rPr>
                          <w:noProof/>
                        </w:rPr>
                        <w:t>2</w:t>
                      </w:r>
                      <w:r>
                        <w:fldChar w:fldCharType="end"/>
                      </w:r>
                      <w:r>
                        <w:noBreakHyphen/>
                      </w:r>
                      <w:r>
                        <w:fldChar w:fldCharType="begin"/>
                      </w:r>
                      <w:r>
                        <w:instrText xml:space="preserve"> SEQ Figure \* ARABIC \s 1 </w:instrText>
                      </w:r>
                      <w:r>
                        <w:fldChar w:fldCharType="separate"/>
                      </w:r>
                      <w:r w:rsidR="00D87598">
                        <w:rPr>
                          <w:noProof/>
                        </w:rPr>
                        <w:t>6</w:t>
                      </w:r>
                      <w:r>
                        <w:fldChar w:fldCharType="end"/>
                      </w:r>
                      <w:r>
                        <w:t xml:space="preserve"> weighs, bias and activation function</w:t>
                      </w:r>
                      <w:bookmarkEnd w:id="39"/>
                      <w:r w:rsidR="00C308CA">
                        <w:t xml:space="preserve"> [5]</w:t>
                      </w:r>
                    </w:p>
                  </w:txbxContent>
                </v:textbox>
                <w10:wrap type="topAndBottom" anchorx="margin"/>
              </v:shape>
            </w:pict>
          </mc:Fallback>
        </mc:AlternateContent>
      </w:r>
      <w:r w:rsidR="006B3A60" w:rsidRPr="00AC2CC9">
        <w:rPr>
          <w:rFonts w:eastAsiaTheme="minorEastAsia"/>
          <w:noProof/>
          <w:lang w:eastAsia="zh-CN"/>
        </w:rPr>
        <w:drawing>
          <wp:anchor distT="0" distB="0" distL="114300" distR="114300" simplePos="0" relativeHeight="252098048" behindDoc="0" locked="0" layoutInCell="1" allowOverlap="1" wp14:anchorId="203F5D22" wp14:editId="1D8A3EDB">
            <wp:simplePos x="0" y="0"/>
            <wp:positionH relativeFrom="column">
              <wp:posOffset>2251710</wp:posOffset>
            </wp:positionH>
            <wp:positionV relativeFrom="paragraph">
              <wp:posOffset>2653665</wp:posOffset>
            </wp:positionV>
            <wp:extent cx="742950" cy="1809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mular2.png"/>
                    <pic:cNvPicPr/>
                  </pic:nvPicPr>
                  <pic:blipFill>
                    <a:blip r:embed="rId22">
                      <a:extLst>
                        <a:ext uri="{28A0092B-C50C-407E-A947-70E740481C1C}">
                          <a14:useLocalDpi xmlns:a14="http://schemas.microsoft.com/office/drawing/2010/main" val="0"/>
                        </a:ext>
                      </a:extLst>
                    </a:blip>
                    <a:stretch>
                      <a:fillRect/>
                    </a:stretch>
                  </pic:blipFill>
                  <pic:spPr>
                    <a:xfrm>
                      <a:off x="0" y="0"/>
                      <a:ext cx="742950" cy="180975"/>
                    </a:xfrm>
                    <a:prstGeom prst="rect">
                      <a:avLst/>
                    </a:prstGeom>
                  </pic:spPr>
                </pic:pic>
              </a:graphicData>
            </a:graphic>
            <wp14:sizeRelH relativeFrom="page">
              <wp14:pctWidth>0</wp14:pctWidth>
            </wp14:sizeRelH>
            <wp14:sizeRelV relativeFrom="page">
              <wp14:pctHeight>0</wp14:pctHeight>
            </wp14:sizeRelV>
          </wp:anchor>
        </w:drawing>
      </w:r>
      <w:r w:rsidR="00855132" w:rsidRPr="00AC2CC9">
        <w:rPr>
          <w:rFonts w:eastAsiaTheme="minorEastAsia"/>
          <w:noProof/>
          <w:lang w:eastAsia="zh-CN"/>
        </w:rPr>
        <w:drawing>
          <wp:anchor distT="0" distB="0" distL="114300" distR="114300" simplePos="0" relativeHeight="251844096" behindDoc="0" locked="0" layoutInCell="1" allowOverlap="1" wp14:anchorId="3111048F" wp14:editId="56A36574">
            <wp:simplePos x="0" y="0"/>
            <wp:positionH relativeFrom="column">
              <wp:posOffset>1527810</wp:posOffset>
            </wp:positionH>
            <wp:positionV relativeFrom="paragraph">
              <wp:posOffset>-85725</wp:posOffset>
            </wp:positionV>
            <wp:extent cx="2707200" cy="17892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uron_model.png"/>
                    <pic:cNvPicPr/>
                  </pic:nvPicPr>
                  <pic:blipFill>
                    <a:blip r:embed="rId23">
                      <a:extLst>
                        <a:ext uri="{28A0092B-C50C-407E-A947-70E740481C1C}">
                          <a14:useLocalDpi xmlns:a14="http://schemas.microsoft.com/office/drawing/2010/main" val="0"/>
                        </a:ext>
                      </a:extLst>
                    </a:blip>
                    <a:stretch>
                      <a:fillRect/>
                    </a:stretch>
                  </pic:blipFill>
                  <pic:spPr>
                    <a:xfrm>
                      <a:off x="0" y="0"/>
                      <a:ext cx="2707200" cy="1789200"/>
                    </a:xfrm>
                    <a:prstGeom prst="rect">
                      <a:avLst/>
                    </a:prstGeom>
                  </pic:spPr>
                </pic:pic>
              </a:graphicData>
            </a:graphic>
            <wp14:sizeRelH relativeFrom="page">
              <wp14:pctWidth>0</wp14:pctWidth>
            </wp14:sizeRelH>
            <wp14:sizeRelV relativeFrom="page">
              <wp14:pctHeight>0</wp14:pctHeight>
            </wp14:sizeRelV>
          </wp:anchor>
        </w:drawing>
      </w:r>
      <w:r w:rsidR="009E3885" w:rsidRPr="00AC2CC9">
        <w:rPr>
          <w:rFonts w:eastAsiaTheme="minorEastAsia"/>
          <w:lang w:eastAsia="zh-CN"/>
        </w:rPr>
        <w:t>The mathematics formula</w:t>
      </w:r>
      <w:r>
        <w:rPr>
          <w:rFonts w:eastAsiaTheme="minorEastAsia"/>
          <w:lang w:eastAsia="zh-CN"/>
        </w:rPr>
        <w:t xml:space="preserve"> [5]</w:t>
      </w:r>
      <w:r w:rsidR="00D834FE" w:rsidRPr="00AC2CC9">
        <w:rPr>
          <w:rFonts w:eastAsiaTheme="minorEastAsia"/>
          <w:lang w:eastAsia="zh-CN"/>
        </w:rPr>
        <w:t xml:space="preserve"> of the neural networks as above.</w:t>
      </w:r>
      <w:r w:rsidR="009E3885" w:rsidRPr="00AC2CC9">
        <w:rPr>
          <w:rFonts w:eastAsiaTheme="minorEastAsia"/>
          <w:lang w:eastAsia="zh-CN"/>
        </w:rPr>
        <w:t xml:space="preserve"> </w:t>
      </w:r>
    </w:p>
    <w:p w14:paraId="4496F503" w14:textId="2D7609D0" w:rsidR="00F00C52" w:rsidRPr="00AC2CC9" w:rsidRDefault="006B3A60" w:rsidP="000D0BCF">
      <w:pPr>
        <w:rPr>
          <w:rFonts w:eastAsiaTheme="minorEastAsia"/>
          <w:lang w:eastAsia="zh-CN"/>
        </w:rPr>
      </w:pPr>
      <w:r w:rsidRPr="00AC2CC9">
        <w:rPr>
          <w:rFonts w:eastAsiaTheme="minorEastAsia"/>
          <w:noProof/>
          <w:lang w:eastAsia="zh-CN"/>
        </w:rPr>
        <w:drawing>
          <wp:anchor distT="0" distB="0" distL="114300" distR="114300" simplePos="0" relativeHeight="252118528" behindDoc="0" locked="0" layoutInCell="1" allowOverlap="1" wp14:anchorId="2C87837A" wp14:editId="29E57BEA">
            <wp:simplePos x="0" y="0"/>
            <wp:positionH relativeFrom="column">
              <wp:posOffset>1746885</wp:posOffset>
            </wp:positionH>
            <wp:positionV relativeFrom="paragraph">
              <wp:posOffset>422275</wp:posOffset>
            </wp:positionV>
            <wp:extent cx="2103120" cy="414655"/>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3120" cy="414655"/>
                    </a:xfrm>
                    <a:prstGeom prst="rect">
                      <a:avLst/>
                    </a:prstGeom>
                    <a:noFill/>
                  </pic:spPr>
                </pic:pic>
              </a:graphicData>
            </a:graphic>
            <wp14:sizeRelH relativeFrom="page">
              <wp14:pctWidth>0</wp14:pctWidth>
            </wp14:sizeRelH>
            <wp14:sizeRelV relativeFrom="page">
              <wp14:pctHeight>0</wp14:pctHeight>
            </wp14:sizeRelV>
          </wp:anchor>
        </w:drawing>
      </w:r>
    </w:p>
    <w:p w14:paraId="5D8A3E64" w14:textId="77777777" w:rsidR="006B3A60" w:rsidRDefault="006B3A60" w:rsidP="000D0BCF">
      <w:pPr>
        <w:rPr>
          <w:rFonts w:eastAsiaTheme="minorEastAsia"/>
          <w:lang w:eastAsia="zh-CN"/>
        </w:rPr>
      </w:pPr>
    </w:p>
    <w:p w14:paraId="6208B33C" w14:textId="77777777" w:rsidR="0048149F" w:rsidRPr="00AC2CC9" w:rsidRDefault="00922DC3" w:rsidP="000D0BCF">
      <w:pPr>
        <w:rPr>
          <w:rFonts w:eastAsiaTheme="minorEastAsia"/>
          <w:sz w:val="21"/>
          <w:lang w:eastAsia="zh-CN"/>
        </w:rPr>
      </w:pPr>
      <w:r w:rsidRPr="00AC2CC9">
        <w:rPr>
          <w:rFonts w:eastAsiaTheme="minorEastAsia"/>
          <w:lang w:eastAsia="zh-CN"/>
        </w:rPr>
        <w:t>T</w:t>
      </w:r>
      <w:r w:rsidRPr="00AC2CC9">
        <w:rPr>
          <w:rFonts w:eastAsiaTheme="minorEastAsia" w:hint="eastAsia"/>
          <w:lang w:eastAsia="zh-CN"/>
        </w:rPr>
        <w:t xml:space="preserve">he </w:t>
      </w:r>
      <w:proofErr w:type="spellStart"/>
      <w:r w:rsidRPr="00AC2CC9">
        <w:rPr>
          <w:rFonts w:eastAsiaTheme="minorEastAsia"/>
          <w:sz w:val="32"/>
          <w:lang w:eastAsia="zh-CN"/>
        </w:rPr>
        <w:t>x</w:t>
      </w:r>
      <w:r w:rsidRPr="00AC2CC9">
        <w:rPr>
          <w:rFonts w:eastAsiaTheme="minorEastAsia"/>
          <w:sz w:val="22"/>
          <w:lang w:eastAsia="zh-CN"/>
        </w:rPr>
        <w:t>j</w:t>
      </w:r>
      <w:proofErr w:type="spellEnd"/>
      <w:r w:rsidRPr="00AC2CC9">
        <w:rPr>
          <w:rFonts w:eastAsiaTheme="minorEastAsia"/>
          <w:sz w:val="22"/>
          <w:lang w:eastAsia="zh-CN"/>
        </w:rPr>
        <w:t xml:space="preserve"> is the output of layer n, and the </w:t>
      </w:r>
      <w:proofErr w:type="spellStart"/>
      <w:r w:rsidRPr="00AC2CC9">
        <w:rPr>
          <w:rFonts w:eastAsiaTheme="minorEastAsia"/>
          <w:sz w:val="32"/>
          <w:lang w:eastAsia="zh-CN"/>
        </w:rPr>
        <w:t>y</w:t>
      </w:r>
      <w:r w:rsidRPr="00AC2CC9">
        <w:rPr>
          <w:rFonts w:eastAsiaTheme="minorEastAsia"/>
          <w:sz w:val="21"/>
          <w:lang w:eastAsia="zh-CN"/>
        </w:rPr>
        <w:t>i</w:t>
      </w:r>
      <w:proofErr w:type="spellEnd"/>
      <w:r w:rsidRPr="00AC2CC9">
        <w:rPr>
          <w:rFonts w:eastAsiaTheme="minorEastAsia"/>
          <w:sz w:val="21"/>
          <w:lang w:eastAsia="zh-CN"/>
        </w:rPr>
        <w:t xml:space="preserve"> is the output of the next layer n+1. </w:t>
      </w:r>
    </w:p>
    <w:p w14:paraId="02D0EC0D" w14:textId="0DBFD3EC" w:rsidR="00922DC3" w:rsidRPr="00AC2CC9" w:rsidRDefault="00B90FF5" w:rsidP="000D0BCF">
      <w:pPr>
        <w:rPr>
          <w:rFonts w:eastAsiaTheme="minorEastAsia"/>
          <w:lang w:eastAsia="zh-CN"/>
        </w:rPr>
      </w:pPr>
      <w:r w:rsidRPr="00AC2CC9">
        <w:rPr>
          <w:rFonts w:eastAsiaTheme="minorEastAsia"/>
          <w:noProof/>
          <w:lang w:eastAsia="zh-CN"/>
        </w:rPr>
        <w:drawing>
          <wp:anchor distT="0" distB="0" distL="114300" distR="114300" simplePos="0" relativeHeight="251372032" behindDoc="0" locked="0" layoutInCell="1" allowOverlap="1" wp14:anchorId="14813469" wp14:editId="3BC45AF7">
            <wp:simplePos x="0" y="0"/>
            <wp:positionH relativeFrom="column">
              <wp:posOffset>946785</wp:posOffset>
            </wp:positionH>
            <wp:positionV relativeFrom="paragraph">
              <wp:posOffset>882650</wp:posOffset>
            </wp:positionV>
            <wp:extent cx="3780648" cy="2103748"/>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moid_bipolar.png"/>
                    <pic:cNvPicPr/>
                  </pic:nvPicPr>
                  <pic:blipFill>
                    <a:blip r:embed="rId25">
                      <a:extLst>
                        <a:ext uri="{28A0092B-C50C-407E-A947-70E740481C1C}">
                          <a14:useLocalDpi xmlns:a14="http://schemas.microsoft.com/office/drawing/2010/main" val="0"/>
                        </a:ext>
                      </a:extLst>
                    </a:blip>
                    <a:stretch>
                      <a:fillRect/>
                    </a:stretch>
                  </pic:blipFill>
                  <pic:spPr>
                    <a:xfrm>
                      <a:off x="0" y="0"/>
                      <a:ext cx="3780648" cy="2103748"/>
                    </a:xfrm>
                    <a:prstGeom prst="rect">
                      <a:avLst/>
                    </a:prstGeom>
                  </pic:spPr>
                </pic:pic>
              </a:graphicData>
            </a:graphic>
            <wp14:sizeRelH relativeFrom="page">
              <wp14:pctWidth>0</wp14:pctWidth>
            </wp14:sizeRelH>
            <wp14:sizeRelV relativeFrom="page">
              <wp14:pctHeight>0</wp14:pctHeight>
            </wp14:sizeRelV>
          </wp:anchor>
        </w:drawing>
      </w:r>
      <w:r w:rsidR="00B73E4A" w:rsidRPr="00AC2CC9">
        <w:rPr>
          <w:rFonts w:eastAsiaTheme="minorEastAsia"/>
          <w:noProof/>
          <w:lang w:eastAsia="zh-CN"/>
        </w:rPr>
        <w:drawing>
          <wp:anchor distT="0" distB="0" distL="114300" distR="114300" simplePos="0" relativeHeight="251350528" behindDoc="0" locked="0" layoutInCell="1" allowOverlap="1" wp14:anchorId="76E27FC2" wp14:editId="6A4C20FF">
            <wp:simplePos x="0" y="0"/>
            <wp:positionH relativeFrom="column">
              <wp:posOffset>1718310</wp:posOffset>
            </wp:positionH>
            <wp:positionV relativeFrom="paragraph">
              <wp:posOffset>479425</wp:posOffset>
            </wp:positionV>
            <wp:extent cx="2324100" cy="17145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moid.png"/>
                    <pic:cNvPicPr/>
                  </pic:nvPicPr>
                  <pic:blipFill>
                    <a:blip r:embed="rId26">
                      <a:extLst>
                        <a:ext uri="{28A0092B-C50C-407E-A947-70E740481C1C}">
                          <a14:useLocalDpi xmlns:a14="http://schemas.microsoft.com/office/drawing/2010/main" val="0"/>
                        </a:ext>
                      </a:extLst>
                    </a:blip>
                    <a:stretch>
                      <a:fillRect/>
                    </a:stretch>
                  </pic:blipFill>
                  <pic:spPr>
                    <a:xfrm>
                      <a:off x="0" y="0"/>
                      <a:ext cx="2324100" cy="171450"/>
                    </a:xfrm>
                    <a:prstGeom prst="rect">
                      <a:avLst/>
                    </a:prstGeom>
                  </pic:spPr>
                </pic:pic>
              </a:graphicData>
            </a:graphic>
            <wp14:sizeRelH relativeFrom="page">
              <wp14:pctWidth>0</wp14:pctWidth>
            </wp14:sizeRelH>
            <wp14:sizeRelV relativeFrom="page">
              <wp14:pctHeight>0</wp14:pctHeight>
            </wp14:sizeRelV>
          </wp:anchor>
        </w:drawing>
      </w:r>
      <w:r w:rsidR="000A1F85" w:rsidRPr="00AC2CC9">
        <w:rPr>
          <w:rFonts w:eastAsiaTheme="minorEastAsia"/>
          <w:lang w:eastAsia="zh-CN"/>
        </w:rPr>
        <w:t>Sigmoid function</w:t>
      </w:r>
      <w:r w:rsidR="00074775">
        <w:rPr>
          <w:rFonts w:eastAsiaTheme="minorEastAsia"/>
          <w:lang w:eastAsia="zh-CN"/>
        </w:rPr>
        <w:t xml:space="preserve"> [5]</w:t>
      </w:r>
      <w:r w:rsidR="000A1F85" w:rsidRPr="00AC2CC9">
        <w:rPr>
          <w:rFonts w:eastAsiaTheme="minorEastAsia"/>
          <w:lang w:eastAsia="zh-CN"/>
        </w:rPr>
        <w:t xml:space="preserve"> </w:t>
      </w:r>
    </w:p>
    <w:p w14:paraId="23FC6DBD" w14:textId="2F0C597B" w:rsidR="00EC0CB1" w:rsidRPr="00AC2CC9" w:rsidRDefault="00284761" w:rsidP="000D0BCF">
      <w:pPr>
        <w:rPr>
          <w:rFonts w:eastAsiaTheme="minorEastAsia"/>
          <w:lang w:eastAsia="zh-CN"/>
        </w:rPr>
      </w:pPr>
      <w:r w:rsidRPr="00AC2CC9">
        <w:rPr>
          <w:noProof/>
          <w:lang w:eastAsia="zh-CN"/>
        </w:rPr>
        <mc:AlternateContent>
          <mc:Choice Requires="wps">
            <w:drawing>
              <wp:anchor distT="0" distB="0" distL="114300" distR="114300" simplePos="0" relativeHeight="251726336" behindDoc="0" locked="0" layoutInCell="1" allowOverlap="1" wp14:anchorId="059AC9A8" wp14:editId="1B3DDB22">
                <wp:simplePos x="0" y="0"/>
                <wp:positionH relativeFrom="column">
                  <wp:posOffset>1165860</wp:posOffset>
                </wp:positionH>
                <wp:positionV relativeFrom="paragraph">
                  <wp:posOffset>2836545</wp:posOffset>
                </wp:positionV>
                <wp:extent cx="3780155" cy="450850"/>
                <wp:effectExtent l="0" t="4445" r="0" b="0"/>
                <wp:wrapTopAndBottom/>
                <wp:docPr id="105"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155"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5B2550" w14:textId="043D5027" w:rsidR="00ED7499" w:rsidRPr="00200A24" w:rsidRDefault="00ED7499" w:rsidP="00B90FF5">
                            <w:pPr>
                              <w:pStyle w:val="a8"/>
                              <w:jc w:val="center"/>
                              <w:rPr>
                                <w:noProof/>
                                <w:sz w:val="24"/>
                                <w:szCs w:val="24"/>
                              </w:rPr>
                            </w:pPr>
                            <w:bookmarkStart w:id="40" w:name="_Toc400315449"/>
                            <w:r>
                              <w:t xml:space="preserve">Figure </w:t>
                            </w:r>
                            <w:r>
                              <w:fldChar w:fldCharType="begin"/>
                            </w:r>
                            <w:r>
                              <w:instrText xml:space="preserve"> STYLEREF 1 \s </w:instrText>
                            </w:r>
                            <w:r>
                              <w:fldChar w:fldCharType="separate"/>
                            </w:r>
                            <w:r w:rsidR="00D87598">
                              <w:rPr>
                                <w:noProof/>
                              </w:rPr>
                              <w:t>2</w:t>
                            </w:r>
                            <w:r>
                              <w:fldChar w:fldCharType="end"/>
                            </w:r>
                            <w:r>
                              <w:noBreakHyphen/>
                            </w:r>
                            <w:r>
                              <w:fldChar w:fldCharType="begin"/>
                            </w:r>
                            <w:r>
                              <w:instrText xml:space="preserve"> SEQ Figure \* ARABIC \s 1 </w:instrText>
                            </w:r>
                            <w:r>
                              <w:fldChar w:fldCharType="separate"/>
                            </w:r>
                            <w:r w:rsidR="00D87598">
                              <w:rPr>
                                <w:noProof/>
                              </w:rPr>
                              <w:t>7</w:t>
                            </w:r>
                            <w:r>
                              <w:fldChar w:fldCharType="end"/>
                            </w:r>
                            <w:r>
                              <w:t xml:space="preserve"> sigmoid function</w:t>
                            </w:r>
                            <w:bookmarkEnd w:id="40"/>
                            <w:r w:rsidR="00D87598">
                              <w:t xml:space="preserve"> [5]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9AC9A8" id="Text Box 86" o:spid="_x0000_s1038" type="#_x0000_t202" style="position:absolute;left:0;text-align:left;margin-left:91.8pt;margin-top:223.35pt;width:297.65pt;height:35.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" stroked="f">
                <v:textbox style="mso-fit-shape-to-text:t" inset="0,0,0,0">
                  <w:txbxContent>
                    <w:p w14:paraId="4C5B2550" w14:textId="043D5027" w:rsidR="00ED7499" w:rsidRPr="00200A24" w:rsidRDefault="00ED7499" w:rsidP="00B90FF5">
                      <w:pPr>
                        <w:pStyle w:val="a8"/>
                        <w:jc w:val="center"/>
                        <w:rPr>
                          <w:noProof/>
                          <w:sz w:val="24"/>
                          <w:szCs w:val="24"/>
                        </w:rPr>
                      </w:pPr>
                      <w:bookmarkStart w:id="41" w:name="_Toc400315449"/>
                      <w:r>
                        <w:t xml:space="preserve">Figure </w:t>
                      </w:r>
                      <w:r>
                        <w:fldChar w:fldCharType="begin"/>
                      </w:r>
                      <w:r>
                        <w:instrText xml:space="preserve"> STYLEREF 1 \s </w:instrText>
                      </w:r>
                      <w:r>
                        <w:fldChar w:fldCharType="separate"/>
                      </w:r>
                      <w:r w:rsidR="00D87598">
                        <w:rPr>
                          <w:noProof/>
                        </w:rPr>
                        <w:t>2</w:t>
                      </w:r>
                      <w:r>
                        <w:fldChar w:fldCharType="end"/>
                      </w:r>
                      <w:r>
                        <w:noBreakHyphen/>
                      </w:r>
                      <w:r>
                        <w:fldChar w:fldCharType="begin"/>
                      </w:r>
                      <w:r>
                        <w:instrText xml:space="preserve"> SEQ Figure \* ARABIC \s 1 </w:instrText>
                      </w:r>
                      <w:r>
                        <w:fldChar w:fldCharType="separate"/>
                      </w:r>
                      <w:r w:rsidR="00D87598">
                        <w:rPr>
                          <w:noProof/>
                        </w:rPr>
                        <w:t>7</w:t>
                      </w:r>
                      <w:r>
                        <w:fldChar w:fldCharType="end"/>
                      </w:r>
                      <w:r>
                        <w:t xml:space="preserve"> sigmoid function</w:t>
                      </w:r>
                      <w:bookmarkEnd w:id="41"/>
                      <w:r w:rsidR="00D87598">
                        <w:t xml:space="preserve"> [5]</w:t>
                      </w:r>
                    </w:p>
                  </w:txbxContent>
                </v:textbox>
                <w10:wrap type="topAndBottom"/>
              </v:shape>
            </w:pict>
          </mc:Fallback>
        </mc:AlternateContent>
      </w:r>
    </w:p>
    <w:p w14:paraId="6E425B43" w14:textId="77777777" w:rsidR="00F00C52" w:rsidRPr="00AC2CC9" w:rsidRDefault="00F00C52" w:rsidP="000D0BCF">
      <w:pPr>
        <w:rPr>
          <w:rFonts w:eastAsiaTheme="minorEastAsia"/>
          <w:lang w:eastAsia="zh-CN"/>
        </w:rPr>
      </w:pPr>
    </w:p>
    <w:p w14:paraId="260ABC4A" w14:textId="77777777" w:rsidR="000A1F85" w:rsidRPr="00AC2CC9" w:rsidRDefault="000A1F85" w:rsidP="000D0BCF">
      <w:pPr>
        <w:rPr>
          <w:rFonts w:eastAsiaTheme="minorEastAsia"/>
          <w:sz w:val="21"/>
          <w:lang w:eastAsia="zh-CN"/>
        </w:rPr>
      </w:pPr>
      <w:r w:rsidRPr="00AC2CC9">
        <w:rPr>
          <w:rFonts w:eastAsiaTheme="minorEastAsia"/>
          <w:lang w:eastAsia="zh-CN"/>
        </w:rPr>
        <w:t>Symmetrical sigmoid function is the default choice for artificial neural network</w:t>
      </w:r>
      <w:r w:rsidR="00D834FE" w:rsidRPr="00AC2CC9">
        <w:rPr>
          <w:rFonts w:eastAsiaTheme="minorEastAsia"/>
          <w:lang w:eastAsia="zh-CN"/>
        </w:rPr>
        <w:t>s</w:t>
      </w:r>
      <w:r w:rsidRPr="00AC2CC9">
        <w:rPr>
          <w:rFonts w:eastAsiaTheme="minorEastAsia"/>
          <w:lang w:eastAsia="zh-CN"/>
        </w:rPr>
        <w:t xml:space="preserve">. </w:t>
      </w:r>
    </w:p>
    <w:p w14:paraId="2B2200E1" w14:textId="77777777" w:rsidR="007C1B9A" w:rsidRPr="00AC2CC9" w:rsidRDefault="007C1B9A" w:rsidP="000D0BCF">
      <w:pPr>
        <w:rPr>
          <w:rFonts w:eastAsiaTheme="minorEastAsia"/>
          <w:lang w:eastAsia="zh-CN"/>
        </w:rPr>
      </w:pPr>
    </w:p>
    <w:p w14:paraId="04E61816" w14:textId="37400E39" w:rsidR="00D84866" w:rsidRPr="00AC2CC9" w:rsidRDefault="00F00C52" w:rsidP="000D0BCF">
      <w:pPr>
        <w:rPr>
          <w:rFonts w:eastAsiaTheme="minorEastAsia"/>
          <w:lang w:eastAsia="zh-CN"/>
        </w:rPr>
      </w:pPr>
      <w:r w:rsidRPr="00AC2CC9">
        <w:rPr>
          <w:rFonts w:eastAsiaTheme="minorEastAsia"/>
          <w:lang w:eastAsia="zh-CN"/>
        </w:rPr>
        <w:lastRenderedPageBreak/>
        <w:t>T</w:t>
      </w:r>
      <w:r w:rsidR="00D84866" w:rsidRPr="00AC2CC9">
        <w:rPr>
          <w:rFonts w:eastAsiaTheme="minorEastAsia"/>
          <w:lang w:eastAsia="zh-CN"/>
        </w:rPr>
        <w:t xml:space="preserve">he </w:t>
      </w:r>
      <w:r w:rsidR="00D834FE" w:rsidRPr="00AC2CC9">
        <w:rPr>
          <w:rFonts w:eastAsiaTheme="minorEastAsia"/>
          <w:lang w:eastAsia="zh-CN"/>
        </w:rPr>
        <w:t xml:space="preserve">structure and procedure of the </w:t>
      </w:r>
      <w:r w:rsidR="00C66308" w:rsidRPr="00AC2CC9">
        <w:rPr>
          <w:rFonts w:eastAsiaTheme="minorEastAsia"/>
          <w:lang w:eastAsia="zh-CN"/>
        </w:rPr>
        <w:t xml:space="preserve">whole trained network works </w:t>
      </w:r>
      <w:r w:rsidR="00D84866" w:rsidRPr="00AC2CC9">
        <w:rPr>
          <w:rFonts w:eastAsiaTheme="minorEastAsia"/>
          <w:lang w:eastAsia="zh-CN"/>
        </w:rPr>
        <w:t xml:space="preserve">as follows. </w:t>
      </w:r>
    </w:p>
    <w:p w14:paraId="0A36B61F" w14:textId="77777777" w:rsidR="000A23D9" w:rsidRPr="00AC2CC9" w:rsidRDefault="000A23D9" w:rsidP="000A23D9">
      <w:pPr>
        <w:pStyle w:val="af2"/>
        <w:numPr>
          <w:ilvl w:val="0"/>
          <w:numId w:val="22"/>
        </w:numPr>
        <w:rPr>
          <w:rFonts w:eastAsiaTheme="minorEastAsia"/>
          <w:lang w:eastAsia="zh-CN"/>
        </w:rPr>
      </w:pPr>
      <w:r w:rsidRPr="00AC2CC9">
        <w:rPr>
          <w:rFonts w:eastAsiaTheme="minorEastAsia"/>
          <w:lang w:eastAsia="zh-CN"/>
        </w:rPr>
        <w:t>Select the feature vector as i</w:t>
      </w:r>
      <w:r w:rsidR="00D834FE" w:rsidRPr="00AC2CC9">
        <w:rPr>
          <w:rFonts w:eastAsiaTheme="minorEastAsia"/>
          <w:lang w:eastAsia="zh-CN"/>
        </w:rPr>
        <w:t>nput, the size of the feature is</w:t>
      </w:r>
      <w:r w:rsidR="00A174E9" w:rsidRPr="00AC2CC9">
        <w:rPr>
          <w:rFonts w:eastAsiaTheme="minorEastAsia"/>
          <w:lang w:eastAsia="zh-CN"/>
        </w:rPr>
        <w:t xml:space="preserve"> as same as</w:t>
      </w:r>
      <w:r w:rsidRPr="00AC2CC9">
        <w:rPr>
          <w:rFonts w:eastAsiaTheme="minorEastAsia"/>
          <w:lang w:eastAsia="zh-CN"/>
        </w:rPr>
        <w:t xml:space="preserve"> input layer.</w:t>
      </w:r>
    </w:p>
    <w:p w14:paraId="6FF58A97" w14:textId="77777777" w:rsidR="000A23D9" w:rsidRPr="00AC2CC9" w:rsidRDefault="000A23D9" w:rsidP="000A23D9">
      <w:pPr>
        <w:pStyle w:val="af2"/>
        <w:numPr>
          <w:ilvl w:val="0"/>
          <w:numId w:val="22"/>
        </w:numPr>
        <w:rPr>
          <w:rFonts w:eastAsiaTheme="minorEastAsia"/>
          <w:lang w:eastAsia="zh-CN"/>
        </w:rPr>
      </w:pPr>
      <w:r w:rsidRPr="00AC2CC9">
        <w:rPr>
          <w:rFonts w:eastAsiaTheme="minorEastAsia"/>
          <w:lang w:eastAsia="zh-CN"/>
        </w:rPr>
        <w:t>Sent the values as input to the first layer.</w:t>
      </w:r>
    </w:p>
    <w:p w14:paraId="39D2C010" w14:textId="77777777" w:rsidR="000A23D9" w:rsidRPr="00AC2CC9" w:rsidRDefault="000A23D9" w:rsidP="000A23D9">
      <w:pPr>
        <w:pStyle w:val="af2"/>
        <w:numPr>
          <w:ilvl w:val="0"/>
          <w:numId w:val="22"/>
        </w:numPr>
        <w:rPr>
          <w:rFonts w:eastAsiaTheme="minorEastAsia"/>
          <w:lang w:eastAsia="zh-CN"/>
        </w:rPr>
      </w:pPr>
      <w:r w:rsidRPr="00AC2CC9">
        <w:rPr>
          <w:rFonts w:eastAsiaTheme="minorEastAsia"/>
          <w:lang w:eastAsia="zh-CN"/>
        </w:rPr>
        <w:t>The weighted sum of all input connections is calculated.</w:t>
      </w:r>
    </w:p>
    <w:p w14:paraId="651EED5E" w14:textId="77777777" w:rsidR="000A23D9" w:rsidRPr="00AC2CC9" w:rsidRDefault="000A23D9" w:rsidP="000A23D9">
      <w:pPr>
        <w:pStyle w:val="af2"/>
        <w:numPr>
          <w:ilvl w:val="0"/>
          <w:numId w:val="22"/>
        </w:numPr>
        <w:rPr>
          <w:rFonts w:eastAsiaTheme="minorEastAsia"/>
          <w:lang w:eastAsia="zh-CN"/>
        </w:rPr>
      </w:pPr>
      <w:r w:rsidRPr="00AC2CC9">
        <w:rPr>
          <w:rFonts w:eastAsiaTheme="minorEastAsia"/>
          <w:lang w:eastAsia="zh-CN"/>
        </w:rPr>
        <w:t>The weighted sum goes through the activation function and give</w:t>
      </w:r>
      <w:r w:rsidR="00D834FE" w:rsidRPr="00AC2CC9">
        <w:rPr>
          <w:rFonts w:eastAsiaTheme="minorEastAsia"/>
          <w:lang w:eastAsia="zh-CN"/>
        </w:rPr>
        <w:t>s</w:t>
      </w:r>
      <w:r w:rsidRPr="00AC2CC9">
        <w:rPr>
          <w:rFonts w:eastAsiaTheme="minorEastAsia"/>
          <w:lang w:eastAsia="zh-CN"/>
        </w:rPr>
        <w:t xml:space="preserve"> the result as the output.</w:t>
      </w:r>
    </w:p>
    <w:p w14:paraId="6E851AE5" w14:textId="77777777" w:rsidR="000A23D9" w:rsidRPr="00AC2CC9" w:rsidRDefault="000A23D9" w:rsidP="000A23D9">
      <w:pPr>
        <w:pStyle w:val="af2"/>
        <w:numPr>
          <w:ilvl w:val="0"/>
          <w:numId w:val="22"/>
        </w:numPr>
        <w:rPr>
          <w:rFonts w:eastAsiaTheme="minorEastAsia"/>
          <w:lang w:eastAsia="zh-CN"/>
        </w:rPr>
      </w:pPr>
      <w:r w:rsidRPr="00AC2CC9">
        <w:rPr>
          <w:rFonts w:eastAsiaTheme="minorEastAsia"/>
          <w:lang w:eastAsia="zh-CN"/>
        </w:rPr>
        <w:t xml:space="preserve">The output goes to the next layer as input </w:t>
      </w:r>
      <w:r w:rsidR="00D834FE" w:rsidRPr="00AC2CC9">
        <w:rPr>
          <w:rFonts w:eastAsiaTheme="minorEastAsia"/>
          <w:lang w:eastAsia="zh-CN"/>
        </w:rPr>
        <w:t xml:space="preserve">and then </w:t>
      </w:r>
      <w:r w:rsidRPr="00AC2CC9">
        <w:rPr>
          <w:rFonts w:eastAsiaTheme="minorEastAsia"/>
          <w:lang w:eastAsia="zh-CN"/>
        </w:rPr>
        <w:t>repeat</w:t>
      </w:r>
      <w:r w:rsidR="00D834FE" w:rsidRPr="00AC2CC9">
        <w:rPr>
          <w:rFonts w:eastAsiaTheme="minorEastAsia"/>
          <w:lang w:eastAsia="zh-CN"/>
        </w:rPr>
        <w:t>s</w:t>
      </w:r>
      <w:r w:rsidRPr="00AC2CC9">
        <w:rPr>
          <w:rFonts w:eastAsiaTheme="minorEastAsia"/>
          <w:lang w:eastAsia="zh-CN"/>
        </w:rPr>
        <w:t xml:space="preserve"> </w:t>
      </w:r>
      <w:r w:rsidR="00D834FE" w:rsidRPr="00AC2CC9">
        <w:rPr>
          <w:rFonts w:eastAsiaTheme="minorEastAsia"/>
          <w:lang w:eastAsia="zh-CN"/>
        </w:rPr>
        <w:t xml:space="preserve">the </w:t>
      </w:r>
      <w:r w:rsidRPr="00AC2CC9">
        <w:rPr>
          <w:rFonts w:eastAsiaTheme="minorEastAsia"/>
          <w:lang w:eastAsia="zh-CN"/>
        </w:rPr>
        <w:t>procedure 2 to 4.</w:t>
      </w:r>
    </w:p>
    <w:p w14:paraId="0365A4AD" w14:textId="77777777" w:rsidR="0048149F" w:rsidRPr="00AC2CC9" w:rsidRDefault="000A23D9" w:rsidP="000D0BCF">
      <w:pPr>
        <w:pStyle w:val="af2"/>
        <w:numPr>
          <w:ilvl w:val="0"/>
          <w:numId w:val="22"/>
        </w:numPr>
        <w:rPr>
          <w:rFonts w:eastAsiaTheme="minorEastAsia"/>
          <w:lang w:eastAsia="zh-CN"/>
        </w:rPr>
      </w:pPr>
      <w:r w:rsidRPr="00AC2CC9">
        <w:rPr>
          <w:rFonts w:eastAsiaTheme="minorEastAsia"/>
          <w:lang w:eastAsia="zh-CN"/>
        </w:rPr>
        <w:t>Until the output layer</w:t>
      </w:r>
      <w:r w:rsidR="001B25AC" w:rsidRPr="00AC2CC9">
        <w:rPr>
          <w:rFonts w:eastAsiaTheme="minorEastAsia"/>
          <w:lang w:eastAsia="zh-CN"/>
        </w:rPr>
        <w:t>, the</w:t>
      </w:r>
      <w:r w:rsidRPr="00AC2CC9">
        <w:rPr>
          <w:rFonts w:eastAsiaTheme="minorEastAsia"/>
          <w:lang w:eastAsia="zh-CN"/>
        </w:rPr>
        <w:t xml:space="preserve"> result is the final output of the whole neural networks. </w:t>
      </w:r>
    </w:p>
    <w:p w14:paraId="6D6B4076" w14:textId="6578B735" w:rsidR="00D77D9E" w:rsidRPr="00AC2CC9" w:rsidRDefault="00435FBB" w:rsidP="00435FBB">
      <w:pPr>
        <w:rPr>
          <w:rFonts w:eastAsiaTheme="minorEastAsia"/>
          <w:lang w:eastAsia="zh-CN"/>
        </w:rPr>
      </w:pPr>
      <w:r w:rsidRPr="00AC2CC9">
        <w:rPr>
          <w:rFonts w:eastAsiaTheme="minorEastAsia"/>
          <w:lang w:eastAsia="zh-CN"/>
        </w:rPr>
        <w:t>I</w:t>
      </w:r>
      <w:r w:rsidRPr="00AC2CC9">
        <w:rPr>
          <w:rFonts w:eastAsiaTheme="minorEastAsia" w:hint="eastAsia"/>
          <w:lang w:eastAsia="zh-CN"/>
        </w:rPr>
        <w:t xml:space="preserve">n </w:t>
      </w:r>
      <w:r w:rsidRPr="00AC2CC9">
        <w:rPr>
          <w:rFonts w:eastAsiaTheme="minorEastAsia"/>
          <w:lang w:eastAsia="zh-CN"/>
        </w:rPr>
        <w:t>the real ti</w:t>
      </w:r>
      <w:r w:rsidR="00E756AD" w:rsidRPr="00AC2CC9">
        <w:rPr>
          <w:rFonts w:eastAsiaTheme="minorEastAsia"/>
          <w:lang w:eastAsia="zh-CN"/>
        </w:rPr>
        <w:t xml:space="preserve">me application, the training is </w:t>
      </w:r>
      <w:r w:rsidRPr="00AC2CC9">
        <w:rPr>
          <w:rFonts w:eastAsiaTheme="minorEastAsia"/>
          <w:lang w:eastAsia="zh-CN"/>
        </w:rPr>
        <w:t>a significant time consumi</w:t>
      </w:r>
      <w:r w:rsidR="00D834FE" w:rsidRPr="00AC2CC9">
        <w:rPr>
          <w:rFonts w:eastAsiaTheme="minorEastAsia"/>
          <w:lang w:eastAsia="zh-CN"/>
        </w:rPr>
        <w:t xml:space="preserve">ng </w:t>
      </w:r>
      <w:r w:rsidR="00CE7854" w:rsidRPr="00AC2CC9">
        <w:rPr>
          <w:rFonts w:eastAsiaTheme="minorEastAsia"/>
          <w:lang w:eastAsia="zh-CN"/>
        </w:rPr>
        <w:t xml:space="preserve">procedure. The </w:t>
      </w:r>
      <w:r w:rsidRPr="00AC2CC9">
        <w:rPr>
          <w:rFonts w:eastAsiaTheme="minorEastAsia"/>
          <w:lang w:eastAsia="zh-CN"/>
        </w:rPr>
        <w:t>training of neural networks is often done offli</w:t>
      </w:r>
      <w:r w:rsidR="00CE7854" w:rsidRPr="00AC2CC9">
        <w:rPr>
          <w:rFonts w:eastAsiaTheme="minorEastAsia"/>
          <w:lang w:eastAsia="zh-CN"/>
        </w:rPr>
        <w:t xml:space="preserve">ne and before the running time. </w:t>
      </w:r>
      <w:r w:rsidR="007240A0" w:rsidRPr="00AC2CC9">
        <w:rPr>
          <w:rFonts w:eastAsiaTheme="minorEastAsia"/>
          <w:lang w:eastAsia="zh-CN"/>
        </w:rPr>
        <w:t>Duo to this reason</w:t>
      </w:r>
      <w:r w:rsidR="00C67B63" w:rsidRPr="00AC2CC9">
        <w:rPr>
          <w:rFonts w:eastAsiaTheme="minorEastAsia"/>
          <w:lang w:eastAsia="zh-CN"/>
        </w:rPr>
        <w:t>, in</w:t>
      </w:r>
      <w:r w:rsidRPr="00AC2CC9">
        <w:rPr>
          <w:rFonts w:eastAsiaTheme="minorEastAsia"/>
          <w:lang w:eastAsia="zh-CN"/>
        </w:rPr>
        <w:t xml:space="preserve"> this project, the implementation of the </w:t>
      </w:r>
      <w:r w:rsidR="00D834FE" w:rsidRPr="00AC2CC9">
        <w:rPr>
          <w:rFonts w:eastAsiaTheme="minorEastAsia"/>
          <w:lang w:eastAsia="zh-CN"/>
        </w:rPr>
        <w:t xml:space="preserve">neural </w:t>
      </w:r>
      <w:r w:rsidRPr="00AC2CC9">
        <w:rPr>
          <w:rFonts w:eastAsiaTheme="minorEastAsia"/>
          <w:lang w:eastAsia="zh-CN"/>
        </w:rPr>
        <w:t>networks</w:t>
      </w:r>
      <w:r w:rsidR="00D834FE" w:rsidRPr="00AC2CC9">
        <w:rPr>
          <w:rFonts w:eastAsiaTheme="minorEastAsia"/>
          <w:lang w:eastAsia="zh-CN"/>
        </w:rPr>
        <w:t xml:space="preserve"> has no ab</w:t>
      </w:r>
      <w:r w:rsidR="00970A2C" w:rsidRPr="00AC2CC9">
        <w:rPr>
          <w:rFonts w:eastAsiaTheme="minorEastAsia"/>
          <w:lang w:eastAsia="zh-CN"/>
        </w:rPr>
        <w:t>ility of training</w:t>
      </w:r>
      <w:r w:rsidR="00C67B63" w:rsidRPr="00AC2CC9">
        <w:rPr>
          <w:rFonts w:eastAsiaTheme="minorEastAsia"/>
          <w:lang w:eastAsia="zh-CN"/>
        </w:rPr>
        <w:t xml:space="preserve">. It </w:t>
      </w:r>
      <w:r w:rsidR="007511D0" w:rsidRPr="00AC2CC9">
        <w:rPr>
          <w:rFonts w:eastAsiaTheme="minorEastAsia"/>
          <w:lang w:eastAsia="zh-CN"/>
        </w:rPr>
        <w:t>is just</w:t>
      </w:r>
      <w:r w:rsidR="00970A2C" w:rsidRPr="00AC2CC9">
        <w:rPr>
          <w:rFonts w:eastAsiaTheme="minorEastAsia"/>
          <w:lang w:eastAsia="zh-CN"/>
        </w:rPr>
        <w:t xml:space="preserve"> </w:t>
      </w:r>
      <w:r w:rsidR="00FE2709" w:rsidRPr="00AC2CC9">
        <w:rPr>
          <w:rFonts w:eastAsiaTheme="minorEastAsia" w:hint="eastAsia"/>
          <w:lang w:eastAsia="zh-CN"/>
        </w:rPr>
        <w:t>in</w:t>
      </w:r>
      <w:r w:rsidR="00FE2709" w:rsidRPr="00AC2CC9">
        <w:rPr>
          <w:rFonts w:eastAsiaTheme="minorEastAsia"/>
          <w:lang w:eastAsia="zh-CN"/>
        </w:rPr>
        <w:t xml:space="preserve"> the </w:t>
      </w:r>
      <w:r w:rsidR="00D834FE" w:rsidRPr="00AC2CC9">
        <w:rPr>
          <w:rFonts w:eastAsiaTheme="minorEastAsia"/>
          <w:lang w:eastAsia="zh-CN"/>
        </w:rPr>
        <w:t>run</w:t>
      </w:r>
      <w:r w:rsidR="00FE2709" w:rsidRPr="00AC2CC9">
        <w:rPr>
          <w:rFonts w:eastAsiaTheme="minorEastAsia"/>
          <w:lang w:eastAsia="zh-CN"/>
        </w:rPr>
        <w:t xml:space="preserve">ning mode and idle mode. A loading </w:t>
      </w:r>
      <w:r w:rsidR="00D834FE" w:rsidRPr="00AC2CC9">
        <w:rPr>
          <w:rFonts w:eastAsiaTheme="minorEastAsia"/>
          <w:lang w:eastAsia="zh-CN"/>
        </w:rPr>
        <w:t xml:space="preserve">component is used to load the trained parameters into the FPGAs. </w:t>
      </w:r>
    </w:p>
    <w:p w14:paraId="4694D0E0" w14:textId="77777777" w:rsidR="0048149F" w:rsidRPr="00AC2CC9" w:rsidRDefault="0048149F" w:rsidP="000D0BCF">
      <w:pPr>
        <w:rPr>
          <w:rFonts w:eastAsiaTheme="minorEastAsia"/>
          <w:lang w:eastAsia="zh-CN"/>
        </w:rPr>
      </w:pPr>
    </w:p>
    <w:p w14:paraId="561DEB54" w14:textId="77777777" w:rsidR="0048149F" w:rsidRPr="00AC2CC9" w:rsidRDefault="0048149F" w:rsidP="000D0BCF">
      <w:pPr>
        <w:rPr>
          <w:rFonts w:eastAsiaTheme="minorEastAsia"/>
          <w:lang w:eastAsia="zh-CN"/>
        </w:rPr>
      </w:pPr>
    </w:p>
    <w:p w14:paraId="54D9DA12" w14:textId="77777777" w:rsidR="0048149F" w:rsidRPr="00AC2CC9" w:rsidRDefault="0048149F" w:rsidP="000D0BCF">
      <w:pPr>
        <w:rPr>
          <w:rFonts w:eastAsiaTheme="minorEastAsia"/>
          <w:lang w:eastAsia="zh-CN"/>
        </w:rPr>
      </w:pPr>
    </w:p>
    <w:p w14:paraId="448FB53D" w14:textId="77777777" w:rsidR="0048149F" w:rsidRPr="00AC2CC9" w:rsidRDefault="0048149F" w:rsidP="000D0BCF">
      <w:pPr>
        <w:rPr>
          <w:rFonts w:eastAsiaTheme="minorEastAsia"/>
          <w:lang w:eastAsia="zh-CN"/>
        </w:rPr>
      </w:pPr>
    </w:p>
    <w:p w14:paraId="5828B0B0" w14:textId="77777777" w:rsidR="0048149F" w:rsidRPr="00AC2CC9" w:rsidRDefault="0048149F" w:rsidP="000D0BCF">
      <w:pPr>
        <w:rPr>
          <w:rFonts w:eastAsiaTheme="minorEastAsia"/>
          <w:lang w:eastAsia="zh-CN"/>
        </w:rPr>
      </w:pPr>
    </w:p>
    <w:p w14:paraId="2C0F2D60" w14:textId="77777777" w:rsidR="0048149F" w:rsidRPr="00AC2CC9" w:rsidRDefault="0048149F" w:rsidP="000D0BCF">
      <w:pPr>
        <w:rPr>
          <w:rFonts w:eastAsiaTheme="minorEastAsia"/>
          <w:lang w:eastAsia="zh-CN"/>
        </w:rPr>
      </w:pPr>
    </w:p>
    <w:p w14:paraId="5D4C82C1" w14:textId="77777777" w:rsidR="0048149F" w:rsidRPr="00AC2CC9" w:rsidRDefault="0048149F" w:rsidP="000D0BCF">
      <w:pPr>
        <w:rPr>
          <w:rFonts w:eastAsiaTheme="minorEastAsia"/>
          <w:lang w:eastAsia="zh-CN"/>
        </w:rPr>
      </w:pPr>
    </w:p>
    <w:p w14:paraId="5B411FDF" w14:textId="77777777" w:rsidR="0048149F" w:rsidRPr="00AC2CC9" w:rsidRDefault="0048149F" w:rsidP="000D0BCF">
      <w:pPr>
        <w:rPr>
          <w:rFonts w:eastAsiaTheme="minorEastAsia"/>
          <w:lang w:eastAsia="zh-CN"/>
        </w:rPr>
      </w:pPr>
    </w:p>
    <w:p w14:paraId="6C708E38" w14:textId="77777777" w:rsidR="0048149F" w:rsidRPr="00AC2CC9" w:rsidRDefault="0048149F" w:rsidP="000D0BCF">
      <w:pPr>
        <w:rPr>
          <w:rFonts w:eastAsiaTheme="minorEastAsia"/>
          <w:lang w:eastAsia="zh-CN"/>
        </w:rPr>
      </w:pPr>
    </w:p>
    <w:p w14:paraId="350CDCE0" w14:textId="77777777" w:rsidR="0048149F" w:rsidRPr="00AC2CC9" w:rsidRDefault="0048149F" w:rsidP="000D0BCF">
      <w:pPr>
        <w:rPr>
          <w:rFonts w:eastAsiaTheme="minorEastAsia"/>
          <w:lang w:eastAsia="zh-CN"/>
        </w:rPr>
      </w:pPr>
    </w:p>
    <w:p w14:paraId="498251D2" w14:textId="77777777" w:rsidR="0048149F" w:rsidRPr="00AC2CC9" w:rsidRDefault="0048149F" w:rsidP="000D0BCF">
      <w:pPr>
        <w:rPr>
          <w:rFonts w:eastAsiaTheme="minorEastAsia"/>
          <w:lang w:eastAsia="zh-CN"/>
        </w:rPr>
      </w:pPr>
    </w:p>
    <w:p w14:paraId="2789B3F7" w14:textId="77777777" w:rsidR="0048149F" w:rsidRPr="00AC2CC9" w:rsidRDefault="00ED5D17" w:rsidP="005C38B5">
      <w:pPr>
        <w:pStyle w:val="1"/>
        <w:rPr>
          <w:color w:val="auto"/>
          <w:lang w:eastAsia="zh-CN"/>
        </w:rPr>
      </w:pPr>
      <w:bookmarkStart w:id="42" w:name="_Toc403603027"/>
      <w:r w:rsidRPr="00AC2CC9">
        <w:rPr>
          <w:color w:val="auto"/>
          <w:lang w:eastAsia="zh-CN"/>
        </w:rPr>
        <w:lastRenderedPageBreak/>
        <w:t>R</w:t>
      </w:r>
      <w:r w:rsidR="00BA4D20" w:rsidRPr="00AC2CC9">
        <w:rPr>
          <w:color w:val="auto"/>
          <w:lang w:eastAsia="zh-CN"/>
        </w:rPr>
        <w:t>elated</w:t>
      </w:r>
      <w:r w:rsidR="00CF5012" w:rsidRPr="00AC2CC9">
        <w:rPr>
          <w:color w:val="auto"/>
          <w:lang w:eastAsia="zh-CN"/>
        </w:rPr>
        <w:t xml:space="preserve"> w</w:t>
      </w:r>
      <w:r w:rsidR="00E477D3" w:rsidRPr="00AC2CC9">
        <w:rPr>
          <w:color w:val="auto"/>
          <w:lang w:eastAsia="zh-CN"/>
        </w:rPr>
        <w:t>orks</w:t>
      </w:r>
      <w:r w:rsidRPr="00AC2CC9">
        <w:rPr>
          <w:color w:val="auto"/>
          <w:lang w:eastAsia="zh-CN"/>
        </w:rPr>
        <w:t xml:space="preserve"> of hardware design</w:t>
      </w:r>
      <w:bookmarkEnd w:id="42"/>
    </w:p>
    <w:p w14:paraId="68C9D9ED" w14:textId="0E62C34E" w:rsidR="00CF5012" w:rsidRPr="00AC2CC9" w:rsidRDefault="00CF5012" w:rsidP="00BA4D20">
      <w:pPr>
        <w:rPr>
          <w:rFonts w:eastAsiaTheme="minorEastAsia"/>
          <w:lang w:eastAsia="zh-CN"/>
        </w:rPr>
      </w:pPr>
      <w:r w:rsidRPr="00AC2CC9">
        <w:rPr>
          <w:rFonts w:eastAsiaTheme="minorEastAsia"/>
          <w:lang w:eastAsia="zh-CN"/>
        </w:rPr>
        <w:t>Prior</w:t>
      </w:r>
      <w:r w:rsidRPr="00AC2CC9">
        <w:rPr>
          <w:rFonts w:eastAsiaTheme="minorEastAsia" w:hint="eastAsia"/>
          <w:lang w:eastAsia="zh-CN"/>
        </w:rPr>
        <w:t xml:space="preserve"> </w:t>
      </w:r>
      <w:r w:rsidRPr="00AC2CC9">
        <w:rPr>
          <w:rFonts w:eastAsiaTheme="minorEastAsia"/>
          <w:lang w:eastAsia="zh-CN"/>
        </w:rPr>
        <w:t>the hardware implementation of the algorithm discussed in Chapter 2, we need to know some of the related work</w:t>
      </w:r>
      <w:r w:rsidR="00ED5D17" w:rsidRPr="00AC2CC9">
        <w:rPr>
          <w:rFonts w:eastAsiaTheme="minorEastAsia"/>
          <w:lang w:eastAsia="zh-CN"/>
        </w:rPr>
        <w:t>s</w:t>
      </w:r>
      <w:r w:rsidRPr="00AC2CC9">
        <w:rPr>
          <w:rFonts w:eastAsiaTheme="minorEastAsia"/>
          <w:lang w:eastAsia="zh-CN"/>
        </w:rPr>
        <w:t>. These work</w:t>
      </w:r>
      <w:r w:rsidR="00EE595B" w:rsidRPr="00AC2CC9">
        <w:rPr>
          <w:rFonts w:eastAsiaTheme="minorEastAsia"/>
          <w:lang w:eastAsia="zh-CN"/>
        </w:rPr>
        <w:t>s</w:t>
      </w:r>
      <w:r w:rsidR="00FD3F1D" w:rsidRPr="00AC2CC9">
        <w:rPr>
          <w:rFonts w:eastAsiaTheme="minorEastAsia"/>
          <w:lang w:eastAsia="zh-CN"/>
        </w:rPr>
        <w:t xml:space="preserve"> </w:t>
      </w:r>
      <w:r w:rsidR="00EE595B" w:rsidRPr="00AC2CC9">
        <w:rPr>
          <w:rFonts w:eastAsiaTheme="minorEastAsia"/>
          <w:lang w:eastAsia="zh-CN"/>
        </w:rPr>
        <w:t>include</w:t>
      </w:r>
      <w:r w:rsidRPr="00AC2CC9">
        <w:rPr>
          <w:rFonts w:eastAsiaTheme="minorEastAsia"/>
          <w:lang w:eastAsia="zh-CN"/>
        </w:rPr>
        <w:t xml:space="preserve"> the ha</w:t>
      </w:r>
      <w:r w:rsidR="00EE595B" w:rsidRPr="00AC2CC9">
        <w:rPr>
          <w:rFonts w:eastAsiaTheme="minorEastAsia"/>
          <w:lang w:eastAsia="zh-CN"/>
        </w:rPr>
        <w:t>rdware interface of FPGA</w:t>
      </w:r>
      <w:r w:rsidR="00624BB4" w:rsidRPr="00AC2CC9">
        <w:rPr>
          <w:rFonts w:eastAsiaTheme="minorEastAsia"/>
          <w:lang w:eastAsia="zh-CN"/>
        </w:rPr>
        <w:t xml:space="preserve">s </w:t>
      </w:r>
      <w:r w:rsidRPr="00AC2CC9">
        <w:rPr>
          <w:rFonts w:eastAsiaTheme="minorEastAsia"/>
          <w:lang w:eastAsia="zh-CN"/>
        </w:rPr>
        <w:t xml:space="preserve">and other components provided by the manufactures. </w:t>
      </w:r>
    </w:p>
    <w:p w14:paraId="22BA5914" w14:textId="77777777" w:rsidR="00BA4D20" w:rsidRPr="00AC2CC9" w:rsidRDefault="005C38B5" w:rsidP="005C38B5">
      <w:pPr>
        <w:pStyle w:val="2"/>
        <w:rPr>
          <w:lang w:eastAsia="zh-CN"/>
        </w:rPr>
      </w:pPr>
      <w:bookmarkStart w:id="43" w:name="_Toc403603028"/>
      <w:r w:rsidRPr="00AC2CC9">
        <w:rPr>
          <w:lang w:eastAsia="zh-CN"/>
        </w:rPr>
        <w:t>FPGAs hardware</w:t>
      </w:r>
      <w:bookmarkEnd w:id="43"/>
      <w:r w:rsidRPr="00AC2CC9">
        <w:rPr>
          <w:lang w:eastAsia="zh-CN"/>
        </w:rPr>
        <w:t xml:space="preserve"> </w:t>
      </w:r>
    </w:p>
    <w:p w14:paraId="61F81108" w14:textId="6716CBAF" w:rsidR="003030C1" w:rsidRPr="00AC2CC9" w:rsidRDefault="003030C1" w:rsidP="00BA4D20">
      <w:pPr>
        <w:rPr>
          <w:rFonts w:eastAsiaTheme="minorEastAsia"/>
          <w:lang w:eastAsia="zh-CN"/>
        </w:rPr>
      </w:pPr>
      <w:r w:rsidRPr="00AC2CC9">
        <w:rPr>
          <w:rFonts w:eastAsiaTheme="minorEastAsia"/>
          <w:lang w:eastAsia="zh-CN"/>
        </w:rPr>
        <w:t>The FPGA</w:t>
      </w:r>
      <w:r w:rsidR="00ED5D17" w:rsidRPr="00AC2CC9">
        <w:rPr>
          <w:rFonts w:eastAsiaTheme="minorEastAsia"/>
          <w:lang w:eastAsia="zh-CN"/>
        </w:rPr>
        <w:t xml:space="preserve"> used in this project is </w:t>
      </w:r>
      <w:proofErr w:type="spellStart"/>
      <w:r w:rsidR="00ED5D17" w:rsidRPr="00AC2CC9">
        <w:rPr>
          <w:rFonts w:eastAsiaTheme="minorEastAsia"/>
          <w:lang w:eastAsia="zh-CN"/>
        </w:rPr>
        <w:t>pif</w:t>
      </w:r>
      <w:proofErr w:type="spellEnd"/>
      <w:r w:rsidRPr="00AC2CC9">
        <w:rPr>
          <w:rFonts w:eastAsiaTheme="minorEastAsia"/>
          <w:lang w:eastAsia="zh-CN"/>
        </w:rPr>
        <w:t xml:space="preserve"> (FPGA for the Raspberry Pi) </w:t>
      </w:r>
      <w:r w:rsidR="00ED5D17" w:rsidRPr="00AC2CC9">
        <w:rPr>
          <w:rFonts w:eastAsiaTheme="minorEastAsia"/>
          <w:lang w:eastAsia="zh-CN"/>
        </w:rPr>
        <w:t xml:space="preserve">board, </w:t>
      </w:r>
      <w:r w:rsidRPr="00AC2CC9">
        <w:rPr>
          <w:rFonts w:eastAsiaTheme="minorEastAsia"/>
          <w:lang w:eastAsia="zh-CN"/>
        </w:rPr>
        <w:t xml:space="preserve">which has </w:t>
      </w:r>
      <w:r w:rsidR="00ED5D17" w:rsidRPr="00AC2CC9">
        <w:rPr>
          <w:rFonts w:eastAsiaTheme="minorEastAsia"/>
          <w:lang w:eastAsia="zh-CN"/>
        </w:rPr>
        <w:t xml:space="preserve">a </w:t>
      </w:r>
      <w:r w:rsidRPr="00AC2CC9">
        <w:rPr>
          <w:rFonts w:eastAsiaTheme="minorEastAsia"/>
          <w:lang w:eastAsia="zh-CN"/>
        </w:rPr>
        <w:t>XO2-7000HC</w:t>
      </w:r>
      <w:r w:rsidR="00ED5D17" w:rsidRPr="00AC2CC9">
        <w:rPr>
          <w:rFonts w:eastAsiaTheme="minorEastAsia"/>
          <w:lang w:eastAsia="zh-CN"/>
        </w:rPr>
        <w:t xml:space="preserve"> FPGA component. </w:t>
      </w:r>
      <w:r w:rsidRPr="00AC2CC9">
        <w:rPr>
          <w:rFonts w:eastAsiaTheme="minorEastAsia"/>
          <w:lang w:eastAsia="zh-CN"/>
        </w:rPr>
        <w:t>All the MachXO2 FPGA</w:t>
      </w:r>
      <w:r w:rsidR="00ED5D17" w:rsidRPr="00AC2CC9">
        <w:rPr>
          <w:rFonts w:eastAsiaTheme="minorEastAsia"/>
          <w:lang w:eastAsia="zh-CN"/>
        </w:rPr>
        <w:t>s</w:t>
      </w:r>
      <w:r w:rsidR="00624BB4" w:rsidRPr="00AC2CC9">
        <w:rPr>
          <w:rFonts w:eastAsiaTheme="minorEastAsia"/>
          <w:lang w:eastAsia="zh-CN"/>
        </w:rPr>
        <w:t xml:space="preserve"> family combine</w:t>
      </w:r>
      <w:r w:rsidRPr="00AC2CC9">
        <w:rPr>
          <w:rFonts w:eastAsiaTheme="minorEastAsia"/>
          <w:lang w:eastAsia="zh-CN"/>
        </w:rPr>
        <w:t xml:space="preserve"> a FPGA with built-in, harden control functions and on-chip User Flash Memory </w:t>
      </w:r>
      <w:r w:rsidRPr="00AC2CC9">
        <w:rPr>
          <w:rFonts w:eastAsiaTheme="minorEastAsia" w:hint="eastAsia"/>
          <w:lang w:eastAsia="zh-CN"/>
        </w:rPr>
        <w:t>(UF</w:t>
      </w:r>
      <w:r w:rsidR="00F84893" w:rsidRPr="00AC2CC9">
        <w:rPr>
          <w:rFonts w:eastAsiaTheme="minorEastAsia"/>
          <w:lang w:eastAsia="zh-CN"/>
        </w:rPr>
        <w:t xml:space="preserve">M). </w:t>
      </w:r>
      <w:r w:rsidRPr="00AC2CC9">
        <w:rPr>
          <w:rFonts w:eastAsiaTheme="minorEastAsia"/>
          <w:lang w:eastAsia="zh-CN"/>
        </w:rPr>
        <w:t>All the control functions as well as the communication interface we used in the hardware design are physically located in the Embedded Function Block (EFB)</w:t>
      </w:r>
      <w:r w:rsidR="009947A4">
        <w:rPr>
          <w:rFonts w:eastAsiaTheme="minorEastAsia"/>
          <w:lang w:eastAsia="zh-CN"/>
        </w:rPr>
        <w:t xml:space="preserve"> [10]</w:t>
      </w:r>
      <w:r w:rsidRPr="00AC2CC9">
        <w:rPr>
          <w:rFonts w:eastAsiaTheme="minorEastAsia"/>
          <w:lang w:eastAsia="zh-CN"/>
        </w:rPr>
        <w:t xml:space="preserve">. </w:t>
      </w:r>
    </w:p>
    <w:p w14:paraId="04B245AA" w14:textId="77777777" w:rsidR="003030C1" w:rsidRPr="00AC2CC9" w:rsidRDefault="003030C1" w:rsidP="003030C1">
      <w:pPr>
        <w:pStyle w:val="af2"/>
        <w:numPr>
          <w:ilvl w:val="0"/>
          <w:numId w:val="23"/>
        </w:numPr>
        <w:rPr>
          <w:rFonts w:eastAsiaTheme="minorEastAsia"/>
          <w:lang w:eastAsia="zh-CN"/>
        </w:rPr>
      </w:pPr>
      <w:r w:rsidRPr="00AC2CC9">
        <w:rPr>
          <w:rFonts w:eastAsiaTheme="minorEastAsia"/>
          <w:lang w:eastAsia="zh-CN"/>
        </w:rPr>
        <w:t>Two I2C cores</w:t>
      </w:r>
    </w:p>
    <w:p w14:paraId="4627317F" w14:textId="77777777" w:rsidR="003030C1" w:rsidRPr="00AC2CC9" w:rsidRDefault="003030C1" w:rsidP="00BA4D20">
      <w:pPr>
        <w:pStyle w:val="af2"/>
        <w:numPr>
          <w:ilvl w:val="0"/>
          <w:numId w:val="23"/>
        </w:numPr>
        <w:rPr>
          <w:rFonts w:eastAsiaTheme="minorEastAsia"/>
          <w:lang w:eastAsia="zh-CN"/>
        </w:rPr>
      </w:pPr>
      <w:r w:rsidRPr="00AC2CC9">
        <w:rPr>
          <w:rFonts w:eastAsiaTheme="minorEastAsia"/>
          <w:lang w:eastAsia="zh-CN"/>
        </w:rPr>
        <w:t>One SPI core</w:t>
      </w:r>
    </w:p>
    <w:p w14:paraId="68A2AB74" w14:textId="77777777" w:rsidR="003030C1" w:rsidRPr="00AC2CC9" w:rsidRDefault="003030C1" w:rsidP="00BA4D20">
      <w:pPr>
        <w:pStyle w:val="af2"/>
        <w:numPr>
          <w:ilvl w:val="0"/>
          <w:numId w:val="23"/>
        </w:numPr>
        <w:rPr>
          <w:rFonts w:eastAsiaTheme="minorEastAsia"/>
          <w:lang w:eastAsia="zh-CN"/>
        </w:rPr>
      </w:pPr>
      <w:r w:rsidRPr="00AC2CC9">
        <w:rPr>
          <w:rFonts w:eastAsiaTheme="minorEastAsia"/>
          <w:lang w:eastAsia="zh-CN"/>
        </w:rPr>
        <w:t>One 16 bit timer/counter</w:t>
      </w:r>
    </w:p>
    <w:p w14:paraId="43986492" w14:textId="77777777" w:rsidR="003030C1" w:rsidRPr="00AC2CC9" w:rsidRDefault="003030C1" w:rsidP="00BA4D20">
      <w:pPr>
        <w:pStyle w:val="af2"/>
        <w:numPr>
          <w:ilvl w:val="0"/>
          <w:numId w:val="23"/>
        </w:numPr>
        <w:rPr>
          <w:rFonts w:eastAsiaTheme="minorEastAsia"/>
          <w:lang w:eastAsia="zh-CN"/>
        </w:rPr>
      </w:pPr>
      <w:r w:rsidRPr="00AC2CC9">
        <w:rPr>
          <w:rFonts w:eastAsiaTheme="minorEastAsia"/>
          <w:lang w:eastAsia="zh-CN"/>
        </w:rPr>
        <w:t>Interface to Flash memory includes:</w:t>
      </w:r>
    </w:p>
    <w:p w14:paraId="4857104D" w14:textId="77777777" w:rsidR="003030C1" w:rsidRPr="00AC2CC9" w:rsidRDefault="003030C1" w:rsidP="00CB5C37">
      <w:pPr>
        <w:pStyle w:val="af2"/>
        <w:numPr>
          <w:ilvl w:val="0"/>
          <w:numId w:val="24"/>
        </w:numPr>
        <w:rPr>
          <w:rFonts w:eastAsiaTheme="minorEastAsia"/>
          <w:lang w:eastAsia="zh-CN"/>
        </w:rPr>
      </w:pPr>
      <w:r w:rsidRPr="00AC2CC9">
        <w:rPr>
          <w:rFonts w:eastAsiaTheme="minorEastAsia"/>
          <w:lang w:eastAsia="zh-CN"/>
        </w:rPr>
        <w:t xml:space="preserve">User Flash Memory </w:t>
      </w:r>
    </w:p>
    <w:p w14:paraId="4F193CF4" w14:textId="77777777" w:rsidR="00CB5C37" w:rsidRPr="00AC2CC9" w:rsidRDefault="00CB5C37" w:rsidP="00CB5C37">
      <w:pPr>
        <w:pStyle w:val="af2"/>
        <w:numPr>
          <w:ilvl w:val="0"/>
          <w:numId w:val="24"/>
        </w:numPr>
        <w:rPr>
          <w:rFonts w:eastAsiaTheme="minorEastAsia"/>
          <w:lang w:eastAsia="zh-CN"/>
        </w:rPr>
      </w:pPr>
      <w:r w:rsidRPr="00AC2CC9">
        <w:rPr>
          <w:rFonts w:eastAsiaTheme="minorEastAsia"/>
          <w:lang w:eastAsia="zh-CN"/>
        </w:rPr>
        <w:t>Configuration logic</w:t>
      </w:r>
    </w:p>
    <w:p w14:paraId="16443476" w14:textId="77777777" w:rsidR="00CB5C37" w:rsidRPr="00AC2CC9" w:rsidRDefault="00CB5C37" w:rsidP="00CB5C37">
      <w:pPr>
        <w:pStyle w:val="af2"/>
        <w:numPr>
          <w:ilvl w:val="0"/>
          <w:numId w:val="23"/>
        </w:numPr>
        <w:rPr>
          <w:rFonts w:eastAsiaTheme="minorEastAsia"/>
          <w:lang w:eastAsia="zh-CN"/>
        </w:rPr>
      </w:pPr>
      <w:r w:rsidRPr="00AC2CC9">
        <w:rPr>
          <w:rFonts w:eastAsiaTheme="minorEastAsia"/>
          <w:lang w:eastAsia="zh-CN"/>
        </w:rPr>
        <w:t>Interface</w:t>
      </w:r>
      <w:r w:rsidRPr="00AC2CC9">
        <w:rPr>
          <w:rFonts w:eastAsiaTheme="minorEastAsia" w:hint="eastAsia"/>
          <w:lang w:eastAsia="zh-CN"/>
        </w:rPr>
        <w:t xml:space="preserve"> </w:t>
      </w:r>
      <w:r w:rsidRPr="00AC2CC9">
        <w:rPr>
          <w:rFonts w:eastAsiaTheme="minorEastAsia"/>
          <w:lang w:eastAsia="zh-CN"/>
        </w:rPr>
        <w:t>to Dynamic PLL configuration settings</w:t>
      </w:r>
    </w:p>
    <w:p w14:paraId="519D41D9" w14:textId="47414409" w:rsidR="00D93144" w:rsidRPr="00AC2CC9" w:rsidRDefault="00CB5C37" w:rsidP="000A483E">
      <w:pPr>
        <w:pStyle w:val="af2"/>
        <w:numPr>
          <w:ilvl w:val="0"/>
          <w:numId w:val="23"/>
        </w:numPr>
        <w:rPr>
          <w:rFonts w:eastAsiaTheme="minorEastAsia"/>
          <w:lang w:eastAsia="zh-CN"/>
        </w:rPr>
      </w:pPr>
      <w:r w:rsidRPr="00AC2CC9">
        <w:rPr>
          <w:rFonts w:eastAsiaTheme="minorEastAsia"/>
          <w:lang w:eastAsia="zh-CN"/>
        </w:rPr>
        <w:t>Interface to On-chip Power Controller through I2C and SPI</w:t>
      </w:r>
      <w:r w:rsidR="00D93144" w:rsidRPr="00AC2CC9">
        <w:rPr>
          <w:rFonts w:eastAsiaTheme="minorEastAsia"/>
          <w:lang w:eastAsia="zh-CN"/>
        </w:rPr>
        <w:t>.</w:t>
      </w:r>
      <w:r w:rsidR="00284761" w:rsidRPr="00AC2CC9">
        <w:rPr>
          <w:noProof/>
          <w:lang w:eastAsia="zh-CN"/>
        </w:rPr>
        <mc:AlternateContent>
          <mc:Choice Requires="wps">
            <w:drawing>
              <wp:anchor distT="0" distB="0" distL="114300" distR="114300" simplePos="0" relativeHeight="251742720" behindDoc="0" locked="0" layoutInCell="1" allowOverlap="1" wp14:anchorId="1E36DE8B" wp14:editId="0740426F">
                <wp:simplePos x="0" y="0"/>
                <wp:positionH relativeFrom="column">
                  <wp:posOffset>680085</wp:posOffset>
                </wp:positionH>
                <wp:positionV relativeFrom="paragraph">
                  <wp:posOffset>3839210</wp:posOffset>
                </wp:positionV>
                <wp:extent cx="4733925" cy="450850"/>
                <wp:effectExtent l="0" t="3810" r="0" b="0"/>
                <wp:wrapTopAndBottom/>
                <wp:docPr id="104"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86B2D4" w14:textId="0E3464AF" w:rsidR="00ED7499" w:rsidRPr="000C6765" w:rsidRDefault="00ED7499" w:rsidP="00F8105C">
                            <w:pPr>
                              <w:pStyle w:val="a8"/>
                              <w:jc w:val="center"/>
                              <w:rPr>
                                <w:sz w:val="24"/>
                                <w:szCs w:val="24"/>
                              </w:rPr>
                            </w:pPr>
                            <w:bookmarkStart w:id="44" w:name="_Toc400315450"/>
                            <w:r>
                              <w:t xml:space="preserve">Figure </w:t>
                            </w:r>
                            <w:r>
                              <w:fldChar w:fldCharType="begin"/>
                            </w:r>
                            <w:r>
                              <w:instrText xml:space="preserve"> STYLEREF 1 \s </w:instrText>
                            </w:r>
                            <w:r>
                              <w:fldChar w:fldCharType="separate"/>
                            </w:r>
                            <w:r w:rsidR="00D87598">
                              <w:rPr>
                                <w:noProof/>
                              </w:rPr>
                              <w:t>3</w:t>
                            </w:r>
                            <w:r>
                              <w:fldChar w:fldCharType="end"/>
                            </w:r>
                            <w:r>
                              <w:noBreakHyphen/>
                            </w:r>
                            <w:r>
                              <w:fldChar w:fldCharType="begin"/>
                            </w:r>
                            <w:r>
                              <w:instrText xml:space="preserve"> SEQ Figure \* ARABIC \s 1 </w:instrText>
                            </w:r>
                            <w:r>
                              <w:fldChar w:fldCharType="separate"/>
                            </w:r>
                            <w:r w:rsidR="00D87598">
                              <w:rPr>
                                <w:noProof/>
                              </w:rPr>
                              <w:t>1</w:t>
                            </w:r>
                            <w:r>
                              <w:fldChar w:fldCharType="end"/>
                            </w:r>
                            <w:r>
                              <w:t xml:space="preserve"> EFB of </w:t>
                            </w:r>
                            <w:proofErr w:type="spellStart"/>
                            <w:r>
                              <w:t>pif</w:t>
                            </w:r>
                            <w:proofErr w:type="spellEnd"/>
                            <w:r>
                              <w:t xml:space="preserve"> FPGAs</w:t>
                            </w:r>
                            <w:bookmarkEnd w:id="44"/>
                            <w:r w:rsidR="00D87598">
                              <w:t xml:space="preserve"> </w:t>
                            </w:r>
                            <w:r w:rsidR="00B900E3">
                              <w:t>[16]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E36DE8B" id="Text Box 87" o:spid="_x0000_s1039" type="#_x0000_t202" style="position:absolute;left:0;text-align:left;margin-left:53.55pt;margin-top:302.3pt;width:372.75pt;height:35.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" stroked="f">
                <v:textbox style="mso-fit-shape-to-text:t" inset="0,0,0,0">
                  <w:txbxContent>
                    <w:p w14:paraId="7C86B2D4" w14:textId="0E3464AF" w:rsidR="00ED7499" w:rsidRPr="000C6765" w:rsidRDefault="00ED7499" w:rsidP="00F8105C">
                      <w:pPr>
                        <w:pStyle w:val="a8"/>
                        <w:jc w:val="center"/>
                        <w:rPr>
                          <w:sz w:val="24"/>
                          <w:szCs w:val="24"/>
                        </w:rPr>
                      </w:pPr>
                      <w:bookmarkStart w:id="45" w:name="_Toc400315450"/>
                      <w:r>
                        <w:t xml:space="preserve">Figure </w:t>
                      </w:r>
                      <w:r>
                        <w:fldChar w:fldCharType="begin"/>
                      </w:r>
                      <w:r>
                        <w:instrText xml:space="preserve"> STYLEREF 1 \s </w:instrText>
                      </w:r>
                      <w:r>
                        <w:fldChar w:fldCharType="separate"/>
                      </w:r>
                      <w:r w:rsidR="00D87598">
                        <w:rPr>
                          <w:noProof/>
                        </w:rPr>
                        <w:t>3</w:t>
                      </w:r>
                      <w:r>
                        <w:fldChar w:fldCharType="end"/>
                      </w:r>
                      <w:r>
                        <w:noBreakHyphen/>
                      </w:r>
                      <w:r>
                        <w:fldChar w:fldCharType="begin"/>
                      </w:r>
                      <w:r>
                        <w:instrText xml:space="preserve"> SEQ Figure \* ARABIC \s 1 </w:instrText>
                      </w:r>
                      <w:r>
                        <w:fldChar w:fldCharType="separate"/>
                      </w:r>
                      <w:r w:rsidR="00D87598">
                        <w:rPr>
                          <w:noProof/>
                        </w:rPr>
                        <w:t>1</w:t>
                      </w:r>
                      <w:r>
                        <w:fldChar w:fldCharType="end"/>
                      </w:r>
                      <w:r>
                        <w:t xml:space="preserve"> EFB of </w:t>
                      </w:r>
                      <w:proofErr w:type="spellStart"/>
                      <w:r>
                        <w:t>pif</w:t>
                      </w:r>
                      <w:proofErr w:type="spellEnd"/>
                      <w:r>
                        <w:t xml:space="preserve"> FPGAs</w:t>
                      </w:r>
                      <w:bookmarkEnd w:id="45"/>
                      <w:r w:rsidR="00D87598">
                        <w:t xml:space="preserve"> </w:t>
                      </w:r>
                      <w:r w:rsidR="00B900E3">
                        <w:t>[16]</w:t>
                      </w:r>
                    </w:p>
                  </w:txbxContent>
                </v:textbox>
                <w10:wrap type="topAndBottom"/>
              </v:shape>
            </w:pict>
          </mc:Fallback>
        </mc:AlternateContent>
      </w:r>
      <w:r w:rsidR="00D93144" w:rsidRPr="00AC2CC9">
        <w:rPr>
          <w:rFonts w:hint="eastAsia"/>
          <w:noProof/>
          <w:lang w:eastAsia="zh-CN"/>
        </w:rPr>
        <w:drawing>
          <wp:anchor distT="0" distB="0" distL="114300" distR="114300" simplePos="0" relativeHeight="251439616" behindDoc="0" locked="0" layoutInCell="1" allowOverlap="1" wp14:anchorId="3A0429ED" wp14:editId="4CC9421D">
            <wp:simplePos x="0" y="0"/>
            <wp:positionH relativeFrom="column">
              <wp:posOffset>680088</wp:posOffset>
            </wp:positionH>
            <wp:positionV relativeFrom="paragraph">
              <wp:posOffset>462915</wp:posOffset>
            </wp:positionV>
            <wp:extent cx="4734000" cy="33192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F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34000" cy="3319200"/>
                    </a:xfrm>
                    <a:prstGeom prst="rect">
                      <a:avLst/>
                    </a:prstGeom>
                  </pic:spPr>
                </pic:pic>
              </a:graphicData>
            </a:graphic>
            <wp14:sizeRelH relativeFrom="page">
              <wp14:pctWidth>0</wp14:pctWidth>
            </wp14:sizeRelH>
            <wp14:sizeRelV relativeFrom="page">
              <wp14:pctHeight>0</wp14:pctHeight>
            </wp14:sizeRelV>
          </wp:anchor>
        </w:drawing>
      </w:r>
    </w:p>
    <w:p w14:paraId="18F3F767" w14:textId="77777777" w:rsidR="00C52CA8" w:rsidRPr="00AC2CC9" w:rsidRDefault="00C52CA8" w:rsidP="005C38B5">
      <w:pPr>
        <w:pStyle w:val="3"/>
        <w:rPr>
          <w:lang w:eastAsia="zh-CN"/>
        </w:rPr>
      </w:pPr>
      <w:bookmarkStart w:id="46" w:name="_Toc403603029"/>
      <w:r w:rsidRPr="00AC2CC9">
        <w:rPr>
          <w:rFonts w:hint="eastAsia"/>
          <w:lang w:eastAsia="zh-CN"/>
        </w:rPr>
        <w:lastRenderedPageBreak/>
        <w:t>Wishbone</w:t>
      </w:r>
      <w:r w:rsidR="005C38B5" w:rsidRPr="00AC2CC9">
        <w:rPr>
          <w:lang w:eastAsia="zh-CN"/>
        </w:rPr>
        <w:t xml:space="preserve"> bus</w:t>
      </w:r>
      <w:bookmarkEnd w:id="46"/>
      <w:r w:rsidR="005C38B5" w:rsidRPr="00AC2CC9">
        <w:rPr>
          <w:lang w:eastAsia="zh-CN"/>
        </w:rPr>
        <w:t xml:space="preserve"> </w:t>
      </w:r>
    </w:p>
    <w:p w14:paraId="6266EE87" w14:textId="54BA6244" w:rsidR="00996663" w:rsidRPr="00AC2CC9" w:rsidRDefault="00284761" w:rsidP="000D0BCF">
      <w:pPr>
        <w:rPr>
          <w:rFonts w:eastAsiaTheme="minorEastAsia"/>
          <w:lang w:eastAsia="zh-CN"/>
        </w:rPr>
      </w:pPr>
      <w:r w:rsidRPr="00AC2CC9">
        <w:rPr>
          <w:noProof/>
          <w:lang w:eastAsia="zh-CN"/>
        </w:rPr>
        <mc:AlternateContent>
          <mc:Choice Requires="wps">
            <w:drawing>
              <wp:anchor distT="0" distB="0" distL="114300" distR="114300" simplePos="0" relativeHeight="251761152" behindDoc="0" locked="0" layoutInCell="1" allowOverlap="1" wp14:anchorId="5FFA2448" wp14:editId="22F29691">
                <wp:simplePos x="0" y="0"/>
                <wp:positionH relativeFrom="column">
                  <wp:posOffset>636270</wp:posOffset>
                </wp:positionH>
                <wp:positionV relativeFrom="paragraph">
                  <wp:posOffset>3723005</wp:posOffset>
                </wp:positionV>
                <wp:extent cx="4492625" cy="450850"/>
                <wp:effectExtent l="1270" t="1905" r="1905" b="0"/>
                <wp:wrapTopAndBottom/>
                <wp:docPr id="103"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2625"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21E75B" w14:textId="1661B584" w:rsidR="00ED7499" w:rsidRPr="00737F4F" w:rsidRDefault="00ED7499" w:rsidP="00F8105C">
                            <w:pPr>
                              <w:pStyle w:val="a8"/>
                              <w:jc w:val="center"/>
                              <w:rPr>
                                <w:noProof/>
                                <w:sz w:val="24"/>
                                <w:szCs w:val="24"/>
                              </w:rPr>
                            </w:pPr>
                            <w:bookmarkStart w:id="47" w:name="_Toc400315451"/>
                            <w:r>
                              <w:t xml:space="preserve">Figure </w:t>
                            </w:r>
                            <w:r>
                              <w:fldChar w:fldCharType="begin"/>
                            </w:r>
                            <w:r>
                              <w:instrText xml:space="preserve"> STYLEREF 1 \s </w:instrText>
                            </w:r>
                            <w:r>
                              <w:fldChar w:fldCharType="separate"/>
                            </w:r>
                            <w:r w:rsidR="00D87598">
                              <w:rPr>
                                <w:noProof/>
                              </w:rPr>
                              <w:t>3</w:t>
                            </w:r>
                            <w:r>
                              <w:fldChar w:fldCharType="end"/>
                            </w:r>
                            <w:r>
                              <w:noBreakHyphen/>
                            </w:r>
                            <w:r>
                              <w:fldChar w:fldCharType="begin"/>
                            </w:r>
                            <w:r>
                              <w:instrText xml:space="preserve"> SEQ Figure \* ARABIC \s 1 </w:instrText>
                            </w:r>
                            <w:r>
                              <w:fldChar w:fldCharType="separate"/>
                            </w:r>
                            <w:r w:rsidR="00D87598">
                              <w:rPr>
                                <w:noProof/>
                              </w:rPr>
                              <w:t>2</w:t>
                            </w:r>
                            <w:r>
                              <w:fldChar w:fldCharType="end"/>
                            </w:r>
                            <w:r>
                              <w:t xml:space="preserve"> wishbone </w:t>
                            </w:r>
                            <w:proofErr w:type="gramStart"/>
                            <w:r>
                              <w:t>bus</w:t>
                            </w:r>
                            <w:bookmarkEnd w:id="47"/>
                            <w:r w:rsidR="00B900E3">
                              <w:t>[</w:t>
                            </w:r>
                            <w:proofErr w:type="gramEnd"/>
                            <w:r w:rsidR="00B900E3">
                              <w:t>16]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FFA2448" id="Text Box 88" o:spid="_x0000_s1040" type="#_x0000_t202" style="position:absolute;left:0;text-align:left;margin-left:50.1pt;margin-top:293.15pt;width:353.75pt;height:35.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" stroked="f">
                <v:textbox style="mso-fit-shape-to-text:t" inset="0,0,0,0">
                  <w:txbxContent>
                    <w:p w14:paraId="2221E75B" w14:textId="1661B584" w:rsidR="00ED7499" w:rsidRPr="00737F4F" w:rsidRDefault="00ED7499" w:rsidP="00F8105C">
                      <w:pPr>
                        <w:pStyle w:val="a8"/>
                        <w:jc w:val="center"/>
                        <w:rPr>
                          <w:noProof/>
                          <w:sz w:val="24"/>
                          <w:szCs w:val="24"/>
                        </w:rPr>
                      </w:pPr>
                      <w:bookmarkStart w:id="48" w:name="_Toc400315451"/>
                      <w:r>
                        <w:t xml:space="preserve">Figure </w:t>
                      </w:r>
                      <w:r>
                        <w:fldChar w:fldCharType="begin"/>
                      </w:r>
                      <w:r>
                        <w:instrText xml:space="preserve"> STYLEREF 1 \s </w:instrText>
                      </w:r>
                      <w:r>
                        <w:fldChar w:fldCharType="separate"/>
                      </w:r>
                      <w:r w:rsidR="00D87598">
                        <w:rPr>
                          <w:noProof/>
                        </w:rPr>
                        <w:t>3</w:t>
                      </w:r>
                      <w:r>
                        <w:fldChar w:fldCharType="end"/>
                      </w:r>
                      <w:r>
                        <w:noBreakHyphen/>
                      </w:r>
                      <w:r>
                        <w:fldChar w:fldCharType="begin"/>
                      </w:r>
                      <w:r>
                        <w:instrText xml:space="preserve"> SEQ Figure \* ARABIC \s 1 </w:instrText>
                      </w:r>
                      <w:r>
                        <w:fldChar w:fldCharType="separate"/>
                      </w:r>
                      <w:r w:rsidR="00D87598">
                        <w:rPr>
                          <w:noProof/>
                        </w:rPr>
                        <w:t>2</w:t>
                      </w:r>
                      <w:r>
                        <w:fldChar w:fldCharType="end"/>
                      </w:r>
                      <w:r>
                        <w:t xml:space="preserve"> wishbone </w:t>
                      </w:r>
                      <w:proofErr w:type="gramStart"/>
                      <w:r>
                        <w:t>bus</w:t>
                      </w:r>
                      <w:bookmarkEnd w:id="48"/>
                      <w:r w:rsidR="00B900E3">
                        <w:t>[</w:t>
                      </w:r>
                      <w:proofErr w:type="gramEnd"/>
                      <w:r w:rsidR="00B900E3">
                        <w:t>16]</w:t>
                      </w:r>
                    </w:p>
                  </w:txbxContent>
                </v:textbox>
                <w10:wrap type="topAndBottom"/>
              </v:shape>
            </w:pict>
          </mc:Fallback>
        </mc:AlternateContent>
      </w:r>
      <w:r w:rsidR="004E0AEF" w:rsidRPr="00AC2CC9">
        <w:rPr>
          <w:rFonts w:eastAsiaTheme="minorEastAsia" w:hint="eastAsia"/>
          <w:noProof/>
          <w:lang w:eastAsia="zh-CN"/>
        </w:rPr>
        <w:drawing>
          <wp:anchor distT="0" distB="0" distL="114300" distR="114300" simplePos="0" relativeHeight="251472384" behindDoc="0" locked="0" layoutInCell="1" allowOverlap="1" wp14:anchorId="1A4EBE84" wp14:editId="59EF980E">
            <wp:simplePos x="0" y="0"/>
            <wp:positionH relativeFrom="column">
              <wp:posOffset>636270</wp:posOffset>
            </wp:positionH>
            <wp:positionV relativeFrom="paragraph">
              <wp:posOffset>1113790</wp:posOffset>
            </wp:positionV>
            <wp:extent cx="4492800" cy="25524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ishbone.png"/>
                    <pic:cNvPicPr/>
                  </pic:nvPicPr>
                  <pic:blipFill>
                    <a:blip r:embed="rId28">
                      <a:extLst>
                        <a:ext uri="{28A0092B-C50C-407E-A947-70E740481C1C}">
                          <a14:useLocalDpi xmlns:a14="http://schemas.microsoft.com/office/drawing/2010/main" val="0"/>
                        </a:ext>
                      </a:extLst>
                    </a:blip>
                    <a:stretch>
                      <a:fillRect/>
                    </a:stretch>
                  </pic:blipFill>
                  <pic:spPr>
                    <a:xfrm>
                      <a:off x="0" y="0"/>
                      <a:ext cx="4492800" cy="2552400"/>
                    </a:xfrm>
                    <a:prstGeom prst="rect">
                      <a:avLst/>
                    </a:prstGeom>
                  </pic:spPr>
                </pic:pic>
              </a:graphicData>
            </a:graphic>
            <wp14:sizeRelH relativeFrom="page">
              <wp14:pctWidth>0</wp14:pctWidth>
            </wp14:sizeRelH>
            <wp14:sizeRelV relativeFrom="page">
              <wp14:pctHeight>0</wp14:pctHeight>
            </wp14:sizeRelV>
          </wp:anchor>
        </w:drawing>
      </w:r>
      <w:r w:rsidR="008E281C" w:rsidRPr="00AC2CC9">
        <w:rPr>
          <w:rFonts w:eastAsiaTheme="minorEastAsia"/>
          <w:lang w:eastAsia="zh-CN"/>
        </w:rPr>
        <w:t xml:space="preserve">The wishbone </w:t>
      </w:r>
      <w:r w:rsidR="00ED5D17" w:rsidRPr="00AC2CC9">
        <w:rPr>
          <w:rFonts w:eastAsiaTheme="minorEastAsia"/>
          <w:lang w:eastAsia="zh-CN"/>
        </w:rPr>
        <w:t xml:space="preserve">bus </w:t>
      </w:r>
      <w:r w:rsidR="008E281C" w:rsidRPr="00AC2CC9">
        <w:rPr>
          <w:rFonts w:eastAsiaTheme="minorEastAsia"/>
          <w:lang w:eastAsia="zh-CN"/>
        </w:rPr>
        <w:t xml:space="preserve">interface is an open source hardware computer bus used to communicate each parts of </w:t>
      </w:r>
      <w:r w:rsidR="00C67B63" w:rsidRPr="00AC2CC9">
        <w:rPr>
          <w:rFonts w:eastAsiaTheme="minorEastAsia"/>
          <w:lang w:eastAsia="zh-CN"/>
        </w:rPr>
        <w:t>the integrated circuit</w:t>
      </w:r>
      <w:r w:rsidR="00B35560">
        <w:rPr>
          <w:rFonts w:eastAsiaTheme="minorEastAsia"/>
          <w:lang w:eastAsia="zh-CN"/>
        </w:rPr>
        <w:t xml:space="preserve"> [11]</w:t>
      </w:r>
      <w:r w:rsidR="007131A8" w:rsidRPr="00AC2CC9">
        <w:rPr>
          <w:rFonts w:eastAsiaTheme="minorEastAsia"/>
          <w:lang w:eastAsia="zh-CN"/>
        </w:rPr>
        <w:t>. Th</w:t>
      </w:r>
      <w:r w:rsidR="004E0AEF" w:rsidRPr="00AC2CC9">
        <w:rPr>
          <w:rFonts w:eastAsiaTheme="minorEastAsia"/>
          <w:lang w:eastAsia="zh-CN"/>
        </w:rPr>
        <w:t>e wishbone bus in the MachXO2</w:t>
      </w:r>
      <w:r w:rsidR="008E281C" w:rsidRPr="00AC2CC9">
        <w:rPr>
          <w:rFonts w:eastAsiaTheme="minorEastAsia"/>
          <w:lang w:eastAsia="zh-CN"/>
        </w:rPr>
        <w:t xml:space="preserve"> provides the connection between FPGA</w:t>
      </w:r>
      <w:r w:rsidR="007131A8" w:rsidRPr="00AC2CC9">
        <w:rPr>
          <w:rFonts w:eastAsiaTheme="minorEastAsia"/>
          <w:lang w:eastAsia="zh-CN"/>
        </w:rPr>
        <w:t>’s</w:t>
      </w:r>
      <w:r w:rsidR="008E281C" w:rsidRPr="00AC2CC9">
        <w:rPr>
          <w:rFonts w:eastAsiaTheme="minorEastAsia"/>
          <w:lang w:eastAsia="zh-CN"/>
        </w:rPr>
        <w:t xml:space="preserve"> user lo</w:t>
      </w:r>
      <w:r w:rsidR="007131A8" w:rsidRPr="00AC2CC9">
        <w:rPr>
          <w:rFonts w:eastAsiaTheme="minorEastAsia"/>
          <w:lang w:eastAsia="zh-CN"/>
        </w:rPr>
        <w:t>gic and the EFB function blocks.</w:t>
      </w:r>
      <w:r w:rsidR="004E0AEF" w:rsidRPr="00AC2CC9">
        <w:rPr>
          <w:rFonts w:eastAsiaTheme="minorEastAsia"/>
          <w:lang w:eastAsia="zh-CN"/>
        </w:rPr>
        <w:t xml:space="preserve"> </w:t>
      </w:r>
      <w:r w:rsidR="007131A8" w:rsidRPr="00AC2CC9">
        <w:rPr>
          <w:rFonts w:eastAsiaTheme="minorEastAsia"/>
          <w:lang w:eastAsia="zh-CN"/>
        </w:rPr>
        <w:t>The</w:t>
      </w:r>
      <w:r w:rsidR="004E0AEF" w:rsidRPr="00AC2CC9">
        <w:rPr>
          <w:rFonts w:eastAsiaTheme="minorEastAsia"/>
          <w:lang w:eastAsia="zh-CN"/>
        </w:rPr>
        <w:t xml:space="preserve"> design of the hardware should follow the wishbone standard.</w:t>
      </w:r>
    </w:p>
    <w:p w14:paraId="21D98F28" w14:textId="77777777" w:rsidR="00E477D3" w:rsidRPr="00AC2CC9" w:rsidRDefault="00E477D3" w:rsidP="000D0BCF">
      <w:pPr>
        <w:rPr>
          <w:rFonts w:eastAsiaTheme="minorEastAsia"/>
          <w:lang w:eastAsia="zh-CN"/>
        </w:rPr>
      </w:pPr>
    </w:p>
    <w:p w14:paraId="3255AA67" w14:textId="4BC085B4" w:rsidR="0048149F" w:rsidRPr="00AC2CC9" w:rsidRDefault="000A483E" w:rsidP="005C38B5">
      <w:pPr>
        <w:pStyle w:val="3"/>
        <w:rPr>
          <w:lang w:eastAsia="zh-CN"/>
        </w:rPr>
      </w:pPr>
      <w:bookmarkStart w:id="49" w:name="_Toc403603030"/>
      <w:r w:rsidRPr="00AC2CC9">
        <w:rPr>
          <w:rFonts w:hint="eastAsia"/>
          <w:lang w:eastAsia="zh-CN"/>
        </w:rPr>
        <w:t>I2C vs SPI</w:t>
      </w:r>
      <w:bookmarkEnd w:id="49"/>
      <w:r w:rsidR="00B35560">
        <w:rPr>
          <w:lang w:eastAsia="zh-CN"/>
        </w:rPr>
        <w:t xml:space="preserve"> [11]</w:t>
      </w:r>
    </w:p>
    <w:p w14:paraId="1B770617" w14:textId="6022DC82" w:rsidR="0048149F" w:rsidRPr="00AC2CC9" w:rsidRDefault="00C52CA8" w:rsidP="000D0BCF">
      <w:pPr>
        <w:rPr>
          <w:rFonts w:eastAsiaTheme="minorEastAsia"/>
          <w:lang w:eastAsia="zh-CN"/>
        </w:rPr>
      </w:pPr>
      <w:r w:rsidRPr="00AC2CC9">
        <w:rPr>
          <w:rFonts w:eastAsiaTheme="minorEastAsia" w:hint="eastAsia"/>
          <w:lang w:eastAsia="zh-CN"/>
        </w:rPr>
        <w:t>Duo to the structure of the FPGA</w:t>
      </w:r>
      <w:r w:rsidR="00A051C7" w:rsidRPr="00AC2CC9">
        <w:rPr>
          <w:rFonts w:eastAsiaTheme="minorEastAsia"/>
          <w:lang w:eastAsia="zh-CN"/>
        </w:rPr>
        <w:t>s</w:t>
      </w:r>
      <w:r w:rsidRPr="00AC2CC9">
        <w:rPr>
          <w:rFonts w:eastAsiaTheme="minorEastAsia" w:hint="eastAsia"/>
          <w:lang w:eastAsia="zh-CN"/>
        </w:rPr>
        <w:t xml:space="preserve">, two I2C and SPI </w:t>
      </w:r>
      <w:r w:rsidR="00650AA6" w:rsidRPr="00AC2CC9">
        <w:rPr>
          <w:rFonts w:eastAsiaTheme="minorEastAsia"/>
          <w:lang w:eastAsia="zh-CN"/>
        </w:rPr>
        <w:t xml:space="preserve">cores </w:t>
      </w:r>
      <w:r w:rsidRPr="00AC2CC9">
        <w:rPr>
          <w:rFonts w:eastAsiaTheme="minorEastAsia" w:hint="eastAsia"/>
          <w:lang w:eastAsia="zh-CN"/>
        </w:rPr>
        <w:t xml:space="preserve">are </w:t>
      </w:r>
      <w:r w:rsidRPr="00AC2CC9">
        <w:rPr>
          <w:rFonts w:eastAsiaTheme="minorEastAsia"/>
          <w:lang w:eastAsia="zh-CN"/>
        </w:rPr>
        <w:t>available</w:t>
      </w:r>
      <w:r w:rsidR="00A051C7" w:rsidRPr="00AC2CC9">
        <w:rPr>
          <w:rFonts w:eastAsiaTheme="minorEastAsia"/>
          <w:lang w:eastAsia="zh-CN"/>
        </w:rPr>
        <w:t xml:space="preserve"> </w:t>
      </w:r>
      <w:r w:rsidR="005B7C4F" w:rsidRPr="00AC2CC9">
        <w:rPr>
          <w:rFonts w:eastAsiaTheme="minorEastAsia" w:hint="eastAsia"/>
          <w:lang w:eastAsia="zh-CN"/>
        </w:rPr>
        <w:t>as the hardware interface which</w:t>
      </w:r>
      <w:r w:rsidRPr="00AC2CC9">
        <w:rPr>
          <w:rFonts w:eastAsiaTheme="minorEastAsia" w:hint="eastAsia"/>
          <w:lang w:eastAsia="zh-CN"/>
        </w:rPr>
        <w:t xml:space="preserve"> </w:t>
      </w:r>
      <w:r w:rsidRPr="00AC2CC9">
        <w:rPr>
          <w:rFonts w:eastAsiaTheme="minorEastAsia"/>
          <w:lang w:eastAsia="zh-CN"/>
        </w:rPr>
        <w:t xml:space="preserve">communicate with </w:t>
      </w:r>
      <w:r w:rsidR="00DA0A2E" w:rsidRPr="00AC2CC9">
        <w:rPr>
          <w:rFonts w:eastAsiaTheme="minorEastAsia"/>
          <w:lang w:eastAsia="zh-CN"/>
        </w:rPr>
        <w:t xml:space="preserve">the </w:t>
      </w:r>
      <w:r w:rsidRPr="00AC2CC9">
        <w:rPr>
          <w:rFonts w:eastAsiaTheme="minorEastAsia"/>
          <w:lang w:eastAsia="zh-CN"/>
        </w:rPr>
        <w:t xml:space="preserve">Raspberry Pi. </w:t>
      </w:r>
      <w:r w:rsidR="009327BE" w:rsidRPr="00AC2CC9">
        <w:rPr>
          <w:rFonts w:eastAsiaTheme="minorEastAsia"/>
          <w:lang w:eastAsia="zh-CN"/>
        </w:rPr>
        <w:t>The I2C is much slower than the</w:t>
      </w:r>
      <w:r w:rsidR="001C72C1" w:rsidRPr="00AC2CC9">
        <w:rPr>
          <w:rFonts w:eastAsiaTheme="minorEastAsia"/>
          <w:lang w:eastAsia="zh-CN"/>
        </w:rPr>
        <w:t xml:space="preserve"> SPI as</w:t>
      </w:r>
      <w:r w:rsidR="00761439" w:rsidRPr="00AC2CC9">
        <w:rPr>
          <w:rFonts w:eastAsiaTheme="minorEastAsia"/>
          <w:lang w:eastAsia="zh-CN"/>
        </w:rPr>
        <w:t xml:space="preserve"> the transfer speed is </w:t>
      </w:r>
      <w:r w:rsidR="009327BE" w:rsidRPr="00AC2CC9">
        <w:rPr>
          <w:rFonts w:eastAsiaTheme="minorEastAsia"/>
          <w:lang w:eastAsia="zh-CN"/>
        </w:rPr>
        <w:t xml:space="preserve">just </w:t>
      </w:r>
      <w:r w:rsidR="00DC6499" w:rsidRPr="00AC2CC9">
        <w:rPr>
          <w:rFonts w:eastAsiaTheme="minorEastAsia"/>
          <w:lang w:eastAsia="zh-CN"/>
        </w:rPr>
        <w:t xml:space="preserve">500 kHz. The I2C is </w:t>
      </w:r>
      <w:r w:rsidR="00557E86" w:rsidRPr="00AC2CC9">
        <w:rPr>
          <w:rFonts w:eastAsiaTheme="minorEastAsia"/>
          <w:lang w:eastAsia="zh-CN"/>
        </w:rPr>
        <w:t>a half</w:t>
      </w:r>
      <w:r w:rsidR="009327BE" w:rsidRPr="00AC2CC9">
        <w:rPr>
          <w:rFonts w:eastAsiaTheme="minorEastAsia"/>
          <w:lang w:eastAsia="zh-CN"/>
        </w:rPr>
        <w:t xml:space="preserve">-duplex, synchronous and multi-master bus. </w:t>
      </w:r>
      <w:r w:rsidR="00A62885" w:rsidRPr="00AC2CC9">
        <w:rPr>
          <w:rFonts w:eastAsiaTheme="minorEastAsia"/>
          <w:lang w:eastAsia="zh-CN"/>
        </w:rPr>
        <w:t xml:space="preserve">From the speed consideration, in this project, we use the SPI bus as the main interface and the details of the bus are </w:t>
      </w:r>
      <w:r w:rsidR="00761439" w:rsidRPr="00AC2CC9">
        <w:rPr>
          <w:rFonts w:eastAsiaTheme="minorEastAsia"/>
          <w:lang w:eastAsia="zh-CN"/>
        </w:rPr>
        <w:t>des</w:t>
      </w:r>
      <w:r w:rsidR="00873688" w:rsidRPr="00AC2CC9">
        <w:rPr>
          <w:rFonts w:eastAsiaTheme="minorEastAsia"/>
          <w:lang w:eastAsia="zh-CN"/>
        </w:rPr>
        <w:t xml:space="preserve">cribed </w:t>
      </w:r>
      <w:r w:rsidR="00A62885" w:rsidRPr="00AC2CC9">
        <w:rPr>
          <w:rFonts w:eastAsiaTheme="minorEastAsia"/>
          <w:lang w:eastAsia="zh-CN"/>
        </w:rPr>
        <w:t>as below.</w:t>
      </w:r>
    </w:p>
    <w:p w14:paraId="40315D92" w14:textId="2179C533" w:rsidR="00A62885" w:rsidRPr="00AC2CC9" w:rsidRDefault="00284761" w:rsidP="00680B58">
      <w:pPr>
        <w:rPr>
          <w:rFonts w:eastAsiaTheme="minorEastAsia"/>
          <w:lang w:eastAsia="zh-CN"/>
        </w:rPr>
      </w:pPr>
      <w:r w:rsidRPr="00AC2CC9">
        <w:rPr>
          <w:noProof/>
          <w:lang w:eastAsia="zh-CN"/>
        </w:rPr>
        <mc:AlternateContent>
          <mc:Choice Requires="wps">
            <w:drawing>
              <wp:anchor distT="0" distB="0" distL="114300" distR="114300" simplePos="0" relativeHeight="251775488" behindDoc="0" locked="0" layoutInCell="1" allowOverlap="1" wp14:anchorId="57A94393" wp14:editId="3E226839">
                <wp:simplePos x="0" y="0"/>
                <wp:positionH relativeFrom="column">
                  <wp:posOffset>2425065</wp:posOffset>
                </wp:positionH>
                <wp:positionV relativeFrom="paragraph">
                  <wp:posOffset>2118360</wp:posOffset>
                </wp:positionV>
                <wp:extent cx="3333750" cy="450850"/>
                <wp:effectExtent l="0" t="0" r="0" b="1905"/>
                <wp:wrapTight wrapText="bothSides">
                  <wp:wrapPolygon edited="0">
                    <wp:start x="-62" y="0"/>
                    <wp:lineTo x="-62" y="21144"/>
                    <wp:lineTo x="21600" y="21144"/>
                    <wp:lineTo x="21600" y="0"/>
                    <wp:lineTo x="-62" y="0"/>
                  </wp:wrapPolygon>
                </wp:wrapTight>
                <wp:docPr id="102"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634224" w14:textId="77777777" w:rsidR="00ED7499" w:rsidRPr="00C648F4" w:rsidRDefault="00ED7499" w:rsidP="00F8105C">
                            <w:pPr>
                              <w:pStyle w:val="a8"/>
                              <w:jc w:val="center"/>
                              <w:rPr>
                                <w:noProof/>
                                <w:sz w:val="24"/>
                                <w:szCs w:val="24"/>
                              </w:rPr>
                            </w:pPr>
                            <w:bookmarkStart w:id="50" w:name="_Toc400315452"/>
                            <w:r>
                              <w:t xml:space="preserve">Figure </w:t>
                            </w:r>
                            <w:r>
                              <w:fldChar w:fldCharType="begin"/>
                            </w:r>
                            <w:r>
                              <w:instrText xml:space="preserve"> STYLEREF 1 \s </w:instrText>
                            </w:r>
                            <w:r>
                              <w:fldChar w:fldCharType="separate"/>
                            </w:r>
                            <w:r w:rsidR="00D87598">
                              <w:rPr>
                                <w:noProof/>
                              </w:rPr>
                              <w:t>3</w:t>
                            </w:r>
                            <w:r>
                              <w:fldChar w:fldCharType="end"/>
                            </w:r>
                            <w:r>
                              <w:noBreakHyphen/>
                            </w:r>
                            <w:r>
                              <w:fldChar w:fldCharType="begin"/>
                            </w:r>
                            <w:r>
                              <w:instrText xml:space="preserve"> SEQ Figure \* ARABIC \s 1 </w:instrText>
                            </w:r>
                            <w:r>
                              <w:fldChar w:fldCharType="separate"/>
                            </w:r>
                            <w:r w:rsidR="00D87598">
                              <w:rPr>
                                <w:noProof/>
                              </w:rPr>
                              <w:t>3</w:t>
                            </w:r>
                            <w:r>
                              <w:fldChar w:fldCharType="end"/>
                            </w:r>
                            <w:r>
                              <w:t xml:space="preserve"> SPI bus</w:t>
                            </w:r>
                            <w:bookmarkEnd w:id="5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7A94393" id="Text Box 89" o:spid="_x0000_s1041" type="#_x0000_t202" style="position:absolute;left:0;text-align:left;margin-left:190.95pt;margin-top:166.8pt;width:262.5pt;height:35.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" stroked="f">
                <v:textbox style="mso-fit-shape-to-text:t" inset="0,0,0,0">
                  <w:txbxContent>
                    <w:p w14:paraId="0B634224" w14:textId="77777777" w:rsidR="00ED7499" w:rsidRPr="00C648F4" w:rsidRDefault="00ED7499" w:rsidP="00F8105C">
                      <w:pPr>
                        <w:pStyle w:val="a8"/>
                        <w:jc w:val="center"/>
                        <w:rPr>
                          <w:noProof/>
                          <w:sz w:val="24"/>
                          <w:szCs w:val="24"/>
                        </w:rPr>
                      </w:pPr>
                      <w:bookmarkStart w:id="51" w:name="_Toc400315452"/>
                      <w:r>
                        <w:t xml:space="preserve">Figure </w:t>
                      </w:r>
                      <w:r>
                        <w:fldChar w:fldCharType="begin"/>
                      </w:r>
                      <w:r>
                        <w:instrText xml:space="preserve"> STYLEREF 1 \s </w:instrText>
                      </w:r>
                      <w:r>
                        <w:fldChar w:fldCharType="separate"/>
                      </w:r>
                      <w:r w:rsidR="00D87598">
                        <w:rPr>
                          <w:noProof/>
                        </w:rPr>
                        <w:t>3</w:t>
                      </w:r>
                      <w:r>
                        <w:fldChar w:fldCharType="end"/>
                      </w:r>
                      <w:r>
                        <w:noBreakHyphen/>
                      </w:r>
                      <w:r>
                        <w:fldChar w:fldCharType="begin"/>
                      </w:r>
                      <w:r>
                        <w:instrText xml:space="preserve"> SEQ Figure \* ARABIC \s 1 </w:instrText>
                      </w:r>
                      <w:r>
                        <w:fldChar w:fldCharType="separate"/>
                      </w:r>
                      <w:r w:rsidR="00D87598">
                        <w:rPr>
                          <w:noProof/>
                        </w:rPr>
                        <w:t>3</w:t>
                      </w:r>
                      <w:r>
                        <w:fldChar w:fldCharType="end"/>
                      </w:r>
                      <w:r>
                        <w:t xml:space="preserve"> SPI bus</w:t>
                      </w:r>
                      <w:bookmarkEnd w:id="51"/>
                    </w:p>
                  </w:txbxContent>
                </v:textbox>
                <w10:wrap type="tight"/>
              </v:shape>
            </w:pict>
          </mc:Fallback>
        </mc:AlternateContent>
      </w:r>
      <w:r w:rsidR="00B343FD" w:rsidRPr="00AC2CC9">
        <w:rPr>
          <w:rFonts w:eastAsiaTheme="minorEastAsia"/>
          <w:noProof/>
          <w:lang w:eastAsia="zh-CN"/>
        </w:rPr>
        <w:drawing>
          <wp:anchor distT="0" distB="0" distL="114300" distR="114300" simplePos="0" relativeHeight="251547136" behindDoc="1" locked="0" layoutInCell="1" allowOverlap="1" wp14:anchorId="13924D39" wp14:editId="6EA94FFB">
            <wp:simplePos x="0" y="0"/>
            <wp:positionH relativeFrom="column">
              <wp:posOffset>2425065</wp:posOffset>
            </wp:positionH>
            <wp:positionV relativeFrom="paragraph">
              <wp:posOffset>1022985</wp:posOffset>
            </wp:positionV>
            <wp:extent cx="3333750" cy="1038225"/>
            <wp:effectExtent l="0" t="0" r="0" b="0"/>
            <wp:wrapTight wrapText="bothSides">
              <wp:wrapPolygon edited="0">
                <wp:start x="864" y="2378"/>
                <wp:lineTo x="864" y="17439"/>
                <wp:lineTo x="20366" y="17439"/>
                <wp:lineTo x="20242" y="2378"/>
                <wp:lineTo x="864" y="2378"/>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50px-SPI_single_slave.svg.png"/>
                    <pic:cNvPicPr/>
                  </pic:nvPicPr>
                  <pic:blipFill>
                    <a:blip r:embed="rId29">
                      <a:extLst>
                        <a:ext uri="{28A0092B-C50C-407E-A947-70E740481C1C}">
                          <a14:useLocalDpi xmlns:a14="http://schemas.microsoft.com/office/drawing/2010/main" val="0"/>
                        </a:ext>
                      </a:extLst>
                    </a:blip>
                    <a:stretch>
                      <a:fillRect/>
                    </a:stretch>
                  </pic:blipFill>
                  <pic:spPr>
                    <a:xfrm>
                      <a:off x="0" y="0"/>
                      <a:ext cx="3333750" cy="1038225"/>
                    </a:xfrm>
                    <a:prstGeom prst="rect">
                      <a:avLst/>
                    </a:prstGeom>
                  </pic:spPr>
                </pic:pic>
              </a:graphicData>
            </a:graphic>
            <wp14:sizeRelH relativeFrom="page">
              <wp14:pctWidth>0</wp14:pctWidth>
            </wp14:sizeRelH>
            <wp14:sizeRelV relativeFrom="page">
              <wp14:pctHeight>0</wp14:pctHeight>
            </wp14:sizeRelV>
          </wp:anchor>
        </w:drawing>
      </w:r>
      <w:r w:rsidR="00680B58" w:rsidRPr="00AC2CC9">
        <w:rPr>
          <w:rFonts w:eastAsiaTheme="minorEastAsia"/>
          <w:lang w:eastAsia="zh-CN"/>
        </w:rPr>
        <w:t xml:space="preserve">SPI bus is a synchronous serial data link and operates in </w:t>
      </w:r>
      <w:r w:rsidR="00873688" w:rsidRPr="00AC2CC9">
        <w:rPr>
          <w:rFonts w:eastAsiaTheme="minorEastAsia"/>
          <w:lang w:eastAsia="zh-CN"/>
        </w:rPr>
        <w:t xml:space="preserve">the </w:t>
      </w:r>
      <w:r w:rsidR="00680B58" w:rsidRPr="00AC2CC9">
        <w:rPr>
          <w:rFonts w:eastAsiaTheme="minorEastAsia"/>
          <w:lang w:eastAsia="zh-CN"/>
        </w:rPr>
        <w:t>full duplex mode.</w:t>
      </w:r>
      <w:r w:rsidR="000C6337" w:rsidRPr="00AC2CC9">
        <w:rPr>
          <w:rFonts w:eastAsiaTheme="minorEastAsia"/>
          <w:lang w:eastAsia="zh-CN"/>
        </w:rPr>
        <w:t xml:space="preserve"> There are master/slave mode</w:t>
      </w:r>
      <w:r w:rsidR="00557E86" w:rsidRPr="00AC2CC9">
        <w:rPr>
          <w:rFonts w:eastAsiaTheme="minorEastAsia"/>
          <w:lang w:eastAsia="zh-CN"/>
        </w:rPr>
        <w:t>s</w:t>
      </w:r>
      <w:r w:rsidR="000C6337" w:rsidRPr="00AC2CC9">
        <w:rPr>
          <w:rFonts w:eastAsiaTheme="minorEastAsia"/>
          <w:lang w:eastAsia="zh-CN"/>
        </w:rPr>
        <w:t xml:space="preserve"> in the SPI bus, which</w:t>
      </w:r>
      <w:r w:rsidR="00873688" w:rsidRPr="00AC2CC9">
        <w:rPr>
          <w:rFonts w:eastAsiaTheme="minorEastAsia"/>
          <w:lang w:eastAsia="zh-CN"/>
        </w:rPr>
        <w:t xml:space="preserve"> </w:t>
      </w:r>
      <w:r w:rsidR="00557E86" w:rsidRPr="00AC2CC9">
        <w:rPr>
          <w:rFonts w:eastAsiaTheme="minorEastAsia"/>
          <w:lang w:eastAsia="zh-CN"/>
        </w:rPr>
        <w:t xml:space="preserve">means </w:t>
      </w:r>
      <w:r w:rsidR="002565FA" w:rsidRPr="00AC2CC9">
        <w:rPr>
          <w:rFonts w:eastAsiaTheme="minorEastAsia"/>
          <w:lang w:eastAsia="zh-CN"/>
        </w:rPr>
        <w:t xml:space="preserve">when the device </w:t>
      </w:r>
      <w:r w:rsidR="001805C6" w:rsidRPr="00AC2CC9">
        <w:rPr>
          <w:rFonts w:eastAsiaTheme="minorEastAsia"/>
          <w:lang w:eastAsia="zh-CN"/>
        </w:rPr>
        <w:t>is in</w:t>
      </w:r>
      <w:r w:rsidR="002565FA" w:rsidRPr="00AC2CC9">
        <w:rPr>
          <w:rFonts w:eastAsiaTheme="minorEastAsia"/>
          <w:lang w:eastAsia="zh-CN"/>
        </w:rPr>
        <w:t xml:space="preserve"> the master mode, it </w:t>
      </w:r>
      <w:r w:rsidR="000C6337" w:rsidRPr="00AC2CC9">
        <w:rPr>
          <w:rFonts w:eastAsiaTheme="minorEastAsia"/>
          <w:lang w:eastAsia="zh-CN"/>
        </w:rPr>
        <w:t>initiates the da</w:t>
      </w:r>
      <w:r w:rsidR="00600C29" w:rsidRPr="00AC2CC9">
        <w:rPr>
          <w:rFonts w:eastAsiaTheme="minorEastAsia"/>
          <w:lang w:eastAsia="zh-CN"/>
        </w:rPr>
        <w:t>t</w:t>
      </w:r>
      <w:r w:rsidR="001805C6" w:rsidRPr="00AC2CC9">
        <w:rPr>
          <w:rFonts w:eastAsiaTheme="minorEastAsia"/>
          <w:lang w:eastAsia="zh-CN"/>
        </w:rPr>
        <w:t xml:space="preserve">a </w:t>
      </w:r>
      <w:r w:rsidR="00396376" w:rsidRPr="00AC2CC9">
        <w:rPr>
          <w:rFonts w:eastAsiaTheme="minorEastAsia"/>
          <w:lang w:eastAsia="zh-CN"/>
        </w:rPr>
        <w:t>frame and the transfer clock.</w:t>
      </w:r>
      <w:r w:rsidR="001805C6" w:rsidRPr="00AC2CC9">
        <w:rPr>
          <w:rFonts w:eastAsiaTheme="minorEastAsia"/>
          <w:lang w:eastAsia="zh-CN"/>
        </w:rPr>
        <w:t xml:space="preserve"> </w:t>
      </w:r>
      <w:r w:rsidR="00396376" w:rsidRPr="00AC2CC9">
        <w:rPr>
          <w:rFonts w:eastAsiaTheme="minorEastAsia"/>
          <w:lang w:eastAsia="zh-CN"/>
        </w:rPr>
        <w:t>At meanwhile, the device</w:t>
      </w:r>
      <w:r w:rsidR="001805C6" w:rsidRPr="00AC2CC9">
        <w:rPr>
          <w:rFonts w:eastAsiaTheme="minorEastAsia"/>
          <w:lang w:eastAsia="zh-CN"/>
        </w:rPr>
        <w:t xml:space="preserve"> in</w:t>
      </w:r>
      <w:r w:rsidR="00600C29" w:rsidRPr="00AC2CC9">
        <w:rPr>
          <w:rFonts w:eastAsiaTheme="minorEastAsia"/>
          <w:lang w:eastAsia="zh-CN"/>
        </w:rPr>
        <w:t xml:space="preserve"> the slave mode </w:t>
      </w:r>
      <w:r w:rsidR="000C6337" w:rsidRPr="00AC2CC9">
        <w:rPr>
          <w:rFonts w:eastAsiaTheme="minorEastAsia"/>
          <w:lang w:eastAsia="zh-CN"/>
        </w:rPr>
        <w:t>just receive</w:t>
      </w:r>
      <w:r w:rsidR="00343EEE" w:rsidRPr="00AC2CC9">
        <w:rPr>
          <w:rFonts w:eastAsiaTheme="minorEastAsia"/>
          <w:lang w:eastAsia="zh-CN"/>
        </w:rPr>
        <w:t>s</w:t>
      </w:r>
      <w:r w:rsidR="000C6337" w:rsidRPr="00AC2CC9">
        <w:rPr>
          <w:rFonts w:eastAsiaTheme="minorEastAsia"/>
          <w:lang w:eastAsia="zh-CN"/>
        </w:rPr>
        <w:t xml:space="preserve"> the data from the master. Mul</w:t>
      </w:r>
      <w:r w:rsidR="00ED5D17" w:rsidRPr="00AC2CC9">
        <w:rPr>
          <w:rFonts w:eastAsiaTheme="minorEastAsia"/>
          <w:lang w:eastAsia="zh-CN"/>
        </w:rPr>
        <w:t>tiple slave</w:t>
      </w:r>
      <w:r w:rsidR="002117A3" w:rsidRPr="00AC2CC9">
        <w:rPr>
          <w:rFonts w:eastAsiaTheme="minorEastAsia"/>
          <w:lang w:eastAsia="zh-CN"/>
        </w:rPr>
        <w:t xml:space="preserve">s are available when </w:t>
      </w:r>
      <w:r w:rsidR="000C6337" w:rsidRPr="00AC2CC9">
        <w:rPr>
          <w:rFonts w:eastAsiaTheme="minorEastAsia"/>
          <w:lang w:eastAsia="zh-CN"/>
        </w:rPr>
        <w:t>the slave select signal</w:t>
      </w:r>
      <w:r w:rsidR="00B343FD" w:rsidRPr="00AC2CC9">
        <w:rPr>
          <w:rFonts w:eastAsiaTheme="minorEastAsia"/>
          <w:lang w:eastAsia="zh-CN"/>
        </w:rPr>
        <w:t xml:space="preserve"> (SS)</w:t>
      </w:r>
      <w:r w:rsidR="002117A3" w:rsidRPr="00AC2CC9">
        <w:rPr>
          <w:rFonts w:eastAsiaTheme="minorEastAsia"/>
          <w:lang w:eastAsia="zh-CN"/>
        </w:rPr>
        <w:t xml:space="preserve"> are set</w:t>
      </w:r>
      <w:r w:rsidR="000C6337" w:rsidRPr="00AC2CC9">
        <w:rPr>
          <w:rFonts w:eastAsiaTheme="minorEastAsia"/>
          <w:lang w:eastAsia="zh-CN"/>
        </w:rPr>
        <w:t xml:space="preserve">. </w:t>
      </w:r>
      <w:r w:rsidR="00B343FD" w:rsidRPr="00AC2CC9">
        <w:rPr>
          <w:rFonts w:eastAsiaTheme="minorEastAsia"/>
          <w:lang w:eastAsia="zh-CN"/>
        </w:rPr>
        <w:t xml:space="preserve">SCLK signal works </w:t>
      </w:r>
      <w:r w:rsidR="00ED5D17" w:rsidRPr="00AC2CC9">
        <w:rPr>
          <w:rFonts w:eastAsiaTheme="minorEastAsia"/>
          <w:lang w:eastAsia="zh-CN"/>
        </w:rPr>
        <w:t xml:space="preserve">as </w:t>
      </w:r>
      <w:r w:rsidR="00B343FD" w:rsidRPr="00AC2CC9">
        <w:rPr>
          <w:rFonts w:eastAsiaTheme="minorEastAsia"/>
          <w:lang w:eastAsia="zh-CN"/>
        </w:rPr>
        <w:t>SPI clock</w:t>
      </w:r>
      <w:r w:rsidR="003F2B9B" w:rsidRPr="00AC2CC9">
        <w:rPr>
          <w:rFonts w:eastAsiaTheme="minorEastAsia"/>
          <w:lang w:eastAsia="zh-CN"/>
        </w:rPr>
        <w:t xml:space="preserve">. </w:t>
      </w:r>
      <w:r w:rsidR="00B343FD" w:rsidRPr="00AC2CC9">
        <w:rPr>
          <w:rFonts w:eastAsiaTheme="minorEastAsia"/>
          <w:lang w:eastAsia="zh-CN"/>
        </w:rPr>
        <w:t xml:space="preserve">MOSI and MISO are two signals dealing with </w:t>
      </w:r>
      <w:r w:rsidR="00ED5D17" w:rsidRPr="00AC2CC9">
        <w:rPr>
          <w:rFonts w:eastAsiaTheme="minorEastAsia"/>
          <w:lang w:eastAsia="zh-CN"/>
        </w:rPr>
        <w:t>data</w:t>
      </w:r>
      <w:r w:rsidR="003F2B9B" w:rsidRPr="00AC2CC9">
        <w:rPr>
          <w:rFonts w:eastAsiaTheme="minorEastAsia"/>
          <w:lang w:eastAsia="zh-CN"/>
        </w:rPr>
        <w:t xml:space="preserve">. In </w:t>
      </w:r>
      <w:r w:rsidR="00B343FD" w:rsidRPr="00AC2CC9">
        <w:rPr>
          <w:rFonts w:eastAsiaTheme="minorEastAsia"/>
          <w:lang w:eastAsia="zh-CN"/>
        </w:rPr>
        <w:t>the master m</w:t>
      </w:r>
      <w:r w:rsidR="00ED5D17" w:rsidRPr="00AC2CC9">
        <w:rPr>
          <w:rFonts w:eastAsiaTheme="minorEastAsia"/>
          <w:lang w:eastAsia="zh-CN"/>
        </w:rPr>
        <w:t>ode, MOSI is out and MISO is in.</w:t>
      </w:r>
      <w:r w:rsidR="00B343FD" w:rsidRPr="00AC2CC9">
        <w:rPr>
          <w:rFonts w:eastAsiaTheme="minorEastAsia"/>
          <w:lang w:eastAsia="zh-CN"/>
        </w:rPr>
        <w:t xml:space="preserve"> </w:t>
      </w:r>
      <w:r w:rsidR="00ED5D17" w:rsidRPr="00AC2CC9">
        <w:rPr>
          <w:rFonts w:eastAsiaTheme="minorEastAsia"/>
          <w:lang w:eastAsia="zh-CN"/>
        </w:rPr>
        <w:t>F</w:t>
      </w:r>
      <w:r w:rsidR="00B343FD" w:rsidRPr="00AC2CC9">
        <w:rPr>
          <w:rFonts w:eastAsiaTheme="minorEastAsia"/>
          <w:lang w:eastAsia="zh-CN"/>
        </w:rPr>
        <w:t xml:space="preserve">or the slave mode, </w:t>
      </w:r>
      <w:r w:rsidR="00ED5D17" w:rsidRPr="00AC2CC9">
        <w:rPr>
          <w:rFonts w:eastAsiaTheme="minorEastAsia"/>
          <w:lang w:eastAsia="zh-CN"/>
        </w:rPr>
        <w:t xml:space="preserve">it is </w:t>
      </w:r>
      <w:r w:rsidR="00B343FD" w:rsidRPr="00AC2CC9">
        <w:rPr>
          <w:rFonts w:eastAsiaTheme="minorEastAsia"/>
          <w:lang w:eastAsia="zh-CN"/>
        </w:rPr>
        <w:t xml:space="preserve">just in </w:t>
      </w:r>
      <w:r w:rsidR="003F2B9B" w:rsidRPr="00AC2CC9">
        <w:rPr>
          <w:rFonts w:eastAsiaTheme="minorEastAsia"/>
          <w:lang w:eastAsia="zh-CN"/>
        </w:rPr>
        <w:t>an</w:t>
      </w:r>
      <w:r w:rsidR="00ED5D17" w:rsidRPr="00AC2CC9">
        <w:rPr>
          <w:rFonts w:eastAsiaTheme="minorEastAsia"/>
          <w:lang w:eastAsia="zh-CN"/>
        </w:rPr>
        <w:t xml:space="preserve"> opposite direction</w:t>
      </w:r>
      <w:r w:rsidR="00B343FD" w:rsidRPr="00AC2CC9">
        <w:rPr>
          <w:rFonts w:eastAsiaTheme="minorEastAsia"/>
          <w:lang w:eastAsia="zh-CN"/>
        </w:rPr>
        <w:t xml:space="preserve">. </w:t>
      </w:r>
    </w:p>
    <w:p w14:paraId="40DF933D" w14:textId="19B803CC" w:rsidR="00C227E3" w:rsidRPr="00AC2CC9" w:rsidRDefault="00F5358E" w:rsidP="00680B58">
      <w:pPr>
        <w:rPr>
          <w:rFonts w:eastAsiaTheme="minorEastAsia"/>
          <w:lang w:eastAsia="zh-CN"/>
        </w:rPr>
      </w:pPr>
      <w:r w:rsidRPr="00AC2CC9">
        <w:rPr>
          <w:rFonts w:eastAsiaTheme="minorEastAsia"/>
          <w:lang w:eastAsia="zh-CN"/>
        </w:rPr>
        <w:lastRenderedPageBreak/>
        <w:t>T</w:t>
      </w:r>
      <w:r w:rsidRPr="00AC2CC9">
        <w:rPr>
          <w:rFonts w:eastAsiaTheme="minorEastAsia" w:hint="eastAsia"/>
          <w:lang w:eastAsia="zh-CN"/>
        </w:rPr>
        <w:t xml:space="preserve">he </w:t>
      </w:r>
      <w:r w:rsidRPr="00AC2CC9">
        <w:rPr>
          <w:rFonts w:eastAsiaTheme="minorEastAsia"/>
          <w:lang w:eastAsia="zh-CN"/>
        </w:rPr>
        <w:t>Raspberry Pi acts as the mas</w:t>
      </w:r>
      <w:r w:rsidR="00ED5D17" w:rsidRPr="00AC2CC9">
        <w:rPr>
          <w:rFonts w:eastAsiaTheme="minorEastAsia"/>
          <w:lang w:eastAsia="zh-CN"/>
        </w:rPr>
        <w:t xml:space="preserve">ter in this project, and the </w:t>
      </w:r>
      <w:proofErr w:type="spellStart"/>
      <w:r w:rsidR="00ED5D17" w:rsidRPr="00AC2CC9">
        <w:rPr>
          <w:rFonts w:eastAsiaTheme="minorEastAsia"/>
          <w:lang w:eastAsia="zh-CN"/>
        </w:rPr>
        <w:t>pif</w:t>
      </w:r>
      <w:proofErr w:type="spellEnd"/>
      <w:r w:rsidRPr="00AC2CC9">
        <w:rPr>
          <w:rFonts w:eastAsiaTheme="minorEastAsia"/>
          <w:lang w:eastAsia="zh-CN"/>
        </w:rPr>
        <w:t xml:space="preserve"> works as </w:t>
      </w:r>
      <w:r w:rsidR="00ED5D17" w:rsidRPr="00AC2CC9">
        <w:rPr>
          <w:rFonts w:eastAsiaTheme="minorEastAsia"/>
          <w:lang w:eastAsia="zh-CN"/>
        </w:rPr>
        <w:t xml:space="preserve">a </w:t>
      </w:r>
      <w:r w:rsidRPr="00AC2CC9">
        <w:rPr>
          <w:rFonts w:eastAsiaTheme="minorEastAsia"/>
          <w:lang w:eastAsia="zh-CN"/>
        </w:rPr>
        <w:t>slave. We could configure the speed of the SPI by the Rasp</w:t>
      </w:r>
      <w:r w:rsidR="00137A48" w:rsidRPr="00AC2CC9">
        <w:rPr>
          <w:rFonts w:eastAsiaTheme="minorEastAsia"/>
          <w:lang w:eastAsia="zh-CN"/>
        </w:rPr>
        <w:t>berry Pi software program. After</w:t>
      </w:r>
      <w:r w:rsidRPr="00AC2CC9">
        <w:rPr>
          <w:rFonts w:eastAsiaTheme="minorEastAsia"/>
          <w:lang w:eastAsia="zh-CN"/>
        </w:rPr>
        <w:t xml:space="preserve"> the experiment, we configure it at 7.8125MHz which give</w:t>
      </w:r>
      <w:r w:rsidR="00137A48" w:rsidRPr="00AC2CC9">
        <w:rPr>
          <w:rFonts w:eastAsiaTheme="minorEastAsia"/>
          <w:lang w:eastAsia="zh-CN"/>
        </w:rPr>
        <w:t>s</w:t>
      </w:r>
      <w:r w:rsidRPr="00AC2CC9">
        <w:rPr>
          <w:rFonts w:eastAsiaTheme="minorEastAsia"/>
          <w:lang w:eastAsia="zh-CN"/>
        </w:rPr>
        <w:t xml:space="preserve"> us the fastest speed with </w:t>
      </w:r>
      <w:r w:rsidR="006E7918" w:rsidRPr="00AC2CC9">
        <w:rPr>
          <w:rFonts w:eastAsiaTheme="minorEastAsia"/>
          <w:lang w:eastAsia="zh-CN"/>
        </w:rPr>
        <w:t xml:space="preserve">a </w:t>
      </w:r>
      <w:r w:rsidR="00E4478A" w:rsidRPr="00AC2CC9">
        <w:rPr>
          <w:rFonts w:eastAsiaTheme="minorEastAsia"/>
          <w:lang w:eastAsia="zh-CN"/>
        </w:rPr>
        <w:t>stable</w:t>
      </w:r>
      <w:r w:rsidRPr="00AC2CC9">
        <w:rPr>
          <w:rFonts w:eastAsiaTheme="minorEastAsia"/>
          <w:lang w:eastAsia="zh-CN"/>
        </w:rPr>
        <w:t xml:space="preserve"> result</w:t>
      </w:r>
      <w:r w:rsidR="002B34C5" w:rsidRPr="00AC2CC9">
        <w:rPr>
          <w:rFonts w:eastAsiaTheme="minorEastAsia"/>
          <w:lang w:eastAsia="zh-CN"/>
        </w:rPr>
        <w:t>s</w:t>
      </w:r>
      <w:r w:rsidRPr="00AC2CC9">
        <w:rPr>
          <w:rFonts w:eastAsiaTheme="minorEastAsia"/>
          <w:lang w:eastAsia="zh-CN"/>
        </w:rPr>
        <w:t xml:space="preserve">. </w:t>
      </w:r>
    </w:p>
    <w:p w14:paraId="5C2065E6" w14:textId="74A6F640" w:rsidR="0048149F" w:rsidRPr="00AC2CC9" w:rsidRDefault="00284761" w:rsidP="000D0BCF">
      <w:pPr>
        <w:rPr>
          <w:rFonts w:eastAsiaTheme="minorEastAsia"/>
          <w:lang w:eastAsia="zh-CN"/>
        </w:rPr>
      </w:pPr>
      <w:r w:rsidRPr="00AC2CC9">
        <w:rPr>
          <w:noProof/>
          <w:lang w:eastAsia="zh-CN"/>
        </w:rPr>
        <mc:AlternateContent>
          <mc:Choice Requires="wps">
            <w:drawing>
              <wp:anchor distT="0" distB="0" distL="114300" distR="114300" simplePos="0" relativeHeight="251791872" behindDoc="0" locked="0" layoutInCell="1" allowOverlap="1" wp14:anchorId="706E4CF0" wp14:editId="1CFA6C15">
                <wp:simplePos x="0" y="0"/>
                <wp:positionH relativeFrom="column">
                  <wp:posOffset>518160</wp:posOffset>
                </wp:positionH>
                <wp:positionV relativeFrom="paragraph">
                  <wp:posOffset>3966845</wp:posOffset>
                </wp:positionV>
                <wp:extent cx="5086350" cy="450850"/>
                <wp:effectExtent l="0" t="4445" r="0" b="0"/>
                <wp:wrapTopAndBottom/>
                <wp:docPr id="10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A2BB1D" w14:textId="076E6DD9" w:rsidR="00ED7499" w:rsidRPr="00803F7E" w:rsidRDefault="00ED7499" w:rsidP="009A4A2C">
                            <w:pPr>
                              <w:pStyle w:val="a8"/>
                              <w:jc w:val="center"/>
                              <w:rPr>
                                <w:noProof/>
                                <w:sz w:val="24"/>
                                <w:szCs w:val="24"/>
                              </w:rPr>
                            </w:pPr>
                            <w:bookmarkStart w:id="52" w:name="_Toc400315453"/>
                            <w:r>
                              <w:t xml:space="preserve">Figure </w:t>
                            </w:r>
                            <w:r>
                              <w:fldChar w:fldCharType="begin"/>
                            </w:r>
                            <w:r>
                              <w:instrText xml:space="preserve"> STYLEREF 1 \s </w:instrText>
                            </w:r>
                            <w:r>
                              <w:fldChar w:fldCharType="separate"/>
                            </w:r>
                            <w:r w:rsidR="00D87598">
                              <w:rPr>
                                <w:noProof/>
                              </w:rPr>
                              <w:t>3</w:t>
                            </w:r>
                            <w:r>
                              <w:fldChar w:fldCharType="end"/>
                            </w:r>
                            <w:r>
                              <w:noBreakHyphen/>
                            </w:r>
                            <w:r>
                              <w:fldChar w:fldCharType="begin"/>
                            </w:r>
                            <w:r>
                              <w:instrText xml:space="preserve"> SEQ Figure \* ARABIC \s 1 </w:instrText>
                            </w:r>
                            <w:r>
                              <w:fldChar w:fldCharType="separate"/>
                            </w:r>
                            <w:r w:rsidR="00D87598">
                              <w:rPr>
                                <w:noProof/>
                              </w:rPr>
                              <w:t>4</w:t>
                            </w:r>
                            <w:r>
                              <w:fldChar w:fldCharType="end"/>
                            </w:r>
                            <w:r>
                              <w:t xml:space="preserve"> the master and slave devices</w:t>
                            </w:r>
                            <w:bookmarkEnd w:id="52"/>
                            <w:r w:rsidR="00B900E3">
                              <w:t xml:space="preserve"> [16]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06E4CF0" id="Text Box 90" o:spid="_x0000_s1042" type="#_x0000_t202" style="position:absolute;left:0;text-align:left;margin-left:40.8pt;margin-top:312.35pt;width:400.5pt;height:35.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" stroked="f">
                <v:textbox style="mso-fit-shape-to-text:t" inset="0,0,0,0">
                  <w:txbxContent>
                    <w:p w14:paraId="17A2BB1D" w14:textId="076E6DD9" w:rsidR="00ED7499" w:rsidRPr="00803F7E" w:rsidRDefault="00ED7499" w:rsidP="009A4A2C">
                      <w:pPr>
                        <w:pStyle w:val="a8"/>
                        <w:jc w:val="center"/>
                        <w:rPr>
                          <w:noProof/>
                          <w:sz w:val="24"/>
                          <w:szCs w:val="24"/>
                        </w:rPr>
                      </w:pPr>
                      <w:bookmarkStart w:id="53" w:name="_Toc400315453"/>
                      <w:r>
                        <w:t xml:space="preserve">Figure </w:t>
                      </w:r>
                      <w:r>
                        <w:fldChar w:fldCharType="begin"/>
                      </w:r>
                      <w:r>
                        <w:instrText xml:space="preserve"> STYLEREF 1 \s </w:instrText>
                      </w:r>
                      <w:r>
                        <w:fldChar w:fldCharType="separate"/>
                      </w:r>
                      <w:r w:rsidR="00D87598">
                        <w:rPr>
                          <w:noProof/>
                        </w:rPr>
                        <w:t>3</w:t>
                      </w:r>
                      <w:r>
                        <w:fldChar w:fldCharType="end"/>
                      </w:r>
                      <w:r>
                        <w:noBreakHyphen/>
                      </w:r>
                      <w:r>
                        <w:fldChar w:fldCharType="begin"/>
                      </w:r>
                      <w:r>
                        <w:instrText xml:space="preserve"> SEQ Figure \* ARABIC \s 1 </w:instrText>
                      </w:r>
                      <w:r>
                        <w:fldChar w:fldCharType="separate"/>
                      </w:r>
                      <w:r w:rsidR="00D87598">
                        <w:rPr>
                          <w:noProof/>
                        </w:rPr>
                        <w:t>4</w:t>
                      </w:r>
                      <w:r>
                        <w:fldChar w:fldCharType="end"/>
                      </w:r>
                      <w:r>
                        <w:t xml:space="preserve"> the master and slave devices</w:t>
                      </w:r>
                      <w:bookmarkEnd w:id="53"/>
                      <w:r w:rsidR="00B900E3">
                        <w:t xml:space="preserve"> [16]</w:t>
                      </w:r>
                    </w:p>
                  </w:txbxContent>
                </v:textbox>
                <w10:wrap type="topAndBottom"/>
              </v:shape>
            </w:pict>
          </mc:Fallback>
        </mc:AlternateContent>
      </w:r>
      <w:r w:rsidR="00464C9B" w:rsidRPr="00AC2CC9">
        <w:rPr>
          <w:rFonts w:eastAsiaTheme="minorEastAsia"/>
          <w:noProof/>
          <w:lang w:eastAsia="zh-CN"/>
        </w:rPr>
        <w:drawing>
          <wp:anchor distT="0" distB="0" distL="114300" distR="114300" simplePos="0" relativeHeight="251870720" behindDoc="0" locked="0" layoutInCell="1" allowOverlap="1" wp14:anchorId="528A7DA9" wp14:editId="26039A95">
            <wp:simplePos x="0" y="0"/>
            <wp:positionH relativeFrom="column">
              <wp:posOffset>518160</wp:posOffset>
            </wp:positionH>
            <wp:positionV relativeFrom="paragraph">
              <wp:posOffset>1199515</wp:posOffset>
            </wp:positionV>
            <wp:extent cx="5086800" cy="271080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I.png"/>
                    <pic:cNvPicPr/>
                  </pic:nvPicPr>
                  <pic:blipFill>
                    <a:blip r:embed="rId30">
                      <a:extLst>
                        <a:ext uri="{28A0092B-C50C-407E-A947-70E740481C1C}">
                          <a14:useLocalDpi xmlns:a14="http://schemas.microsoft.com/office/drawing/2010/main" val="0"/>
                        </a:ext>
                      </a:extLst>
                    </a:blip>
                    <a:stretch>
                      <a:fillRect/>
                    </a:stretch>
                  </pic:blipFill>
                  <pic:spPr>
                    <a:xfrm>
                      <a:off x="0" y="0"/>
                      <a:ext cx="5086800" cy="2710800"/>
                    </a:xfrm>
                    <a:prstGeom prst="rect">
                      <a:avLst/>
                    </a:prstGeom>
                  </pic:spPr>
                </pic:pic>
              </a:graphicData>
            </a:graphic>
            <wp14:sizeRelH relativeFrom="page">
              <wp14:pctWidth>0</wp14:pctWidth>
            </wp14:sizeRelH>
            <wp14:sizeRelV relativeFrom="page">
              <wp14:pctHeight>0</wp14:pctHeight>
            </wp14:sizeRelV>
          </wp:anchor>
        </w:drawing>
      </w:r>
      <w:r w:rsidR="007358B7" w:rsidRPr="00AC2CC9">
        <w:rPr>
          <w:rFonts w:eastAsiaTheme="minorEastAsia"/>
          <w:lang w:eastAsia="zh-CN"/>
        </w:rPr>
        <w:t xml:space="preserve">After the </w:t>
      </w:r>
      <w:r w:rsidR="001E0D14" w:rsidRPr="00AC2CC9">
        <w:rPr>
          <w:rFonts w:eastAsiaTheme="minorEastAsia"/>
          <w:lang w:eastAsia="zh-CN"/>
        </w:rPr>
        <w:t>principle of the SPI</w:t>
      </w:r>
      <w:r w:rsidR="00ED5D17" w:rsidRPr="00AC2CC9">
        <w:rPr>
          <w:rFonts w:eastAsiaTheme="minorEastAsia"/>
          <w:lang w:eastAsia="zh-CN"/>
        </w:rPr>
        <w:t xml:space="preserve"> introduction</w:t>
      </w:r>
      <w:r w:rsidR="001E0D14" w:rsidRPr="00AC2CC9">
        <w:rPr>
          <w:rFonts w:eastAsiaTheme="minorEastAsia"/>
          <w:lang w:eastAsia="zh-CN"/>
        </w:rPr>
        <w:t>,</w:t>
      </w:r>
      <w:r w:rsidR="001E1CD8" w:rsidRPr="00AC2CC9">
        <w:rPr>
          <w:rFonts w:eastAsiaTheme="minorEastAsia"/>
          <w:lang w:eastAsia="zh-CN"/>
        </w:rPr>
        <w:t xml:space="preserve"> we need to know how about it on</w:t>
      </w:r>
      <w:r w:rsidR="001E0D14" w:rsidRPr="00AC2CC9">
        <w:rPr>
          <w:rFonts w:eastAsiaTheme="minorEastAsia"/>
          <w:lang w:eastAsia="zh-CN"/>
        </w:rPr>
        <w:t xml:space="preserve"> the target FPGA</w:t>
      </w:r>
      <w:r w:rsidR="001C3726" w:rsidRPr="00AC2CC9">
        <w:rPr>
          <w:rFonts w:eastAsiaTheme="minorEastAsia"/>
          <w:lang w:eastAsia="zh-CN"/>
        </w:rPr>
        <w:t>s</w:t>
      </w:r>
      <w:r w:rsidR="001E0D14" w:rsidRPr="00AC2CC9">
        <w:rPr>
          <w:rFonts w:eastAsiaTheme="minorEastAsia"/>
          <w:lang w:eastAsia="zh-CN"/>
        </w:rPr>
        <w:t xml:space="preserve"> hardware. In order to get the data from the Raspberry Pi, we need to access the EFB Register</w:t>
      </w:r>
      <w:r w:rsidR="001E1CD8" w:rsidRPr="00AC2CC9">
        <w:rPr>
          <w:rFonts w:eastAsiaTheme="minorEastAsia"/>
          <w:lang w:eastAsia="zh-CN"/>
        </w:rPr>
        <w:t xml:space="preserve"> by </w:t>
      </w:r>
      <w:r w:rsidR="00B9638C" w:rsidRPr="00AC2CC9">
        <w:rPr>
          <w:rFonts w:eastAsiaTheme="minorEastAsia"/>
          <w:lang w:eastAsia="zh-CN"/>
        </w:rPr>
        <w:t>through the slave wishbone bus</w:t>
      </w:r>
      <w:r w:rsidR="00ED5D17" w:rsidRPr="00AC2CC9">
        <w:rPr>
          <w:rFonts w:eastAsiaTheme="minorEastAsia"/>
          <w:lang w:eastAsia="zh-CN"/>
        </w:rPr>
        <w:t xml:space="preserve">. </w:t>
      </w:r>
      <w:r w:rsidR="00B9638C" w:rsidRPr="00AC2CC9">
        <w:rPr>
          <w:rFonts w:eastAsiaTheme="minorEastAsia"/>
          <w:lang w:eastAsia="zh-CN"/>
        </w:rPr>
        <w:t>The</w:t>
      </w:r>
      <w:r w:rsidR="00072549" w:rsidRPr="00AC2CC9">
        <w:rPr>
          <w:rFonts w:eastAsiaTheme="minorEastAsia"/>
          <w:lang w:eastAsia="zh-CN"/>
        </w:rPr>
        <w:t xml:space="preserve"> figure</w:t>
      </w:r>
      <w:r w:rsidR="00ED5D17" w:rsidRPr="00AC2CC9">
        <w:rPr>
          <w:rFonts w:eastAsiaTheme="minorEastAsia"/>
          <w:lang w:eastAsia="zh-CN"/>
        </w:rPr>
        <w:t xml:space="preserve"> 3-4</w:t>
      </w:r>
      <w:r w:rsidR="00072549" w:rsidRPr="00AC2CC9">
        <w:rPr>
          <w:rFonts w:eastAsiaTheme="minorEastAsia"/>
          <w:lang w:eastAsia="zh-CN"/>
        </w:rPr>
        <w:t xml:space="preserve"> </w:t>
      </w:r>
      <w:r w:rsidR="00B9638C" w:rsidRPr="00AC2CC9">
        <w:rPr>
          <w:rFonts w:eastAsiaTheme="minorEastAsia"/>
          <w:lang w:eastAsia="zh-CN"/>
        </w:rPr>
        <w:t xml:space="preserve">at </w:t>
      </w:r>
      <w:r w:rsidR="00072549" w:rsidRPr="00AC2CC9">
        <w:rPr>
          <w:rFonts w:eastAsiaTheme="minorEastAsia"/>
          <w:lang w:eastAsia="zh-CN"/>
        </w:rPr>
        <w:t xml:space="preserve">below </w:t>
      </w:r>
      <w:r w:rsidR="00B9638C" w:rsidRPr="00AC2CC9">
        <w:rPr>
          <w:rFonts w:eastAsiaTheme="minorEastAsia"/>
          <w:lang w:eastAsia="zh-CN"/>
        </w:rPr>
        <w:t>give us a whole look about</w:t>
      </w:r>
      <w:r w:rsidR="00C716B9" w:rsidRPr="00AC2CC9">
        <w:rPr>
          <w:rFonts w:eastAsiaTheme="minorEastAsia"/>
          <w:lang w:eastAsia="zh-CN"/>
        </w:rPr>
        <w:t xml:space="preserve"> the</w:t>
      </w:r>
      <w:r w:rsidR="00B9638C" w:rsidRPr="00AC2CC9">
        <w:rPr>
          <w:rFonts w:eastAsiaTheme="minorEastAsia"/>
          <w:lang w:eastAsia="zh-CN"/>
        </w:rPr>
        <w:t xml:space="preserve"> communication. </w:t>
      </w:r>
    </w:p>
    <w:p w14:paraId="61F2011E" w14:textId="34A0849E" w:rsidR="00464C9B" w:rsidRPr="00AC2CC9" w:rsidRDefault="00284761" w:rsidP="000D0BCF">
      <w:pPr>
        <w:rPr>
          <w:rFonts w:eastAsiaTheme="minorEastAsia"/>
          <w:lang w:eastAsia="zh-CN"/>
        </w:rPr>
      </w:pPr>
      <w:r w:rsidRPr="00AC2CC9">
        <w:rPr>
          <w:noProof/>
          <w:lang w:eastAsia="zh-CN"/>
        </w:rPr>
        <mc:AlternateContent>
          <mc:Choice Requires="wps">
            <w:drawing>
              <wp:anchor distT="0" distB="0" distL="114300" distR="114300" simplePos="0" relativeHeight="251808256" behindDoc="0" locked="0" layoutInCell="1" allowOverlap="1" wp14:anchorId="734E05F7" wp14:editId="2756AA7E">
                <wp:simplePos x="0" y="0"/>
                <wp:positionH relativeFrom="column">
                  <wp:posOffset>3299460</wp:posOffset>
                </wp:positionH>
                <wp:positionV relativeFrom="paragraph">
                  <wp:posOffset>5958205</wp:posOffset>
                </wp:positionV>
                <wp:extent cx="2761615" cy="450850"/>
                <wp:effectExtent l="0" t="1905" r="0" b="0"/>
                <wp:wrapSquare wrapText="bothSides"/>
                <wp:docPr id="100"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1615"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222505" w14:textId="0B08FCF1" w:rsidR="00ED7499" w:rsidRPr="00D06A73" w:rsidRDefault="00ED7499" w:rsidP="00F41260">
                            <w:pPr>
                              <w:pStyle w:val="a8"/>
                              <w:jc w:val="center"/>
                              <w:rPr>
                                <w:noProof/>
                                <w:sz w:val="24"/>
                                <w:szCs w:val="24"/>
                              </w:rPr>
                            </w:pPr>
                            <w:bookmarkStart w:id="54" w:name="_Toc400315454"/>
                            <w:r>
                              <w:t xml:space="preserve">Figure </w:t>
                            </w:r>
                            <w:r>
                              <w:fldChar w:fldCharType="begin"/>
                            </w:r>
                            <w:r>
                              <w:instrText xml:space="preserve"> STYLEREF 1 \s </w:instrText>
                            </w:r>
                            <w:r>
                              <w:fldChar w:fldCharType="separate"/>
                            </w:r>
                            <w:r w:rsidR="00D87598">
                              <w:rPr>
                                <w:noProof/>
                              </w:rPr>
                              <w:t>3</w:t>
                            </w:r>
                            <w:r>
                              <w:fldChar w:fldCharType="end"/>
                            </w:r>
                            <w:r>
                              <w:noBreakHyphen/>
                            </w:r>
                            <w:r>
                              <w:fldChar w:fldCharType="begin"/>
                            </w:r>
                            <w:r>
                              <w:instrText xml:space="preserve"> SEQ Figure \* ARABIC \s 1 </w:instrText>
                            </w:r>
                            <w:r>
                              <w:fldChar w:fldCharType="separate"/>
                            </w:r>
                            <w:r w:rsidR="00D87598">
                              <w:rPr>
                                <w:noProof/>
                              </w:rPr>
                              <w:t>5</w:t>
                            </w:r>
                            <w:r>
                              <w:fldChar w:fldCharType="end"/>
                            </w:r>
                            <w:r>
                              <w:t xml:space="preserve"> OSCH clock component</w:t>
                            </w:r>
                            <w:bookmarkEnd w:id="54"/>
                            <w:r w:rsidR="00B900E3">
                              <w:t xml:space="preserve"> [16]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34E05F7" id="Text Box 91" o:spid="_x0000_s1043" type="#_x0000_t202" style="position:absolute;left:0;text-align:left;margin-left:259.8pt;margin-top:469.15pt;width:217.45pt;height:35.5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" stroked="f">
                <v:textbox style="mso-fit-shape-to-text:t" inset="0,0,0,0">
                  <w:txbxContent>
                    <w:p w14:paraId="31222505" w14:textId="0B08FCF1" w:rsidR="00ED7499" w:rsidRPr="00D06A73" w:rsidRDefault="00ED7499" w:rsidP="00F41260">
                      <w:pPr>
                        <w:pStyle w:val="a8"/>
                        <w:jc w:val="center"/>
                        <w:rPr>
                          <w:noProof/>
                          <w:sz w:val="24"/>
                          <w:szCs w:val="24"/>
                        </w:rPr>
                      </w:pPr>
                      <w:bookmarkStart w:id="55" w:name="_Toc400315454"/>
                      <w:r>
                        <w:t xml:space="preserve">Figure </w:t>
                      </w:r>
                      <w:r>
                        <w:fldChar w:fldCharType="begin"/>
                      </w:r>
                      <w:r>
                        <w:instrText xml:space="preserve"> STYLEREF 1 \s </w:instrText>
                      </w:r>
                      <w:r>
                        <w:fldChar w:fldCharType="separate"/>
                      </w:r>
                      <w:r w:rsidR="00D87598">
                        <w:rPr>
                          <w:noProof/>
                        </w:rPr>
                        <w:t>3</w:t>
                      </w:r>
                      <w:r>
                        <w:fldChar w:fldCharType="end"/>
                      </w:r>
                      <w:r>
                        <w:noBreakHyphen/>
                      </w:r>
                      <w:r>
                        <w:fldChar w:fldCharType="begin"/>
                      </w:r>
                      <w:r>
                        <w:instrText xml:space="preserve"> SEQ Figure \* ARABIC \s 1 </w:instrText>
                      </w:r>
                      <w:r>
                        <w:fldChar w:fldCharType="separate"/>
                      </w:r>
                      <w:r w:rsidR="00D87598">
                        <w:rPr>
                          <w:noProof/>
                        </w:rPr>
                        <w:t>5</w:t>
                      </w:r>
                      <w:r>
                        <w:fldChar w:fldCharType="end"/>
                      </w:r>
                      <w:r>
                        <w:t xml:space="preserve"> OSCH clock component</w:t>
                      </w:r>
                      <w:bookmarkEnd w:id="55"/>
                      <w:r w:rsidR="00B900E3">
                        <w:t xml:space="preserve"> [16]</w:t>
                      </w:r>
                    </w:p>
                  </w:txbxContent>
                </v:textbox>
                <w10:wrap type="square"/>
              </v:shape>
            </w:pict>
          </mc:Fallback>
        </mc:AlternateContent>
      </w:r>
      <w:r w:rsidR="00776992" w:rsidRPr="00AC2CC9">
        <w:rPr>
          <w:rFonts w:eastAsiaTheme="minorEastAsia" w:hint="eastAsia"/>
          <w:noProof/>
          <w:lang w:eastAsia="zh-CN"/>
        </w:rPr>
        <w:drawing>
          <wp:anchor distT="0" distB="0" distL="114300" distR="114300" simplePos="0" relativeHeight="252070400" behindDoc="0" locked="0" layoutInCell="1" allowOverlap="1" wp14:anchorId="1347CBA5" wp14:editId="445C369C">
            <wp:simplePos x="0" y="0"/>
            <wp:positionH relativeFrom="column">
              <wp:posOffset>3299460</wp:posOffset>
            </wp:positionH>
            <wp:positionV relativeFrom="paragraph">
              <wp:posOffset>4387215</wp:posOffset>
            </wp:positionV>
            <wp:extent cx="2761615" cy="1513840"/>
            <wp:effectExtent l="0" t="0" r="0" b="0"/>
            <wp:wrapSquare wrapText="bothSides"/>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ock.png"/>
                    <pic:cNvPicPr/>
                  </pic:nvPicPr>
                  <pic:blipFill>
                    <a:blip r:embed="rId31">
                      <a:extLst>
                        <a:ext uri="{28A0092B-C50C-407E-A947-70E740481C1C}">
                          <a14:useLocalDpi xmlns:a14="http://schemas.microsoft.com/office/drawing/2010/main" val="0"/>
                        </a:ext>
                      </a:extLst>
                    </a:blip>
                    <a:stretch>
                      <a:fillRect/>
                    </a:stretch>
                  </pic:blipFill>
                  <pic:spPr>
                    <a:xfrm>
                      <a:off x="0" y="0"/>
                      <a:ext cx="2761615" cy="1513840"/>
                    </a:xfrm>
                    <a:prstGeom prst="rect">
                      <a:avLst/>
                    </a:prstGeom>
                  </pic:spPr>
                </pic:pic>
              </a:graphicData>
            </a:graphic>
            <wp14:sizeRelH relativeFrom="page">
              <wp14:pctWidth>0</wp14:pctWidth>
            </wp14:sizeRelH>
            <wp14:sizeRelV relativeFrom="page">
              <wp14:pctHeight>0</wp14:pctHeight>
            </wp14:sizeRelV>
          </wp:anchor>
        </w:drawing>
      </w:r>
      <w:r w:rsidR="00464C9B" w:rsidRPr="00AC2CC9">
        <w:rPr>
          <w:rFonts w:eastAsiaTheme="minorEastAsia"/>
          <w:lang w:eastAsia="zh-CN"/>
        </w:rPr>
        <w:t>T</w:t>
      </w:r>
      <w:r w:rsidR="00464C9B" w:rsidRPr="00AC2CC9">
        <w:rPr>
          <w:rFonts w:eastAsiaTheme="minorEastAsia" w:hint="eastAsia"/>
          <w:lang w:eastAsia="zh-CN"/>
        </w:rPr>
        <w:t xml:space="preserve">he </w:t>
      </w:r>
      <w:r w:rsidR="00464C9B" w:rsidRPr="00AC2CC9">
        <w:rPr>
          <w:rFonts w:eastAsiaTheme="minorEastAsia"/>
          <w:lang w:eastAsia="zh-CN"/>
        </w:rPr>
        <w:t>Raspberry Pi is the SPI master at here and EFB is the function blocks inside</w:t>
      </w:r>
      <w:r w:rsidR="00D80736" w:rsidRPr="00AC2CC9">
        <w:rPr>
          <w:rFonts w:eastAsiaTheme="minorEastAsia"/>
          <w:lang w:eastAsia="zh-CN"/>
        </w:rPr>
        <w:t xml:space="preserve"> </w:t>
      </w:r>
      <w:r w:rsidR="001E1CD8" w:rsidRPr="00AC2CC9">
        <w:rPr>
          <w:rFonts w:eastAsiaTheme="minorEastAsia"/>
          <w:lang w:eastAsia="zh-CN"/>
        </w:rPr>
        <w:t xml:space="preserve">of </w:t>
      </w:r>
      <w:r w:rsidR="00D80736" w:rsidRPr="00AC2CC9">
        <w:rPr>
          <w:rFonts w:eastAsiaTheme="minorEastAsia"/>
          <w:lang w:eastAsia="zh-CN"/>
        </w:rPr>
        <w:t>the FPGA</w:t>
      </w:r>
      <w:r w:rsidR="001C3726" w:rsidRPr="00AC2CC9">
        <w:rPr>
          <w:rFonts w:eastAsiaTheme="minorEastAsia"/>
          <w:lang w:eastAsia="zh-CN"/>
        </w:rPr>
        <w:t>s works</w:t>
      </w:r>
      <w:r w:rsidR="001E1CD8" w:rsidRPr="00AC2CC9">
        <w:rPr>
          <w:rFonts w:eastAsiaTheme="minorEastAsia"/>
          <w:lang w:eastAsia="zh-CN"/>
        </w:rPr>
        <w:t xml:space="preserve"> as the slave device</w:t>
      </w:r>
      <w:r w:rsidR="00D80736" w:rsidRPr="00AC2CC9">
        <w:rPr>
          <w:rFonts w:eastAsiaTheme="minorEastAsia"/>
          <w:lang w:eastAsia="zh-CN"/>
        </w:rPr>
        <w:t>.</w:t>
      </w:r>
      <w:r w:rsidR="00464C9B" w:rsidRPr="00AC2CC9">
        <w:rPr>
          <w:rFonts w:eastAsiaTheme="minorEastAsia"/>
          <w:lang w:eastAsia="zh-CN"/>
        </w:rPr>
        <w:t xml:space="preserve"> </w:t>
      </w:r>
      <w:r w:rsidR="00D80736" w:rsidRPr="00AC2CC9">
        <w:rPr>
          <w:rFonts w:eastAsiaTheme="minorEastAsia"/>
          <w:lang w:eastAsia="zh-CN"/>
        </w:rPr>
        <w:t>Using</w:t>
      </w:r>
      <w:r w:rsidR="00464C9B" w:rsidRPr="00AC2CC9">
        <w:rPr>
          <w:rFonts w:eastAsiaTheme="minorEastAsia"/>
          <w:lang w:eastAsia="zh-CN"/>
        </w:rPr>
        <w:t xml:space="preserve"> wishbone bus, the</w:t>
      </w:r>
      <w:r w:rsidR="00D80736" w:rsidRPr="00AC2CC9">
        <w:rPr>
          <w:rFonts w:eastAsiaTheme="minorEastAsia"/>
          <w:lang w:eastAsia="zh-CN"/>
        </w:rPr>
        <w:t xml:space="preserve"> user logic </w:t>
      </w:r>
      <w:r w:rsidR="003B32B5" w:rsidRPr="00AC2CC9">
        <w:rPr>
          <w:rFonts w:eastAsiaTheme="minorEastAsia"/>
          <w:lang w:eastAsia="zh-CN"/>
        </w:rPr>
        <w:t>which is</w:t>
      </w:r>
      <w:r w:rsidR="003957EC" w:rsidRPr="00AC2CC9">
        <w:rPr>
          <w:rFonts w:eastAsiaTheme="minorEastAsia"/>
          <w:lang w:eastAsia="zh-CN"/>
        </w:rPr>
        <w:t xml:space="preserve"> the implementation</w:t>
      </w:r>
      <w:r w:rsidR="00D80736" w:rsidRPr="00AC2CC9">
        <w:rPr>
          <w:rFonts w:eastAsiaTheme="minorEastAsia"/>
          <w:lang w:eastAsia="zh-CN"/>
        </w:rPr>
        <w:t xml:space="preserve"> of</w:t>
      </w:r>
      <w:r w:rsidR="003B32B5" w:rsidRPr="00AC2CC9">
        <w:rPr>
          <w:rFonts w:eastAsiaTheme="minorEastAsia"/>
          <w:lang w:eastAsia="zh-CN"/>
        </w:rPr>
        <w:t xml:space="preserve"> </w:t>
      </w:r>
      <w:r w:rsidR="00D80736" w:rsidRPr="00AC2CC9">
        <w:rPr>
          <w:rFonts w:eastAsiaTheme="minorEastAsia"/>
          <w:lang w:eastAsia="zh-CN"/>
        </w:rPr>
        <w:t xml:space="preserve">each image processing </w:t>
      </w:r>
      <w:r w:rsidR="00464C9B" w:rsidRPr="00AC2CC9">
        <w:rPr>
          <w:rFonts w:eastAsiaTheme="minorEastAsia"/>
          <w:lang w:eastAsia="zh-CN"/>
        </w:rPr>
        <w:t xml:space="preserve">algorithm </w:t>
      </w:r>
      <w:r w:rsidR="00D80736" w:rsidRPr="00AC2CC9">
        <w:rPr>
          <w:rFonts w:eastAsiaTheme="minorEastAsia"/>
          <w:lang w:eastAsia="zh-CN"/>
        </w:rPr>
        <w:t>or neural network</w:t>
      </w:r>
      <w:r w:rsidR="003957EC" w:rsidRPr="00AC2CC9">
        <w:rPr>
          <w:rFonts w:eastAsiaTheme="minorEastAsia"/>
          <w:lang w:eastAsia="zh-CN"/>
        </w:rPr>
        <w:t>s</w:t>
      </w:r>
      <w:r w:rsidR="00D80736" w:rsidRPr="00AC2CC9">
        <w:rPr>
          <w:rFonts w:eastAsiaTheme="minorEastAsia"/>
          <w:lang w:eastAsia="zh-CN"/>
        </w:rPr>
        <w:t xml:space="preserve"> </w:t>
      </w:r>
      <w:r w:rsidR="003B32B5" w:rsidRPr="00AC2CC9">
        <w:rPr>
          <w:rFonts w:eastAsiaTheme="minorEastAsia"/>
          <w:lang w:eastAsia="zh-CN"/>
        </w:rPr>
        <w:t xml:space="preserve">receives </w:t>
      </w:r>
      <w:r w:rsidR="00464C9B" w:rsidRPr="00AC2CC9">
        <w:rPr>
          <w:rFonts w:eastAsiaTheme="minorEastAsia"/>
          <w:lang w:eastAsia="zh-CN"/>
        </w:rPr>
        <w:t xml:space="preserve">the data from outside and </w:t>
      </w:r>
      <w:r w:rsidR="00171DF2" w:rsidRPr="00AC2CC9">
        <w:rPr>
          <w:rFonts w:eastAsiaTheme="minorEastAsia"/>
          <w:lang w:eastAsia="zh-CN"/>
        </w:rPr>
        <w:t>sends t</w:t>
      </w:r>
      <w:r w:rsidR="00D80736" w:rsidRPr="00AC2CC9">
        <w:rPr>
          <w:rFonts w:eastAsiaTheme="minorEastAsia"/>
          <w:lang w:eastAsia="zh-CN"/>
        </w:rPr>
        <w:t xml:space="preserve">hem back after the calculation. </w:t>
      </w:r>
    </w:p>
    <w:p w14:paraId="1C21D090" w14:textId="1C5FFB52" w:rsidR="00133D2D" w:rsidRPr="00AC2CC9" w:rsidRDefault="00171DF2" w:rsidP="005C38B5">
      <w:pPr>
        <w:pStyle w:val="3"/>
        <w:rPr>
          <w:lang w:eastAsia="zh-CN"/>
        </w:rPr>
      </w:pPr>
      <w:bookmarkStart w:id="56" w:name="_Toc403603031"/>
      <w:r w:rsidRPr="00AC2CC9">
        <w:rPr>
          <w:lang w:eastAsia="zh-CN"/>
        </w:rPr>
        <w:t>Internal o</w:t>
      </w:r>
      <w:r w:rsidR="00895165" w:rsidRPr="00AC2CC9">
        <w:rPr>
          <w:lang w:eastAsia="zh-CN"/>
        </w:rPr>
        <w:t>scillator (OSCH)</w:t>
      </w:r>
      <w:bookmarkEnd w:id="56"/>
    </w:p>
    <w:p w14:paraId="584AF708" w14:textId="04EFF03C" w:rsidR="003753CC" w:rsidRPr="00AC2CC9" w:rsidRDefault="00895165" w:rsidP="003753CC">
      <w:pPr>
        <w:rPr>
          <w:rFonts w:eastAsiaTheme="minorEastAsia"/>
          <w:lang w:eastAsia="zh-CN"/>
        </w:rPr>
      </w:pPr>
      <w:r w:rsidRPr="00AC2CC9">
        <w:rPr>
          <w:rFonts w:eastAsiaTheme="minorEastAsia"/>
          <w:lang w:eastAsia="zh-CN"/>
        </w:rPr>
        <w:t xml:space="preserve">The internal oscillator </w:t>
      </w:r>
      <w:r w:rsidR="00F92249">
        <w:rPr>
          <w:rFonts w:eastAsiaTheme="minorEastAsia"/>
          <w:lang w:eastAsia="zh-CN"/>
        </w:rPr>
        <w:t>[12]</w:t>
      </w:r>
      <w:r w:rsidR="00C641E0">
        <w:rPr>
          <w:rFonts w:eastAsiaTheme="minorEastAsia"/>
          <w:lang w:eastAsia="zh-CN"/>
        </w:rPr>
        <w:t>, [13]</w:t>
      </w:r>
      <w:r w:rsidR="00F92249">
        <w:rPr>
          <w:rFonts w:eastAsiaTheme="minorEastAsia"/>
          <w:lang w:eastAsia="zh-CN"/>
        </w:rPr>
        <w:t xml:space="preserve"> </w:t>
      </w:r>
      <w:r w:rsidRPr="00AC2CC9">
        <w:rPr>
          <w:rFonts w:eastAsiaTheme="minorEastAsia"/>
          <w:lang w:eastAsia="zh-CN"/>
        </w:rPr>
        <w:t>is the clock source signal for the u</w:t>
      </w:r>
      <w:r w:rsidR="003957EC" w:rsidRPr="00AC2CC9">
        <w:rPr>
          <w:rFonts w:eastAsiaTheme="minorEastAsia"/>
          <w:lang w:eastAsia="zh-CN"/>
        </w:rPr>
        <w:t>ser logic design. In this project</w:t>
      </w:r>
      <w:r w:rsidRPr="00AC2CC9">
        <w:rPr>
          <w:rFonts w:eastAsiaTheme="minorEastAsia"/>
          <w:lang w:eastAsia="zh-CN"/>
        </w:rPr>
        <w:t xml:space="preserve">, we don’t need any global clock source </w:t>
      </w:r>
      <w:r w:rsidRPr="00AC2CC9">
        <w:rPr>
          <w:rFonts w:eastAsiaTheme="minorEastAsia"/>
          <w:lang w:eastAsia="zh-CN"/>
        </w:rPr>
        <w:lastRenderedPageBreak/>
        <w:t xml:space="preserve">from outside. </w:t>
      </w:r>
      <w:r w:rsidR="001C3726" w:rsidRPr="00AC2CC9">
        <w:rPr>
          <w:rFonts w:eastAsiaTheme="minorEastAsia"/>
          <w:lang w:eastAsia="zh-CN"/>
        </w:rPr>
        <w:t>For this device, o</w:t>
      </w:r>
      <w:r w:rsidR="00992D9B" w:rsidRPr="00AC2CC9">
        <w:rPr>
          <w:rFonts w:eastAsiaTheme="minorEastAsia"/>
          <w:lang w:eastAsia="zh-CN"/>
        </w:rPr>
        <w:t>nly some constant frequency are sup</w:t>
      </w:r>
      <w:r w:rsidR="003957EC" w:rsidRPr="00AC2CC9">
        <w:rPr>
          <w:rFonts w:eastAsiaTheme="minorEastAsia"/>
          <w:lang w:eastAsia="zh-CN"/>
        </w:rPr>
        <w:t>ported</w:t>
      </w:r>
      <w:r w:rsidR="008A7ACF" w:rsidRPr="00AC2CC9">
        <w:rPr>
          <w:rFonts w:eastAsiaTheme="minorEastAsia"/>
          <w:lang w:eastAsia="zh-CN"/>
        </w:rPr>
        <w:t xml:space="preserve">. They are </w:t>
      </w:r>
      <w:r w:rsidR="00683366" w:rsidRPr="00AC2CC9">
        <w:rPr>
          <w:rFonts w:eastAsiaTheme="minorEastAsia"/>
          <w:lang w:eastAsia="zh-CN"/>
        </w:rPr>
        <w:t xml:space="preserve">2.08, 2.15, 2.22 … 66.5, 88.67, and </w:t>
      </w:r>
      <w:r w:rsidR="009F7FAB" w:rsidRPr="00AC2CC9">
        <w:rPr>
          <w:rFonts w:hint="eastAsia"/>
          <w:noProof/>
          <w:lang w:eastAsia="zh-CN"/>
        </w:rPr>
        <w:drawing>
          <wp:anchor distT="0" distB="0" distL="114300" distR="114300" simplePos="0" relativeHeight="251968000" behindDoc="0" locked="0" layoutInCell="1" allowOverlap="1" wp14:anchorId="20A7C4F5" wp14:editId="5F3BAD04">
            <wp:simplePos x="0" y="0"/>
            <wp:positionH relativeFrom="column">
              <wp:posOffset>3120390</wp:posOffset>
            </wp:positionH>
            <wp:positionV relativeFrom="paragraph">
              <wp:posOffset>269240</wp:posOffset>
            </wp:positionV>
            <wp:extent cx="3034665" cy="2789555"/>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am.png"/>
                    <pic:cNvPicPr/>
                  </pic:nvPicPr>
                  <pic:blipFill>
                    <a:blip r:embed="rId32">
                      <a:extLst>
                        <a:ext uri="{28A0092B-C50C-407E-A947-70E740481C1C}">
                          <a14:useLocalDpi xmlns:a14="http://schemas.microsoft.com/office/drawing/2010/main" val="0"/>
                        </a:ext>
                      </a:extLst>
                    </a:blip>
                    <a:stretch>
                      <a:fillRect/>
                    </a:stretch>
                  </pic:blipFill>
                  <pic:spPr>
                    <a:xfrm>
                      <a:off x="0" y="0"/>
                      <a:ext cx="3034665" cy="2789555"/>
                    </a:xfrm>
                    <a:prstGeom prst="rect">
                      <a:avLst/>
                    </a:prstGeom>
                  </pic:spPr>
                </pic:pic>
              </a:graphicData>
            </a:graphic>
            <wp14:sizeRelH relativeFrom="page">
              <wp14:pctWidth>0</wp14:pctWidth>
            </wp14:sizeRelH>
            <wp14:sizeRelV relativeFrom="page">
              <wp14:pctHeight>0</wp14:pctHeight>
            </wp14:sizeRelV>
          </wp:anchor>
        </w:drawing>
      </w:r>
      <w:r w:rsidR="00683366" w:rsidRPr="00AC2CC9">
        <w:rPr>
          <w:rFonts w:eastAsiaTheme="minorEastAsia"/>
          <w:lang w:eastAsia="zh-CN"/>
        </w:rPr>
        <w:t xml:space="preserve">133.0. </w:t>
      </w:r>
      <w:r w:rsidR="007329C5" w:rsidRPr="00AC2CC9">
        <w:rPr>
          <w:rFonts w:eastAsiaTheme="minorEastAsia"/>
          <w:lang w:eastAsia="zh-CN"/>
        </w:rPr>
        <w:t>W</w:t>
      </w:r>
      <w:r w:rsidR="00B866EF" w:rsidRPr="00AC2CC9">
        <w:rPr>
          <w:rFonts w:eastAsiaTheme="minorEastAsia"/>
          <w:lang w:eastAsia="zh-CN"/>
        </w:rPr>
        <w:t>e set the frequency in</w:t>
      </w:r>
      <w:r w:rsidR="007329C5" w:rsidRPr="00AC2CC9">
        <w:rPr>
          <w:rFonts w:eastAsiaTheme="minorEastAsia"/>
          <w:lang w:eastAsia="zh-CN"/>
        </w:rPr>
        <w:t xml:space="preserve"> </w:t>
      </w:r>
      <w:r w:rsidR="001C7E58" w:rsidRPr="00AC2CC9">
        <w:rPr>
          <w:rFonts w:eastAsiaTheme="minorEastAsia"/>
          <w:lang w:eastAsia="zh-CN"/>
        </w:rPr>
        <w:t xml:space="preserve">38 </w:t>
      </w:r>
      <w:proofErr w:type="gramStart"/>
      <w:r w:rsidR="002D74D3" w:rsidRPr="00AC2CC9">
        <w:rPr>
          <w:rFonts w:eastAsiaTheme="minorEastAsia"/>
          <w:lang w:eastAsia="zh-CN"/>
        </w:rPr>
        <w:t>Mh</w:t>
      </w:r>
      <w:r w:rsidR="001C7E58" w:rsidRPr="00AC2CC9">
        <w:rPr>
          <w:rFonts w:eastAsiaTheme="minorEastAsia"/>
          <w:lang w:eastAsia="zh-CN"/>
        </w:rPr>
        <w:t>z</w:t>
      </w:r>
      <w:bookmarkEnd w:id="7"/>
      <w:proofErr w:type="gramEnd"/>
      <w:r w:rsidR="00B866EF" w:rsidRPr="00AC2CC9">
        <w:rPr>
          <w:rFonts w:eastAsiaTheme="minorEastAsia"/>
          <w:lang w:eastAsia="zh-CN"/>
        </w:rPr>
        <w:t xml:space="preserve">. </w:t>
      </w:r>
    </w:p>
    <w:p w14:paraId="4EF3DC20" w14:textId="7FFB4C1E" w:rsidR="00683366" w:rsidRPr="00AC2CC9" w:rsidRDefault="00BA4903" w:rsidP="005C38B5">
      <w:pPr>
        <w:pStyle w:val="3"/>
        <w:rPr>
          <w:lang w:eastAsia="zh-CN"/>
        </w:rPr>
      </w:pPr>
      <w:bookmarkStart w:id="57" w:name="_Toc403603032"/>
      <w:r w:rsidRPr="00AC2CC9">
        <w:rPr>
          <w:lang w:eastAsia="zh-CN"/>
        </w:rPr>
        <w:t>Memory</w:t>
      </w:r>
      <w:r w:rsidR="008A7ACF" w:rsidRPr="00AC2CC9">
        <w:rPr>
          <w:lang w:eastAsia="zh-CN"/>
        </w:rPr>
        <w:t xml:space="preserve"> model</w:t>
      </w:r>
      <w:bookmarkEnd w:id="57"/>
    </w:p>
    <w:p w14:paraId="7C5098E1" w14:textId="66A4207E" w:rsidR="00BA4903" w:rsidRPr="00AC2CC9" w:rsidRDefault="00B900E3" w:rsidP="003753CC">
      <w:pPr>
        <w:rPr>
          <w:rFonts w:eastAsiaTheme="minorEastAsia"/>
          <w:lang w:eastAsia="zh-CN"/>
        </w:rPr>
      </w:pPr>
      <w:r w:rsidRPr="00AC2CC9">
        <w:rPr>
          <w:noProof/>
          <w:lang w:eastAsia="zh-CN"/>
        </w:rPr>
        <mc:AlternateContent>
          <mc:Choice Requires="wps">
            <w:drawing>
              <wp:anchor distT="0" distB="0" distL="114300" distR="114300" simplePos="0" relativeHeight="251816448" behindDoc="0" locked="0" layoutInCell="1" allowOverlap="1" wp14:anchorId="0F694D45" wp14:editId="3392559E">
                <wp:simplePos x="0" y="0"/>
                <wp:positionH relativeFrom="page">
                  <wp:align>right</wp:align>
                </wp:positionH>
                <wp:positionV relativeFrom="paragraph">
                  <wp:posOffset>1905635</wp:posOffset>
                </wp:positionV>
                <wp:extent cx="3034665" cy="333375"/>
                <wp:effectExtent l="0" t="0" r="0" b="9525"/>
                <wp:wrapSquare wrapText="bothSides"/>
                <wp:docPr id="99"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665"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7131C6" w14:textId="2BE32ABA" w:rsidR="00ED7499" w:rsidRPr="008A581D" w:rsidRDefault="00ED7499" w:rsidP="009F7FAB">
                            <w:pPr>
                              <w:pStyle w:val="a8"/>
                              <w:jc w:val="center"/>
                              <w:rPr>
                                <w:rFonts w:cs="Arial"/>
                                <w:noProof/>
                                <w:sz w:val="24"/>
                                <w:szCs w:val="26"/>
                              </w:rPr>
                            </w:pPr>
                            <w:bookmarkStart w:id="58" w:name="_Toc400315455"/>
                            <w:r>
                              <w:t xml:space="preserve">Figure </w:t>
                            </w:r>
                            <w:r>
                              <w:fldChar w:fldCharType="begin"/>
                            </w:r>
                            <w:r>
                              <w:instrText xml:space="preserve"> STYLEREF 1 \s </w:instrText>
                            </w:r>
                            <w:r>
                              <w:fldChar w:fldCharType="separate"/>
                            </w:r>
                            <w:r w:rsidR="00D87598">
                              <w:rPr>
                                <w:noProof/>
                              </w:rPr>
                              <w:t>3</w:t>
                            </w:r>
                            <w:r>
                              <w:fldChar w:fldCharType="end"/>
                            </w:r>
                            <w:r>
                              <w:noBreakHyphen/>
                            </w:r>
                            <w:r>
                              <w:fldChar w:fldCharType="begin"/>
                            </w:r>
                            <w:r>
                              <w:instrText xml:space="preserve"> SEQ Figure \* ARABIC \s 1 </w:instrText>
                            </w:r>
                            <w:r>
                              <w:fldChar w:fldCharType="separate"/>
                            </w:r>
                            <w:r w:rsidR="00D87598">
                              <w:rPr>
                                <w:noProof/>
                              </w:rPr>
                              <w:t>6</w:t>
                            </w:r>
                            <w:r>
                              <w:fldChar w:fldCharType="end"/>
                            </w:r>
                            <w:r>
                              <w:t xml:space="preserve"> dual port ram </w:t>
                            </w:r>
                            <w:r w:rsidR="00B900E3">
                              <w:t>component</w:t>
                            </w:r>
                            <w:bookmarkEnd w:id="58"/>
                            <w:r w:rsidR="00B900E3">
                              <w:t xml:space="preserve"> [16]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94D45" id="Text Box 92" o:spid="_x0000_s1044" type="#_x0000_t202" style="position:absolute;left:0;text-align:left;margin-left:187.75pt;margin-top:150.05pt;width:238.95pt;height:26.25pt;z-index:2518164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" stroked="f">
                <v:textbox inset="0,0,0,0">
                  <w:txbxContent>
                    <w:p w14:paraId="567131C6" w14:textId="2BE32ABA" w:rsidR="00ED7499" w:rsidRPr="008A581D" w:rsidRDefault="00ED7499" w:rsidP="009F7FAB">
                      <w:pPr>
                        <w:pStyle w:val="a8"/>
                        <w:jc w:val="center"/>
                        <w:rPr>
                          <w:rFonts w:cs="Arial"/>
                          <w:noProof/>
                          <w:sz w:val="24"/>
                          <w:szCs w:val="26"/>
                        </w:rPr>
                      </w:pPr>
                      <w:bookmarkStart w:id="59" w:name="_Toc400315455"/>
                      <w:r>
                        <w:t xml:space="preserve">Figure </w:t>
                      </w:r>
                      <w:r>
                        <w:fldChar w:fldCharType="begin"/>
                      </w:r>
                      <w:r>
                        <w:instrText xml:space="preserve"> STYLEREF 1 \s </w:instrText>
                      </w:r>
                      <w:r>
                        <w:fldChar w:fldCharType="separate"/>
                      </w:r>
                      <w:r w:rsidR="00D87598">
                        <w:rPr>
                          <w:noProof/>
                        </w:rPr>
                        <w:t>3</w:t>
                      </w:r>
                      <w:r>
                        <w:fldChar w:fldCharType="end"/>
                      </w:r>
                      <w:r>
                        <w:noBreakHyphen/>
                      </w:r>
                      <w:r>
                        <w:fldChar w:fldCharType="begin"/>
                      </w:r>
                      <w:r>
                        <w:instrText xml:space="preserve"> SEQ Figure \* ARABIC \s 1 </w:instrText>
                      </w:r>
                      <w:r>
                        <w:fldChar w:fldCharType="separate"/>
                      </w:r>
                      <w:r w:rsidR="00D87598">
                        <w:rPr>
                          <w:noProof/>
                        </w:rPr>
                        <w:t>6</w:t>
                      </w:r>
                      <w:r>
                        <w:fldChar w:fldCharType="end"/>
                      </w:r>
                      <w:r>
                        <w:t xml:space="preserve"> dual port ram </w:t>
                      </w:r>
                      <w:r w:rsidR="00B900E3">
                        <w:t>component</w:t>
                      </w:r>
                      <w:bookmarkEnd w:id="59"/>
                      <w:r w:rsidR="00B900E3">
                        <w:t xml:space="preserve"> [16]</w:t>
                      </w:r>
                    </w:p>
                  </w:txbxContent>
                </v:textbox>
                <w10:wrap type="square" anchorx="page"/>
              </v:shape>
            </w:pict>
          </mc:Fallback>
        </mc:AlternateContent>
      </w:r>
      <w:r w:rsidR="00983CEA" w:rsidRPr="00AC2CC9">
        <w:rPr>
          <w:rFonts w:eastAsiaTheme="minorEastAsia"/>
          <w:lang w:eastAsia="zh-CN"/>
        </w:rPr>
        <w:t xml:space="preserve">Besides the interface </w:t>
      </w:r>
      <w:r w:rsidR="00806AE0" w:rsidRPr="00AC2CC9">
        <w:rPr>
          <w:rFonts w:eastAsiaTheme="minorEastAsia"/>
          <w:lang w:eastAsia="zh-CN"/>
        </w:rPr>
        <w:t xml:space="preserve">and internal clock, </w:t>
      </w:r>
      <w:r w:rsidR="00371CC1" w:rsidRPr="00AC2CC9">
        <w:rPr>
          <w:rFonts w:eastAsiaTheme="minorEastAsia"/>
          <w:lang w:eastAsia="zh-CN"/>
        </w:rPr>
        <w:t xml:space="preserve">the memory is also a useful component in the design. </w:t>
      </w:r>
      <w:r w:rsidR="00806AE0" w:rsidRPr="00AC2CC9">
        <w:rPr>
          <w:rFonts w:eastAsiaTheme="minorEastAsia"/>
          <w:lang w:eastAsia="zh-CN"/>
        </w:rPr>
        <w:t xml:space="preserve">The </w:t>
      </w:r>
      <w:r w:rsidR="00371CC1" w:rsidRPr="00AC2CC9">
        <w:rPr>
          <w:rFonts w:eastAsiaTheme="minorEastAsia"/>
          <w:lang w:eastAsia="zh-CN"/>
        </w:rPr>
        <w:t>manufactures of the FPGA</w:t>
      </w:r>
      <w:r w:rsidR="0087312B" w:rsidRPr="00AC2CC9">
        <w:rPr>
          <w:rFonts w:eastAsiaTheme="minorEastAsia"/>
          <w:lang w:eastAsia="zh-CN"/>
        </w:rPr>
        <w:t>s</w:t>
      </w:r>
      <w:r w:rsidR="00371CC1" w:rsidRPr="00AC2CC9">
        <w:rPr>
          <w:rFonts w:eastAsiaTheme="minorEastAsia"/>
          <w:lang w:eastAsia="zh-CN"/>
        </w:rPr>
        <w:t>, Lattice semiconductor provide</w:t>
      </w:r>
      <w:r w:rsidR="0087312B" w:rsidRPr="00AC2CC9">
        <w:rPr>
          <w:rFonts w:eastAsiaTheme="minorEastAsia"/>
          <w:lang w:eastAsia="zh-CN"/>
        </w:rPr>
        <w:t>s</w:t>
      </w:r>
      <w:r w:rsidR="00371CC1" w:rsidRPr="00AC2CC9">
        <w:rPr>
          <w:rFonts w:eastAsiaTheme="minorEastAsia"/>
          <w:lang w:eastAsia="zh-CN"/>
        </w:rPr>
        <w:t xml:space="preserve"> us the </w:t>
      </w:r>
      <w:proofErr w:type="spellStart"/>
      <w:r w:rsidR="00371CC1" w:rsidRPr="00AC2CC9">
        <w:rPr>
          <w:rFonts w:eastAsiaTheme="minorEastAsia"/>
          <w:lang w:eastAsia="zh-CN"/>
        </w:rPr>
        <w:t>IPexpress</w:t>
      </w:r>
      <w:proofErr w:type="spellEnd"/>
      <w:r w:rsidR="003C5170">
        <w:rPr>
          <w:rFonts w:eastAsiaTheme="minorEastAsia"/>
          <w:lang w:eastAsia="zh-CN"/>
        </w:rPr>
        <w:t xml:space="preserve"> </w:t>
      </w:r>
      <w:r w:rsidR="00C641E0">
        <w:rPr>
          <w:rFonts w:eastAsiaTheme="minorEastAsia"/>
          <w:lang w:eastAsia="zh-CN"/>
        </w:rPr>
        <w:t>[13]</w:t>
      </w:r>
      <w:proofErr w:type="gramStart"/>
      <w:r w:rsidR="00C641E0">
        <w:rPr>
          <w:rFonts w:eastAsiaTheme="minorEastAsia"/>
          <w:lang w:eastAsia="zh-CN"/>
        </w:rPr>
        <w:t>,</w:t>
      </w:r>
      <w:r w:rsidR="003C5170">
        <w:rPr>
          <w:rFonts w:eastAsiaTheme="minorEastAsia"/>
          <w:lang w:eastAsia="zh-CN"/>
        </w:rPr>
        <w:t>[</w:t>
      </w:r>
      <w:proofErr w:type="gramEnd"/>
      <w:r w:rsidR="003C5170">
        <w:rPr>
          <w:rFonts w:eastAsiaTheme="minorEastAsia"/>
          <w:lang w:eastAsia="zh-CN"/>
        </w:rPr>
        <w:t>14]</w:t>
      </w:r>
      <w:r w:rsidR="00371CC1" w:rsidRPr="00AC2CC9">
        <w:rPr>
          <w:rFonts w:eastAsiaTheme="minorEastAsia"/>
          <w:lang w:eastAsia="zh-CN"/>
        </w:rPr>
        <w:t xml:space="preserve"> to generate memory used in the FPGA</w:t>
      </w:r>
      <w:r w:rsidR="0087312B" w:rsidRPr="00AC2CC9">
        <w:rPr>
          <w:rFonts w:eastAsiaTheme="minorEastAsia"/>
          <w:lang w:eastAsia="zh-CN"/>
        </w:rPr>
        <w:t>s</w:t>
      </w:r>
      <w:r w:rsidR="00371CC1" w:rsidRPr="00AC2CC9">
        <w:rPr>
          <w:rFonts w:eastAsiaTheme="minorEastAsia"/>
          <w:lang w:eastAsia="zh-CN"/>
        </w:rPr>
        <w:t xml:space="preserve">. The </w:t>
      </w:r>
      <w:proofErr w:type="spellStart"/>
      <w:r w:rsidR="00371CC1" w:rsidRPr="00AC2CC9">
        <w:rPr>
          <w:rFonts w:eastAsiaTheme="minorEastAsia"/>
          <w:lang w:eastAsia="zh-CN"/>
        </w:rPr>
        <w:t>IPexpress</w:t>
      </w:r>
      <w:proofErr w:type="spellEnd"/>
      <w:r w:rsidR="00371CC1" w:rsidRPr="00AC2CC9">
        <w:rPr>
          <w:rFonts w:eastAsiaTheme="minorEastAsia"/>
          <w:lang w:eastAsia="zh-CN"/>
        </w:rPr>
        <w:t xml:space="preserve"> GUI allows us to specify the</w:t>
      </w:r>
      <w:r w:rsidR="003957EC" w:rsidRPr="00AC2CC9">
        <w:rPr>
          <w:rFonts w:eastAsiaTheme="minorEastAsia"/>
          <w:lang w:eastAsia="zh-CN"/>
        </w:rPr>
        <w:t xml:space="preserve"> memory type and size.    In this</w:t>
      </w:r>
      <w:r w:rsidR="00371CC1" w:rsidRPr="00AC2CC9">
        <w:rPr>
          <w:rFonts w:eastAsiaTheme="minorEastAsia"/>
          <w:lang w:eastAsia="zh-CN"/>
        </w:rPr>
        <w:t xml:space="preserve"> project, a du</w:t>
      </w:r>
      <w:r w:rsidR="003957EC" w:rsidRPr="00AC2CC9">
        <w:rPr>
          <w:rFonts w:eastAsiaTheme="minorEastAsia"/>
          <w:lang w:eastAsia="zh-CN"/>
        </w:rPr>
        <w:t>al port RAM</w:t>
      </w:r>
      <w:r w:rsidR="00371CC1" w:rsidRPr="00AC2CC9">
        <w:rPr>
          <w:rFonts w:eastAsiaTheme="minorEastAsia"/>
          <w:lang w:eastAsia="zh-CN"/>
        </w:rPr>
        <w:t xml:space="preserve"> is generated in the VHDL and then integrated into the whole system. </w:t>
      </w:r>
    </w:p>
    <w:p w14:paraId="3B05E71A" w14:textId="77777777" w:rsidR="001F2E89" w:rsidRPr="00AC2CC9" w:rsidRDefault="001F2E89" w:rsidP="003753CC">
      <w:pPr>
        <w:rPr>
          <w:rFonts w:eastAsiaTheme="minorEastAsia"/>
          <w:lang w:eastAsia="zh-CN"/>
        </w:rPr>
      </w:pPr>
      <w:r w:rsidRPr="00AC2CC9">
        <w:rPr>
          <w:rFonts w:eastAsiaTheme="minorEastAsia"/>
          <w:lang w:eastAsia="zh-CN"/>
        </w:rPr>
        <w:t xml:space="preserve">After all the components of the hardware  provided by the  development  tools, the next chapter is going to talk about  the hardware implement  of each algorithm   mentioned in the chapter 2. </w:t>
      </w:r>
    </w:p>
    <w:p w14:paraId="6C7F918E" w14:textId="77777777" w:rsidR="00384E69" w:rsidRPr="00AC2CC9" w:rsidRDefault="00384E69" w:rsidP="003753CC">
      <w:pPr>
        <w:rPr>
          <w:rFonts w:eastAsiaTheme="minorEastAsia"/>
          <w:lang w:eastAsia="zh-CN"/>
        </w:rPr>
      </w:pPr>
    </w:p>
    <w:p w14:paraId="74FFEEDE" w14:textId="77777777" w:rsidR="00384E69" w:rsidRPr="00AC2CC9" w:rsidRDefault="00384E69" w:rsidP="003753CC">
      <w:pPr>
        <w:rPr>
          <w:rFonts w:eastAsiaTheme="minorEastAsia"/>
          <w:lang w:eastAsia="zh-CN"/>
        </w:rPr>
      </w:pPr>
    </w:p>
    <w:p w14:paraId="197BA546" w14:textId="77777777" w:rsidR="00384E69" w:rsidRPr="00AC2CC9" w:rsidRDefault="00384E69" w:rsidP="003753CC">
      <w:pPr>
        <w:rPr>
          <w:rFonts w:eastAsiaTheme="minorEastAsia"/>
          <w:lang w:eastAsia="zh-CN"/>
        </w:rPr>
      </w:pPr>
    </w:p>
    <w:p w14:paraId="37803430" w14:textId="77777777" w:rsidR="00384E69" w:rsidRPr="00AC2CC9" w:rsidRDefault="00384E69" w:rsidP="003753CC">
      <w:pPr>
        <w:rPr>
          <w:rFonts w:eastAsiaTheme="minorEastAsia"/>
          <w:lang w:eastAsia="zh-CN"/>
        </w:rPr>
      </w:pPr>
    </w:p>
    <w:p w14:paraId="4C5EF366" w14:textId="77777777" w:rsidR="00EC0CB1" w:rsidRPr="00AC2CC9" w:rsidRDefault="00EC0CB1" w:rsidP="003753CC">
      <w:pPr>
        <w:rPr>
          <w:rFonts w:eastAsiaTheme="minorEastAsia"/>
          <w:lang w:eastAsia="zh-CN"/>
        </w:rPr>
      </w:pPr>
    </w:p>
    <w:p w14:paraId="71AC6159" w14:textId="77777777" w:rsidR="00384E69" w:rsidRPr="00AC2CC9" w:rsidRDefault="00384E69" w:rsidP="003753CC">
      <w:pPr>
        <w:rPr>
          <w:rFonts w:eastAsiaTheme="minorEastAsia"/>
          <w:lang w:eastAsia="zh-CN"/>
        </w:rPr>
      </w:pPr>
    </w:p>
    <w:p w14:paraId="7D1F969A" w14:textId="77777777" w:rsidR="00384E69" w:rsidRPr="00AC2CC9" w:rsidRDefault="00384E69" w:rsidP="003753CC">
      <w:pPr>
        <w:rPr>
          <w:rFonts w:eastAsiaTheme="minorEastAsia"/>
          <w:lang w:eastAsia="zh-CN"/>
        </w:rPr>
      </w:pPr>
    </w:p>
    <w:p w14:paraId="3FE19B24" w14:textId="77777777" w:rsidR="00384E69" w:rsidRPr="00AC2CC9" w:rsidRDefault="00384E69" w:rsidP="003753CC">
      <w:pPr>
        <w:rPr>
          <w:rFonts w:eastAsiaTheme="minorEastAsia"/>
          <w:lang w:eastAsia="zh-CN"/>
        </w:rPr>
      </w:pPr>
    </w:p>
    <w:p w14:paraId="4D097E08" w14:textId="77777777" w:rsidR="00384E69" w:rsidRPr="00AC2CC9" w:rsidRDefault="00384E69" w:rsidP="003753CC">
      <w:pPr>
        <w:rPr>
          <w:rFonts w:eastAsiaTheme="minorEastAsia"/>
          <w:lang w:eastAsia="zh-CN"/>
        </w:rPr>
      </w:pPr>
    </w:p>
    <w:p w14:paraId="0034DD77" w14:textId="77777777" w:rsidR="00384E69" w:rsidRPr="00AC2CC9" w:rsidRDefault="00384E69" w:rsidP="003753CC">
      <w:pPr>
        <w:rPr>
          <w:rFonts w:eastAsiaTheme="minorEastAsia"/>
          <w:lang w:eastAsia="zh-CN"/>
        </w:rPr>
      </w:pPr>
    </w:p>
    <w:p w14:paraId="0720C892" w14:textId="475C1203" w:rsidR="00384E69" w:rsidRPr="00AC2CC9" w:rsidRDefault="003212A5" w:rsidP="005C38B5">
      <w:pPr>
        <w:pStyle w:val="1"/>
        <w:rPr>
          <w:color w:val="auto"/>
          <w:lang w:eastAsia="zh-CN"/>
        </w:rPr>
      </w:pPr>
      <w:bookmarkStart w:id="60" w:name="_Toc403603033"/>
      <w:r w:rsidRPr="00AC2CC9">
        <w:rPr>
          <w:rFonts w:hint="eastAsia"/>
          <w:color w:val="auto"/>
          <w:lang w:eastAsia="zh-CN"/>
        </w:rPr>
        <w:lastRenderedPageBreak/>
        <w:t xml:space="preserve">System </w:t>
      </w:r>
      <w:r w:rsidRPr="00AC2CC9">
        <w:rPr>
          <w:color w:val="auto"/>
          <w:lang w:eastAsia="zh-CN"/>
        </w:rPr>
        <w:t>design</w:t>
      </w:r>
      <w:r w:rsidRPr="00AC2CC9">
        <w:rPr>
          <w:rFonts w:hint="eastAsia"/>
          <w:color w:val="auto"/>
          <w:lang w:eastAsia="zh-CN"/>
        </w:rPr>
        <w:t xml:space="preserve"> </w:t>
      </w:r>
      <w:r w:rsidR="005F0C56" w:rsidRPr="00AC2CC9">
        <w:rPr>
          <w:color w:val="auto"/>
          <w:lang w:eastAsia="zh-CN"/>
        </w:rPr>
        <w:t>and i</w:t>
      </w:r>
      <w:r w:rsidRPr="00AC2CC9">
        <w:rPr>
          <w:color w:val="auto"/>
          <w:lang w:eastAsia="zh-CN"/>
        </w:rPr>
        <w:t>mplementation</w:t>
      </w:r>
      <w:bookmarkEnd w:id="60"/>
      <w:r w:rsidR="00384E69" w:rsidRPr="00AC2CC9">
        <w:rPr>
          <w:rFonts w:hint="eastAsia"/>
          <w:color w:val="auto"/>
          <w:lang w:eastAsia="zh-CN"/>
        </w:rPr>
        <w:t xml:space="preserve"> </w:t>
      </w:r>
    </w:p>
    <w:p w14:paraId="0FBB2E35" w14:textId="3A9E496A" w:rsidR="003212A5" w:rsidRPr="00AC2CC9" w:rsidRDefault="00305156" w:rsidP="003212A5">
      <w:pPr>
        <w:rPr>
          <w:rFonts w:eastAsiaTheme="minorEastAsia"/>
          <w:lang w:eastAsia="zh-CN"/>
        </w:rPr>
      </w:pPr>
      <w:r w:rsidRPr="00AC2CC9">
        <w:rPr>
          <w:rFonts w:eastAsiaTheme="minorEastAsia"/>
          <w:lang w:eastAsia="zh-CN"/>
        </w:rPr>
        <w:t>As the most designers in the hardware implementa</w:t>
      </w:r>
      <w:r w:rsidR="00687D79" w:rsidRPr="00AC2CC9">
        <w:rPr>
          <w:rFonts w:eastAsiaTheme="minorEastAsia"/>
          <w:lang w:eastAsia="zh-CN"/>
        </w:rPr>
        <w:t>tion, one of the main concepts</w:t>
      </w:r>
      <w:r w:rsidRPr="00AC2CC9">
        <w:rPr>
          <w:rFonts w:eastAsiaTheme="minorEastAsia"/>
          <w:lang w:eastAsia="zh-CN"/>
        </w:rPr>
        <w:t xml:space="preserve"> is to facilitate code reusability and develop a common hierarchy. </w:t>
      </w:r>
      <w:r w:rsidR="00E3234E" w:rsidRPr="00AC2CC9">
        <w:rPr>
          <w:rFonts w:eastAsiaTheme="minorEastAsia"/>
          <w:lang w:eastAsia="zh-CN"/>
        </w:rPr>
        <w:t>When we are going</w:t>
      </w:r>
      <w:r w:rsidR="00687D79" w:rsidRPr="00AC2CC9">
        <w:rPr>
          <w:rFonts w:eastAsiaTheme="minorEastAsia"/>
          <w:lang w:eastAsia="zh-CN"/>
        </w:rPr>
        <w:t xml:space="preserve"> to the design</w:t>
      </w:r>
      <w:r w:rsidR="00254867" w:rsidRPr="00AC2CC9">
        <w:rPr>
          <w:rFonts w:eastAsiaTheme="minorEastAsia"/>
          <w:lang w:eastAsia="zh-CN"/>
        </w:rPr>
        <w:t xml:space="preserve"> and implementation of </w:t>
      </w:r>
      <w:r w:rsidR="00E3234E" w:rsidRPr="00AC2CC9">
        <w:rPr>
          <w:rFonts w:eastAsiaTheme="minorEastAsia"/>
          <w:lang w:eastAsia="zh-CN"/>
        </w:rPr>
        <w:t>the hardware system, we need to follow the</w:t>
      </w:r>
      <w:r w:rsidR="00824E98" w:rsidRPr="00AC2CC9">
        <w:rPr>
          <w:rFonts w:eastAsiaTheme="minorEastAsia"/>
          <w:lang w:eastAsia="zh-CN"/>
        </w:rPr>
        <w:t xml:space="preserve"> step of these principles</w:t>
      </w:r>
      <w:r w:rsidR="006B06D0">
        <w:rPr>
          <w:rFonts w:eastAsiaTheme="minorEastAsia"/>
          <w:lang w:eastAsia="zh-CN"/>
        </w:rPr>
        <w:t xml:space="preserve"> [11]</w:t>
      </w:r>
      <w:r w:rsidR="00824E98" w:rsidRPr="00AC2CC9">
        <w:rPr>
          <w:rFonts w:eastAsiaTheme="minorEastAsia"/>
          <w:lang w:eastAsia="zh-CN"/>
        </w:rPr>
        <w:t xml:space="preserve"> </w:t>
      </w:r>
    </w:p>
    <w:p w14:paraId="1AE86CB5" w14:textId="77777777" w:rsidR="00E3234E" w:rsidRPr="00AC2CC9" w:rsidRDefault="00E3234E" w:rsidP="00E3234E">
      <w:pPr>
        <w:pStyle w:val="af2"/>
        <w:numPr>
          <w:ilvl w:val="0"/>
          <w:numId w:val="25"/>
        </w:numPr>
        <w:rPr>
          <w:rFonts w:eastAsiaTheme="minorEastAsia"/>
          <w:lang w:eastAsia="zh-CN"/>
        </w:rPr>
      </w:pPr>
      <w:r w:rsidRPr="00AC2CC9">
        <w:rPr>
          <w:rFonts w:eastAsiaTheme="minorEastAsia" w:hint="eastAsia"/>
          <w:lang w:eastAsia="zh-CN"/>
        </w:rPr>
        <w:t xml:space="preserve">Apply </w:t>
      </w:r>
      <w:r w:rsidRPr="00AC2CC9">
        <w:rPr>
          <w:rFonts w:eastAsiaTheme="minorEastAsia"/>
          <w:lang w:eastAsia="zh-CN"/>
        </w:rPr>
        <w:t>hierarchy</w:t>
      </w:r>
      <w:r w:rsidRPr="00AC2CC9">
        <w:rPr>
          <w:rFonts w:eastAsiaTheme="minorEastAsia" w:hint="eastAsia"/>
          <w:lang w:eastAsia="zh-CN"/>
        </w:rPr>
        <w:t xml:space="preserve"> </w:t>
      </w:r>
      <w:r w:rsidRPr="00AC2CC9">
        <w:rPr>
          <w:rFonts w:eastAsiaTheme="minorEastAsia"/>
          <w:lang w:eastAsia="zh-CN"/>
        </w:rPr>
        <w:t xml:space="preserve">to the design, at the most highest level of the system, we </w:t>
      </w:r>
      <w:r w:rsidR="00824E98" w:rsidRPr="00AC2CC9">
        <w:rPr>
          <w:rFonts w:eastAsiaTheme="minorEastAsia"/>
          <w:lang w:eastAsia="zh-CN"/>
        </w:rPr>
        <w:t xml:space="preserve">should </w:t>
      </w:r>
      <w:r w:rsidRPr="00AC2CC9">
        <w:rPr>
          <w:rFonts w:eastAsiaTheme="minorEastAsia"/>
          <w:lang w:eastAsia="zh-CN"/>
        </w:rPr>
        <w:t xml:space="preserve">always use the larger function blocks which is composed of one or more hierarchical blocks. The key point is to increase the abstraction. </w:t>
      </w:r>
    </w:p>
    <w:p w14:paraId="619F0E97" w14:textId="77777777" w:rsidR="00E3234E" w:rsidRPr="00AC2CC9" w:rsidRDefault="00E3234E" w:rsidP="00E3234E">
      <w:pPr>
        <w:pStyle w:val="af2"/>
        <w:numPr>
          <w:ilvl w:val="0"/>
          <w:numId w:val="25"/>
        </w:numPr>
        <w:rPr>
          <w:rFonts w:eastAsiaTheme="minorEastAsia"/>
          <w:lang w:eastAsia="zh-CN"/>
        </w:rPr>
      </w:pPr>
      <w:r w:rsidRPr="00AC2CC9">
        <w:rPr>
          <w:rFonts w:eastAsiaTheme="minorEastAsia"/>
          <w:lang w:eastAsia="zh-CN"/>
        </w:rPr>
        <w:t xml:space="preserve">For each of the functional blocks, apply register transfer level (RTL) description. The RTL description is the logic that define the behavior of each block. </w:t>
      </w:r>
    </w:p>
    <w:p w14:paraId="2DFFAD35" w14:textId="212DD172" w:rsidR="00E3234E" w:rsidRPr="00AC2CC9" w:rsidRDefault="00E3234E" w:rsidP="00E3234E">
      <w:pPr>
        <w:pStyle w:val="af2"/>
        <w:numPr>
          <w:ilvl w:val="0"/>
          <w:numId w:val="25"/>
        </w:numPr>
        <w:rPr>
          <w:rFonts w:eastAsiaTheme="minorEastAsia"/>
          <w:lang w:eastAsia="zh-CN"/>
        </w:rPr>
      </w:pPr>
      <w:r w:rsidRPr="00AC2CC9">
        <w:rPr>
          <w:rFonts w:eastAsiaTheme="minorEastAsia"/>
          <w:lang w:eastAsia="zh-CN"/>
        </w:rPr>
        <w:t>Partition</w:t>
      </w:r>
      <w:r w:rsidRPr="00AC2CC9">
        <w:rPr>
          <w:rFonts w:eastAsiaTheme="minorEastAsia" w:hint="eastAsia"/>
          <w:lang w:eastAsia="zh-CN"/>
        </w:rPr>
        <w:t xml:space="preserve"> </w:t>
      </w:r>
      <w:r w:rsidRPr="00AC2CC9">
        <w:rPr>
          <w:rFonts w:eastAsiaTheme="minorEastAsia"/>
          <w:lang w:eastAsia="zh-CN"/>
        </w:rPr>
        <w:t>the hardware system by the nature performed operations. Usua</w:t>
      </w:r>
      <w:r w:rsidR="0090231B" w:rsidRPr="00AC2CC9">
        <w:rPr>
          <w:rFonts w:eastAsiaTheme="minorEastAsia"/>
          <w:lang w:eastAsia="zh-CN"/>
        </w:rPr>
        <w:t>lly, the system has two parts of</w:t>
      </w:r>
      <w:r w:rsidRPr="00AC2CC9">
        <w:rPr>
          <w:rFonts w:eastAsiaTheme="minorEastAsia"/>
          <w:lang w:eastAsia="zh-CN"/>
        </w:rPr>
        <w:t xml:space="preserve"> data and control. Data pa</w:t>
      </w:r>
      <w:r w:rsidR="0090231B" w:rsidRPr="00AC2CC9">
        <w:rPr>
          <w:rFonts w:eastAsiaTheme="minorEastAsia"/>
          <w:lang w:eastAsia="zh-CN"/>
        </w:rPr>
        <w:t xml:space="preserve">th unit is for data processing </w:t>
      </w:r>
      <w:r w:rsidRPr="00AC2CC9">
        <w:rPr>
          <w:rFonts w:eastAsiaTheme="minorEastAsia"/>
          <w:lang w:eastAsia="zh-CN"/>
        </w:rPr>
        <w:t xml:space="preserve">and control unit is </w:t>
      </w:r>
      <w:r w:rsidR="006A6997" w:rsidRPr="00AC2CC9">
        <w:rPr>
          <w:rFonts w:eastAsiaTheme="minorEastAsia"/>
          <w:lang w:eastAsia="zh-CN"/>
        </w:rPr>
        <w:t>for the</w:t>
      </w:r>
      <w:r w:rsidRPr="00AC2CC9">
        <w:rPr>
          <w:rFonts w:eastAsiaTheme="minorEastAsia"/>
          <w:lang w:eastAsia="zh-CN"/>
        </w:rPr>
        <w:t xml:space="preserve"> signal </w:t>
      </w:r>
      <w:r w:rsidR="006A6997" w:rsidRPr="00AC2CC9">
        <w:rPr>
          <w:rFonts w:eastAsiaTheme="minorEastAsia"/>
          <w:lang w:eastAsia="zh-CN"/>
        </w:rPr>
        <w:t xml:space="preserve">controlling. </w:t>
      </w:r>
    </w:p>
    <w:p w14:paraId="44A48D17" w14:textId="6C230E93" w:rsidR="00731DE8" w:rsidRPr="00AC2CC9" w:rsidRDefault="00F87A1B" w:rsidP="00305156">
      <w:pPr>
        <w:rPr>
          <w:rFonts w:eastAsiaTheme="minorEastAsia"/>
          <w:lang w:eastAsia="zh-CN"/>
        </w:rPr>
      </w:pPr>
      <w:r w:rsidRPr="00AC2CC9">
        <w:rPr>
          <w:rFonts w:eastAsiaTheme="minorEastAsia"/>
          <w:lang w:eastAsia="zh-CN"/>
        </w:rPr>
        <w:t>A</w:t>
      </w:r>
      <w:r w:rsidRPr="00AC2CC9">
        <w:rPr>
          <w:rFonts w:eastAsiaTheme="minorEastAsia" w:hint="eastAsia"/>
          <w:lang w:eastAsia="zh-CN"/>
        </w:rPr>
        <w:t xml:space="preserve">s </w:t>
      </w:r>
      <w:r w:rsidRPr="00AC2CC9">
        <w:rPr>
          <w:rFonts w:eastAsiaTheme="minorEastAsia"/>
          <w:lang w:eastAsia="zh-CN"/>
        </w:rPr>
        <w:t xml:space="preserve">a result, each subsystem should be synthesized independently which means </w:t>
      </w:r>
      <w:r w:rsidR="00840140" w:rsidRPr="00AC2CC9">
        <w:rPr>
          <w:rFonts w:eastAsiaTheme="minorEastAsia"/>
          <w:lang w:eastAsia="zh-CN"/>
        </w:rPr>
        <w:t xml:space="preserve">that </w:t>
      </w:r>
      <w:r w:rsidRPr="00AC2CC9">
        <w:rPr>
          <w:rFonts w:eastAsiaTheme="minorEastAsia"/>
          <w:lang w:eastAsia="zh-CN"/>
        </w:rPr>
        <w:t>the circuit is isolated as independent modules.</w:t>
      </w:r>
      <w:r w:rsidRPr="00AC2CC9">
        <w:rPr>
          <w:rFonts w:eastAsiaTheme="minorEastAsia" w:hint="eastAsia"/>
          <w:lang w:eastAsia="zh-CN"/>
        </w:rPr>
        <w:t xml:space="preserve"> </w:t>
      </w:r>
      <w:r w:rsidR="00305156" w:rsidRPr="00AC2CC9">
        <w:rPr>
          <w:rFonts w:eastAsiaTheme="minorEastAsia"/>
          <w:lang w:eastAsia="zh-CN"/>
        </w:rPr>
        <w:t xml:space="preserve">In this project, </w:t>
      </w:r>
      <w:r w:rsidR="00731DE8" w:rsidRPr="00AC2CC9">
        <w:rPr>
          <w:rFonts w:eastAsiaTheme="minorEastAsia"/>
          <w:lang w:eastAsia="zh-CN"/>
        </w:rPr>
        <w:t xml:space="preserve">each of the algorithm in </w:t>
      </w:r>
      <w:r w:rsidRPr="00AC2CC9">
        <w:rPr>
          <w:rFonts w:eastAsiaTheme="minorEastAsia"/>
          <w:lang w:eastAsia="zh-CN"/>
        </w:rPr>
        <w:t>o</w:t>
      </w:r>
      <w:r w:rsidR="00840140" w:rsidRPr="00AC2CC9">
        <w:rPr>
          <w:rFonts w:eastAsiaTheme="minorEastAsia"/>
          <w:lang w:eastAsia="zh-CN"/>
        </w:rPr>
        <w:t xml:space="preserve">ur design </w:t>
      </w:r>
      <w:r w:rsidR="00A46B3C" w:rsidRPr="00AC2CC9">
        <w:rPr>
          <w:rFonts w:eastAsiaTheme="minorEastAsia"/>
          <w:lang w:eastAsia="zh-CN"/>
        </w:rPr>
        <w:t>consist</w:t>
      </w:r>
      <w:r w:rsidR="00840140" w:rsidRPr="00AC2CC9">
        <w:rPr>
          <w:rFonts w:eastAsiaTheme="minorEastAsia"/>
          <w:lang w:eastAsia="zh-CN"/>
        </w:rPr>
        <w:t>s</w:t>
      </w:r>
      <w:r w:rsidR="00A46B3C" w:rsidRPr="00AC2CC9">
        <w:rPr>
          <w:rFonts w:eastAsiaTheme="minorEastAsia"/>
          <w:lang w:eastAsia="zh-CN"/>
        </w:rPr>
        <w:t xml:space="preserve"> of several</w:t>
      </w:r>
      <w:r w:rsidRPr="00AC2CC9">
        <w:rPr>
          <w:rFonts w:eastAsiaTheme="minorEastAsia"/>
          <w:lang w:eastAsia="zh-CN"/>
        </w:rPr>
        <w:t xml:space="preserve"> subsystems.</w:t>
      </w:r>
      <w:r w:rsidR="00731DE8" w:rsidRPr="00AC2CC9">
        <w:rPr>
          <w:rFonts w:eastAsiaTheme="minorEastAsia"/>
          <w:lang w:eastAsia="zh-CN"/>
        </w:rPr>
        <w:t xml:space="preserve"> All </w:t>
      </w:r>
      <w:r w:rsidR="00687D79" w:rsidRPr="00AC2CC9">
        <w:rPr>
          <w:rFonts w:eastAsiaTheme="minorEastAsia"/>
          <w:lang w:eastAsia="zh-CN"/>
        </w:rPr>
        <w:t xml:space="preserve">of </w:t>
      </w:r>
      <w:r w:rsidR="00731DE8" w:rsidRPr="00AC2CC9">
        <w:rPr>
          <w:rFonts w:eastAsiaTheme="minorEastAsia"/>
          <w:lang w:eastAsia="zh-CN"/>
        </w:rPr>
        <w:t>the hierarchies will be described as below.</w:t>
      </w:r>
    </w:p>
    <w:p w14:paraId="77C58617" w14:textId="60AD4421" w:rsidR="00A4672B" w:rsidRPr="00AC2CC9" w:rsidRDefault="00A4672B" w:rsidP="00305156">
      <w:pPr>
        <w:rPr>
          <w:rFonts w:eastAsiaTheme="minorEastAsia"/>
          <w:lang w:eastAsia="zh-CN"/>
        </w:rPr>
      </w:pPr>
      <w:r w:rsidRPr="00AC2CC9">
        <w:rPr>
          <w:rFonts w:eastAsiaTheme="minorEastAsia"/>
          <w:lang w:eastAsia="zh-CN"/>
        </w:rPr>
        <w:t>At first, some of the compone</w:t>
      </w:r>
      <w:r w:rsidR="00135CD6" w:rsidRPr="00AC2CC9">
        <w:rPr>
          <w:rFonts w:eastAsiaTheme="minorEastAsia"/>
          <w:lang w:eastAsia="zh-CN"/>
        </w:rPr>
        <w:t>nts are reused in the des</w:t>
      </w:r>
      <w:r w:rsidR="00687D79" w:rsidRPr="00AC2CC9">
        <w:rPr>
          <w:rFonts w:eastAsiaTheme="minorEastAsia"/>
          <w:lang w:eastAsia="zh-CN"/>
        </w:rPr>
        <w:t>ign</w:t>
      </w:r>
      <w:r w:rsidR="00A46B3C" w:rsidRPr="00AC2CC9">
        <w:rPr>
          <w:rFonts w:eastAsiaTheme="minorEastAsia"/>
          <w:lang w:eastAsia="zh-CN"/>
        </w:rPr>
        <w:t>. The independ</w:t>
      </w:r>
      <w:r w:rsidRPr="00AC2CC9">
        <w:rPr>
          <w:rFonts w:eastAsiaTheme="minorEastAsia"/>
          <w:lang w:eastAsia="zh-CN"/>
        </w:rPr>
        <w:t xml:space="preserve">ency of the components make each hardware algorithm implementation easier. </w:t>
      </w:r>
    </w:p>
    <w:p w14:paraId="6FB61F48" w14:textId="77777777" w:rsidR="00A4672B" w:rsidRPr="00AC2CC9" w:rsidRDefault="005C38B5" w:rsidP="005C38B5">
      <w:pPr>
        <w:pStyle w:val="2"/>
        <w:rPr>
          <w:lang w:eastAsia="zh-CN"/>
        </w:rPr>
      </w:pPr>
      <w:bookmarkStart w:id="61" w:name="_Toc403603034"/>
      <w:r w:rsidRPr="00AC2CC9">
        <w:rPr>
          <w:lang w:eastAsia="zh-CN"/>
        </w:rPr>
        <w:t>Global sets</w:t>
      </w:r>
      <w:bookmarkEnd w:id="61"/>
      <w:r w:rsidRPr="00AC2CC9">
        <w:rPr>
          <w:lang w:eastAsia="zh-CN"/>
        </w:rPr>
        <w:t xml:space="preserve"> </w:t>
      </w:r>
    </w:p>
    <w:p w14:paraId="38DB01F8" w14:textId="68231BC6" w:rsidR="00A4672B" w:rsidRPr="00AC2CC9" w:rsidRDefault="00284761" w:rsidP="00305156">
      <w:pPr>
        <w:rPr>
          <w:rFonts w:eastAsiaTheme="minorEastAsia"/>
          <w:lang w:eastAsia="zh-CN"/>
        </w:rPr>
      </w:pPr>
      <w:r w:rsidRPr="00AC2CC9">
        <w:rPr>
          <w:noProof/>
          <w:lang w:eastAsia="zh-CN"/>
        </w:rPr>
        <mc:AlternateContent>
          <mc:Choice Requires="wps">
            <w:drawing>
              <wp:anchor distT="0" distB="0" distL="114300" distR="114300" simplePos="0" relativeHeight="251823616" behindDoc="0" locked="0" layoutInCell="1" allowOverlap="1" wp14:anchorId="55C6093C" wp14:editId="748EECAB">
                <wp:simplePos x="0" y="0"/>
                <wp:positionH relativeFrom="column">
                  <wp:posOffset>2242185</wp:posOffset>
                </wp:positionH>
                <wp:positionV relativeFrom="paragraph">
                  <wp:posOffset>1840230</wp:posOffset>
                </wp:positionV>
                <wp:extent cx="1628140" cy="450850"/>
                <wp:effectExtent l="0" t="0" r="3175" b="635"/>
                <wp:wrapTopAndBottom/>
                <wp:docPr id="98"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140"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5E561E" w14:textId="77777777" w:rsidR="00ED7499" w:rsidRPr="00CF5763" w:rsidRDefault="00ED7499" w:rsidP="006B2BF6">
                            <w:pPr>
                              <w:pStyle w:val="a8"/>
                              <w:rPr>
                                <w:noProof/>
                                <w:sz w:val="24"/>
                                <w:szCs w:val="24"/>
                              </w:rPr>
                            </w:pPr>
                            <w:bookmarkStart w:id="62" w:name="_Toc400315456"/>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1</w:t>
                            </w:r>
                            <w:r>
                              <w:fldChar w:fldCharType="end"/>
                            </w:r>
                            <w:r>
                              <w:t xml:space="preserve"> reset component</w:t>
                            </w:r>
                            <w:bookmarkEnd w:id="6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5C6093C" id="Text Box 93" o:spid="_x0000_s1045" type="#_x0000_t202" style="position:absolute;left:0;text-align:left;margin-left:176.55pt;margin-top:144.9pt;width:128.2pt;height:35.5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" stroked="f">
                <v:textbox style="mso-fit-shape-to-text:t" inset="0,0,0,0">
                  <w:txbxContent>
                    <w:p w14:paraId="495E561E" w14:textId="77777777" w:rsidR="00ED7499" w:rsidRPr="00CF5763" w:rsidRDefault="00ED7499" w:rsidP="006B2BF6">
                      <w:pPr>
                        <w:pStyle w:val="a8"/>
                        <w:rPr>
                          <w:noProof/>
                          <w:sz w:val="24"/>
                          <w:szCs w:val="24"/>
                        </w:rPr>
                      </w:pPr>
                      <w:bookmarkStart w:id="63" w:name="_Toc400315456"/>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1</w:t>
                      </w:r>
                      <w:r>
                        <w:fldChar w:fldCharType="end"/>
                      </w:r>
                      <w:r>
                        <w:t xml:space="preserve"> reset component</w:t>
                      </w:r>
                      <w:bookmarkEnd w:id="63"/>
                    </w:p>
                  </w:txbxContent>
                </v:textbox>
                <w10:wrap type="topAndBottom"/>
              </v:shape>
            </w:pict>
          </mc:Fallback>
        </mc:AlternateContent>
      </w:r>
      <w:r w:rsidR="00687D79" w:rsidRPr="00AC2CC9">
        <w:rPr>
          <w:rFonts w:eastAsiaTheme="minorEastAsia"/>
          <w:lang w:eastAsia="zh-CN"/>
        </w:rPr>
        <w:t xml:space="preserve">Within </w:t>
      </w:r>
      <w:r w:rsidR="00A4672B" w:rsidRPr="00AC2CC9">
        <w:rPr>
          <w:rFonts w:eastAsiaTheme="minorEastAsia"/>
          <w:lang w:eastAsia="zh-CN"/>
        </w:rPr>
        <w:t>e</w:t>
      </w:r>
      <w:r w:rsidR="00135CD6" w:rsidRPr="00AC2CC9">
        <w:rPr>
          <w:rFonts w:eastAsiaTheme="minorEastAsia"/>
          <w:lang w:eastAsia="zh-CN"/>
        </w:rPr>
        <w:t xml:space="preserve">ach of the whole system, </w:t>
      </w:r>
      <w:r w:rsidR="00420F41" w:rsidRPr="00AC2CC9">
        <w:rPr>
          <w:rFonts w:eastAsiaTheme="minorEastAsia"/>
          <w:lang w:eastAsia="zh-CN"/>
        </w:rPr>
        <w:t>the reset signal is used</w:t>
      </w:r>
      <w:r w:rsidR="00A4672B" w:rsidRPr="00AC2CC9">
        <w:rPr>
          <w:rFonts w:eastAsiaTheme="minorEastAsia"/>
          <w:lang w:eastAsia="zh-CN"/>
        </w:rPr>
        <w:t xml:space="preserve"> for the</w:t>
      </w:r>
      <w:r w:rsidR="00DF46C7" w:rsidRPr="00AC2CC9">
        <w:rPr>
          <w:rFonts w:eastAsiaTheme="minorEastAsia"/>
          <w:lang w:eastAsia="zh-CN"/>
        </w:rPr>
        <w:t xml:space="preserve"> global resetting of each </w:t>
      </w:r>
      <w:r w:rsidR="00A4672B" w:rsidRPr="00AC2CC9">
        <w:rPr>
          <w:rFonts w:eastAsiaTheme="minorEastAsia"/>
          <w:lang w:eastAsia="zh-CN"/>
        </w:rPr>
        <w:t>component</w:t>
      </w:r>
      <w:r w:rsidR="00997A82" w:rsidRPr="00AC2CC9">
        <w:rPr>
          <w:rFonts w:eastAsiaTheme="minorEastAsia"/>
          <w:lang w:eastAsia="zh-CN"/>
        </w:rPr>
        <w:t>s</w:t>
      </w:r>
      <w:r w:rsidR="00F355AE">
        <w:rPr>
          <w:rFonts w:eastAsiaTheme="minorEastAsia"/>
          <w:lang w:eastAsia="zh-CN"/>
        </w:rPr>
        <w:t xml:space="preserve"> [15]</w:t>
      </w:r>
      <w:r w:rsidR="00A4672B" w:rsidRPr="00AC2CC9">
        <w:rPr>
          <w:rFonts w:eastAsiaTheme="minorEastAsia"/>
          <w:lang w:eastAsia="zh-CN"/>
        </w:rPr>
        <w:t xml:space="preserve">.  </w:t>
      </w:r>
    </w:p>
    <w:p w14:paraId="269DFEA4" w14:textId="1073532E" w:rsidR="00D60866" w:rsidRPr="00AC2CC9" w:rsidRDefault="00D60866" w:rsidP="00D60866">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--signal reset</w:t>
      </w:r>
    </w:p>
    <w:p w14:paraId="163EA808" w14:textId="334AB66C" w:rsidR="00D60866" w:rsidRPr="00AC2CC9" w:rsidRDefault="00D60866" w:rsidP="00D60866">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reset0</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reset</w:t>
      </w:r>
    </w:p>
    <w:p w14:paraId="7CC0F532" w14:textId="5445153D" w:rsidR="00D60866" w:rsidRPr="00AC2CC9" w:rsidRDefault="00D60866" w:rsidP="00D60866">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port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map(</w:t>
      </w:r>
      <w:proofErr w:type="spellStart"/>
      <w:r w:rsidRPr="00AC2CC9">
        <w:rPr>
          <w:rFonts w:ascii="Courier New" w:eastAsia="宋体" w:hAnsi="Courier New" w:cs="Courier New"/>
          <w:sz w:val="20"/>
          <w:szCs w:val="20"/>
          <w:lang w:eastAsia="zh-CN"/>
        </w:rPr>
        <w:t>clk</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=&gt;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clk_sig</w:t>
      </w:r>
      <w:proofErr w:type="spellEnd"/>
      <w:r w:rsidRPr="00AC2CC9">
        <w:rPr>
          <w:rFonts w:ascii="Courier New" w:eastAsia="宋体" w:hAnsi="Courier New" w:cs="Courier New"/>
          <w:b/>
          <w:bCs/>
          <w:sz w:val="20"/>
          <w:szCs w:val="20"/>
          <w:lang w:eastAsia="zh-CN"/>
        </w:rPr>
        <w:t>,</w:t>
      </w:r>
    </w:p>
    <w:p w14:paraId="118B8B82" w14:textId="794CB45A" w:rsidR="00D60866" w:rsidRPr="00AC2CC9" w:rsidRDefault="00D60866" w:rsidP="00D60866">
      <w:pPr>
        <w:shd w:val="clear" w:color="auto" w:fill="FFFFFF"/>
        <w:spacing w:after="0" w:line="240" w:lineRule="auto"/>
        <w:jc w:val="left"/>
        <w:rPr>
          <w:rFonts w:ascii="Courier New" w:eastAsia="宋体" w:hAnsi="Courier New" w:cs="Courier New"/>
          <w:sz w:val="20"/>
          <w:szCs w:val="20"/>
          <w:lang w:eastAsia="zh-CN"/>
        </w:rPr>
      </w:pPr>
      <w:proofErr w:type="spellStart"/>
      <w:proofErr w:type="gramStart"/>
      <w:r w:rsidRPr="00AC2CC9">
        <w:rPr>
          <w:rFonts w:ascii="Courier New" w:eastAsia="宋体" w:hAnsi="Courier New" w:cs="Courier New"/>
          <w:sz w:val="20"/>
          <w:szCs w:val="20"/>
          <w:lang w:eastAsia="zh-CN"/>
        </w:rPr>
        <w:t>rst</w:t>
      </w:r>
      <w:proofErr w:type="spellEnd"/>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=&gt;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rst</w:t>
      </w:r>
      <w:proofErr w:type="spellEnd"/>
      <w:r w:rsidRPr="00AC2CC9">
        <w:rPr>
          <w:rFonts w:ascii="Courier New" w:eastAsia="宋体" w:hAnsi="Courier New" w:cs="Courier New"/>
          <w:b/>
          <w:bCs/>
          <w:sz w:val="20"/>
          <w:szCs w:val="20"/>
          <w:lang w:eastAsia="zh-CN"/>
        </w:rPr>
        <w:t>,</w:t>
      </w:r>
    </w:p>
    <w:p w14:paraId="3173B5F2" w14:textId="0EAFCFD1" w:rsidR="00D60866" w:rsidRPr="00AC2CC9" w:rsidRDefault="00D60866" w:rsidP="00D60866">
      <w:pPr>
        <w:shd w:val="clear" w:color="auto" w:fill="FFFFFF"/>
        <w:spacing w:after="0" w:line="240" w:lineRule="auto"/>
        <w:jc w:val="left"/>
        <w:rPr>
          <w:rFonts w:ascii="Courier New" w:eastAsia="宋体" w:hAnsi="Courier New" w:cs="Courier New"/>
          <w:sz w:val="20"/>
          <w:szCs w:val="20"/>
          <w:lang w:eastAsia="zh-CN"/>
        </w:rPr>
      </w:pPr>
      <w:proofErr w:type="spellStart"/>
      <w:proofErr w:type="gramStart"/>
      <w:r w:rsidRPr="00AC2CC9">
        <w:rPr>
          <w:rFonts w:ascii="Courier New" w:eastAsia="宋体" w:hAnsi="Courier New" w:cs="Courier New"/>
          <w:sz w:val="20"/>
          <w:szCs w:val="20"/>
          <w:lang w:eastAsia="zh-CN"/>
        </w:rPr>
        <w:t>sda</w:t>
      </w:r>
      <w:proofErr w:type="spellEnd"/>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=&gt;</w:t>
      </w:r>
      <w:r w:rsidRPr="00AC2CC9">
        <w:rPr>
          <w:rFonts w:ascii="Courier New" w:eastAsia="宋体" w:hAnsi="Courier New" w:cs="Courier New"/>
          <w:sz w:val="20"/>
          <w:szCs w:val="20"/>
          <w:lang w:eastAsia="zh-CN"/>
        </w:rPr>
        <w:t xml:space="preserve"> SDA</w:t>
      </w:r>
    </w:p>
    <w:p w14:paraId="3F17D5D6" w14:textId="09C446CB" w:rsidR="00D60866" w:rsidRPr="00AC2CC9" w:rsidRDefault="00D60866" w:rsidP="00D60866">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b/>
          <w:bCs/>
          <w:sz w:val="20"/>
          <w:szCs w:val="20"/>
          <w:lang w:eastAsia="zh-CN"/>
        </w:rPr>
        <w:t>);</w:t>
      </w:r>
    </w:p>
    <w:p w14:paraId="70D7DC52" w14:textId="77777777" w:rsidR="00626A02" w:rsidRPr="00AC2CC9" w:rsidRDefault="00626A02" w:rsidP="00305156">
      <w:pPr>
        <w:rPr>
          <w:rFonts w:eastAsia="宋体"/>
          <w:lang w:eastAsia="zh-CN"/>
        </w:rPr>
      </w:pPr>
    </w:p>
    <w:p w14:paraId="64B11790" w14:textId="77777777" w:rsidR="007934D9" w:rsidRPr="00AC2CC9" w:rsidRDefault="007934D9" w:rsidP="00305156">
      <w:pPr>
        <w:rPr>
          <w:rFonts w:eastAsia="宋体"/>
          <w:lang w:eastAsia="zh-CN"/>
        </w:rPr>
      </w:pPr>
    </w:p>
    <w:p w14:paraId="545103B9" w14:textId="2F19A7F7" w:rsidR="00093A7C" w:rsidRPr="00AC2CC9" w:rsidRDefault="00997A82" w:rsidP="00305156">
      <w:pPr>
        <w:rPr>
          <w:rFonts w:eastAsia="宋体"/>
          <w:lang w:eastAsia="zh-CN"/>
        </w:rPr>
      </w:pPr>
      <w:r w:rsidRPr="00AC2CC9">
        <w:rPr>
          <w:rFonts w:eastAsiaTheme="minorEastAsia"/>
          <w:lang w:eastAsia="zh-CN"/>
        </w:rPr>
        <w:lastRenderedPageBreak/>
        <w:t xml:space="preserve">As </w:t>
      </w:r>
      <w:r w:rsidR="00EA5EED" w:rsidRPr="00AC2CC9">
        <w:rPr>
          <w:rFonts w:eastAsiaTheme="minorEastAsia"/>
          <w:lang w:eastAsia="zh-CN"/>
        </w:rPr>
        <w:t xml:space="preserve">we don’t use the I2C bus for </w:t>
      </w:r>
      <w:r w:rsidR="008B1666" w:rsidRPr="00AC2CC9">
        <w:rPr>
          <w:rFonts w:eastAsiaTheme="minorEastAsia"/>
          <w:lang w:eastAsia="zh-CN"/>
        </w:rPr>
        <w:t xml:space="preserve">data </w:t>
      </w:r>
      <w:r w:rsidRPr="00AC2CC9">
        <w:rPr>
          <w:rFonts w:eastAsiaTheme="minorEastAsia"/>
          <w:lang w:eastAsia="zh-CN"/>
        </w:rPr>
        <w:t xml:space="preserve">transferring, the SDA signal is used </w:t>
      </w:r>
      <w:r w:rsidR="00DF46C7" w:rsidRPr="00AC2CC9">
        <w:rPr>
          <w:rFonts w:eastAsiaTheme="minorEastAsia"/>
          <w:lang w:eastAsia="zh-CN"/>
        </w:rPr>
        <w:t xml:space="preserve">at here </w:t>
      </w:r>
      <w:r w:rsidRPr="00AC2CC9">
        <w:rPr>
          <w:rFonts w:eastAsiaTheme="minorEastAsia"/>
          <w:lang w:eastAsia="zh-CN"/>
        </w:rPr>
        <w:t>as the input for the reset signal. The CLK is the system clock signal and the RST signal is the output to reset whole hardware sys</w:t>
      </w:r>
      <w:r w:rsidR="00EA5EED" w:rsidRPr="00AC2CC9">
        <w:rPr>
          <w:rFonts w:eastAsiaTheme="minorEastAsia"/>
          <w:lang w:eastAsia="zh-CN"/>
        </w:rPr>
        <w:t xml:space="preserve">tem. When the RST signal sets to </w:t>
      </w:r>
      <w:r w:rsidRPr="00AC2CC9">
        <w:rPr>
          <w:rFonts w:eastAsiaTheme="minorEastAsia"/>
          <w:lang w:eastAsia="zh-CN"/>
        </w:rPr>
        <w:t xml:space="preserve">1, </w:t>
      </w:r>
      <w:r w:rsidR="00E1714C" w:rsidRPr="00AC2CC9">
        <w:rPr>
          <w:rFonts w:eastAsiaTheme="minorEastAsia"/>
          <w:lang w:eastAsia="zh-CN"/>
        </w:rPr>
        <w:t xml:space="preserve">the whole system will do reset </w:t>
      </w:r>
      <w:r w:rsidRPr="00AC2CC9">
        <w:rPr>
          <w:rFonts w:eastAsiaTheme="minorEastAsia"/>
          <w:lang w:eastAsia="zh-CN"/>
        </w:rPr>
        <w:t xml:space="preserve">and for 0, nothing happens. </w:t>
      </w:r>
    </w:p>
    <w:p w14:paraId="7C86F698" w14:textId="7B7D77F8" w:rsidR="00EC0CB1" w:rsidRPr="00AC2CC9" w:rsidRDefault="005309F0" w:rsidP="00305156">
      <w:pPr>
        <w:pStyle w:val="2"/>
        <w:rPr>
          <w:lang w:eastAsia="zh-CN"/>
        </w:rPr>
      </w:pPr>
      <w:bookmarkStart w:id="64" w:name="_Toc403603035"/>
      <w:r w:rsidRPr="00AC2CC9">
        <w:rPr>
          <w:rFonts w:hint="eastAsia"/>
          <w:lang w:eastAsia="zh-CN"/>
        </w:rPr>
        <w:t xml:space="preserve">SPI </w:t>
      </w:r>
      <w:r w:rsidR="00897BBE" w:rsidRPr="00AC2CC9">
        <w:rPr>
          <w:rFonts w:hint="eastAsia"/>
          <w:lang w:eastAsia="zh-CN"/>
        </w:rPr>
        <w:t>and OSCH</w:t>
      </w:r>
      <w:bookmarkEnd w:id="64"/>
      <w:r w:rsidR="00897BBE" w:rsidRPr="00AC2CC9">
        <w:rPr>
          <w:rFonts w:hint="eastAsia"/>
          <w:lang w:eastAsia="zh-CN"/>
        </w:rPr>
        <w:t xml:space="preserve"> </w:t>
      </w:r>
    </w:p>
    <w:p w14:paraId="60AF2977" w14:textId="3EA22478" w:rsidR="00A4672B" w:rsidRPr="00AC2CC9" w:rsidRDefault="00EC0CB1" w:rsidP="00305156">
      <w:pPr>
        <w:rPr>
          <w:rFonts w:eastAsiaTheme="minorEastAsia"/>
          <w:lang w:eastAsia="zh-CN"/>
        </w:rPr>
      </w:pPr>
      <w:r w:rsidRPr="00AC2CC9">
        <w:rPr>
          <w:rFonts w:eastAsiaTheme="minorEastAsia" w:hint="eastAsia"/>
          <w:lang w:eastAsia="zh-CN"/>
        </w:rPr>
        <w:t xml:space="preserve">SPI </w:t>
      </w:r>
      <w:r w:rsidR="00C07D3A" w:rsidRPr="00AC2CC9">
        <w:rPr>
          <w:rFonts w:eastAsiaTheme="minorEastAsia" w:hint="eastAsia"/>
          <w:lang w:eastAsia="zh-CN"/>
        </w:rPr>
        <w:t xml:space="preserve">component is the </w:t>
      </w:r>
      <w:r w:rsidR="00DD1A34" w:rsidRPr="00AC2CC9">
        <w:rPr>
          <w:rFonts w:eastAsiaTheme="minorEastAsia"/>
          <w:lang w:eastAsia="zh-CN"/>
        </w:rPr>
        <w:t xml:space="preserve">control unit </w:t>
      </w:r>
      <w:r w:rsidR="00C07D3A" w:rsidRPr="00AC2CC9">
        <w:rPr>
          <w:rFonts w:eastAsiaTheme="minorEastAsia" w:hint="eastAsia"/>
          <w:lang w:eastAsia="zh-CN"/>
        </w:rPr>
        <w:t xml:space="preserve">functional block dealing </w:t>
      </w:r>
      <w:r w:rsidR="00C07D3A" w:rsidRPr="00AC2CC9">
        <w:rPr>
          <w:rFonts w:eastAsiaTheme="minorEastAsia"/>
          <w:lang w:eastAsia="zh-CN"/>
        </w:rPr>
        <w:t>with</w:t>
      </w:r>
      <w:r w:rsidR="00C07D3A" w:rsidRPr="00AC2CC9">
        <w:rPr>
          <w:rFonts w:eastAsiaTheme="minorEastAsia" w:hint="eastAsia"/>
          <w:lang w:eastAsia="zh-CN"/>
        </w:rPr>
        <w:t xml:space="preserve"> </w:t>
      </w:r>
      <w:r w:rsidR="00C07D3A" w:rsidRPr="00AC2CC9">
        <w:rPr>
          <w:rFonts w:eastAsiaTheme="minorEastAsia"/>
          <w:lang w:eastAsia="zh-CN"/>
        </w:rPr>
        <w:t>the data receiving and sending. CLK signal is always as the system clock.</w:t>
      </w:r>
      <w:r w:rsidR="007868A0" w:rsidRPr="00AC2CC9">
        <w:rPr>
          <w:rFonts w:eastAsiaTheme="minorEastAsia"/>
          <w:lang w:eastAsia="zh-CN"/>
        </w:rPr>
        <w:t xml:space="preserve"> There are two 8 bit signals which are </w:t>
      </w:r>
      <w:r w:rsidR="00C07D3A" w:rsidRPr="00AC2CC9">
        <w:rPr>
          <w:rFonts w:eastAsiaTheme="minorEastAsia"/>
          <w:lang w:eastAsia="zh-CN"/>
        </w:rPr>
        <w:t xml:space="preserve">WRITE_DATA and READ_DATA. The WRITE_DATA is the data frame received from the SPI bus and READ_DATA is </w:t>
      </w:r>
      <w:r w:rsidR="0086372A" w:rsidRPr="00AC2CC9">
        <w:rPr>
          <w:rFonts w:eastAsiaTheme="minorEastAsia"/>
          <w:lang w:eastAsia="zh-CN"/>
        </w:rPr>
        <w:t xml:space="preserve">the frame which are sent </w:t>
      </w:r>
      <w:r w:rsidR="00CA1905" w:rsidRPr="00AC2CC9">
        <w:rPr>
          <w:rFonts w:eastAsiaTheme="minorEastAsia"/>
          <w:lang w:eastAsia="zh-CN"/>
        </w:rPr>
        <w:t xml:space="preserve">the </w:t>
      </w:r>
      <w:r w:rsidR="00C07D3A" w:rsidRPr="00AC2CC9">
        <w:rPr>
          <w:rFonts w:eastAsiaTheme="minorEastAsia"/>
          <w:lang w:eastAsia="zh-CN"/>
        </w:rPr>
        <w:t>back to the SPI bus. When the WRITE_REQ signal equals 1, the WRITE_DATA’s value wou</w:t>
      </w:r>
      <w:r w:rsidR="00DF46C7" w:rsidRPr="00AC2CC9">
        <w:rPr>
          <w:rFonts w:eastAsiaTheme="minorEastAsia"/>
          <w:lang w:eastAsia="zh-CN"/>
        </w:rPr>
        <w:t xml:space="preserve">ld be write into the logic and </w:t>
      </w:r>
      <w:r w:rsidR="00C07D3A" w:rsidRPr="00AC2CC9">
        <w:rPr>
          <w:rFonts w:eastAsiaTheme="minorEastAsia"/>
          <w:lang w:eastAsia="zh-CN"/>
        </w:rPr>
        <w:t xml:space="preserve">the NEW_DATA </w:t>
      </w:r>
      <w:r w:rsidR="00DF46C7" w:rsidRPr="00AC2CC9">
        <w:rPr>
          <w:rFonts w:eastAsiaTheme="minorEastAsia"/>
          <w:lang w:eastAsia="zh-CN"/>
        </w:rPr>
        <w:t xml:space="preserve">signal </w:t>
      </w:r>
      <w:r w:rsidR="00C07D3A" w:rsidRPr="00AC2CC9">
        <w:rPr>
          <w:rFonts w:eastAsiaTheme="minorEastAsia"/>
          <w:lang w:eastAsia="zh-CN"/>
        </w:rPr>
        <w:t>change</w:t>
      </w:r>
      <w:r w:rsidR="00DF46C7" w:rsidRPr="00AC2CC9">
        <w:rPr>
          <w:rFonts w:eastAsiaTheme="minorEastAsia"/>
          <w:lang w:eastAsia="zh-CN"/>
        </w:rPr>
        <w:t>s</w:t>
      </w:r>
      <w:r w:rsidR="00C07D3A" w:rsidRPr="00AC2CC9">
        <w:rPr>
          <w:rFonts w:eastAsiaTheme="minorEastAsia"/>
          <w:lang w:eastAsia="zh-CN"/>
        </w:rPr>
        <w:t xml:space="preserve"> to 1. </w:t>
      </w:r>
      <w:r w:rsidR="00DD1A34" w:rsidRPr="00AC2CC9">
        <w:rPr>
          <w:rFonts w:eastAsiaTheme="minorEastAsia"/>
          <w:lang w:eastAsia="zh-CN"/>
        </w:rPr>
        <w:t xml:space="preserve">Four of the SPI signals are connected to the EFB SPI component, which is generated from the </w:t>
      </w:r>
      <w:proofErr w:type="spellStart"/>
      <w:r w:rsidR="00DD1A34" w:rsidRPr="00AC2CC9">
        <w:rPr>
          <w:rFonts w:eastAsiaTheme="minorEastAsia"/>
          <w:lang w:eastAsia="zh-CN"/>
        </w:rPr>
        <w:t>IPexpress</w:t>
      </w:r>
      <w:proofErr w:type="spellEnd"/>
      <w:r w:rsidR="00DD1A34" w:rsidRPr="00AC2CC9">
        <w:rPr>
          <w:rFonts w:eastAsiaTheme="minorEastAsia"/>
          <w:lang w:eastAsia="zh-CN"/>
        </w:rPr>
        <w:t xml:space="preserve"> and works as the data unit during the SPI transferring. </w:t>
      </w:r>
    </w:p>
    <w:p w14:paraId="6851E2CB" w14:textId="77777777" w:rsidR="00897BBE" w:rsidRPr="00AC2CC9" w:rsidRDefault="00897BBE" w:rsidP="00897BBE">
      <w:pPr>
        <w:shd w:val="clear" w:color="auto" w:fill="FFFFFF"/>
        <w:spacing w:after="0" w:line="240" w:lineRule="auto"/>
        <w:jc w:val="left"/>
        <w:rPr>
          <w:rFonts w:ascii="Courier New" w:eastAsia="宋体" w:hAnsi="Courier New" w:cs="Courier New"/>
          <w:sz w:val="20"/>
          <w:szCs w:val="20"/>
          <w:lang w:val="de-DE" w:eastAsia="zh-CN"/>
        </w:rPr>
      </w:pPr>
      <w:r w:rsidRPr="00AC2CC9">
        <w:rPr>
          <w:rFonts w:ascii="Courier New" w:eastAsia="宋体" w:hAnsi="Courier New" w:cs="Courier New"/>
          <w:sz w:val="20"/>
          <w:szCs w:val="20"/>
          <w:lang w:val="de-DE" w:eastAsia="zh-CN"/>
        </w:rPr>
        <w:t xml:space="preserve">spi0 </w:t>
      </w:r>
      <w:r w:rsidRPr="00AC2CC9">
        <w:rPr>
          <w:rFonts w:ascii="Courier New" w:eastAsia="宋体" w:hAnsi="Courier New" w:cs="Courier New"/>
          <w:b/>
          <w:bCs/>
          <w:sz w:val="20"/>
          <w:szCs w:val="20"/>
          <w:lang w:val="de-DE" w:eastAsia="zh-CN"/>
        </w:rPr>
        <w:t>:</w:t>
      </w:r>
      <w:r w:rsidRPr="00AC2CC9">
        <w:rPr>
          <w:rFonts w:ascii="Courier New" w:eastAsia="宋体" w:hAnsi="Courier New" w:cs="Courier New"/>
          <w:sz w:val="20"/>
          <w:szCs w:val="20"/>
          <w:lang w:val="de-DE" w:eastAsia="zh-CN"/>
        </w:rPr>
        <w:t xml:space="preserve"> spi2 </w:t>
      </w:r>
    </w:p>
    <w:p w14:paraId="28767132" w14:textId="77777777" w:rsidR="00897BBE" w:rsidRPr="00AC2CC9" w:rsidRDefault="00897BBE" w:rsidP="00897BBE">
      <w:pPr>
        <w:shd w:val="clear" w:color="auto" w:fill="FFFFFF"/>
        <w:spacing w:after="0" w:line="240" w:lineRule="auto"/>
        <w:jc w:val="left"/>
        <w:rPr>
          <w:rFonts w:ascii="Courier New" w:eastAsia="宋体" w:hAnsi="Courier New" w:cs="Courier New"/>
          <w:sz w:val="20"/>
          <w:szCs w:val="20"/>
          <w:lang w:val="de-DE" w:eastAsia="zh-CN"/>
        </w:rPr>
      </w:pPr>
      <w:r w:rsidRPr="00AC2CC9">
        <w:rPr>
          <w:rFonts w:ascii="Courier New" w:eastAsia="宋体" w:hAnsi="Courier New" w:cs="Courier New"/>
          <w:sz w:val="20"/>
          <w:szCs w:val="20"/>
          <w:lang w:val="de-DE" w:eastAsia="zh-CN"/>
        </w:rPr>
        <w:t xml:space="preserve">    </w:t>
      </w:r>
      <w:proofErr w:type="spellStart"/>
      <w:r w:rsidRPr="00AC2CC9">
        <w:rPr>
          <w:rFonts w:ascii="Courier New" w:eastAsia="宋体" w:hAnsi="Courier New" w:cs="Courier New"/>
          <w:b/>
          <w:bCs/>
          <w:sz w:val="20"/>
          <w:szCs w:val="20"/>
          <w:lang w:val="de-DE" w:eastAsia="zh-CN"/>
        </w:rPr>
        <w:t>port</w:t>
      </w:r>
      <w:proofErr w:type="spellEnd"/>
      <w:r w:rsidRPr="00AC2CC9">
        <w:rPr>
          <w:rFonts w:ascii="Courier New" w:eastAsia="宋体" w:hAnsi="Courier New" w:cs="Courier New"/>
          <w:sz w:val="20"/>
          <w:szCs w:val="20"/>
          <w:lang w:val="de-DE" w:eastAsia="zh-CN"/>
        </w:rPr>
        <w:t xml:space="preserve"> </w:t>
      </w:r>
      <w:proofErr w:type="spellStart"/>
      <w:r w:rsidRPr="00AC2CC9">
        <w:rPr>
          <w:rFonts w:ascii="Courier New" w:eastAsia="宋体" w:hAnsi="Courier New" w:cs="Courier New"/>
          <w:b/>
          <w:bCs/>
          <w:sz w:val="20"/>
          <w:szCs w:val="20"/>
          <w:lang w:val="de-DE" w:eastAsia="zh-CN"/>
        </w:rPr>
        <w:t>map</w:t>
      </w:r>
      <w:proofErr w:type="spellEnd"/>
      <w:r w:rsidRPr="00AC2CC9">
        <w:rPr>
          <w:rFonts w:ascii="Courier New" w:eastAsia="宋体" w:hAnsi="Courier New" w:cs="Courier New"/>
          <w:b/>
          <w:bCs/>
          <w:sz w:val="20"/>
          <w:szCs w:val="20"/>
          <w:lang w:val="de-DE" w:eastAsia="zh-CN"/>
        </w:rPr>
        <w:t>(</w:t>
      </w:r>
      <w:r w:rsidRPr="00AC2CC9">
        <w:rPr>
          <w:rFonts w:ascii="Courier New" w:eastAsia="宋体" w:hAnsi="Courier New" w:cs="Courier New"/>
          <w:sz w:val="20"/>
          <w:szCs w:val="20"/>
          <w:lang w:val="de-DE" w:eastAsia="zh-CN"/>
        </w:rPr>
        <w:t xml:space="preserve">   </w:t>
      </w:r>
      <w:proofErr w:type="spellStart"/>
      <w:r w:rsidRPr="00AC2CC9">
        <w:rPr>
          <w:rFonts w:ascii="Courier New" w:eastAsia="宋体" w:hAnsi="Courier New" w:cs="Courier New"/>
          <w:sz w:val="20"/>
          <w:szCs w:val="20"/>
          <w:lang w:val="de-DE" w:eastAsia="zh-CN"/>
        </w:rPr>
        <w:t>clk</w:t>
      </w:r>
      <w:proofErr w:type="spellEnd"/>
      <w:r w:rsidRPr="00AC2CC9">
        <w:rPr>
          <w:rFonts w:ascii="Courier New" w:eastAsia="宋体" w:hAnsi="Courier New" w:cs="Courier New"/>
          <w:b/>
          <w:bCs/>
          <w:sz w:val="20"/>
          <w:szCs w:val="20"/>
          <w:lang w:val="de-DE" w:eastAsia="zh-CN"/>
        </w:rPr>
        <w:t>=&gt;</w:t>
      </w:r>
      <w:r w:rsidRPr="00AC2CC9">
        <w:rPr>
          <w:rFonts w:ascii="Courier New" w:eastAsia="宋体" w:hAnsi="Courier New" w:cs="Courier New"/>
          <w:sz w:val="20"/>
          <w:szCs w:val="20"/>
          <w:lang w:val="de-DE" w:eastAsia="zh-CN"/>
        </w:rPr>
        <w:t xml:space="preserve"> </w:t>
      </w:r>
      <w:proofErr w:type="spellStart"/>
      <w:r w:rsidRPr="00AC2CC9">
        <w:rPr>
          <w:rFonts w:ascii="Courier New" w:eastAsia="宋体" w:hAnsi="Courier New" w:cs="Courier New"/>
          <w:sz w:val="20"/>
          <w:szCs w:val="20"/>
          <w:lang w:val="de-DE" w:eastAsia="zh-CN"/>
        </w:rPr>
        <w:t>clk_sig</w:t>
      </w:r>
      <w:proofErr w:type="spellEnd"/>
      <w:r w:rsidRPr="00AC2CC9">
        <w:rPr>
          <w:rFonts w:ascii="Courier New" w:eastAsia="宋体" w:hAnsi="Courier New" w:cs="Courier New"/>
          <w:b/>
          <w:bCs/>
          <w:sz w:val="20"/>
          <w:szCs w:val="20"/>
          <w:lang w:val="de-DE" w:eastAsia="zh-CN"/>
        </w:rPr>
        <w:t>,</w:t>
      </w:r>
    </w:p>
    <w:p w14:paraId="62E150C5" w14:textId="77777777" w:rsidR="00897BBE" w:rsidRPr="00AC2CC9" w:rsidRDefault="00897BBE" w:rsidP="00897BBE">
      <w:pPr>
        <w:shd w:val="clear" w:color="auto" w:fill="FFFFFF"/>
        <w:spacing w:after="0" w:line="240" w:lineRule="auto"/>
        <w:jc w:val="left"/>
        <w:rPr>
          <w:rFonts w:ascii="Courier New" w:eastAsia="宋体" w:hAnsi="Courier New" w:cs="Courier New"/>
          <w:sz w:val="20"/>
          <w:szCs w:val="20"/>
          <w:lang w:val="de-DE" w:eastAsia="zh-CN"/>
        </w:rPr>
      </w:pPr>
      <w:r w:rsidRPr="00AC2CC9">
        <w:rPr>
          <w:rFonts w:ascii="Courier New" w:eastAsia="宋体" w:hAnsi="Courier New" w:cs="Courier New"/>
          <w:sz w:val="20"/>
          <w:szCs w:val="20"/>
          <w:lang w:val="de-DE" w:eastAsia="zh-CN"/>
        </w:rPr>
        <w:t xml:space="preserve">    </w:t>
      </w:r>
    </w:p>
    <w:p w14:paraId="78E48BF3" w14:textId="77777777" w:rsidR="00897BBE" w:rsidRPr="00AC2CC9" w:rsidRDefault="00897BBE" w:rsidP="00897BB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val="de-DE" w:eastAsia="zh-CN"/>
        </w:rPr>
        <w:t xml:space="preserve">                </w:t>
      </w:r>
      <w:proofErr w:type="spellStart"/>
      <w:r w:rsidRPr="00AC2CC9">
        <w:rPr>
          <w:rFonts w:ascii="Courier New" w:eastAsia="宋体" w:hAnsi="Courier New" w:cs="Courier New"/>
          <w:sz w:val="20"/>
          <w:szCs w:val="20"/>
          <w:lang w:eastAsia="zh-CN"/>
        </w:rPr>
        <w:t>write_data</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=&gt;</w:t>
      </w: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tx</w:t>
      </w:r>
      <w:proofErr w:type="spellEnd"/>
      <w:proofErr w:type="gramEnd"/>
      <w:r w:rsidRPr="00AC2CC9">
        <w:rPr>
          <w:rFonts w:ascii="Courier New" w:eastAsia="宋体" w:hAnsi="Courier New" w:cs="Courier New"/>
          <w:b/>
          <w:bCs/>
          <w:sz w:val="20"/>
          <w:szCs w:val="20"/>
          <w:lang w:eastAsia="zh-CN"/>
        </w:rPr>
        <w:t>,</w:t>
      </w:r>
    </w:p>
    <w:p w14:paraId="72D9E92D" w14:textId="77777777" w:rsidR="00897BBE" w:rsidRPr="00AC2CC9" w:rsidRDefault="00897BBE" w:rsidP="00897BB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write_req</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=&gt;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write_req</w:t>
      </w:r>
      <w:proofErr w:type="spellEnd"/>
      <w:r w:rsidRPr="00AC2CC9">
        <w:rPr>
          <w:rFonts w:ascii="Courier New" w:eastAsia="宋体" w:hAnsi="Courier New" w:cs="Courier New"/>
          <w:b/>
          <w:bCs/>
          <w:sz w:val="20"/>
          <w:szCs w:val="20"/>
          <w:lang w:eastAsia="zh-CN"/>
        </w:rPr>
        <w:t>,</w:t>
      </w:r>
    </w:p>
    <w:p w14:paraId="2CD365F3" w14:textId="77777777" w:rsidR="00897BBE" w:rsidRPr="00AC2CC9" w:rsidRDefault="00897BBE" w:rsidP="00897BB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
    <w:p w14:paraId="44FAE5D5" w14:textId="77777777" w:rsidR="00897BBE" w:rsidRPr="00AC2CC9" w:rsidRDefault="00897BBE" w:rsidP="00897BB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read_data</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=&gt;</w:t>
      </w: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rx</w:t>
      </w:r>
      <w:proofErr w:type="spellEnd"/>
      <w:proofErr w:type="gramEnd"/>
      <w:r w:rsidRPr="00AC2CC9">
        <w:rPr>
          <w:rFonts w:ascii="Courier New" w:eastAsia="宋体" w:hAnsi="Courier New" w:cs="Courier New"/>
          <w:b/>
          <w:bCs/>
          <w:sz w:val="20"/>
          <w:szCs w:val="20"/>
          <w:lang w:eastAsia="zh-CN"/>
        </w:rPr>
        <w:t>,</w:t>
      </w:r>
    </w:p>
    <w:p w14:paraId="684FEBF3" w14:textId="77777777" w:rsidR="00897BBE" w:rsidRPr="00AC2CC9" w:rsidRDefault="00897BBE" w:rsidP="00897BB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new_</w:t>
      </w:r>
      <w:proofErr w:type="gramStart"/>
      <w:r w:rsidRPr="00AC2CC9">
        <w:rPr>
          <w:rFonts w:ascii="Courier New" w:eastAsia="宋体" w:hAnsi="Courier New" w:cs="Courier New"/>
          <w:sz w:val="20"/>
          <w:szCs w:val="20"/>
          <w:lang w:eastAsia="zh-CN"/>
        </w:rPr>
        <w:t>data</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b/>
          <w:bCs/>
          <w:sz w:val="20"/>
          <w:szCs w:val="20"/>
          <w:lang w:eastAsia="zh-CN"/>
        </w:rPr>
        <w:t>&gt;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new_data</w:t>
      </w:r>
      <w:proofErr w:type="spellEnd"/>
      <w:r w:rsidRPr="00AC2CC9">
        <w:rPr>
          <w:rFonts w:ascii="Courier New" w:eastAsia="宋体" w:hAnsi="Courier New" w:cs="Courier New"/>
          <w:b/>
          <w:bCs/>
          <w:sz w:val="20"/>
          <w:szCs w:val="20"/>
          <w:lang w:eastAsia="zh-CN"/>
        </w:rPr>
        <w:t>,</w:t>
      </w:r>
    </w:p>
    <w:p w14:paraId="5D1BC5BB" w14:textId="77777777" w:rsidR="00897BBE" w:rsidRPr="00AC2CC9" w:rsidRDefault="00897BBE" w:rsidP="00897BB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spi_clk</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=&gt;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spi_clk</w:t>
      </w:r>
      <w:proofErr w:type="spellEnd"/>
      <w:r w:rsidRPr="00AC2CC9">
        <w:rPr>
          <w:rFonts w:ascii="Courier New" w:eastAsia="宋体" w:hAnsi="Courier New" w:cs="Courier New"/>
          <w:b/>
          <w:bCs/>
          <w:sz w:val="20"/>
          <w:szCs w:val="20"/>
          <w:lang w:eastAsia="zh-CN"/>
        </w:rPr>
        <w:t>,</w:t>
      </w:r>
    </w:p>
    <w:p w14:paraId="0D7D8BD3" w14:textId="77777777" w:rsidR="00897BBE" w:rsidRPr="00AC2CC9" w:rsidRDefault="00897BBE" w:rsidP="00897BB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spi_</w:t>
      </w:r>
      <w:proofErr w:type="gramStart"/>
      <w:r w:rsidRPr="00AC2CC9">
        <w:rPr>
          <w:rFonts w:ascii="Courier New" w:eastAsia="宋体" w:hAnsi="Courier New" w:cs="Courier New"/>
          <w:sz w:val="20"/>
          <w:szCs w:val="20"/>
          <w:lang w:eastAsia="zh-CN"/>
        </w:rPr>
        <w:t>miso</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b/>
          <w:bCs/>
          <w:sz w:val="20"/>
          <w:szCs w:val="20"/>
          <w:lang w:eastAsia="zh-CN"/>
        </w:rPr>
        <w:t>&gt;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spi_miso</w:t>
      </w:r>
      <w:proofErr w:type="spellEnd"/>
      <w:r w:rsidRPr="00AC2CC9">
        <w:rPr>
          <w:rFonts w:ascii="Courier New" w:eastAsia="宋体" w:hAnsi="Courier New" w:cs="Courier New"/>
          <w:b/>
          <w:bCs/>
          <w:sz w:val="20"/>
          <w:szCs w:val="20"/>
          <w:lang w:eastAsia="zh-CN"/>
        </w:rPr>
        <w:t>,</w:t>
      </w:r>
    </w:p>
    <w:p w14:paraId="2469DEEB" w14:textId="77777777" w:rsidR="00897BBE" w:rsidRPr="00AC2CC9" w:rsidRDefault="00897BBE" w:rsidP="00897BB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spi_</w:t>
      </w:r>
      <w:proofErr w:type="gramStart"/>
      <w:r w:rsidRPr="00AC2CC9">
        <w:rPr>
          <w:rFonts w:ascii="Courier New" w:eastAsia="宋体" w:hAnsi="Courier New" w:cs="Courier New"/>
          <w:sz w:val="20"/>
          <w:szCs w:val="20"/>
          <w:lang w:eastAsia="zh-CN"/>
        </w:rPr>
        <w:t>mosi</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b/>
          <w:bCs/>
          <w:sz w:val="20"/>
          <w:szCs w:val="20"/>
          <w:lang w:eastAsia="zh-CN"/>
        </w:rPr>
        <w:t>&gt;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spi_mosi</w:t>
      </w:r>
      <w:proofErr w:type="spellEnd"/>
      <w:r w:rsidRPr="00AC2CC9">
        <w:rPr>
          <w:rFonts w:ascii="Courier New" w:eastAsia="宋体" w:hAnsi="Courier New" w:cs="Courier New"/>
          <w:b/>
          <w:bCs/>
          <w:sz w:val="20"/>
          <w:szCs w:val="20"/>
          <w:lang w:eastAsia="zh-CN"/>
        </w:rPr>
        <w:t>,</w:t>
      </w:r>
    </w:p>
    <w:p w14:paraId="0C9998DE" w14:textId="77777777" w:rsidR="00897BBE" w:rsidRPr="00AC2CC9" w:rsidRDefault="00897BBE" w:rsidP="00897BB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spi_cs</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=&gt;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spi_cs</w:t>
      </w:r>
      <w:proofErr w:type="spellEnd"/>
    </w:p>
    <w:p w14:paraId="7B8A38AA" w14:textId="77777777" w:rsidR="00897BBE" w:rsidRPr="00AC2CC9" w:rsidRDefault="00897BBE" w:rsidP="00897BBE">
      <w:pPr>
        <w:shd w:val="clear" w:color="auto" w:fill="FFFFFF"/>
        <w:spacing w:after="0" w:line="240" w:lineRule="auto"/>
        <w:jc w:val="left"/>
        <w:rPr>
          <w:rFonts w:ascii="Courier New" w:eastAsia="宋体" w:hAnsi="Courier New" w:cs="Courier New"/>
          <w:sz w:val="20"/>
          <w:szCs w:val="20"/>
          <w:lang w:eastAsia="zh-CN"/>
        </w:rPr>
      </w:pPr>
      <w:r w:rsidRPr="00AC2CC9">
        <w:rPr>
          <w:noProof/>
          <w:lang w:eastAsia="zh-CN"/>
        </w:rPr>
        <mc:AlternateContent>
          <mc:Choice Requires="wps">
            <w:drawing>
              <wp:anchor distT="0" distB="0" distL="114300" distR="114300" simplePos="0" relativeHeight="252123648" behindDoc="0" locked="0" layoutInCell="1" allowOverlap="1" wp14:anchorId="7E171D88" wp14:editId="57D4E357">
                <wp:simplePos x="0" y="0"/>
                <wp:positionH relativeFrom="page">
                  <wp:align>center</wp:align>
                </wp:positionH>
                <wp:positionV relativeFrom="paragraph">
                  <wp:posOffset>361315</wp:posOffset>
                </wp:positionV>
                <wp:extent cx="3333115" cy="450850"/>
                <wp:effectExtent l="0" t="0" r="635" b="6350"/>
                <wp:wrapTopAndBottom/>
                <wp:docPr id="97"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115"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9BF6A5" w14:textId="77777777" w:rsidR="00ED7499" w:rsidRPr="00ED4853" w:rsidRDefault="00ED7499" w:rsidP="00897BBE">
                            <w:pPr>
                              <w:pStyle w:val="a8"/>
                              <w:jc w:val="center"/>
                              <w:rPr>
                                <w:noProof/>
                                <w:sz w:val="24"/>
                                <w:szCs w:val="24"/>
                              </w:rPr>
                            </w:pPr>
                            <w:bookmarkStart w:id="65" w:name="_Toc400315457"/>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2</w:t>
                            </w:r>
                            <w:r>
                              <w:fldChar w:fldCharType="end"/>
                            </w:r>
                            <w:r>
                              <w:t xml:space="preserve"> SPI component</w:t>
                            </w:r>
                            <w:bookmarkEnd w:id="6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E171D88" id="Text Box 94" o:spid="_x0000_s1046" type="#_x0000_t202" style="position:absolute;margin-left:0;margin-top:28.45pt;width:262.45pt;height:35.5pt;z-index:25212364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" stroked="f">
                <v:textbox style="mso-fit-shape-to-text:t" inset="0,0,0,0">
                  <w:txbxContent>
                    <w:p w14:paraId="469BF6A5" w14:textId="77777777" w:rsidR="00ED7499" w:rsidRPr="00ED4853" w:rsidRDefault="00ED7499" w:rsidP="00897BBE">
                      <w:pPr>
                        <w:pStyle w:val="a8"/>
                        <w:jc w:val="center"/>
                        <w:rPr>
                          <w:noProof/>
                          <w:sz w:val="24"/>
                          <w:szCs w:val="24"/>
                        </w:rPr>
                      </w:pPr>
                      <w:bookmarkStart w:id="66" w:name="_Toc400315457"/>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2</w:t>
                      </w:r>
                      <w:r>
                        <w:fldChar w:fldCharType="end"/>
                      </w:r>
                      <w:r>
                        <w:t xml:space="preserve"> SPI component</w:t>
                      </w:r>
                      <w:bookmarkEnd w:id="66"/>
                    </w:p>
                  </w:txbxContent>
                </v:textbox>
                <w10:wrap type="topAndBottom" anchorx="page"/>
              </v:shape>
            </w:pict>
          </mc:Fallback>
        </mc:AlternateContent>
      </w: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w:t>
      </w:r>
    </w:p>
    <w:p w14:paraId="5A0CC7EB" w14:textId="74157906" w:rsidR="00897BBE" w:rsidRPr="00AC2CC9" w:rsidRDefault="00897BBE" w:rsidP="00305156">
      <w:pPr>
        <w:rPr>
          <w:rFonts w:eastAsia="宋体"/>
          <w:lang w:eastAsia="zh-CN"/>
        </w:rPr>
      </w:pPr>
    </w:p>
    <w:p w14:paraId="3AD6AB00" w14:textId="4928F7EA" w:rsidR="00764797" w:rsidRPr="00AC2CC9" w:rsidRDefault="00764797" w:rsidP="00305156">
      <w:pPr>
        <w:rPr>
          <w:rFonts w:eastAsiaTheme="minorEastAsia"/>
          <w:lang w:eastAsia="zh-CN"/>
        </w:rPr>
      </w:pPr>
      <w:r w:rsidRPr="00AC2CC9">
        <w:rPr>
          <w:rFonts w:eastAsiaTheme="minorEastAsia"/>
          <w:lang w:eastAsia="zh-CN"/>
        </w:rPr>
        <w:t xml:space="preserve">The OSCH </w:t>
      </w:r>
      <w:r w:rsidR="006C7090">
        <w:rPr>
          <w:rFonts w:eastAsiaTheme="minorEastAsia"/>
          <w:lang w:eastAsia="zh-CN"/>
        </w:rPr>
        <w:t xml:space="preserve">[12] </w:t>
      </w:r>
      <w:r w:rsidRPr="00AC2CC9">
        <w:rPr>
          <w:rFonts w:eastAsiaTheme="minorEastAsia"/>
          <w:lang w:eastAsia="zh-CN"/>
        </w:rPr>
        <w:t>component is the component f</w:t>
      </w:r>
      <w:r w:rsidR="008F71B0" w:rsidRPr="00AC2CC9">
        <w:rPr>
          <w:rFonts w:eastAsiaTheme="minorEastAsia"/>
          <w:lang w:eastAsia="zh-CN"/>
        </w:rPr>
        <w:t xml:space="preserve">or the system clock generation. </w:t>
      </w:r>
      <w:r w:rsidRPr="00AC2CC9">
        <w:rPr>
          <w:rFonts w:eastAsiaTheme="minorEastAsia"/>
          <w:lang w:eastAsia="zh-CN"/>
        </w:rPr>
        <w:t>The NOM_FREQ is the string for setti</w:t>
      </w:r>
      <w:r w:rsidR="008F71B0" w:rsidRPr="00AC2CC9">
        <w:rPr>
          <w:rFonts w:eastAsiaTheme="minorEastAsia"/>
          <w:lang w:eastAsia="zh-CN"/>
        </w:rPr>
        <w:t xml:space="preserve">ng of the frequency and here we set it at </w:t>
      </w:r>
      <w:proofErr w:type="gramStart"/>
      <w:r w:rsidR="00EA7A1D" w:rsidRPr="00AC2CC9">
        <w:rPr>
          <w:rFonts w:eastAsiaTheme="minorEastAsia"/>
          <w:lang w:eastAsia="zh-CN"/>
        </w:rPr>
        <w:t>38Mhz</w:t>
      </w:r>
      <w:proofErr w:type="gramEnd"/>
      <w:r w:rsidR="00EA7A1D" w:rsidRPr="00AC2CC9">
        <w:rPr>
          <w:rFonts w:eastAsiaTheme="minorEastAsia"/>
          <w:lang w:eastAsia="zh-CN"/>
        </w:rPr>
        <w:t>. T</w:t>
      </w:r>
      <w:r w:rsidRPr="00AC2CC9">
        <w:rPr>
          <w:rFonts w:eastAsiaTheme="minorEastAsia"/>
          <w:lang w:eastAsia="zh-CN"/>
        </w:rPr>
        <w:t xml:space="preserve">he OSC </w:t>
      </w:r>
      <w:r w:rsidR="00DD734F" w:rsidRPr="00AC2CC9">
        <w:rPr>
          <w:rFonts w:eastAsiaTheme="minorEastAsia"/>
          <w:lang w:eastAsia="zh-CN"/>
        </w:rPr>
        <w:t xml:space="preserve">works as the </w:t>
      </w:r>
      <w:proofErr w:type="gramStart"/>
      <w:r w:rsidRPr="00AC2CC9">
        <w:rPr>
          <w:rFonts w:eastAsiaTheme="minorEastAsia"/>
          <w:lang w:eastAsia="zh-CN"/>
        </w:rPr>
        <w:t xml:space="preserve">output </w:t>
      </w:r>
      <w:r w:rsidR="00DD734F" w:rsidRPr="00AC2CC9">
        <w:rPr>
          <w:rFonts w:eastAsiaTheme="minorEastAsia"/>
          <w:lang w:eastAsia="zh-CN"/>
        </w:rPr>
        <w:t xml:space="preserve"> and</w:t>
      </w:r>
      <w:proofErr w:type="gramEnd"/>
      <w:r w:rsidR="00DD734F" w:rsidRPr="00AC2CC9">
        <w:rPr>
          <w:rFonts w:eastAsiaTheme="minorEastAsia"/>
          <w:lang w:eastAsia="zh-CN"/>
        </w:rPr>
        <w:t xml:space="preserve"> </w:t>
      </w:r>
      <w:r w:rsidRPr="00AC2CC9">
        <w:rPr>
          <w:rFonts w:eastAsiaTheme="minorEastAsia"/>
          <w:lang w:eastAsia="zh-CN"/>
        </w:rPr>
        <w:t>give</w:t>
      </w:r>
      <w:r w:rsidR="00DD734F" w:rsidRPr="00AC2CC9">
        <w:rPr>
          <w:rFonts w:eastAsiaTheme="minorEastAsia"/>
          <w:lang w:eastAsia="zh-CN"/>
        </w:rPr>
        <w:t>s</w:t>
      </w:r>
      <w:r w:rsidRPr="00AC2CC9">
        <w:rPr>
          <w:rFonts w:eastAsiaTheme="minorEastAsia"/>
          <w:lang w:eastAsia="zh-CN"/>
        </w:rPr>
        <w:t xml:space="preserve"> the system global clock. </w:t>
      </w:r>
    </w:p>
    <w:p w14:paraId="2CEC253F" w14:textId="77777777" w:rsidR="00ED27C2" w:rsidRPr="00AC2CC9" w:rsidRDefault="00ED27C2" w:rsidP="00ED27C2">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sz w:val="20"/>
          <w:szCs w:val="20"/>
          <w:lang w:eastAsia="zh-CN"/>
        </w:rPr>
        <w:t>clock</w:t>
      </w:r>
      <w:proofErr w:type="gramEnd"/>
    </w:p>
    <w:p w14:paraId="7A5DB79A" w14:textId="77777777" w:rsidR="00ED27C2" w:rsidRPr="00AC2CC9" w:rsidRDefault="00ED27C2" w:rsidP="00ED27C2">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OSC0</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OSCH</w:t>
      </w:r>
    </w:p>
    <w:p w14:paraId="7859875A" w14:textId="56B2C71D" w:rsidR="00ED27C2" w:rsidRPr="00AC2CC9" w:rsidRDefault="00ED27C2" w:rsidP="00ED27C2">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Generic</w:t>
      </w: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Map</w:t>
      </w: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NOM_</w:t>
      </w:r>
      <w:proofErr w:type="gramStart"/>
      <w:r w:rsidRPr="00AC2CC9">
        <w:rPr>
          <w:rFonts w:ascii="Courier New" w:eastAsia="宋体" w:hAnsi="Courier New" w:cs="Courier New"/>
          <w:sz w:val="20"/>
          <w:szCs w:val="20"/>
          <w:lang w:eastAsia="zh-CN"/>
        </w:rPr>
        <w:t xml:space="preserve">FREQ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b/>
          <w:bCs/>
          <w:sz w:val="20"/>
          <w:szCs w:val="20"/>
          <w:lang w:eastAsia="zh-CN"/>
        </w:rPr>
        <w:t>&gt;</w:t>
      </w:r>
      <w:r w:rsidRPr="00AC2CC9">
        <w:rPr>
          <w:rFonts w:ascii="Courier New" w:eastAsia="宋体" w:hAnsi="Courier New" w:cs="Courier New"/>
          <w:sz w:val="20"/>
          <w:szCs w:val="20"/>
          <w:lang w:eastAsia="zh-CN"/>
        </w:rPr>
        <w:t xml:space="preserve"> "66.50"</w:t>
      </w:r>
      <w:r w:rsidRPr="00AC2CC9">
        <w:rPr>
          <w:rFonts w:ascii="Courier New" w:eastAsia="宋体" w:hAnsi="Courier New" w:cs="Courier New"/>
          <w:b/>
          <w:bCs/>
          <w:sz w:val="20"/>
          <w:szCs w:val="20"/>
          <w:lang w:eastAsia="zh-CN"/>
        </w:rPr>
        <w:t>)</w:t>
      </w:r>
    </w:p>
    <w:p w14:paraId="1DAA8401" w14:textId="2167EDCD" w:rsidR="00ED27C2" w:rsidRPr="00AC2CC9" w:rsidRDefault="00ED27C2" w:rsidP="00ED27C2">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Port</w:t>
      </w: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Map</w:t>
      </w: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STDBY </w:t>
      </w:r>
      <w:r w:rsidRPr="00AC2CC9">
        <w:rPr>
          <w:rFonts w:ascii="Courier New" w:eastAsia="宋体" w:hAnsi="Courier New" w:cs="Courier New"/>
          <w:b/>
          <w:bCs/>
          <w:sz w:val="20"/>
          <w:szCs w:val="20"/>
          <w:lang w:eastAsia="zh-CN"/>
        </w:rPr>
        <w:t>=&gt;</w:t>
      </w:r>
      <w:r w:rsidRPr="00AC2CC9">
        <w:rPr>
          <w:rFonts w:ascii="Courier New" w:eastAsia="宋体" w:hAnsi="Courier New" w:cs="Courier New"/>
          <w:sz w:val="20"/>
          <w:szCs w:val="20"/>
          <w:lang w:eastAsia="zh-CN"/>
        </w:rPr>
        <w:t xml:space="preserve"> '0'</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OSC </w:t>
      </w:r>
      <w:r w:rsidRPr="00AC2CC9">
        <w:rPr>
          <w:rFonts w:ascii="Courier New" w:eastAsia="宋体" w:hAnsi="Courier New" w:cs="Courier New"/>
          <w:b/>
          <w:bCs/>
          <w:sz w:val="20"/>
          <w:szCs w:val="20"/>
          <w:lang w:eastAsia="zh-CN"/>
        </w:rPr>
        <w:t>=&gt;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clk_sig</w:t>
      </w:r>
      <w:proofErr w:type="spellEnd"/>
      <w:proofErr w:type="gramStart"/>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SEDSTDBY</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=&gt;</w:t>
      </w: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open);</w:t>
      </w:r>
      <w:r w:rsidRPr="00AC2CC9">
        <w:rPr>
          <w:rFonts w:ascii="Courier New" w:eastAsia="宋体" w:hAnsi="Courier New" w:cs="Courier New"/>
          <w:sz w:val="20"/>
          <w:szCs w:val="20"/>
          <w:lang w:eastAsia="zh-CN"/>
        </w:rPr>
        <w:t xml:space="preserve">   </w:t>
      </w:r>
    </w:p>
    <w:p w14:paraId="58B6DBFD" w14:textId="2B1A98BB" w:rsidR="008F71B0" w:rsidRPr="00AC2CC9" w:rsidRDefault="00ED27C2" w:rsidP="00305156">
      <w:pPr>
        <w:rPr>
          <w:rFonts w:eastAsiaTheme="minorEastAsia"/>
          <w:lang w:eastAsia="zh-CN"/>
        </w:rPr>
      </w:pPr>
      <w:r w:rsidRPr="00AC2CC9">
        <w:rPr>
          <w:noProof/>
          <w:lang w:eastAsia="zh-CN"/>
        </w:rPr>
        <mc:AlternateContent>
          <mc:Choice Requires="wps">
            <w:drawing>
              <wp:anchor distT="0" distB="0" distL="114300" distR="114300" simplePos="0" relativeHeight="251849216" behindDoc="0" locked="0" layoutInCell="1" allowOverlap="1" wp14:anchorId="146A5C90" wp14:editId="5A448855">
                <wp:simplePos x="0" y="0"/>
                <wp:positionH relativeFrom="page">
                  <wp:align>center</wp:align>
                </wp:positionH>
                <wp:positionV relativeFrom="paragraph">
                  <wp:posOffset>353060</wp:posOffset>
                </wp:positionV>
                <wp:extent cx="3009265" cy="450850"/>
                <wp:effectExtent l="0" t="0" r="635" b="6350"/>
                <wp:wrapTopAndBottom/>
                <wp:docPr id="96"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265"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14BB69" w14:textId="77777777" w:rsidR="00ED7499" w:rsidRPr="00415E6B" w:rsidRDefault="00ED7499" w:rsidP="00050621">
                            <w:pPr>
                              <w:pStyle w:val="a8"/>
                              <w:jc w:val="center"/>
                              <w:rPr>
                                <w:noProof/>
                                <w:sz w:val="24"/>
                                <w:szCs w:val="24"/>
                              </w:rPr>
                            </w:pPr>
                            <w:bookmarkStart w:id="67" w:name="_Toc400315458"/>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3</w:t>
                            </w:r>
                            <w:r>
                              <w:fldChar w:fldCharType="end"/>
                            </w:r>
                            <w:r>
                              <w:t xml:space="preserve"> OSCH component</w:t>
                            </w:r>
                            <w:bookmarkEnd w:id="6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46A5C90" id="Text Box 95" o:spid="_x0000_s1047" type="#_x0000_t202" style="position:absolute;left:0;text-align:left;margin-left:0;margin-top:27.8pt;width:236.95pt;height:35.5pt;z-index:2518492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" stroked="f">
                <v:textbox style="mso-fit-shape-to-text:t" inset="0,0,0,0">
                  <w:txbxContent>
                    <w:p w14:paraId="5F14BB69" w14:textId="77777777" w:rsidR="00ED7499" w:rsidRPr="00415E6B" w:rsidRDefault="00ED7499" w:rsidP="00050621">
                      <w:pPr>
                        <w:pStyle w:val="a8"/>
                        <w:jc w:val="center"/>
                        <w:rPr>
                          <w:noProof/>
                          <w:sz w:val="24"/>
                          <w:szCs w:val="24"/>
                        </w:rPr>
                      </w:pPr>
                      <w:bookmarkStart w:id="68" w:name="_Toc400315458"/>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3</w:t>
                      </w:r>
                      <w:r>
                        <w:fldChar w:fldCharType="end"/>
                      </w:r>
                      <w:r>
                        <w:t xml:space="preserve"> OSCH component</w:t>
                      </w:r>
                      <w:bookmarkEnd w:id="68"/>
                    </w:p>
                  </w:txbxContent>
                </v:textbox>
                <w10:wrap type="topAndBottom" anchorx="page"/>
              </v:shape>
            </w:pict>
          </mc:Fallback>
        </mc:AlternateContent>
      </w:r>
    </w:p>
    <w:p w14:paraId="586AE0A3" w14:textId="5422A092" w:rsidR="00BB030A" w:rsidRPr="00AC2CC9" w:rsidRDefault="00357832" w:rsidP="005C38B5">
      <w:pPr>
        <w:pStyle w:val="2"/>
        <w:rPr>
          <w:lang w:eastAsia="zh-CN"/>
        </w:rPr>
      </w:pPr>
      <w:bookmarkStart w:id="69" w:name="_Toc403603036"/>
      <w:r w:rsidRPr="00AC2CC9">
        <w:rPr>
          <w:lang w:eastAsia="zh-CN"/>
        </w:rPr>
        <w:lastRenderedPageBreak/>
        <w:t xml:space="preserve">Sorting and </w:t>
      </w:r>
      <w:r w:rsidR="00806FF4" w:rsidRPr="00AC2CC9">
        <w:rPr>
          <w:lang w:eastAsia="zh-CN"/>
        </w:rPr>
        <w:t>m</w:t>
      </w:r>
      <w:r w:rsidR="00296288" w:rsidRPr="00AC2CC9">
        <w:rPr>
          <w:rFonts w:hint="eastAsia"/>
          <w:lang w:eastAsia="zh-CN"/>
        </w:rPr>
        <w:t>edian filter</w:t>
      </w:r>
      <w:bookmarkEnd w:id="69"/>
    </w:p>
    <w:p w14:paraId="7140C8F0" w14:textId="40DF601D" w:rsidR="007C47D4" w:rsidRPr="00AC2CC9" w:rsidRDefault="00801DA4" w:rsidP="00305156">
      <w:pPr>
        <w:rPr>
          <w:rFonts w:eastAsiaTheme="minorEastAsia"/>
          <w:lang w:eastAsia="zh-CN"/>
        </w:rPr>
      </w:pPr>
      <w:r w:rsidRPr="00AC2CC9">
        <w:rPr>
          <w:rFonts w:eastAsiaTheme="minorEastAsia"/>
          <w:lang w:eastAsia="zh-CN"/>
        </w:rPr>
        <w:t xml:space="preserve">The median filter hardware hierarchy </w:t>
      </w:r>
      <w:r w:rsidR="00A37BB8" w:rsidRPr="00AC2CC9">
        <w:rPr>
          <w:rFonts w:eastAsiaTheme="minorEastAsia"/>
          <w:lang w:eastAsia="zh-CN"/>
        </w:rPr>
        <w:t xml:space="preserve">has </w:t>
      </w:r>
      <w:r w:rsidRPr="00AC2CC9">
        <w:rPr>
          <w:rFonts w:eastAsiaTheme="minorEastAsia"/>
          <w:lang w:eastAsia="zh-CN"/>
        </w:rPr>
        <w:t xml:space="preserve">four components. </w:t>
      </w:r>
      <w:r w:rsidR="00296288" w:rsidRPr="00AC2CC9">
        <w:rPr>
          <w:rFonts w:eastAsiaTheme="minorEastAsia"/>
          <w:lang w:eastAsia="zh-CN"/>
        </w:rPr>
        <w:t xml:space="preserve">The first three are the common </w:t>
      </w:r>
      <w:r w:rsidR="00E47B9C" w:rsidRPr="00AC2CC9">
        <w:rPr>
          <w:rFonts w:eastAsiaTheme="minorEastAsia"/>
          <w:lang w:eastAsia="zh-CN"/>
        </w:rPr>
        <w:t xml:space="preserve">reused </w:t>
      </w:r>
      <w:r w:rsidR="00296288" w:rsidRPr="00AC2CC9">
        <w:rPr>
          <w:rFonts w:eastAsiaTheme="minorEastAsia"/>
          <w:lang w:eastAsia="zh-CN"/>
        </w:rPr>
        <w:t xml:space="preserve">components for the </w:t>
      </w:r>
      <w:r w:rsidR="00A37BB8" w:rsidRPr="00AC2CC9">
        <w:rPr>
          <w:rFonts w:eastAsiaTheme="minorEastAsia"/>
          <w:lang w:eastAsia="zh-CN"/>
        </w:rPr>
        <w:t xml:space="preserve">reset, </w:t>
      </w:r>
      <w:r w:rsidR="00296288" w:rsidRPr="00AC2CC9">
        <w:rPr>
          <w:rFonts w:eastAsiaTheme="minorEastAsia"/>
          <w:lang w:eastAsia="zh-CN"/>
        </w:rPr>
        <w:t xml:space="preserve">interface and clock </w:t>
      </w:r>
      <w:r w:rsidR="00A45A51" w:rsidRPr="00AC2CC9">
        <w:rPr>
          <w:rFonts w:eastAsiaTheme="minorEastAsia"/>
          <w:lang w:eastAsia="zh-CN"/>
        </w:rPr>
        <w:t xml:space="preserve">generation. However, </w:t>
      </w:r>
      <w:r w:rsidR="00DF46C7" w:rsidRPr="00AC2CC9">
        <w:rPr>
          <w:rFonts w:eastAsiaTheme="minorEastAsia"/>
          <w:lang w:eastAsia="zh-CN"/>
        </w:rPr>
        <w:t>the last one is</w:t>
      </w:r>
      <w:r w:rsidR="00296288" w:rsidRPr="00AC2CC9">
        <w:rPr>
          <w:rFonts w:eastAsiaTheme="minorEastAsia"/>
          <w:lang w:eastAsia="zh-CN"/>
        </w:rPr>
        <w:t xml:space="preserve"> the algorithm </w:t>
      </w:r>
      <w:r w:rsidR="00DF46C7" w:rsidRPr="00AC2CC9">
        <w:rPr>
          <w:rFonts w:eastAsiaTheme="minorEastAsia"/>
          <w:lang w:eastAsia="zh-CN"/>
        </w:rPr>
        <w:t xml:space="preserve">part </w:t>
      </w:r>
      <w:r w:rsidR="00A45A51" w:rsidRPr="00AC2CC9">
        <w:rPr>
          <w:rFonts w:eastAsiaTheme="minorEastAsia"/>
          <w:lang w:eastAsia="zh-CN"/>
        </w:rPr>
        <w:t xml:space="preserve">and also it is </w:t>
      </w:r>
      <w:r w:rsidR="00DF46C7" w:rsidRPr="00AC2CC9">
        <w:rPr>
          <w:rFonts w:eastAsiaTheme="minorEastAsia"/>
          <w:lang w:eastAsia="zh-CN"/>
        </w:rPr>
        <w:t xml:space="preserve">the most </w:t>
      </w:r>
      <w:r w:rsidR="007C47D4" w:rsidRPr="00AC2CC9">
        <w:rPr>
          <w:rFonts w:eastAsiaTheme="minorEastAsia"/>
          <w:lang w:eastAsia="zh-CN"/>
        </w:rPr>
        <w:t>important</w:t>
      </w:r>
      <w:r w:rsidR="00806FF4" w:rsidRPr="00AC2CC9">
        <w:rPr>
          <w:rFonts w:eastAsiaTheme="minorEastAsia"/>
          <w:lang w:eastAsia="zh-CN"/>
        </w:rPr>
        <w:t xml:space="preserve"> </w:t>
      </w:r>
      <w:r w:rsidR="00A45A51" w:rsidRPr="00AC2CC9">
        <w:rPr>
          <w:rFonts w:eastAsiaTheme="minorEastAsia"/>
          <w:lang w:eastAsia="zh-CN"/>
        </w:rPr>
        <w:t>part.</w:t>
      </w:r>
    </w:p>
    <w:p w14:paraId="58D79127" w14:textId="77777777" w:rsidR="009635FF" w:rsidRPr="00AC2CC9" w:rsidRDefault="009635FF" w:rsidP="009635FF">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entity</w:t>
      </w:r>
      <w:proofErr w:type="gramEnd"/>
      <w:r w:rsidRPr="00AC2CC9">
        <w:rPr>
          <w:rFonts w:ascii="Courier New" w:eastAsia="宋体" w:hAnsi="Courier New" w:cs="Courier New"/>
          <w:sz w:val="20"/>
          <w:szCs w:val="20"/>
          <w:lang w:eastAsia="zh-CN"/>
        </w:rPr>
        <w:t xml:space="preserve"> main </w:t>
      </w:r>
      <w:r w:rsidRPr="00AC2CC9">
        <w:rPr>
          <w:rFonts w:ascii="Courier New" w:eastAsia="宋体" w:hAnsi="Courier New" w:cs="Courier New"/>
          <w:b/>
          <w:bCs/>
          <w:sz w:val="20"/>
          <w:szCs w:val="20"/>
          <w:lang w:eastAsia="zh-CN"/>
        </w:rPr>
        <w:t>is</w:t>
      </w:r>
      <w:r w:rsidRPr="00AC2CC9">
        <w:rPr>
          <w:rFonts w:ascii="Courier New" w:eastAsia="宋体" w:hAnsi="Courier New" w:cs="Courier New"/>
          <w:sz w:val="20"/>
          <w:szCs w:val="20"/>
          <w:lang w:eastAsia="zh-CN"/>
        </w:rPr>
        <w:t xml:space="preserve"> </w:t>
      </w:r>
    </w:p>
    <w:p w14:paraId="60E87B7A" w14:textId="77777777" w:rsidR="009635FF" w:rsidRPr="00AC2CC9" w:rsidRDefault="009635FF" w:rsidP="009635FF">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w:t>
      </w:r>
    </w:p>
    <w:p w14:paraId="51D5F041" w14:textId="77777777" w:rsidR="009635FF" w:rsidRPr="00AC2CC9" w:rsidRDefault="009635FF" w:rsidP="009635FF">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architecture</w:t>
      </w:r>
      <w:proofErr w:type="gramEnd"/>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rtl</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of</w:t>
      </w:r>
      <w:r w:rsidRPr="00AC2CC9">
        <w:rPr>
          <w:rFonts w:ascii="Courier New" w:eastAsia="宋体" w:hAnsi="Courier New" w:cs="Courier New"/>
          <w:sz w:val="20"/>
          <w:szCs w:val="20"/>
          <w:lang w:eastAsia="zh-CN"/>
        </w:rPr>
        <w:t xml:space="preserve"> main </w:t>
      </w:r>
      <w:r w:rsidRPr="00AC2CC9">
        <w:rPr>
          <w:rFonts w:ascii="Courier New" w:eastAsia="宋体" w:hAnsi="Courier New" w:cs="Courier New"/>
          <w:b/>
          <w:bCs/>
          <w:sz w:val="20"/>
          <w:szCs w:val="20"/>
          <w:lang w:eastAsia="zh-CN"/>
        </w:rPr>
        <w:t>is</w:t>
      </w:r>
      <w:r w:rsidRPr="00AC2CC9">
        <w:rPr>
          <w:rFonts w:ascii="Courier New" w:eastAsia="宋体" w:hAnsi="Courier New" w:cs="Courier New"/>
          <w:sz w:val="20"/>
          <w:szCs w:val="20"/>
          <w:lang w:eastAsia="zh-CN"/>
        </w:rPr>
        <w:t xml:space="preserve"> </w:t>
      </w:r>
    </w:p>
    <w:p w14:paraId="176ECDE6" w14:textId="77777777" w:rsidR="009635FF" w:rsidRPr="00AC2CC9" w:rsidRDefault="009635FF" w:rsidP="009635FF">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w:t>
      </w:r>
    </w:p>
    <w:p w14:paraId="10DDB3B2" w14:textId="77777777" w:rsidR="009635FF" w:rsidRPr="00AC2CC9" w:rsidRDefault="009635FF" w:rsidP="009635FF">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component</w:t>
      </w:r>
      <w:proofErr w:type="gramEnd"/>
      <w:r w:rsidRPr="00AC2CC9">
        <w:rPr>
          <w:rFonts w:ascii="Courier New" w:eastAsia="宋体" w:hAnsi="Courier New" w:cs="Courier New"/>
          <w:sz w:val="20"/>
          <w:szCs w:val="20"/>
          <w:lang w:eastAsia="zh-CN"/>
        </w:rPr>
        <w:t xml:space="preserve"> spi2 </w:t>
      </w:r>
    </w:p>
    <w:p w14:paraId="24435D8D" w14:textId="77777777" w:rsidR="009635FF" w:rsidRPr="00AC2CC9" w:rsidRDefault="009635FF" w:rsidP="009635FF">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
    <w:p w14:paraId="4768B24E" w14:textId="77777777" w:rsidR="009635FF" w:rsidRPr="00AC2CC9" w:rsidRDefault="009635FF" w:rsidP="009635FF">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end</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component;</w:t>
      </w:r>
      <w:r w:rsidRPr="00AC2CC9">
        <w:rPr>
          <w:rFonts w:ascii="Courier New" w:eastAsia="宋体" w:hAnsi="Courier New" w:cs="Courier New"/>
          <w:sz w:val="20"/>
          <w:szCs w:val="20"/>
          <w:lang w:eastAsia="zh-CN"/>
        </w:rPr>
        <w:t xml:space="preserve">  </w:t>
      </w:r>
    </w:p>
    <w:p w14:paraId="168D2A23" w14:textId="77777777" w:rsidR="009635FF" w:rsidRPr="00AC2CC9" w:rsidRDefault="009635FF" w:rsidP="009635FF">
      <w:pPr>
        <w:shd w:val="clear" w:color="auto" w:fill="FFFFFF"/>
        <w:spacing w:after="0" w:line="240" w:lineRule="auto"/>
        <w:jc w:val="left"/>
        <w:rPr>
          <w:rFonts w:ascii="Courier New" w:eastAsia="宋体" w:hAnsi="Courier New" w:cs="Courier New"/>
          <w:sz w:val="20"/>
          <w:szCs w:val="20"/>
          <w:lang w:eastAsia="zh-CN"/>
        </w:rPr>
      </w:pPr>
    </w:p>
    <w:p w14:paraId="40964559" w14:textId="77777777" w:rsidR="009635FF" w:rsidRPr="00AC2CC9" w:rsidRDefault="009635FF" w:rsidP="009635FF">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component</w:t>
      </w:r>
      <w:proofErr w:type="gramEnd"/>
      <w:r w:rsidRPr="00AC2CC9">
        <w:rPr>
          <w:rFonts w:ascii="Courier New" w:eastAsia="宋体" w:hAnsi="Courier New" w:cs="Courier New"/>
          <w:sz w:val="20"/>
          <w:szCs w:val="20"/>
          <w:lang w:eastAsia="zh-CN"/>
        </w:rPr>
        <w:t xml:space="preserve"> reset </w:t>
      </w:r>
      <w:r w:rsidRPr="00AC2CC9">
        <w:rPr>
          <w:rFonts w:ascii="Courier New" w:eastAsia="宋体" w:hAnsi="Courier New" w:cs="Courier New"/>
          <w:b/>
          <w:bCs/>
          <w:sz w:val="20"/>
          <w:szCs w:val="20"/>
          <w:lang w:eastAsia="zh-CN"/>
        </w:rPr>
        <w:t>is</w:t>
      </w:r>
      <w:r w:rsidRPr="00AC2CC9">
        <w:rPr>
          <w:rFonts w:ascii="Courier New" w:eastAsia="宋体" w:hAnsi="Courier New" w:cs="Courier New"/>
          <w:sz w:val="20"/>
          <w:szCs w:val="20"/>
          <w:lang w:eastAsia="zh-CN"/>
        </w:rPr>
        <w:t xml:space="preserve"> </w:t>
      </w:r>
    </w:p>
    <w:p w14:paraId="5FEF4FDB" w14:textId="77777777" w:rsidR="009635FF" w:rsidRPr="00AC2CC9" w:rsidRDefault="009635FF" w:rsidP="009635FF">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w:t>
      </w:r>
    </w:p>
    <w:p w14:paraId="7AD76D4E" w14:textId="77777777" w:rsidR="009635FF" w:rsidRPr="00AC2CC9" w:rsidRDefault="009635FF" w:rsidP="009635FF">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end</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component;</w:t>
      </w:r>
    </w:p>
    <w:p w14:paraId="358946FE" w14:textId="77777777" w:rsidR="009635FF" w:rsidRPr="00AC2CC9" w:rsidRDefault="009635FF" w:rsidP="009635FF">
      <w:pPr>
        <w:shd w:val="clear" w:color="auto" w:fill="FFFFFF"/>
        <w:spacing w:after="0" w:line="240" w:lineRule="auto"/>
        <w:jc w:val="left"/>
        <w:rPr>
          <w:rFonts w:ascii="Courier New" w:eastAsia="宋体" w:hAnsi="Courier New" w:cs="Courier New"/>
          <w:sz w:val="20"/>
          <w:szCs w:val="20"/>
          <w:lang w:eastAsia="zh-CN"/>
        </w:rPr>
      </w:pPr>
    </w:p>
    <w:p w14:paraId="6E754946" w14:textId="77777777" w:rsidR="009635FF" w:rsidRPr="00AC2CC9" w:rsidRDefault="009635FF" w:rsidP="009635FF">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component</w:t>
      </w:r>
      <w:proofErr w:type="gramEnd"/>
      <w:r w:rsidRPr="00AC2CC9">
        <w:rPr>
          <w:rFonts w:ascii="Courier New" w:eastAsia="宋体" w:hAnsi="Courier New" w:cs="Courier New"/>
          <w:sz w:val="20"/>
          <w:szCs w:val="20"/>
          <w:lang w:eastAsia="zh-CN"/>
        </w:rPr>
        <w:t xml:space="preserve"> OSCH</w:t>
      </w:r>
    </w:p>
    <w:p w14:paraId="2488FBD1" w14:textId="77777777" w:rsidR="009635FF" w:rsidRPr="00AC2CC9" w:rsidRDefault="009635FF" w:rsidP="009635FF">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w:t>
      </w:r>
    </w:p>
    <w:p w14:paraId="36313E4B" w14:textId="77777777" w:rsidR="009635FF" w:rsidRPr="00AC2CC9" w:rsidRDefault="009635FF" w:rsidP="009635FF">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end</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component;</w:t>
      </w:r>
    </w:p>
    <w:p w14:paraId="1A2F9405" w14:textId="77777777" w:rsidR="009635FF" w:rsidRPr="00AC2CC9" w:rsidRDefault="009635FF" w:rsidP="009635FF">
      <w:pPr>
        <w:shd w:val="clear" w:color="auto" w:fill="FFFFFF"/>
        <w:spacing w:after="0" w:line="240" w:lineRule="auto"/>
        <w:jc w:val="left"/>
        <w:rPr>
          <w:rFonts w:ascii="Courier New" w:eastAsia="宋体" w:hAnsi="Courier New" w:cs="Courier New"/>
          <w:sz w:val="20"/>
          <w:szCs w:val="20"/>
          <w:lang w:eastAsia="zh-CN"/>
        </w:rPr>
      </w:pPr>
    </w:p>
    <w:p w14:paraId="2E4E5650" w14:textId="77777777" w:rsidR="009635FF" w:rsidRPr="00AC2CC9" w:rsidRDefault="009635FF" w:rsidP="009635FF">
      <w:pPr>
        <w:shd w:val="clear" w:color="auto" w:fill="FFFFFF"/>
        <w:spacing w:after="0" w:line="240" w:lineRule="auto"/>
        <w:jc w:val="left"/>
        <w:rPr>
          <w:rFonts w:ascii="Courier New" w:eastAsia="宋体" w:hAnsi="Courier New" w:cs="Courier New"/>
          <w:sz w:val="20"/>
          <w:szCs w:val="20"/>
          <w:lang w:eastAsia="zh-CN"/>
        </w:rPr>
      </w:pPr>
    </w:p>
    <w:p w14:paraId="0E521461" w14:textId="77777777" w:rsidR="009635FF" w:rsidRPr="00AC2CC9" w:rsidRDefault="009635FF" w:rsidP="009635FF">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component</w:t>
      </w:r>
      <w:proofErr w:type="gramEnd"/>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sort_filter</w:t>
      </w:r>
      <w:proofErr w:type="spellEnd"/>
      <w:r w:rsidRPr="00AC2CC9">
        <w:rPr>
          <w:rFonts w:ascii="Courier New" w:eastAsia="宋体" w:hAnsi="Courier New" w:cs="Courier New"/>
          <w:sz w:val="20"/>
          <w:szCs w:val="20"/>
          <w:lang w:eastAsia="zh-CN"/>
        </w:rPr>
        <w:t xml:space="preserve"> </w:t>
      </w:r>
    </w:p>
    <w:p w14:paraId="7DE4947E" w14:textId="77777777" w:rsidR="009635FF" w:rsidRPr="00AC2CC9" w:rsidRDefault="009635FF" w:rsidP="009635FF">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w:t>
      </w:r>
    </w:p>
    <w:p w14:paraId="45219C03" w14:textId="77777777" w:rsidR="009635FF" w:rsidRPr="00AC2CC9" w:rsidRDefault="009635FF" w:rsidP="009635FF">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end</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component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sort_filter</w:t>
      </w:r>
      <w:proofErr w:type="spellEnd"/>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w:t>
      </w:r>
    </w:p>
    <w:p w14:paraId="356AEAD8" w14:textId="77777777" w:rsidR="009635FF" w:rsidRPr="00AC2CC9" w:rsidRDefault="009635FF" w:rsidP="009635FF">
      <w:pPr>
        <w:shd w:val="clear" w:color="auto" w:fill="FFFFFF"/>
        <w:spacing w:after="0" w:line="240" w:lineRule="auto"/>
        <w:jc w:val="left"/>
        <w:rPr>
          <w:rFonts w:ascii="Courier New" w:eastAsia="宋体" w:hAnsi="Courier New" w:cs="Courier New"/>
          <w:sz w:val="20"/>
          <w:szCs w:val="20"/>
          <w:lang w:eastAsia="zh-CN"/>
        </w:rPr>
      </w:pPr>
    </w:p>
    <w:p w14:paraId="308C297E" w14:textId="1F3B9DF6" w:rsidR="009635FF" w:rsidRPr="00AC2CC9" w:rsidRDefault="009635FF" w:rsidP="004651C7">
      <w:pPr>
        <w:shd w:val="clear" w:color="auto" w:fill="FFFFFF"/>
        <w:spacing w:after="0" w:line="240" w:lineRule="auto"/>
        <w:jc w:val="left"/>
        <w:rPr>
          <w:rFonts w:ascii="Courier New" w:eastAsia="宋体" w:hAnsi="Courier New" w:cs="Courier New"/>
          <w:sz w:val="20"/>
          <w:szCs w:val="20"/>
          <w:lang w:eastAsia="zh-CN"/>
        </w:rPr>
      </w:pPr>
      <w:r w:rsidRPr="00AC2CC9">
        <w:rPr>
          <w:noProof/>
          <w:lang w:eastAsia="zh-CN"/>
        </w:rPr>
        <mc:AlternateContent>
          <mc:Choice Requires="wps">
            <w:drawing>
              <wp:anchor distT="0" distB="0" distL="114300" distR="114300" simplePos="0" relativeHeight="251854336" behindDoc="0" locked="0" layoutInCell="1" allowOverlap="1" wp14:anchorId="09624BAF" wp14:editId="765F4840">
                <wp:simplePos x="0" y="0"/>
                <wp:positionH relativeFrom="margin">
                  <wp:align>center</wp:align>
                </wp:positionH>
                <wp:positionV relativeFrom="paragraph">
                  <wp:posOffset>292100</wp:posOffset>
                </wp:positionV>
                <wp:extent cx="2409190" cy="450850"/>
                <wp:effectExtent l="0" t="0" r="0" b="6350"/>
                <wp:wrapTopAndBottom/>
                <wp:docPr id="95"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190"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4743D8" w14:textId="77777777" w:rsidR="00ED7499" w:rsidRPr="00BD6A54" w:rsidRDefault="00ED7499" w:rsidP="00E55D94">
                            <w:pPr>
                              <w:pStyle w:val="a8"/>
                              <w:jc w:val="right"/>
                              <w:rPr>
                                <w:noProof/>
                                <w:sz w:val="24"/>
                                <w:szCs w:val="24"/>
                              </w:rPr>
                            </w:pPr>
                            <w:bookmarkStart w:id="70" w:name="_Toc400315459"/>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4</w:t>
                            </w:r>
                            <w:r>
                              <w:fldChar w:fldCharType="end"/>
                            </w:r>
                            <w:r>
                              <w:t xml:space="preserve"> sorting filter main hierarchy</w:t>
                            </w:r>
                            <w:bookmarkEnd w:id="7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624BAF" id="Text Box 96" o:spid="_x0000_s1048" type="#_x0000_t202" style="position:absolute;margin-left:0;margin-top:23pt;width:189.7pt;height:35.5pt;z-index:251854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" stroked="f">
                <v:textbox style="mso-fit-shape-to-text:t" inset="0,0,0,0">
                  <w:txbxContent>
                    <w:p w14:paraId="304743D8" w14:textId="77777777" w:rsidR="00ED7499" w:rsidRPr="00BD6A54" w:rsidRDefault="00ED7499" w:rsidP="00E55D94">
                      <w:pPr>
                        <w:pStyle w:val="a8"/>
                        <w:jc w:val="right"/>
                        <w:rPr>
                          <w:noProof/>
                          <w:sz w:val="24"/>
                          <w:szCs w:val="24"/>
                        </w:rPr>
                      </w:pPr>
                      <w:bookmarkStart w:id="71" w:name="_Toc400315459"/>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4</w:t>
                      </w:r>
                      <w:r>
                        <w:fldChar w:fldCharType="end"/>
                      </w:r>
                      <w:r>
                        <w:t xml:space="preserve"> sorting filter main hierarchy</w:t>
                      </w:r>
                      <w:bookmarkEnd w:id="71"/>
                    </w:p>
                  </w:txbxContent>
                </v:textbox>
                <w10:wrap type="topAndBottom" anchorx="margin"/>
              </v:shape>
            </w:pict>
          </mc:Fallback>
        </mc:AlternateContent>
      </w:r>
      <w:proofErr w:type="gramStart"/>
      <w:r w:rsidRPr="00AC2CC9">
        <w:rPr>
          <w:rFonts w:ascii="Courier New" w:eastAsia="宋体" w:hAnsi="Courier New" w:cs="Courier New"/>
          <w:b/>
          <w:bCs/>
          <w:sz w:val="20"/>
          <w:szCs w:val="20"/>
          <w:lang w:eastAsia="zh-CN"/>
        </w:rPr>
        <w:t>end</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architecture</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rtl</w:t>
      </w:r>
      <w:proofErr w:type="spellEnd"/>
      <w:r w:rsidRPr="00AC2CC9">
        <w:rPr>
          <w:rFonts w:ascii="Courier New" w:eastAsia="宋体" w:hAnsi="Courier New" w:cs="Courier New"/>
          <w:b/>
          <w:bCs/>
          <w:sz w:val="20"/>
          <w:szCs w:val="20"/>
          <w:lang w:eastAsia="zh-CN"/>
        </w:rPr>
        <w:t>;</w:t>
      </w:r>
    </w:p>
    <w:p w14:paraId="2697DE4F" w14:textId="7AA514E8" w:rsidR="009217C9" w:rsidRPr="00AC2CC9" w:rsidRDefault="00AB0B43" w:rsidP="00305156">
      <w:pPr>
        <w:rPr>
          <w:rFonts w:eastAsiaTheme="minorEastAsia"/>
          <w:lang w:eastAsia="zh-CN"/>
        </w:rPr>
      </w:pPr>
      <w:r w:rsidRPr="00AC2CC9">
        <w:rPr>
          <w:rFonts w:eastAsiaTheme="minorEastAsia"/>
          <w:lang w:eastAsia="zh-CN"/>
        </w:rPr>
        <w:t>Sorting filter</w:t>
      </w:r>
      <w:r w:rsidR="00A37BB8" w:rsidRPr="00AC2CC9">
        <w:rPr>
          <w:rFonts w:eastAsiaTheme="minorEastAsia"/>
          <w:lang w:eastAsia="zh-CN"/>
        </w:rPr>
        <w:t xml:space="preserve"> component</w:t>
      </w:r>
      <w:r w:rsidR="004651C7" w:rsidRPr="00AC2CC9">
        <w:rPr>
          <w:rFonts w:eastAsia="宋体" w:hint="eastAsia"/>
          <w:lang w:eastAsia="zh-CN"/>
        </w:rPr>
        <w:t xml:space="preserve">, </w:t>
      </w:r>
      <w:r w:rsidR="00683654" w:rsidRPr="00AC2CC9">
        <w:rPr>
          <w:rFonts w:eastAsiaTheme="minorEastAsia"/>
          <w:lang w:eastAsia="zh-CN"/>
        </w:rPr>
        <w:t>f</w:t>
      </w:r>
      <w:r w:rsidR="00917C32" w:rsidRPr="00AC2CC9">
        <w:rPr>
          <w:rFonts w:eastAsiaTheme="minorEastAsia"/>
          <w:lang w:eastAsia="zh-CN"/>
        </w:rPr>
        <w:t>igure 4-5, shows</w:t>
      </w:r>
      <w:r w:rsidR="003004F2" w:rsidRPr="00AC2CC9">
        <w:rPr>
          <w:rFonts w:eastAsiaTheme="minorEastAsia"/>
          <w:lang w:eastAsia="zh-CN"/>
        </w:rPr>
        <w:t xml:space="preserve"> the genetic and the interface of the </w:t>
      </w:r>
      <w:r w:rsidR="003004F2" w:rsidRPr="00AC2CC9">
        <w:rPr>
          <w:rFonts w:eastAsiaTheme="minorEastAsia" w:hint="eastAsia"/>
          <w:lang w:eastAsia="zh-CN"/>
        </w:rPr>
        <w:t>sort</w:t>
      </w:r>
      <w:r w:rsidR="00E21337" w:rsidRPr="00AC2CC9">
        <w:rPr>
          <w:rFonts w:eastAsiaTheme="minorEastAsia"/>
          <w:lang w:eastAsia="zh-CN"/>
        </w:rPr>
        <w:t>ing</w:t>
      </w:r>
      <w:r w:rsidR="003004F2" w:rsidRPr="00AC2CC9">
        <w:rPr>
          <w:rFonts w:eastAsiaTheme="minorEastAsia" w:hint="eastAsia"/>
          <w:lang w:eastAsia="zh-CN"/>
        </w:rPr>
        <w:t xml:space="preserve"> filter.</w:t>
      </w:r>
    </w:p>
    <w:p w14:paraId="4E9993C9" w14:textId="77777777" w:rsidR="006E75EE" w:rsidRPr="00AC2CC9" w:rsidRDefault="006E75EE" w:rsidP="006E75EE">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entity</w:t>
      </w:r>
      <w:proofErr w:type="gramEnd"/>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sort_filter</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is</w:t>
      </w:r>
    </w:p>
    <w:p w14:paraId="74C76147" w14:textId="77777777" w:rsidR="006E75EE" w:rsidRPr="00AC2CC9" w:rsidRDefault="006E75EE" w:rsidP="006E75E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b/>
          <w:bCs/>
          <w:sz w:val="20"/>
          <w:szCs w:val="20"/>
          <w:lang w:eastAsia="zh-CN"/>
        </w:rPr>
        <w:t>generic</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
    <w:p w14:paraId="1FEBEA24" w14:textId="77777777" w:rsidR="006E75EE" w:rsidRPr="00AC2CC9" w:rsidRDefault="006E75EE" w:rsidP="006E75E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DATA_WIDTH</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integer</w:t>
      </w:r>
      <w:proofErr w:type="gramStart"/>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8</w:t>
      </w:r>
      <w:r w:rsidRPr="00AC2CC9">
        <w:rPr>
          <w:rFonts w:ascii="Courier New" w:eastAsia="宋体" w:hAnsi="Courier New" w:cs="Courier New"/>
          <w:b/>
          <w:bCs/>
          <w:sz w:val="20"/>
          <w:szCs w:val="20"/>
          <w:lang w:eastAsia="zh-CN"/>
        </w:rPr>
        <w:t>;</w:t>
      </w:r>
    </w:p>
    <w:p w14:paraId="3882189B" w14:textId="77777777" w:rsidR="006E75EE" w:rsidRPr="00AC2CC9" w:rsidRDefault="006E75EE" w:rsidP="006E75E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sz w:val="20"/>
          <w:szCs w:val="20"/>
          <w:lang w:eastAsia="zh-CN"/>
        </w:rPr>
        <w:t>order</w:t>
      </w:r>
      <w:proofErr w:type="gramEnd"/>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integer</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5</w:t>
      </w:r>
      <w:r w:rsidRPr="00AC2CC9">
        <w:rPr>
          <w:rFonts w:ascii="Courier New" w:eastAsia="宋体" w:hAnsi="Courier New" w:cs="Courier New"/>
          <w:b/>
          <w:bCs/>
          <w:sz w:val="20"/>
          <w:szCs w:val="20"/>
          <w:lang w:eastAsia="zh-CN"/>
        </w:rPr>
        <w:t>;</w:t>
      </w:r>
    </w:p>
    <w:p w14:paraId="71F6CE9E" w14:textId="77777777" w:rsidR="006E75EE" w:rsidRPr="00AC2CC9" w:rsidRDefault="006E75EE" w:rsidP="006E75E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num_cols</w:t>
      </w:r>
      <w:proofErr w:type="spellEnd"/>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integer</w:t>
      </w:r>
      <w:proofErr w:type="gramStart"/>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128</w:t>
      </w:r>
      <w:r w:rsidRPr="00AC2CC9">
        <w:rPr>
          <w:rFonts w:ascii="Courier New" w:eastAsia="宋体" w:hAnsi="Courier New" w:cs="Courier New"/>
          <w:b/>
          <w:bCs/>
          <w:sz w:val="20"/>
          <w:szCs w:val="20"/>
          <w:lang w:eastAsia="zh-CN"/>
        </w:rPr>
        <w:t>;</w:t>
      </w:r>
    </w:p>
    <w:p w14:paraId="24617B36" w14:textId="77777777" w:rsidR="006E75EE" w:rsidRPr="00AC2CC9" w:rsidRDefault="006E75EE" w:rsidP="006E75E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num_rows</w:t>
      </w:r>
      <w:proofErr w:type="spellEnd"/>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integer</w:t>
      </w:r>
      <w:proofErr w:type="gramStart"/>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128</w:t>
      </w:r>
    </w:p>
    <w:p w14:paraId="4AC08B2D" w14:textId="77777777" w:rsidR="006E75EE" w:rsidRPr="00AC2CC9" w:rsidRDefault="006E75EE" w:rsidP="006E75E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
    <w:p w14:paraId="57A81EE7" w14:textId="77777777" w:rsidR="006E75EE" w:rsidRPr="00AC2CC9" w:rsidRDefault="006E75EE" w:rsidP="006E75E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b/>
          <w:bCs/>
          <w:sz w:val="20"/>
          <w:szCs w:val="20"/>
          <w:lang w:eastAsia="zh-CN"/>
        </w:rPr>
        <w:t>port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
    <w:p w14:paraId="67B670C9" w14:textId="77777777" w:rsidR="006E75EE" w:rsidRPr="00AC2CC9" w:rsidRDefault="006E75EE" w:rsidP="006E75E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clk</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r w:rsidRPr="00AC2CC9">
        <w:rPr>
          <w:rFonts w:ascii="Courier New" w:eastAsia="宋体" w:hAnsi="Courier New" w:cs="Courier New"/>
          <w:b/>
          <w:bCs/>
          <w:sz w:val="20"/>
          <w:szCs w:val="20"/>
          <w:lang w:eastAsia="zh-CN"/>
        </w:rPr>
        <w:t>;</w:t>
      </w:r>
    </w:p>
    <w:p w14:paraId="5D11CC4C" w14:textId="77777777" w:rsidR="006E75EE" w:rsidRPr="00AC2CC9" w:rsidRDefault="006E75EE" w:rsidP="006E75E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rst</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r w:rsidRPr="00AC2CC9">
        <w:rPr>
          <w:rFonts w:ascii="Courier New" w:eastAsia="宋体" w:hAnsi="Courier New" w:cs="Courier New"/>
          <w:b/>
          <w:bCs/>
          <w:sz w:val="20"/>
          <w:szCs w:val="20"/>
          <w:lang w:eastAsia="zh-CN"/>
        </w:rPr>
        <w:t>;</w:t>
      </w:r>
    </w:p>
    <w:p w14:paraId="0ED7746D" w14:textId="77777777" w:rsidR="006E75EE" w:rsidRPr="00AC2CC9" w:rsidRDefault="006E75EE" w:rsidP="006E75E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DataIn</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std_logic_vector</w:t>
      </w:r>
      <w:proofErr w:type="spellEnd"/>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DATA_WIDTH</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1 </w:t>
      </w:r>
      <w:proofErr w:type="spellStart"/>
      <w:r w:rsidRPr="00AC2CC9">
        <w:rPr>
          <w:rFonts w:ascii="Courier New" w:eastAsia="宋体" w:hAnsi="Courier New" w:cs="Courier New"/>
          <w:b/>
          <w:bCs/>
          <w:sz w:val="20"/>
          <w:szCs w:val="20"/>
          <w:lang w:eastAsia="zh-CN"/>
        </w:rPr>
        <w:t>downto</w:t>
      </w:r>
      <w:proofErr w:type="spellEnd"/>
      <w:r w:rsidRPr="00AC2CC9">
        <w:rPr>
          <w:rFonts w:ascii="Courier New" w:eastAsia="宋体" w:hAnsi="Courier New" w:cs="Courier New"/>
          <w:sz w:val="20"/>
          <w:szCs w:val="20"/>
          <w:lang w:eastAsia="zh-CN"/>
        </w:rPr>
        <w:t xml:space="preserve"> 0</w:t>
      </w:r>
      <w:r w:rsidRPr="00AC2CC9">
        <w:rPr>
          <w:rFonts w:ascii="Courier New" w:eastAsia="宋体" w:hAnsi="Courier New" w:cs="Courier New"/>
          <w:b/>
          <w:bCs/>
          <w:sz w:val="20"/>
          <w:szCs w:val="20"/>
          <w:lang w:eastAsia="zh-CN"/>
        </w:rPr>
        <w:t>);</w:t>
      </w:r>
    </w:p>
    <w:p w14:paraId="7A9A33E3" w14:textId="77777777" w:rsidR="006E75EE" w:rsidRPr="00AC2CC9" w:rsidRDefault="006E75EE" w:rsidP="006E75E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DataOut</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out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std_logic_vector</w:t>
      </w:r>
      <w:proofErr w:type="spellEnd"/>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DATA_WIDTH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1 </w:t>
      </w:r>
      <w:proofErr w:type="spellStart"/>
      <w:r w:rsidRPr="00AC2CC9">
        <w:rPr>
          <w:rFonts w:ascii="Courier New" w:eastAsia="宋体" w:hAnsi="Courier New" w:cs="Courier New"/>
          <w:b/>
          <w:bCs/>
          <w:sz w:val="20"/>
          <w:szCs w:val="20"/>
          <w:lang w:eastAsia="zh-CN"/>
        </w:rPr>
        <w:t>downto</w:t>
      </w:r>
      <w:proofErr w:type="spellEnd"/>
      <w:r w:rsidRPr="00AC2CC9">
        <w:rPr>
          <w:rFonts w:ascii="Courier New" w:eastAsia="宋体" w:hAnsi="Courier New" w:cs="Courier New"/>
          <w:sz w:val="20"/>
          <w:szCs w:val="20"/>
          <w:lang w:eastAsia="zh-CN"/>
        </w:rPr>
        <w:t xml:space="preserve"> 0</w:t>
      </w:r>
      <w:r w:rsidRPr="00AC2CC9">
        <w:rPr>
          <w:rFonts w:ascii="Courier New" w:eastAsia="宋体" w:hAnsi="Courier New" w:cs="Courier New"/>
          <w:b/>
          <w:bCs/>
          <w:sz w:val="20"/>
          <w:szCs w:val="20"/>
          <w:lang w:eastAsia="zh-CN"/>
        </w:rPr>
        <w:t>);</w:t>
      </w:r>
    </w:p>
    <w:p w14:paraId="08C597CF" w14:textId="5D81E5BE" w:rsidR="006E75EE" w:rsidRPr="00AC2CC9" w:rsidRDefault="006E75EE" w:rsidP="006E75E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sz w:val="20"/>
          <w:szCs w:val="20"/>
          <w:lang w:eastAsia="zh-CN"/>
        </w:rPr>
        <w:t xml:space="preserve">DV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out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p>
    <w:p w14:paraId="1F5D9BEB" w14:textId="5CB749DD" w:rsidR="006E75EE" w:rsidRPr="00AC2CC9" w:rsidRDefault="006E75EE" w:rsidP="006E75E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
    <w:p w14:paraId="49F3C564" w14:textId="4D27B62A" w:rsidR="006E75EE" w:rsidRPr="00AC2CC9" w:rsidRDefault="004651C7" w:rsidP="004651C7">
      <w:pPr>
        <w:shd w:val="clear" w:color="auto" w:fill="FFFFFF"/>
        <w:spacing w:after="0" w:line="240" w:lineRule="auto"/>
        <w:jc w:val="left"/>
        <w:rPr>
          <w:rFonts w:ascii="宋体" w:eastAsia="宋体" w:hAnsi="宋体" w:cs="宋体"/>
          <w:lang w:eastAsia="zh-CN"/>
        </w:rPr>
      </w:pPr>
      <w:r w:rsidRPr="00AC2CC9">
        <w:rPr>
          <w:noProof/>
          <w:lang w:eastAsia="zh-CN"/>
        </w:rPr>
        <mc:AlternateContent>
          <mc:Choice Requires="wps">
            <w:drawing>
              <wp:anchor distT="0" distB="0" distL="114300" distR="114300" simplePos="0" relativeHeight="251875840" behindDoc="0" locked="0" layoutInCell="1" allowOverlap="1" wp14:anchorId="56DADF0A" wp14:editId="5D36ED54">
                <wp:simplePos x="0" y="0"/>
                <wp:positionH relativeFrom="page">
                  <wp:align>center</wp:align>
                </wp:positionH>
                <wp:positionV relativeFrom="paragraph">
                  <wp:posOffset>347980</wp:posOffset>
                </wp:positionV>
                <wp:extent cx="3990340" cy="450850"/>
                <wp:effectExtent l="0" t="0" r="0" b="6350"/>
                <wp:wrapTopAndBottom/>
                <wp:docPr id="94"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0340"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ED3F1F" w14:textId="77777777" w:rsidR="00ED7499" w:rsidRPr="00283E0C" w:rsidRDefault="00ED7499" w:rsidP="00917C32">
                            <w:pPr>
                              <w:pStyle w:val="a8"/>
                              <w:jc w:val="center"/>
                              <w:rPr>
                                <w:noProof/>
                                <w:sz w:val="24"/>
                                <w:szCs w:val="24"/>
                              </w:rPr>
                            </w:pPr>
                            <w:bookmarkStart w:id="72" w:name="_Toc400315460"/>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5</w:t>
                            </w:r>
                            <w:r>
                              <w:fldChar w:fldCharType="end"/>
                            </w:r>
                            <w:r>
                              <w:t xml:space="preserve"> sorting filter component</w:t>
                            </w:r>
                            <w:bookmarkEnd w:id="7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6DADF0A" id="Text Box 97" o:spid="_x0000_s1049" type="#_x0000_t202" style="position:absolute;margin-left:0;margin-top:27.4pt;width:314.2pt;height:35.5pt;z-index:2518758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" stroked="f">
                <v:textbox style="mso-fit-shape-to-text:t" inset="0,0,0,0">
                  <w:txbxContent>
                    <w:p w14:paraId="31ED3F1F" w14:textId="77777777" w:rsidR="00ED7499" w:rsidRPr="00283E0C" w:rsidRDefault="00ED7499" w:rsidP="00917C32">
                      <w:pPr>
                        <w:pStyle w:val="a8"/>
                        <w:jc w:val="center"/>
                        <w:rPr>
                          <w:noProof/>
                          <w:sz w:val="24"/>
                          <w:szCs w:val="24"/>
                        </w:rPr>
                      </w:pPr>
                      <w:bookmarkStart w:id="73" w:name="_Toc400315460"/>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5</w:t>
                      </w:r>
                      <w:r>
                        <w:fldChar w:fldCharType="end"/>
                      </w:r>
                      <w:r>
                        <w:t xml:space="preserve"> sorting filter component</w:t>
                      </w:r>
                      <w:bookmarkEnd w:id="73"/>
                    </w:p>
                  </w:txbxContent>
                </v:textbox>
                <w10:wrap type="topAndBottom" anchorx="page"/>
              </v:shape>
            </w:pict>
          </mc:Fallback>
        </mc:AlternateContent>
      </w:r>
      <w:proofErr w:type="gramStart"/>
      <w:r w:rsidR="006E75EE" w:rsidRPr="00AC2CC9">
        <w:rPr>
          <w:rFonts w:ascii="Courier New" w:eastAsia="宋体" w:hAnsi="Courier New" w:cs="Courier New"/>
          <w:b/>
          <w:bCs/>
          <w:sz w:val="20"/>
          <w:szCs w:val="20"/>
          <w:lang w:eastAsia="zh-CN"/>
        </w:rPr>
        <w:t>end</w:t>
      </w:r>
      <w:proofErr w:type="gramEnd"/>
      <w:r w:rsidR="006E75EE" w:rsidRPr="00AC2CC9">
        <w:rPr>
          <w:rFonts w:ascii="Courier New" w:eastAsia="宋体" w:hAnsi="Courier New" w:cs="Courier New"/>
          <w:sz w:val="20"/>
          <w:szCs w:val="20"/>
          <w:lang w:eastAsia="zh-CN"/>
        </w:rPr>
        <w:t xml:space="preserve"> </w:t>
      </w:r>
      <w:proofErr w:type="spellStart"/>
      <w:r w:rsidR="006E75EE" w:rsidRPr="00AC2CC9">
        <w:rPr>
          <w:rFonts w:ascii="Courier New" w:eastAsia="宋体" w:hAnsi="Courier New" w:cs="Courier New"/>
          <w:sz w:val="20"/>
          <w:szCs w:val="20"/>
          <w:lang w:eastAsia="zh-CN"/>
        </w:rPr>
        <w:t>sort_filter</w:t>
      </w:r>
      <w:proofErr w:type="spellEnd"/>
      <w:r w:rsidR="006E75EE" w:rsidRPr="00AC2CC9">
        <w:rPr>
          <w:rFonts w:ascii="Courier New" w:eastAsia="宋体" w:hAnsi="Courier New" w:cs="Courier New"/>
          <w:b/>
          <w:bCs/>
          <w:sz w:val="20"/>
          <w:szCs w:val="20"/>
          <w:lang w:eastAsia="zh-CN"/>
        </w:rPr>
        <w:t>;</w:t>
      </w:r>
    </w:p>
    <w:p w14:paraId="2B383B1E" w14:textId="3A7A9BE0" w:rsidR="003004F2" w:rsidRPr="00AC2CC9" w:rsidRDefault="006F4880" w:rsidP="00305156">
      <w:pPr>
        <w:rPr>
          <w:rFonts w:eastAsiaTheme="minorEastAsia"/>
          <w:lang w:eastAsia="zh-CN"/>
        </w:rPr>
      </w:pPr>
      <w:r w:rsidRPr="00AC2CC9">
        <w:rPr>
          <w:rFonts w:eastAsiaTheme="minorEastAsia" w:hint="eastAsia"/>
          <w:lang w:eastAsia="zh-CN"/>
        </w:rPr>
        <w:lastRenderedPageBreak/>
        <w:t>D</w:t>
      </w:r>
      <w:r w:rsidRPr="00AC2CC9">
        <w:rPr>
          <w:rFonts w:eastAsiaTheme="minorEastAsia"/>
          <w:lang w:eastAsia="zh-CN"/>
        </w:rPr>
        <w:t>ATA_WIDTH represen</w:t>
      </w:r>
      <w:r w:rsidR="005E4B44" w:rsidRPr="00AC2CC9">
        <w:rPr>
          <w:rFonts w:eastAsiaTheme="minorEastAsia"/>
          <w:lang w:eastAsia="zh-CN"/>
        </w:rPr>
        <w:t>ts th</w:t>
      </w:r>
      <w:r w:rsidRPr="00AC2CC9">
        <w:rPr>
          <w:rFonts w:eastAsiaTheme="minorEastAsia"/>
          <w:lang w:eastAsia="zh-CN"/>
        </w:rPr>
        <w:t>e width of the input and output data</w:t>
      </w:r>
      <w:r w:rsidR="005E4B44" w:rsidRPr="00AC2CC9">
        <w:rPr>
          <w:rFonts w:eastAsiaTheme="minorEastAsia"/>
          <w:lang w:eastAsia="zh-CN"/>
        </w:rPr>
        <w:t xml:space="preserve">, the default value is 8 bit in this project for each of the pixel </w:t>
      </w:r>
      <w:r w:rsidR="007078B0" w:rsidRPr="00AC2CC9">
        <w:rPr>
          <w:rFonts w:eastAsiaTheme="minorEastAsia" w:hint="eastAsia"/>
          <w:lang w:eastAsia="zh-CN"/>
        </w:rPr>
        <w:t xml:space="preserve">value </w:t>
      </w:r>
      <w:r w:rsidR="005E4B44" w:rsidRPr="00AC2CC9">
        <w:rPr>
          <w:rFonts w:eastAsiaTheme="minorEastAsia"/>
          <w:lang w:eastAsia="zh-CN"/>
        </w:rPr>
        <w:t xml:space="preserve">from 0 to 255. </w:t>
      </w:r>
      <w:r w:rsidR="001D5076" w:rsidRPr="00AC2CC9">
        <w:rPr>
          <w:rFonts w:eastAsiaTheme="minorEastAsia"/>
          <w:lang w:eastAsia="zh-CN"/>
        </w:rPr>
        <w:t>The order configure</w:t>
      </w:r>
      <w:r w:rsidR="007078B0" w:rsidRPr="00AC2CC9">
        <w:rPr>
          <w:rFonts w:eastAsiaTheme="minorEastAsia"/>
          <w:lang w:eastAsia="zh-CN"/>
        </w:rPr>
        <w:t>s</w:t>
      </w:r>
      <w:r w:rsidR="001D5076" w:rsidRPr="00AC2CC9">
        <w:rPr>
          <w:rFonts w:eastAsiaTheme="minorEastAsia"/>
          <w:lang w:eastAsia="zh-CN"/>
        </w:rPr>
        <w:t xml:space="preserve"> the output value, as the 1 means the first, the 5 means the median and 9 means the last. NUM_COLS and NUM_ROWS define the size of im</w:t>
      </w:r>
      <w:r w:rsidR="004F0B83" w:rsidRPr="00AC2CC9">
        <w:rPr>
          <w:rFonts w:eastAsiaTheme="minorEastAsia"/>
          <w:lang w:eastAsia="zh-CN"/>
        </w:rPr>
        <w:t>age which is going to process</w:t>
      </w:r>
      <w:r w:rsidR="001D5076" w:rsidRPr="00AC2CC9">
        <w:rPr>
          <w:rFonts w:eastAsiaTheme="minorEastAsia"/>
          <w:lang w:eastAsia="zh-CN"/>
        </w:rPr>
        <w:t xml:space="preserve">. For the interface, CLK and RST are the common signal as before. </w:t>
      </w:r>
      <w:proofErr w:type="spellStart"/>
      <w:r w:rsidR="001D5076" w:rsidRPr="00AC2CC9">
        <w:rPr>
          <w:rFonts w:eastAsiaTheme="minorEastAsia"/>
          <w:lang w:eastAsia="zh-CN"/>
        </w:rPr>
        <w:t>DataIn</w:t>
      </w:r>
      <w:proofErr w:type="spellEnd"/>
      <w:r w:rsidR="001D5076" w:rsidRPr="00AC2CC9">
        <w:rPr>
          <w:rFonts w:eastAsiaTheme="minorEastAsia"/>
          <w:lang w:eastAsia="zh-CN"/>
        </w:rPr>
        <w:t xml:space="preserve"> and </w:t>
      </w:r>
      <w:proofErr w:type="spellStart"/>
      <w:r w:rsidR="001D5076" w:rsidRPr="00AC2CC9">
        <w:rPr>
          <w:rFonts w:eastAsiaTheme="minorEastAsia"/>
          <w:lang w:eastAsia="zh-CN"/>
        </w:rPr>
        <w:t>DataOut</w:t>
      </w:r>
      <w:proofErr w:type="spellEnd"/>
      <w:r w:rsidR="001D5076" w:rsidRPr="00AC2CC9">
        <w:rPr>
          <w:rFonts w:eastAsiaTheme="minorEastAsia"/>
          <w:lang w:eastAsia="zh-CN"/>
        </w:rPr>
        <w:t xml:space="preserve"> are two signal</w:t>
      </w:r>
      <w:r w:rsidR="00B45D44" w:rsidRPr="00AC2CC9">
        <w:rPr>
          <w:rFonts w:eastAsiaTheme="minorEastAsia"/>
          <w:lang w:eastAsia="zh-CN"/>
        </w:rPr>
        <w:t>s</w:t>
      </w:r>
      <w:r w:rsidR="001D5076" w:rsidRPr="00AC2CC9">
        <w:rPr>
          <w:rFonts w:eastAsiaTheme="minorEastAsia"/>
          <w:lang w:eastAsia="zh-CN"/>
        </w:rPr>
        <w:t xml:space="preserve"> dealing</w:t>
      </w:r>
      <w:r w:rsidR="007078B0" w:rsidRPr="00AC2CC9">
        <w:rPr>
          <w:rFonts w:eastAsiaTheme="minorEastAsia"/>
          <w:lang w:eastAsia="zh-CN"/>
        </w:rPr>
        <w:t xml:space="preserve"> with data input and output</w:t>
      </w:r>
      <w:r w:rsidR="001D5076" w:rsidRPr="00AC2CC9">
        <w:rPr>
          <w:rFonts w:eastAsiaTheme="minorEastAsia"/>
          <w:lang w:eastAsia="zh-CN"/>
        </w:rPr>
        <w:t xml:space="preserve">. </w:t>
      </w:r>
      <w:r w:rsidR="007078B0" w:rsidRPr="00AC2CC9">
        <w:rPr>
          <w:rFonts w:eastAsiaTheme="minorEastAsia"/>
          <w:lang w:eastAsia="zh-CN"/>
        </w:rPr>
        <w:t xml:space="preserve">The DV output signals the validation of the </w:t>
      </w:r>
      <w:r w:rsidR="006428D6" w:rsidRPr="00AC2CC9">
        <w:rPr>
          <w:rFonts w:eastAsiaTheme="minorEastAsia"/>
          <w:lang w:eastAsia="zh-CN"/>
        </w:rPr>
        <w:t>data output.</w:t>
      </w:r>
      <w:r w:rsidR="001D5076" w:rsidRPr="00AC2CC9">
        <w:rPr>
          <w:rFonts w:eastAsiaTheme="minorEastAsia"/>
          <w:lang w:eastAsia="zh-CN"/>
        </w:rPr>
        <w:t xml:space="preserve"> </w:t>
      </w:r>
      <w:r w:rsidR="006428D6" w:rsidRPr="00AC2CC9">
        <w:rPr>
          <w:rFonts w:eastAsiaTheme="minorEastAsia"/>
          <w:lang w:eastAsia="zh-CN"/>
        </w:rPr>
        <w:t>When</w:t>
      </w:r>
      <w:r w:rsidR="001D5076" w:rsidRPr="00AC2CC9">
        <w:rPr>
          <w:rFonts w:eastAsiaTheme="minorEastAsia"/>
          <w:lang w:eastAsia="zh-CN"/>
        </w:rPr>
        <w:t xml:space="preserve"> the DV signals 1, the output data is the valid data and </w:t>
      </w:r>
      <w:r w:rsidR="00B45D44" w:rsidRPr="00AC2CC9">
        <w:rPr>
          <w:rFonts w:eastAsiaTheme="minorEastAsia"/>
          <w:lang w:eastAsia="zh-CN"/>
        </w:rPr>
        <w:t xml:space="preserve">then </w:t>
      </w:r>
      <w:r w:rsidR="001D5076" w:rsidRPr="00AC2CC9">
        <w:rPr>
          <w:rFonts w:eastAsiaTheme="minorEastAsia"/>
          <w:lang w:eastAsia="zh-CN"/>
        </w:rPr>
        <w:t xml:space="preserve">sent </w:t>
      </w:r>
      <w:r w:rsidR="00B45D44" w:rsidRPr="00AC2CC9">
        <w:rPr>
          <w:rFonts w:eastAsiaTheme="minorEastAsia"/>
          <w:lang w:eastAsia="zh-CN"/>
        </w:rPr>
        <w:t xml:space="preserve">the data </w:t>
      </w:r>
      <w:r w:rsidR="001D5076" w:rsidRPr="00AC2CC9">
        <w:rPr>
          <w:rFonts w:eastAsiaTheme="minorEastAsia"/>
          <w:lang w:eastAsia="zh-CN"/>
        </w:rPr>
        <w:t>back to the SPI bus</w:t>
      </w:r>
      <w:r w:rsidR="00923C93" w:rsidRPr="00AC2CC9">
        <w:rPr>
          <w:rFonts w:eastAsiaTheme="minorEastAsia"/>
          <w:lang w:eastAsia="zh-CN"/>
        </w:rPr>
        <w:t xml:space="preserve"> at same time</w:t>
      </w:r>
      <w:r w:rsidR="006B7342" w:rsidRPr="00AC2CC9">
        <w:rPr>
          <w:rFonts w:eastAsiaTheme="minorEastAsia"/>
          <w:lang w:eastAsia="zh-CN"/>
        </w:rPr>
        <w:t>.</w:t>
      </w:r>
      <w:r w:rsidR="001D5076" w:rsidRPr="00AC2CC9">
        <w:rPr>
          <w:rFonts w:eastAsiaTheme="minorEastAsia"/>
          <w:lang w:eastAsia="zh-CN"/>
        </w:rPr>
        <w:t xml:space="preserve"> </w:t>
      </w:r>
    </w:p>
    <w:p w14:paraId="2740AD24" w14:textId="0FB30ED9" w:rsidR="001D5076" w:rsidRPr="00AC2CC9" w:rsidRDefault="00382409" w:rsidP="00305156">
      <w:pPr>
        <w:rPr>
          <w:rFonts w:eastAsiaTheme="minorEastAsia"/>
          <w:lang w:eastAsia="zh-CN"/>
        </w:rPr>
      </w:pPr>
      <w:r w:rsidRPr="00AC2CC9">
        <w:rPr>
          <w:rFonts w:eastAsiaTheme="minorEastAsia"/>
          <w:lang w:eastAsia="zh-CN"/>
        </w:rPr>
        <w:t>After</w:t>
      </w:r>
      <w:r w:rsidR="00E21337" w:rsidRPr="00AC2CC9">
        <w:rPr>
          <w:rFonts w:eastAsiaTheme="minorEastAsia"/>
          <w:lang w:eastAsia="zh-CN"/>
        </w:rPr>
        <w:t xml:space="preserve"> the interface the sor</w:t>
      </w:r>
      <w:r w:rsidR="006B7342" w:rsidRPr="00AC2CC9">
        <w:rPr>
          <w:rFonts w:eastAsiaTheme="minorEastAsia"/>
          <w:lang w:eastAsia="zh-CN"/>
        </w:rPr>
        <w:t>ting filter, there are also</w:t>
      </w:r>
      <w:r w:rsidR="002F02E3" w:rsidRPr="00AC2CC9">
        <w:rPr>
          <w:rFonts w:eastAsiaTheme="minorEastAsia"/>
          <w:lang w:eastAsia="zh-CN"/>
        </w:rPr>
        <w:t xml:space="preserve"> </w:t>
      </w:r>
      <w:r w:rsidR="00A425E2" w:rsidRPr="00AC2CC9">
        <w:rPr>
          <w:rFonts w:eastAsiaTheme="minorEastAsia"/>
          <w:lang w:eastAsia="zh-CN"/>
        </w:rPr>
        <w:t>details as</w:t>
      </w:r>
      <w:r w:rsidR="00014FB4" w:rsidRPr="00AC2CC9">
        <w:rPr>
          <w:rFonts w:eastAsiaTheme="minorEastAsia"/>
          <w:lang w:eastAsia="zh-CN"/>
        </w:rPr>
        <w:t xml:space="preserve"> blow. Figure. 4-6 is the structure of the </w:t>
      </w:r>
      <w:proofErr w:type="spellStart"/>
      <w:r w:rsidR="00014FB4" w:rsidRPr="00AC2CC9">
        <w:rPr>
          <w:rFonts w:eastAsiaTheme="minorEastAsia"/>
          <w:lang w:eastAsia="zh-CN"/>
        </w:rPr>
        <w:t>sort_filter</w:t>
      </w:r>
      <w:proofErr w:type="spellEnd"/>
      <w:r w:rsidR="00014FB4" w:rsidRPr="00AC2CC9">
        <w:rPr>
          <w:rFonts w:eastAsiaTheme="minorEastAsia"/>
          <w:lang w:eastAsia="zh-CN"/>
        </w:rPr>
        <w:t xml:space="preserve"> component. </w:t>
      </w:r>
    </w:p>
    <w:p w14:paraId="191B8E1B" w14:textId="77777777" w:rsidR="0051226E" w:rsidRPr="00AC2CC9" w:rsidRDefault="0051226E" w:rsidP="0051226E">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library</w:t>
      </w:r>
      <w:proofErr w:type="gramEnd"/>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ieee</w:t>
      </w:r>
      <w:proofErr w:type="spellEnd"/>
      <w:r w:rsidRPr="00AC2CC9">
        <w:rPr>
          <w:rFonts w:ascii="Courier New" w:eastAsia="宋体" w:hAnsi="Courier New" w:cs="Courier New"/>
          <w:b/>
          <w:bCs/>
          <w:sz w:val="20"/>
          <w:szCs w:val="20"/>
          <w:lang w:eastAsia="zh-CN"/>
        </w:rPr>
        <w:t>;</w:t>
      </w:r>
    </w:p>
    <w:p w14:paraId="5127629F" w14:textId="77777777" w:rsidR="0051226E" w:rsidRPr="00AC2CC9" w:rsidRDefault="0051226E" w:rsidP="0051226E">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use</w:t>
      </w:r>
      <w:proofErr w:type="gramEnd"/>
      <w:r w:rsidRPr="00AC2CC9">
        <w:rPr>
          <w:rFonts w:ascii="Courier New" w:eastAsia="宋体" w:hAnsi="Courier New" w:cs="Courier New"/>
          <w:sz w:val="20"/>
          <w:szCs w:val="20"/>
          <w:lang w:eastAsia="zh-CN"/>
        </w:rPr>
        <w:t xml:space="preserve"> ieee</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std_logic_1164</w:t>
      </w:r>
      <w:r w:rsidRPr="00AC2CC9">
        <w:rPr>
          <w:rFonts w:ascii="Courier New" w:eastAsia="宋体" w:hAnsi="Courier New" w:cs="Courier New"/>
          <w:b/>
          <w:bCs/>
          <w:sz w:val="20"/>
          <w:szCs w:val="20"/>
          <w:lang w:eastAsia="zh-CN"/>
        </w:rPr>
        <w:t>.all;</w:t>
      </w:r>
    </w:p>
    <w:p w14:paraId="6EFF4C2B" w14:textId="77777777" w:rsidR="0051226E" w:rsidRPr="00AC2CC9" w:rsidRDefault="0051226E" w:rsidP="0051226E">
      <w:pPr>
        <w:shd w:val="clear" w:color="auto" w:fill="FFFFFF"/>
        <w:spacing w:after="0" w:line="240" w:lineRule="auto"/>
        <w:jc w:val="left"/>
        <w:rPr>
          <w:rFonts w:ascii="Courier New" w:eastAsia="宋体" w:hAnsi="Courier New" w:cs="Courier New"/>
          <w:sz w:val="20"/>
          <w:szCs w:val="20"/>
          <w:lang w:eastAsia="zh-CN"/>
        </w:rPr>
      </w:pPr>
    </w:p>
    <w:p w14:paraId="531A08BA" w14:textId="77777777" w:rsidR="0051226E" w:rsidRPr="00AC2CC9" w:rsidRDefault="0051226E" w:rsidP="0051226E">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entity</w:t>
      </w:r>
      <w:proofErr w:type="gramEnd"/>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sort_filter</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is</w:t>
      </w:r>
    </w:p>
    <w:p w14:paraId="28CDB232" w14:textId="77777777" w:rsidR="0051226E" w:rsidRPr="00AC2CC9" w:rsidRDefault="0051226E" w:rsidP="0051226E">
      <w:pPr>
        <w:shd w:val="clear" w:color="auto" w:fill="FFFFFF"/>
        <w:spacing w:after="0" w:line="240" w:lineRule="auto"/>
        <w:jc w:val="left"/>
        <w:rPr>
          <w:rFonts w:ascii="Courier New" w:eastAsia="宋体" w:hAnsi="Courier New" w:cs="Courier New"/>
          <w:b/>
          <w:bCs/>
          <w:sz w:val="20"/>
          <w:szCs w:val="20"/>
          <w:lang w:eastAsia="zh-CN"/>
        </w:rPr>
      </w:pPr>
      <w:r w:rsidRPr="00AC2CC9">
        <w:rPr>
          <w:rFonts w:ascii="Courier New" w:eastAsia="宋体" w:hAnsi="Courier New" w:cs="Courier New"/>
          <w:b/>
          <w:bCs/>
          <w:sz w:val="20"/>
          <w:szCs w:val="20"/>
          <w:lang w:eastAsia="zh-CN"/>
        </w:rPr>
        <w:t>……</w:t>
      </w:r>
    </w:p>
    <w:p w14:paraId="7639EDD8" w14:textId="77777777" w:rsidR="0051226E" w:rsidRPr="00AC2CC9" w:rsidRDefault="0051226E" w:rsidP="0051226E">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end</w:t>
      </w:r>
      <w:proofErr w:type="gramEnd"/>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sort_filter</w:t>
      </w:r>
      <w:proofErr w:type="spellEnd"/>
      <w:r w:rsidRPr="00AC2CC9">
        <w:rPr>
          <w:rFonts w:ascii="Courier New" w:eastAsia="宋体" w:hAnsi="Courier New" w:cs="Courier New"/>
          <w:b/>
          <w:bCs/>
          <w:sz w:val="20"/>
          <w:szCs w:val="20"/>
          <w:lang w:eastAsia="zh-CN"/>
        </w:rPr>
        <w:t>;</w:t>
      </w:r>
    </w:p>
    <w:p w14:paraId="276674D3" w14:textId="77777777" w:rsidR="0051226E" w:rsidRPr="00AC2CC9" w:rsidRDefault="0051226E" w:rsidP="0051226E">
      <w:pPr>
        <w:shd w:val="clear" w:color="auto" w:fill="FFFFFF"/>
        <w:spacing w:after="0" w:line="240" w:lineRule="auto"/>
        <w:jc w:val="left"/>
        <w:rPr>
          <w:rFonts w:ascii="Courier New" w:eastAsia="宋体" w:hAnsi="Courier New" w:cs="Courier New"/>
          <w:sz w:val="20"/>
          <w:szCs w:val="20"/>
          <w:lang w:eastAsia="zh-CN"/>
        </w:rPr>
      </w:pPr>
    </w:p>
    <w:p w14:paraId="209C9826" w14:textId="77777777" w:rsidR="0051226E" w:rsidRPr="00AC2CC9" w:rsidRDefault="0051226E" w:rsidP="0051226E">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architecture</w:t>
      </w:r>
      <w:proofErr w:type="gramEnd"/>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rtl</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of</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sort_filter</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is</w:t>
      </w:r>
      <w:r w:rsidRPr="00AC2CC9">
        <w:rPr>
          <w:rFonts w:ascii="Courier New" w:eastAsia="宋体" w:hAnsi="Courier New" w:cs="Courier New"/>
          <w:sz w:val="20"/>
          <w:szCs w:val="20"/>
          <w:lang w:eastAsia="zh-CN"/>
        </w:rPr>
        <w:t xml:space="preserve"> </w:t>
      </w:r>
    </w:p>
    <w:p w14:paraId="3285A6F3" w14:textId="77777777" w:rsidR="0051226E" w:rsidRPr="00AC2CC9" w:rsidRDefault="0051226E" w:rsidP="0051226E">
      <w:pPr>
        <w:shd w:val="clear" w:color="auto" w:fill="FFFFFF"/>
        <w:spacing w:after="0" w:line="240" w:lineRule="auto"/>
        <w:jc w:val="left"/>
        <w:rPr>
          <w:rFonts w:ascii="Courier New" w:eastAsia="宋体" w:hAnsi="Courier New" w:cs="Courier New"/>
          <w:sz w:val="20"/>
          <w:szCs w:val="20"/>
          <w:lang w:eastAsia="zh-CN"/>
        </w:rPr>
      </w:pPr>
    </w:p>
    <w:p w14:paraId="4C627425" w14:textId="77777777" w:rsidR="0051226E" w:rsidRPr="00AC2CC9" w:rsidRDefault="0051226E" w:rsidP="0051226E">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component</w:t>
      </w:r>
      <w:proofErr w:type="gramEnd"/>
      <w:r w:rsidRPr="00AC2CC9">
        <w:rPr>
          <w:rFonts w:ascii="Courier New" w:eastAsia="宋体" w:hAnsi="Courier New" w:cs="Courier New"/>
          <w:sz w:val="20"/>
          <w:szCs w:val="20"/>
          <w:lang w:eastAsia="zh-CN"/>
        </w:rPr>
        <w:t xml:space="preserve"> sort_3x3 </w:t>
      </w:r>
    </w:p>
    <w:p w14:paraId="780E8E4C" w14:textId="77777777" w:rsidR="0051226E" w:rsidRPr="00AC2CC9" w:rsidRDefault="0051226E" w:rsidP="0051226E">
      <w:pPr>
        <w:shd w:val="clear" w:color="auto" w:fill="FFFFFF"/>
        <w:spacing w:after="0" w:line="240" w:lineRule="auto"/>
        <w:jc w:val="left"/>
        <w:rPr>
          <w:rFonts w:ascii="Courier New" w:eastAsia="宋体" w:hAnsi="Courier New" w:cs="Courier New"/>
          <w:b/>
          <w:bCs/>
          <w:sz w:val="20"/>
          <w:szCs w:val="20"/>
          <w:lang w:eastAsia="zh-CN"/>
        </w:rPr>
      </w:pPr>
      <w:r w:rsidRPr="00AC2CC9">
        <w:rPr>
          <w:rFonts w:ascii="Courier New" w:eastAsia="宋体" w:hAnsi="Courier New" w:cs="Courier New"/>
          <w:b/>
          <w:bCs/>
          <w:sz w:val="20"/>
          <w:szCs w:val="20"/>
          <w:lang w:eastAsia="zh-CN"/>
        </w:rPr>
        <w:t>……</w:t>
      </w:r>
    </w:p>
    <w:p w14:paraId="6175F829" w14:textId="77777777" w:rsidR="0051226E" w:rsidRPr="00AC2CC9" w:rsidRDefault="0051226E" w:rsidP="0051226E">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end</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component</w:t>
      </w:r>
      <w:r w:rsidRPr="00AC2CC9">
        <w:rPr>
          <w:rFonts w:ascii="Courier New" w:eastAsia="宋体" w:hAnsi="Courier New" w:cs="Courier New"/>
          <w:sz w:val="20"/>
          <w:szCs w:val="20"/>
          <w:lang w:eastAsia="zh-CN"/>
        </w:rPr>
        <w:t xml:space="preserve"> sort_3x3</w:t>
      </w:r>
      <w:r w:rsidRPr="00AC2CC9">
        <w:rPr>
          <w:rFonts w:ascii="Courier New" w:eastAsia="宋体" w:hAnsi="Courier New" w:cs="Courier New"/>
          <w:b/>
          <w:bCs/>
          <w:sz w:val="20"/>
          <w:szCs w:val="20"/>
          <w:lang w:eastAsia="zh-CN"/>
        </w:rPr>
        <w:t>;</w:t>
      </w:r>
    </w:p>
    <w:p w14:paraId="05BE3529" w14:textId="77777777" w:rsidR="0051226E" w:rsidRPr="00AC2CC9" w:rsidRDefault="0051226E" w:rsidP="0051226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
    <w:p w14:paraId="6D0A0776" w14:textId="77777777" w:rsidR="0051226E" w:rsidRPr="00AC2CC9" w:rsidRDefault="0051226E" w:rsidP="0051226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COMPONENT window_3x3</w:t>
      </w:r>
    </w:p>
    <w:p w14:paraId="34CD2218" w14:textId="77777777" w:rsidR="0051226E" w:rsidRPr="00AC2CC9" w:rsidRDefault="0051226E" w:rsidP="0051226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w:t>
      </w:r>
    </w:p>
    <w:p w14:paraId="3CA1BFAC" w14:textId="77777777" w:rsidR="0051226E" w:rsidRPr="00AC2CC9" w:rsidRDefault="0051226E" w:rsidP="0051226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END COMPONENT window_3x3;</w:t>
      </w:r>
    </w:p>
    <w:p w14:paraId="2442F1DE" w14:textId="77777777" w:rsidR="0051226E" w:rsidRPr="00AC2CC9" w:rsidRDefault="0051226E" w:rsidP="0051226E">
      <w:pPr>
        <w:shd w:val="clear" w:color="auto" w:fill="FFFFFF"/>
        <w:spacing w:after="0" w:line="240" w:lineRule="auto"/>
        <w:jc w:val="left"/>
        <w:rPr>
          <w:rFonts w:ascii="Courier New" w:eastAsia="宋体" w:hAnsi="Courier New" w:cs="Courier New"/>
          <w:sz w:val="20"/>
          <w:szCs w:val="20"/>
          <w:lang w:eastAsia="zh-CN"/>
        </w:rPr>
      </w:pPr>
    </w:p>
    <w:p w14:paraId="374596F5" w14:textId="77777777" w:rsidR="0051226E" w:rsidRPr="00AC2CC9" w:rsidRDefault="0051226E" w:rsidP="0051226E">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sz w:val="20"/>
          <w:szCs w:val="20"/>
          <w:lang w:eastAsia="zh-CN"/>
        </w:rPr>
        <w:t>component</w:t>
      </w:r>
      <w:proofErr w:type="gramEnd"/>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rc_counter</w:t>
      </w:r>
      <w:proofErr w:type="spellEnd"/>
    </w:p>
    <w:p w14:paraId="03BD0F85" w14:textId="77777777" w:rsidR="0051226E" w:rsidRPr="00AC2CC9" w:rsidRDefault="0051226E" w:rsidP="0051226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w:t>
      </w:r>
    </w:p>
    <w:p w14:paraId="070924FB" w14:textId="77777777" w:rsidR="0051226E" w:rsidRPr="00AC2CC9" w:rsidRDefault="0051226E" w:rsidP="0051226E">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sz w:val="20"/>
          <w:szCs w:val="20"/>
          <w:lang w:eastAsia="zh-CN"/>
        </w:rPr>
        <w:t>end</w:t>
      </w:r>
      <w:proofErr w:type="gramEnd"/>
      <w:r w:rsidRPr="00AC2CC9">
        <w:rPr>
          <w:rFonts w:ascii="Courier New" w:eastAsia="宋体" w:hAnsi="Courier New" w:cs="Courier New"/>
          <w:sz w:val="20"/>
          <w:szCs w:val="20"/>
          <w:lang w:eastAsia="zh-CN"/>
        </w:rPr>
        <w:t xml:space="preserve"> component </w:t>
      </w:r>
      <w:proofErr w:type="spellStart"/>
      <w:r w:rsidRPr="00AC2CC9">
        <w:rPr>
          <w:rFonts w:ascii="Courier New" w:eastAsia="宋体" w:hAnsi="Courier New" w:cs="Courier New"/>
          <w:sz w:val="20"/>
          <w:szCs w:val="20"/>
          <w:lang w:eastAsia="zh-CN"/>
        </w:rPr>
        <w:t>rc_counter</w:t>
      </w:r>
      <w:proofErr w:type="spellEnd"/>
      <w:r w:rsidRPr="00AC2CC9">
        <w:rPr>
          <w:rFonts w:ascii="Courier New" w:eastAsia="宋体" w:hAnsi="Courier New" w:cs="Courier New"/>
          <w:sz w:val="20"/>
          <w:szCs w:val="20"/>
          <w:lang w:eastAsia="zh-CN"/>
        </w:rPr>
        <w:t xml:space="preserve">; </w:t>
      </w:r>
    </w:p>
    <w:p w14:paraId="04DC657D" w14:textId="77777777" w:rsidR="0051226E" w:rsidRPr="00AC2CC9" w:rsidRDefault="0051226E" w:rsidP="0051226E">
      <w:pPr>
        <w:shd w:val="clear" w:color="auto" w:fill="FFFFFF"/>
        <w:spacing w:after="0" w:line="240" w:lineRule="auto"/>
        <w:jc w:val="left"/>
        <w:rPr>
          <w:rFonts w:ascii="Courier New" w:eastAsia="宋体" w:hAnsi="Courier New" w:cs="Courier New"/>
          <w:sz w:val="20"/>
          <w:szCs w:val="20"/>
          <w:lang w:eastAsia="zh-CN"/>
        </w:rPr>
      </w:pPr>
    </w:p>
    <w:p w14:paraId="162E17A6" w14:textId="77777777" w:rsidR="0051226E" w:rsidRPr="00AC2CC9" w:rsidRDefault="0051226E" w:rsidP="0051226E">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hint="eastAsia"/>
          <w:sz w:val="20"/>
          <w:szCs w:val="20"/>
          <w:lang w:eastAsia="zh-CN"/>
        </w:rPr>
        <w:t>begin</w:t>
      </w:r>
      <w:proofErr w:type="gramEnd"/>
    </w:p>
    <w:p w14:paraId="014DE75E" w14:textId="77777777" w:rsidR="0051226E" w:rsidRPr="00AC2CC9" w:rsidRDefault="0051226E" w:rsidP="0051226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sort_filter_</w:t>
      </w:r>
      <w:proofErr w:type="gramStart"/>
      <w:r w:rsidRPr="00AC2CC9">
        <w:rPr>
          <w:rFonts w:ascii="Courier New" w:eastAsia="宋体" w:hAnsi="Courier New" w:cs="Courier New"/>
          <w:sz w:val="20"/>
          <w:szCs w:val="20"/>
          <w:lang w:eastAsia="zh-CN"/>
        </w:rPr>
        <w:t>0 :</w:t>
      </w:r>
      <w:proofErr w:type="gramEnd"/>
      <w:r w:rsidRPr="00AC2CC9">
        <w:rPr>
          <w:rFonts w:ascii="Courier New" w:eastAsia="宋体" w:hAnsi="Courier New" w:cs="Courier New"/>
          <w:sz w:val="20"/>
          <w:szCs w:val="20"/>
          <w:lang w:eastAsia="zh-CN"/>
        </w:rPr>
        <w:t xml:space="preserve"> process(</w:t>
      </w:r>
      <w:proofErr w:type="spellStart"/>
      <w:r w:rsidRPr="00AC2CC9">
        <w:rPr>
          <w:rFonts w:ascii="Courier New" w:eastAsia="宋体" w:hAnsi="Courier New" w:cs="Courier New"/>
          <w:sz w:val="20"/>
          <w:szCs w:val="20"/>
          <w:lang w:eastAsia="zh-CN"/>
        </w:rPr>
        <w:t>clk</w:t>
      </w:r>
      <w:proofErr w:type="spellEnd"/>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rst</w:t>
      </w:r>
      <w:proofErr w:type="spellEnd"/>
      <w:r w:rsidRPr="00AC2CC9">
        <w:rPr>
          <w:rFonts w:ascii="Courier New" w:eastAsia="宋体" w:hAnsi="Courier New" w:cs="Courier New"/>
          <w:sz w:val="20"/>
          <w:szCs w:val="20"/>
          <w:lang w:eastAsia="zh-CN"/>
        </w:rPr>
        <w:t>)</w:t>
      </w:r>
    </w:p>
    <w:p w14:paraId="24B1AD22" w14:textId="77777777" w:rsidR="0051226E" w:rsidRPr="00AC2CC9" w:rsidRDefault="0051226E" w:rsidP="0051226E">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sz w:val="20"/>
          <w:szCs w:val="20"/>
          <w:lang w:eastAsia="zh-CN"/>
        </w:rPr>
        <w:t>end</w:t>
      </w:r>
      <w:proofErr w:type="gramEnd"/>
      <w:r w:rsidRPr="00AC2CC9">
        <w:rPr>
          <w:rFonts w:ascii="Courier New" w:eastAsia="宋体" w:hAnsi="Courier New" w:cs="Courier New"/>
          <w:sz w:val="20"/>
          <w:szCs w:val="20"/>
          <w:lang w:eastAsia="zh-CN"/>
        </w:rPr>
        <w:t xml:space="preserve"> process;</w:t>
      </w:r>
    </w:p>
    <w:p w14:paraId="4F4BBCBB" w14:textId="1E199A83" w:rsidR="0051226E" w:rsidRPr="00AC2CC9" w:rsidRDefault="0051226E" w:rsidP="0051226E">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sz w:val="20"/>
          <w:szCs w:val="20"/>
          <w:lang w:eastAsia="zh-CN"/>
        </w:rPr>
        <w:t>end</w:t>
      </w:r>
      <w:proofErr w:type="gramEnd"/>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rtl</w:t>
      </w:r>
      <w:proofErr w:type="spellEnd"/>
      <w:r w:rsidRPr="00AC2CC9">
        <w:rPr>
          <w:rFonts w:ascii="Courier New" w:eastAsia="宋体" w:hAnsi="Courier New" w:cs="Courier New"/>
          <w:sz w:val="20"/>
          <w:szCs w:val="20"/>
          <w:lang w:eastAsia="zh-CN"/>
        </w:rPr>
        <w:t>;</w:t>
      </w:r>
    </w:p>
    <w:p w14:paraId="125377F2" w14:textId="57495B38" w:rsidR="00A425E2" w:rsidRPr="00AC2CC9" w:rsidRDefault="0051226E" w:rsidP="00305156">
      <w:pPr>
        <w:rPr>
          <w:rFonts w:eastAsiaTheme="minorEastAsia"/>
          <w:lang w:eastAsia="zh-CN"/>
        </w:rPr>
      </w:pPr>
      <w:r w:rsidRPr="00AC2CC9">
        <w:rPr>
          <w:noProof/>
          <w:lang w:eastAsia="zh-CN"/>
        </w:rPr>
        <mc:AlternateContent>
          <mc:Choice Requires="wps">
            <w:drawing>
              <wp:anchor distT="0" distB="0" distL="114300" distR="114300" simplePos="0" relativeHeight="251880960" behindDoc="0" locked="0" layoutInCell="1" allowOverlap="1" wp14:anchorId="5CF766B0" wp14:editId="20542D7B">
                <wp:simplePos x="0" y="0"/>
                <wp:positionH relativeFrom="page">
                  <wp:align>center</wp:align>
                </wp:positionH>
                <wp:positionV relativeFrom="paragraph">
                  <wp:posOffset>241935</wp:posOffset>
                </wp:positionV>
                <wp:extent cx="2733040" cy="450850"/>
                <wp:effectExtent l="0" t="0" r="0" b="6350"/>
                <wp:wrapTopAndBottom/>
                <wp:docPr id="93"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040"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A7AA43" w14:textId="77777777" w:rsidR="00ED7499" w:rsidRPr="00FC73FB" w:rsidRDefault="00ED7499" w:rsidP="00917C32">
                            <w:pPr>
                              <w:pStyle w:val="a8"/>
                              <w:jc w:val="center"/>
                              <w:rPr>
                                <w:noProof/>
                                <w:sz w:val="24"/>
                                <w:szCs w:val="24"/>
                              </w:rPr>
                            </w:pPr>
                            <w:bookmarkStart w:id="74" w:name="_Toc400315461"/>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6</w:t>
                            </w:r>
                            <w:r>
                              <w:fldChar w:fldCharType="end"/>
                            </w:r>
                            <w:r>
                              <w:t xml:space="preserve"> sorting filter hierarchy</w:t>
                            </w:r>
                            <w:bookmarkEnd w:id="7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CF766B0" id="Text Box 98" o:spid="_x0000_s1050" type="#_x0000_t202" style="position:absolute;left:0;text-align:left;margin-left:0;margin-top:19.05pt;width:215.2pt;height:35.5pt;z-index:2518809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" stroked="f">
                <v:textbox style="mso-fit-shape-to-text:t" inset="0,0,0,0">
                  <w:txbxContent>
                    <w:p w14:paraId="65A7AA43" w14:textId="77777777" w:rsidR="00ED7499" w:rsidRPr="00FC73FB" w:rsidRDefault="00ED7499" w:rsidP="00917C32">
                      <w:pPr>
                        <w:pStyle w:val="a8"/>
                        <w:jc w:val="center"/>
                        <w:rPr>
                          <w:noProof/>
                          <w:sz w:val="24"/>
                          <w:szCs w:val="24"/>
                        </w:rPr>
                      </w:pPr>
                      <w:bookmarkStart w:id="75" w:name="_Toc400315461"/>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6</w:t>
                      </w:r>
                      <w:r>
                        <w:fldChar w:fldCharType="end"/>
                      </w:r>
                      <w:r>
                        <w:t xml:space="preserve"> sorting filter hierarchy</w:t>
                      </w:r>
                      <w:bookmarkEnd w:id="75"/>
                    </w:p>
                  </w:txbxContent>
                </v:textbox>
                <w10:wrap type="topAndBottom" anchorx="page"/>
              </v:shape>
            </w:pict>
          </mc:Fallback>
        </mc:AlternateContent>
      </w:r>
    </w:p>
    <w:p w14:paraId="46861215" w14:textId="4E5D94E7" w:rsidR="007E2DE5" w:rsidRPr="00AC2CC9" w:rsidRDefault="00A425E2" w:rsidP="00305156">
      <w:pPr>
        <w:rPr>
          <w:rFonts w:eastAsia="宋体"/>
          <w:lang w:eastAsia="zh-CN"/>
        </w:rPr>
      </w:pPr>
      <w:r w:rsidRPr="00AC2CC9">
        <w:rPr>
          <w:rFonts w:eastAsiaTheme="minorEastAsia"/>
          <w:lang w:eastAsia="zh-CN"/>
        </w:rPr>
        <w:t>T</w:t>
      </w:r>
      <w:r w:rsidR="008C59B6" w:rsidRPr="00AC2CC9">
        <w:rPr>
          <w:rFonts w:eastAsiaTheme="minorEastAsia"/>
          <w:lang w:eastAsia="zh-CN"/>
        </w:rPr>
        <w:t>hree components are used i</w:t>
      </w:r>
      <w:r w:rsidR="00E42A8D" w:rsidRPr="00AC2CC9">
        <w:rPr>
          <w:rFonts w:eastAsiaTheme="minorEastAsia"/>
          <w:lang w:eastAsia="zh-CN"/>
        </w:rPr>
        <w:t xml:space="preserve">n the sorting filter algorithm and the first one </w:t>
      </w:r>
      <w:r w:rsidR="008C59B6" w:rsidRPr="00AC2CC9">
        <w:rPr>
          <w:rFonts w:eastAsiaTheme="minorEastAsia"/>
          <w:lang w:eastAsia="zh-CN"/>
        </w:rPr>
        <w:t xml:space="preserve">is the 3x3 pixel window generator, </w:t>
      </w:r>
      <w:r w:rsidR="001B5F49" w:rsidRPr="00AC2CC9">
        <w:rPr>
          <w:rFonts w:eastAsiaTheme="minorEastAsia"/>
          <w:lang w:eastAsia="zh-CN"/>
        </w:rPr>
        <w:t xml:space="preserve">the </w:t>
      </w:r>
      <w:r w:rsidR="008C59B6" w:rsidRPr="00AC2CC9">
        <w:rPr>
          <w:rFonts w:eastAsiaTheme="minorEastAsia"/>
          <w:lang w:eastAsia="zh-CN"/>
        </w:rPr>
        <w:t>window_3x3</w:t>
      </w:r>
      <w:r w:rsidR="001B5F49" w:rsidRPr="00AC2CC9">
        <w:rPr>
          <w:rFonts w:eastAsiaTheme="minorEastAsia"/>
          <w:lang w:eastAsia="zh-CN"/>
        </w:rPr>
        <w:t xml:space="preserve"> block. </w:t>
      </w:r>
      <w:r w:rsidR="008C59B6" w:rsidRPr="00AC2CC9">
        <w:rPr>
          <w:rFonts w:eastAsiaTheme="minorEastAsia"/>
          <w:lang w:eastAsia="zh-CN"/>
        </w:rPr>
        <w:t xml:space="preserve">As discussed above, the sorting algorithm must first sort the pixel value in a window by a rank </w:t>
      </w:r>
      <w:proofErr w:type="spellStart"/>
      <w:r w:rsidR="008C59B6" w:rsidRPr="00AC2CC9">
        <w:rPr>
          <w:rFonts w:eastAsiaTheme="minorEastAsia"/>
          <w:lang w:eastAsia="zh-CN"/>
        </w:rPr>
        <w:t>order</w:t>
      </w:r>
      <w:r w:rsidR="00035FE9" w:rsidRPr="00AC2CC9">
        <w:rPr>
          <w:rFonts w:ascii="宋体" w:eastAsia="宋体" w:hAnsi="宋体" w:hint="eastAsia"/>
          <w:lang w:eastAsia="zh-CN"/>
        </w:rPr>
        <w:t>.</w:t>
      </w:r>
      <w:r w:rsidR="007E2DE5" w:rsidRPr="00AC2CC9">
        <w:rPr>
          <w:rFonts w:eastAsiaTheme="minorEastAsia"/>
          <w:lang w:eastAsia="zh-CN"/>
        </w:rPr>
        <w:t>The</w:t>
      </w:r>
      <w:proofErr w:type="spellEnd"/>
      <w:r w:rsidR="007E2DE5" w:rsidRPr="00AC2CC9">
        <w:rPr>
          <w:rFonts w:eastAsiaTheme="minorEastAsia"/>
          <w:lang w:eastAsia="zh-CN"/>
        </w:rPr>
        <w:t xml:space="preserve"> image data </w:t>
      </w:r>
      <w:r w:rsidR="00EA315C" w:rsidRPr="00AC2CC9">
        <w:rPr>
          <w:rFonts w:eastAsiaTheme="minorEastAsia"/>
          <w:lang w:eastAsia="zh-CN"/>
        </w:rPr>
        <w:t xml:space="preserve">works </w:t>
      </w:r>
      <w:r w:rsidR="007E2DE5" w:rsidRPr="00AC2CC9">
        <w:rPr>
          <w:rFonts w:eastAsiaTheme="minorEastAsia"/>
          <w:lang w:eastAsia="zh-CN"/>
        </w:rPr>
        <w:lastRenderedPageBreak/>
        <w:t xml:space="preserve">as stream </w:t>
      </w:r>
      <w:r w:rsidR="00EA315C" w:rsidRPr="00AC2CC9">
        <w:rPr>
          <w:rFonts w:eastAsiaTheme="minorEastAsia"/>
          <w:lang w:eastAsia="zh-CN"/>
        </w:rPr>
        <w:t xml:space="preserve">and </w:t>
      </w:r>
      <w:r w:rsidR="007E2DE5" w:rsidRPr="00AC2CC9">
        <w:rPr>
          <w:rFonts w:eastAsiaTheme="minorEastAsia"/>
          <w:lang w:eastAsia="zh-CN"/>
        </w:rPr>
        <w:t>input</w:t>
      </w:r>
      <w:r w:rsidR="00FD2355" w:rsidRPr="00AC2CC9">
        <w:rPr>
          <w:rFonts w:eastAsiaTheme="minorEastAsia"/>
          <w:lang w:eastAsia="zh-CN"/>
        </w:rPr>
        <w:t xml:space="preserve"> </w:t>
      </w:r>
      <w:r w:rsidR="00035FE9" w:rsidRPr="00AC2CC9">
        <w:rPr>
          <w:rFonts w:eastAsiaTheme="minorEastAsia"/>
          <w:lang w:eastAsia="zh-CN"/>
        </w:rPr>
        <w:t xml:space="preserve">the data </w:t>
      </w:r>
      <w:r w:rsidR="00FD2355" w:rsidRPr="00AC2CC9">
        <w:rPr>
          <w:rFonts w:eastAsiaTheme="minorEastAsia"/>
          <w:lang w:eastAsia="zh-CN"/>
        </w:rPr>
        <w:t>in</w:t>
      </w:r>
      <w:r w:rsidR="00EA315C" w:rsidRPr="00AC2CC9">
        <w:rPr>
          <w:rFonts w:eastAsiaTheme="minorEastAsia"/>
          <w:lang w:eastAsia="zh-CN"/>
        </w:rPr>
        <w:t>to the system one by one. The component consists of</w:t>
      </w:r>
      <w:r w:rsidR="007E2DE5" w:rsidRPr="00AC2CC9">
        <w:rPr>
          <w:rFonts w:eastAsiaTheme="minorEastAsia"/>
          <w:lang w:eastAsia="zh-CN"/>
        </w:rPr>
        <w:t xml:space="preserve"> </w:t>
      </w:r>
      <w:r w:rsidR="00FD2355" w:rsidRPr="00AC2CC9">
        <w:rPr>
          <w:rFonts w:eastAsiaTheme="minorEastAsia"/>
          <w:lang w:eastAsia="zh-CN"/>
        </w:rPr>
        <w:t>2 FIFO buffers and 7 registers</w:t>
      </w:r>
      <w:r w:rsidR="00AD5C6A" w:rsidRPr="00AC2CC9">
        <w:rPr>
          <w:rFonts w:eastAsiaTheme="minorEastAsia"/>
          <w:lang w:eastAsia="zh-CN"/>
        </w:rPr>
        <w:t>.</w:t>
      </w:r>
      <w:r w:rsidR="00284761" w:rsidRPr="00AC2CC9">
        <w:rPr>
          <w:noProof/>
          <w:lang w:eastAsia="zh-CN"/>
        </w:rPr>
        <mc:AlternateContent>
          <mc:Choice Requires="wps">
            <w:drawing>
              <wp:anchor distT="0" distB="0" distL="114300" distR="114300" simplePos="0" relativeHeight="251888128" behindDoc="0" locked="0" layoutInCell="1" allowOverlap="1" wp14:anchorId="445FEF0E" wp14:editId="3B8F5600">
                <wp:simplePos x="0" y="0"/>
                <wp:positionH relativeFrom="column">
                  <wp:posOffset>22860</wp:posOffset>
                </wp:positionH>
                <wp:positionV relativeFrom="paragraph">
                  <wp:posOffset>3235960</wp:posOffset>
                </wp:positionV>
                <wp:extent cx="5761355" cy="450850"/>
                <wp:effectExtent l="0" t="0" r="0" b="1905"/>
                <wp:wrapTopAndBottom/>
                <wp:docPr id="92"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355"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17F0BA" w14:textId="7A29D12E" w:rsidR="00ED7499" w:rsidRPr="00FC7466" w:rsidRDefault="00ED7499" w:rsidP="00590FFF">
                            <w:pPr>
                              <w:pStyle w:val="a8"/>
                              <w:jc w:val="center"/>
                              <w:rPr>
                                <w:sz w:val="24"/>
                                <w:szCs w:val="24"/>
                              </w:rPr>
                            </w:pPr>
                            <w:bookmarkStart w:id="76" w:name="_Toc400315462"/>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7</w:t>
                            </w:r>
                            <w:r>
                              <w:fldChar w:fldCharType="end"/>
                            </w:r>
                            <w:r>
                              <w:t xml:space="preserve"> window operator</w:t>
                            </w:r>
                            <w:bookmarkEnd w:id="76"/>
                            <w:r w:rsidR="00190A7B">
                              <w:t xml:space="preserve"> [17]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45FEF0E" id="Text Box 99" o:spid="_x0000_s1051" type="#_x0000_t202" style="position:absolute;left:0;text-align:left;margin-left:1.8pt;margin-top:254.8pt;width:453.65pt;height:35.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" stroked="f">
                <v:textbox style="mso-fit-shape-to-text:t" inset="0,0,0,0">
                  <w:txbxContent>
                    <w:p w14:paraId="4917F0BA" w14:textId="7A29D12E" w:rsidR="00ED7499" w:rsidRPr="00FC7466" w:rsidRDefault="00ED7499" w:rsidP="00590FFF">
                      <w:pPr>
                        <w:pStyle w:val="a8"/>
                        <w:jc w:val="center"/>
                        <w:rPr>
                          <w:sz w:val="24"/>
                          <w:szCs w:val="24"/>
                        </w:rPr>
                      </w:pPr>
                      <w:bookmarkStart w:id="77" w:name="_Toc400315462"/>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7</w:t>
                      </w:r>
                      <w:r>
                        <w:fldChar w:fldCharType="end"/>
                      </w:r>
                      <w:r>
                        <w:t xml:space="preserve"> window operator</w:t>
                      </w:r>
                      <w:bookmarkEnd w:id="77"/>
                      <w:r w:rsidR="00190A7B">
                        <w:t xml:space="preserve"> [17]</w:t>
                      </w:r>
                    </w:p>
                  </w:txbxContent>
                </v:textbox>
                <w10:wrap type="topAndBottom"/>
              </v:shape>
            </w:pict>
          </mc:Fallback>
        </mc:AlternateContent>
      </w:r>
      <w:r w:rsidR="009217C9" w:rsidRPr="00AC2CC9">
        <w:rPr>
          <w:rFonts w:eastAsiaTheme="minorEastAsia"/>
          <w:noProof/>
          <w:lang w:eastAsia="zh-CN"/>
        </w:rPr>
        <w:drawing>
          <wp:anchor distT="0" distB="0" distL="114300" distR="114300" simplePos="0" relativeHeight="251311616" behindDoc="0" locked="0" layoutInCell="1" allowOverlap="1" wp14:anchorId="2F62D330" wp14:editId="7D4CAFE0">
            <wp:simplePos x="0" y="0"/>
            <wp:positionH relativeFrom="column">
              <wp:posOffset>22860</wp:posOffset>
            </wp:positionH>
            <wp:positionV relativeFrom="paragraph">
              <wp:posOffset>910590</wp:posOffset>
            </wp:positionV>
            <wp:extent cx="5761355" cy="226822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1355" cy="2268220"/>
                    </a:xfrm>
                    <a:prstGeom prst="rect">
                      <a:avLst/>
                    </a:prstGeom>
                    <a:noFill/>
                  </pic:spPr>
                </pic:pic>
              </a:graphicData>
            </a:graphic>
            <wp14:sizeRelH relativeFrom="page">
              <wp14:pctWidth>0</wp14:pctWidth>
            </wp14:sizeRelH>
            <wp14:sizeRelV relativeFrom="page">
              <wp14:pctHeight>0</wp14:pctHeight>
            </wp14:sizeRelV>
          </wp:anchor>
        </w:drawing>
      </w:r>
    </w:p>
    <w:p w14:paraId="77264040" w14:textId="42446E2A" w:rsidR="007C1D7F" w:rsidRPr="00AC2CC9" w:rsidRDefault="007C1D7F" w:rsidP="00305156">
      <w:pPr>
        <w:rPr>
          <w:rFonts w:eastAsia="宋体"/>
          <w:lang w:eastAsia="zh-CN"/>
        </w:rPr>
      </w:pPr>
    </w:p>
    <w:p w14:paraId="20709276" w14:textId="2B56F1C1" w:rsidR="009E618A" w:rsidRPr="00AC2CC9" w:rsidRDefault="00215C87" w:rsidP="00305156">
      <w:pPr>
        <w:rPr>
          <w:rFonts w:eastAsiaTheme="minorEastAsia"/>
          <w:lang w:eastAsia="zh-CN"/>
        </w:rPr>
      </w:pPr>
      <w:r w:rsidRPr="00AC2CC9">
        <w:rPr>
          <w:noProof/>
          <w:lang w:eastAsia="zh-CN"/>
        </w:rPr>
        <mc:AlternateContent>
          <mc:Choice Requires="wps">
            <w:drawing>
              <wp:anchor distT="0" distB="0" distL="114300" distR="114300" simplePos="0" relativeHeight="251902464" behindDoc="0" locked="0" layoutInCell="1" allowOverlap="1" wp14:anchorId="0204239B" wp14:editId="738FDE85">
                <wp:simplePos x="0" y="0"/>
                <wp:positionH relativeFrom="column">
                  <wp:posOffset>306753</wp:posOffset>
                </wp:positionH>
                <wp:positionV relativeFrom="paragraph">
                  <wp:posOffset>7204458</wp:posOffset>
                </wp:positionV>
                <wp:extent cx="5410200" cy="450850"/>
                <wp:effectExtent l="0" t="635" r="5715" b="0"/>
                <wp:wrapTopAndBottom/>
                <wp:docPr id="91"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6AC910" w14:textId="278CD0C5" w:rsidR="00ED7499" w:rsidRPr="00E97CE9" w:rsidRDefault="00ED7499" w:rsidP="00590FFF">
                            <w:pPr>
                              <w:pStyle w:val="a8"/>
                              <w:jc w:val="center"/>
                              <w:rPr>
                                <w:noProof/>
                                <w:sz w:val="24"/>
                                <w:szCs w:val="24"/>
                              </w:rPr>
                            </w:pPr>
                            <w:bookmarkStart w:id="78" w:name="_Toc400315463"/>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8</w:t>
                            </w:r>
                            <w:r>
                              <w:fldChar w:fldCharType="end"/>
                            </w:r>
                            <w:r>
                              <w:t xml:space="preserve"> sorting algorithm implementation</w:t>
                            </w:r>
                            <w:bookmarkEnd w:id="78"/>
                            <w:r w:rsidR="00190A7B">
                              <w:t xml:space="preserve"> [17]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204239B" id="Text Box 100" o:spid="_x0000_s1052" type="#_x0000_t202" style="position:absolute;left:0;text-align:left;margin-left:24.15pt;margin-top:567.3pt;width:426pt;height:35.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" stroked="f">
                <v:textbox style="mso-fit-shape-to-text:t" inset="0,0,0,0">
                  <w:txbxContent>
                    <w:p w14:paraId="226AC910" w14:textId="278CD0C5" w:rsidR="00ED7499" w:rsidRPr="00E97CE9" w:rsidRDefault="00ED7499" w:rsidP="00590FFF">
                      <w:pPr>
                        <w:pStyle w:val="a8"/>
                        <w:jc w:val="center"/>
                        <w:rPr>
                          <w:noProof/>
                          <w:sz w:val="24"/>
                          <w:szCs w:val="24"/>
                        </w:rPr>
                      </w:pPr>
                      <w:bookmarkStart w:id="79" w:name="_Toc400315463"/>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8</w:t>
                      </w:r>
                      <w:r>
                        <w:fldChar w:fldCharType="end"/>
                      </w:r>
                      <w:r>
                        <w:t xml:space="preserve"> sorting algorithm implementation</w:t>
                      </w:r>
                      <w:bookmarkEnd w:id="79"/>
                      <w:r w:rsidR="00190A7B">
                        <w:t xml:space="preserve"> [17]</w:t>
                      </w:r>
                    </w:p>
                  </w:txbxContent>
                </v:textbox>
                <w10:wrap type="topAndBottom"/>
              </v:shape>
            </w:pict>
          </mc:Fallback>
        </mc:AlternateContent>
      </w:r>
      <w:r w:rsidRPr="00AC2CC9">
        <w:rPr>
          <w:rFonts w:eastAsiaTheme="minorEastAsia"/>
          <w:noProof/>
          <w:lang w:eastAsia="zh-CN"/>
        </w:rPr>
        <w:drawing>
          <wp:anchor distT="0" distB="0" distL="114300" distR="114300" simplePos="0" relativeHeight="251304448" behindDoc="0" locked="0" layoutInCell="1" allowOverlap="1" wp14:anchorId="73D6B544" wp14:editId="28D44278">
            <wp:simplePos x="0" y="0"/>
            <wp:positionH relativeFrom="column">
              <wp:posOffset>202409</wp:posOffset>
            </wp:positionH>
            <wp:positionV relativeFrom="paragraph">
              <wp:posOffset>3324548</wp:posOffset>
            </wp:positionV>
            <wp:extent cx="5410800" cy="433080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40925104522.png"/>
                    <pic:cNvPicPr/>
                  </pic:nvPicPr>
                  <pic:blipFill>
                    <a:blip r:embed="rId34">
                      <a:extLst>
                        <a:ext uri="{28A0092B-C50C-407E-A947-70E740481C1C}">
                          <a14:useLocalDpi xmlns:a14="http://schemas.microsoft.com/office/drawing/2010/main" val="0"/>
                        </a:ext>
                      </a:extLst>
                    </a:blip>
                    <a:stretch>
                      <a:fillRect/>
                    </a:stretch>
                  </pic:blipFill>
                  <pic:spPr>
                    <a:xfrm>
                      <a:off x="0" y="0"/>
                      <a:ext cx="5410800" cy="4330800"/>
                    </a:xfrm>
                    <a:prstGeom prst="rect">
                      <a:avLst/>
                    </a:prstGeom>
                  </pic:spPr>
                </pic:pic>
              </a:graphicData>
            </a:graphic>
            <wp14:sizeRelH relativeFrom="page">
              <wp14:pctWidth>0</wp14:pctWidth>
            </wp14:sizeRelH>
            <wp14:sizeRelV relativeFrom="page">
              <wp14:pctHeight>0</wp14:pctHeight>
            </wp14:sizeRelV>
          </wp:anchor>
        </w:drawing>
      </w:r>
      <w:r w:rsidR="008C59B6" w:rsidRPr="00AC2CC9">
        <w:rPr>
          <w:rFonts w:eastAsiaTheme="minorEastAsia"/>
          <w:lang w:eastAsia="zh-CN"/>
        </w:rPr>
        <w:t>Afte</w:t>
      </w:r>
      <w:r w:rsidR="00EC5319" w:rsidRPr="00AC2CC9">
        <w:rPr>
          <w:rFonts w:eastAsiaTheme="minorEastAsia"/>
          <w:lang w:eastAsia="zh-CN"/>
        </w:rPr>
        <w:t>r the window generation, in</w:t>
      </w:r>
      <w:r w:rsidR="008C59B6" w:rsidRPr="00AC2CC9">
        <w:rPr>
          <w:rFonts w:eastAsiaTheme="minorEastAsia"/>
          <w:lang w:eastAsia="zh-CN"/>
        </w:rPr>
        <w:t xml:space="preserve"> each clock, 9 values as the output data are going to the next stage and ready to be sorted. The use of the next component, sor</w:t>
      </w:r>
      <w:r w:rsidR="008C59B6" w:rsidRPr="00AC2CC9">
        <w:rPr>
          <w:rFonts w:eastAsiaTheme="minorEastAsia" w:hint="eastAsia"/>
          <w:lang w:eastAsia="zh-CN"/>
        </w:rPr>
        <w:t>t</w:t>
      </w:r>
      <w:r w:rsidR="008C59B6" w:rsidRPr="00AC2CC9">
        <w:rPr>
          <w:rFonts w:eastAsiaTheme="minorEastAsia"/>
          <w:lang w:eastAsia="zh-CN"/>
        </w:rPr>
        <w:t>_3x3 component, give</w:t>
      </w:r>
      <w:r w:rsidRPr="00AC2CC9">
        <w:rPr>
          <w:rFonts w:eastAsiaTheme="minorEastAsia"/>
          <w:lang w:eastAsia="zh-CN"/>
        </w:rPr>
        <w:t>s</w:t>
      </w:r>
      <w:r w:rsidR="008C59B6" w:rsidRPr="00AC2CC9">
        <w:rPr>
          <w:rFonts w:eastAsiaTheme="minorEastAsia"/>
          <w:lang w:eastAsia="zh-CN"/>
        </w:rPr>
        <w:t xml:space="preserve"> us the result of the sorted pixels. It is a system </w:t>
      </w:r>
      <w:r w:rsidRPr="00AC2CC9">
        <w:rPr>
          <w:rFonts w:eastAsiaTheme="minorEastAsia"/>
          <w:lang w:eastAsia="zh-CN"/>
        </w:rPr>
        <w:t>of hardware</w:t>
      </w:r>
      <w:r w:rsidR="005864AD" w:rsidRPr="00AC2CC9">
        <w:rPr>
          <w:rFonts w:eastAsiaTheme="minorEastAsia"/>
          <w:lang w:eastAsia="zh-CN"/>
        </w:rPr>
        <w:t xml:space="preserve"> compare and </w:t>
      </w:r>
      <w:r w:rsidR="005864AD" w:rsidRPr="00AC2CC9">
        <w:rPr>
          <w:rFonts w:eastAsiaTheme="minorEastAsia"/>
          <w:lang w:eastAsia="zh-CN"/>
        </w:rPr>
        <w:lastRenderedPageBreak/>
        <w:t xml:space="preserve">sort units, which make the pixels in the window as an ordered </w:t>
      </w:r>
      <w:r w:rsidR="006428D6" w:rsidRPr="00AC2CC9">
        <w:rPr>
          <w:rFonts w:eastAsiaTheme="minorEastAsia"/>
          <w:lang w:eastAsia="zh-CN"/>
        </w:rPr>
        <w:t>list fo</w:t>
      </w:r>
      <w:r w:rsidR="0095215D">
        <w:rPr>
          <w:rFonts w:eastAsiaTheme="minorEastAsia"/>
          <w:lang w:eastAsia="zh-CN"/>
        </w:rPr>
        <w:t>r use in the later procedures</w:t>
      </w:r>
      <w:r w:rsidR="005864AD" w:rsidRPr="00AC2CC9">
        <w:rPr>
          <w:rFonts w:eastAsiaTheme="minorEastAsia"/>
          <w:lang w:eastAsia="zh-CN"/>
        </w:rPr>
        <w:t xml:space="preserve">. </w:t>
      </w:r>
    </w:p>
    <w:p w14:paraId="19AF82C0" w14:textId="688F70B6" w:rsidR="007E2DE5" w:rsidRPr="00AC2CC9" w:rsidRDefault="007E2DE5" w:rsidP="00305156">
      <w:pPr>
        <w:rPr>
          <w:rFonts w:eastAsiaTheme="minorEastAsia"/>
          <w:lang w:eastAsia="zh-CN"/>
        </w:rPr>
      </w:pPr>
      <w:r w:rsidRPr="00AC2CC9">
        <w:rPr>
          <w:rFonts w:eastAsiaTheme="minorEastAsia"/>
          <w:lang w:eastAsia="zh-CN"/>
        </w:rPr>
        <w:t>The sorting component is imple</w:t>
      </w:r>
      <w:r w:rsidR="006428D6" w:rsidRPr="00AC2CC9">
        <w:rPr>
          <w:rFonts w:eastAsiaTheme="minorEastAsia"/>
          <w:lang w:eastAsia="zh-CN"/>
        </w:rPr>
        <w:t>mented as the structure in the Figure 4-8. It</w:t>
      </w:r>
      <w:r w:rsidR="00931CF8" w:rsidRPr="00AC2CC9">
        <w:rPr>
          <w:rFonts w:eastAsiaTheme="minorEastAsia"/>
          <w:lang w:eastAsia="zh-CN"/>
        </w:rPr>
        <w:t xml:space="preserve"> is just </w:t>
      </w:r>
      <w:r w:rsidR="006428D6" w:rsidRPr="00AC2CC9">
        <w:rPr>
          <w:rFonts w:eastAsiaTheme="minorEastAsia"/>
          <w:lang w:eastAsia="zh-CN"/>
        </w:rPr>
        <w:t xml:space="preserve">composed of </w:t>
      </w:r>
      <w:r w:rsidR="00931CF8" w:rsidRPr="00AC2CC9">
        <w:rPr>
          <w:rFonts w:eastAsiaTheme="minorEastAsia"/>
          <w:lang w:eastAsia="zh-CN"/>
        </w:rPr>
        <w:t>registers and compares</w:t>
      </w:r>
      <w:r w:rsidRPr="00AC2CC9">
        <w:rPr>
          <w:rFonts w:eastAsiaTheme="minorEastAsia"/>
          <w:lang w:eastAsia="zh-CN"/>
        </w:rPr>
        <w:t xml:space="preserve">. The </w:t>
      </w:r>
      <w:r w:rsidR="006428D6" w:rsidRPr="00AC2CC9">
        <w:rPr>
          <w:rFonts w:eastAsiaTheme="minorEastAsia"/>
          <w:lang w:eastAsia="zh-CN"/>
        </w:rPr>
        <w:t>result is</w:t>
      </w:r>
      <w:r w:rsidR="00662A52" w:rsidRPr="00AC2CC9">
        <w:rPr>
          <w:rFonts w:eastAsiaTheme="minorEastAsia"/>
          <w:lang w:eastAsia="zh-CN"/>
        </w:rPr>
        <w:t xml:space="preserve"> a</w:t>
      </w:r>
      <w:r w:rsidR="008844C6" w:rsidRPr="00AC2CC9">
        <w:rPr>
          <w:rFonts w:eastAsiaTheme="minorEastAsia"/>
          <w:lang w:eastAsia="zh-CN"/>
        </w:rPr>
        <w:t xml:space="preserve"> list in </w:t>
      </w:r>
      <w:r w:rsidR="006428D6" w:rsidRPr="00AC2CC9">
        <w:rPr>
          <w:rFonts w:eastAsiaTheme="minorEastAsia"/>
          <w:lang w:eastAsia="zh-CN"/>
        </w:rPr>
        <w:t xml:space="preserve">a </w:t>
      </w:r>
      <w:r w:rsidRPr="00AC2CC9">
        <w:rPr>
          <w:rFonts w:eastAsiaTheme="minorEastAsia"/>
          <w:lang w:eastAsia="zh-CN"/>
        </w:rPr>
        <w:t>sor</w:t>
      </w:r>
      <w:r w:rsidR="008844C6" w:rsidRPr="00AC2CC9">
        <w:rPr>
          <w:rFonts w:eastAsiaTheme="minorEastAsia"/>
          <w:lang w:eastAsia="zh-CN"/>
        </w:rPr>
        <w:t xml:space="preserve">ted </w:t>
      </w:r>
      <w:r w:rsidR="006428D6" w:rsidRPr="00AC2CC9">
        <w:rPr>
          <w:rFonts w:eastAsiaTheme="minorEastAsia"/>
          <w:lang w:eastAsia="zh-CN"/>
        </w:rPr>
        <w:t xml:space="preserve">rank </w:t>
      </w:r>
      <w:r w:rsidRPr="00AC2CC9">
        <w:rPr>
          <w:rFonts w:eastAsiaTheme="minorEastAsia"/>
          <w:lang w:eastAsia="zh-CN"/>
        </w:rPr>
        <w:t xml:space="preserve">after </w:t>
      </w:r>
      <w:r w:rsidR="00B56E29" w:rsidRPr="00AC2CC9">
        <w:rPr>
          <w:rFonts w:eastAsiaTheme="minorEastAsia"/>
          <w:lang w:eastAsia="zh-CN"/>
        </w:rPr>
        <w:t>an</w:t>
      </w:r>
      <w:r w:rsidRPr="00AC2CC9">
        <w:rPr>
          <w:rFonts w:eastAsiaTheme="minorEastAsia"/>
          <w:lang w:eastAsia="zh-CN"/>
        </w:rPr>
        <w:t xml:space="preserve"> </w:t>
      </w:r>
      <w:r w:rsidR="00B56E29" w:rsidRPr="00AC2CC9">
        <w:rPr>
          <w:rFonts w:eastAsiaTheme="minorEastAsia"/>
          <w:lang w:eastAsia="zh-CN"/>
        </w:rPr>
        <w:t xml:space="preserve">initial </w:t>
      </w:r>
      <w:r w:rsidRPr="00AC2CC9">
        <w:rPr>
          <w:rFonts w:eastAsiaTheme="minorEastAsia"/>
          <w:lang w:eastAsia="zh-CN"/>
        </w:rPr>
        <w:t xml:space="preserve">latency </w:t>
      </w:r>
      <w:r w:rsidR="00B56E29" w:rsidRPr="00AC2CC9">
        <w:rPr>
          <w:rFonts w:eastAsiaTheme="minorEastAsia"/>
          <w:lang w:eastAsia="zh-CN"/>
        </w:rPr>
        <w:t xml:space="preserve">and produced on every clock cycle. </w:t>
      </w:r>
    </w:p>
    <w:p w14:paraId="7D37B6F8" w14:textId="6F5518F8" w:rsidR="00384E69" w:rsidRPr="00AC2CC9" w:rsidRDefault="009D3FA2" w:rsidP="003753CC">
      <w:pPr>
        <w:rPr>
          <w:rFonts w:eastAsiaTheme="minorEastAsia"/>
          <w:lang w:eastAsia="zh-CN"/>
        </w:rPr>
      </w:pPr>
      <w:r w:rsidRPr="00AC2CC9">
        <w:rPr>
          <w:rFonts w:eastAsiaTheme="minorEastAsia"/>
          <w:lang w:eastAsia="zh-CN"/>
        </w:rPr>
        <w:t xml:space="preserve">As we known, the output of the image should be as same size as the input one. For this implementation, the input is the pixel stream and the output as well. Lack of the counter </w:t>
      </w:r>
      <w:r w:rsidR="00662A52" w:rsidRPr="00AC2CC9">
        <w:rPr>
          <w:rFonts w:eastAsiaTheme="minorEastAsia"/>
          <w:lang w:eastAsia="zh-CN"/>
        </w:rPr>
        <w:t xml:space="preserve">block </w:t>
      </w:r>
      <w:proofErr w:type="spellStart"/>
      <w:r w:rsidR="00662A52" w:rsidRPr="00AC2CC9">
        <w:rPr>
          <w:rFonts w:eastAsiaTheme="minorEastAsia"/>
          <w:lang w:eastAsia="zh-CN"/>
        </w:rPr>
        <w:t>rc_counter</w:t>
      </w:r>
      <w:proofErr w:type="spellEnd"/>
      <w:r w:rsidR="00662A52" w:rsidRPr="00AC2CC9">
        <w:rPr>
          <w:rFonts w:eastAsiaTheme="minorEastAsia"/>
          <w:lang w:eastAsia="zh-CN"/>
        </w:rPr>
        <w:t xml:space="preserve"> </w:t>
      </w:r>
      <w:r w:rsidRPr="00AC2CC9">
        <w:rPr>
          <w:rFonts w:eastAsiaTheme="minorEastAsia"/>
          <w:lang w:eastAsia="zh-CN"/>
        </w:rPr>
        <w:t xml:space="preserve">for the column and row, the output cannot be constructed into a normal image. </w:t>
      </w:r>
      <w:r w:rsidR="00D65A27" w:rsidRPr="00AC2CC9">
        <w:rPr>
          <w:rFonts w:eastAsiaTheme="minorEastAsia"/>
          <w:lang w:eastAsia="zh-CN"/>
        </w:rPr>
        <w:t xml:space="preserve">Not only </w:t>
      </w:r>
      <w:r w:rsidR="006428D6" w:rsidRPr="00AC2CC9">
        <w:rPr>
          <w:rFonts w:eastAsiaTheme="minorEastAsia"/>
          <w:lang w:eastAsia="zh-CN"/>
        </w:rPr>
        <w:t xml:space="preserve">for </w:t>
      </w:r>
      <w:r w:rsidR="00D65A27" w:rsidRPr="00AC2CC9">
        <w:rPr>
          <w:rFonts w:eastAsiaTheme="minorEastAsia"/>
          <w:lang w:eastAsia="zh-CN"/>
        </w:rPr>
        <w:t xml:space="preserve">the size of image, but </w:t>
      </w:r>
      <w:r w:rsidR="006428D6" w:rsidRPr="00AC2CC9">
        <w:rPr>
          <w:rFonts w:eastAsiaTheme="minorEastAsia"/>
          <w:lang w:eastAsia="zh-CN"/>
        </w:rPr>
        <w:t xml:space="preserve">also </w:t>
      </w:r>
      <w:r w:rsidR="00D65A27" w:rsidRPr="00AC2CC9">
        <w:rPr>
          <w:rFonts w:eastAsiaTheme="minorEastAsia"/>
          <w:lang w:eastAsia="zh-CN"/>
        </w:rPr>
        <w:t>for the window operator</w:t>
      </w:r>
      <w:r w:rsidR="00662A52" w:rsidRPr="00AC2CC9">
        <w:rPr>
          <w:rFonts w:eastAsiaTheme="minorEastAsia"/>
          <w:lang w:eastAsia="zh-CN"/>
        </w:rPr>
        <w:t>. In this</w:t>
      </w:r>
      <w:r w:rsidR="00D65A27" w:rsidRPr="00AC2CC9">
        <w:rPr>
          <w:rFonts w:eastAsiaTheme="minorEastAsia"/>
          <w:lang w:eastAsia="zh-CN"/>
        </w:rPr>
        <w:t xml:space="preserve"> implementation, two counters are </w:t>
      </w:r>
      <w:r w:rsidR="00662A52" w:rsidRPr="00AC2CC9">
        <w:rPr>
          <w:rFonts w:eastAsiaTheme="minorEastAsia"/>
          <w:lang w:eastAsia="zh-CN"/>
        </w:rPr>
        <w:t>used for</w:t>
      </w:r>
      <w:r w:rsidR="006428D6" w:rsidRPr="00AC2CC9">
        <w:rPr>
          <w:rFonts w:eastAsiaTheme="minorEastAsia"/>
          <w:lang w:eastAsia="zh-CN"/>
        </w:rPr>
        <w:t xml:space="preserve"> the column and row </w:t>
      </w:r>
      <w:r w:rsidR="00662A52" w:rsidRPr="00AC2CC9">
        <w:rPr>
          <w:rFonts w:eastAsiaTheme="minorEastAsia"/>
          <w:lang w:eastAsia="zh-CN"/>
        </w:rPr>
        <w:t>which</w:t>
      </w:r>
      <w:r w:rsidR="00D01AD8" w:rsidRPr="00AC2CC9">
        <w:rPr>
          <w:rFonts w:eastAsiaTheme="minorEastAsia"/>
          <w:lang w:eastAsia="zh-CN"/>
        </w:rPr>
        <w:t xml:space="preserve"> </w:t>
      </w:r>
      <w:r w:rsidR="00D65A27" w:rsidRPr="00AC2CC9">
        <w:rPr>
          <w:rFonts w:eastAsiaTheme="minorEastAsia"/>
          <w:lang w:eastAsia="zh-CN"/>
        </w:rPr>
        <w:t>tell the algorithm when the border start. The counter count</w:t>
      </w:r>
      <w:r w:rsidR="006428D6" w:rsidRPr="00AC2CC9">
        <w:rPr>
          <w:rFonts w:eastAsiaTheme="minorEastAsia"/>
          <w:lang w:eastAsia="zh-CN"/>
        </w:rPr>
        <w:t>s</w:t>
      </w:r>
      <w:r w:rsidR="00D65A27" w:rsidRPr="00AC2CC9">
        <w:rPr>
          <w:rFonts w:eastAsiaTheme="minorEastAsia"/>
          <w:lang w:eastAsia="zh-CN"/>
        </w:rPr>
        <w:t xml:space="preserve"> the movement of the window and when </w:t>
      </w:r>
      <w:r w:rsidR="006428D6" w:rsidRPr="00AC2CC9">
        <w:rPr>
          <w:rFonts w:eastAsiaTheme="minorEastAsia"/>
          <w:lang w:eastAsia="zh-CN"/>
        </w:rPr>
        <w:t>it mee</w:t>
      </w:r>
      <w:r w:rsidR="00D65A27" w:rsidRPr="00AC2CC9">
        <w:rPr>
          <w:rFonts w:eastAsiaTheme="minorEastAsia"/>
          <w:lang w:eastAsia="zh-CN"/>
        </w:rPr>
        <w:t>t</w:t>
      </w:r>
      <w:r w:rsidR="006428D6" w:rsidRPr="00AC2CC9">
        <w:rPr>
          <w:rFonts w:eastAsiaTheme="minorEastAsia"/>
          <w:lang w:eastAsia="zh-CN"/>
        </w:rPr>
        <w:t>s</w:t>
      </w:r>
      <w:r w:rsidR="00D65A27" w:rsidRPr="00AC2CC9">
        <w:rPr>
          <w:rFonts w:eastAsiaTheme="minorEastAsia"/>
          <w:lang w:eastAsia="zh-CN"/>
        </w:rPr>
        <w:t xml:space="preserve"> the border, </w:t>
      </w:r>
      <w:r w:rsidR="006428D6" w:rsidRPr="00AC2CC9">
        <w:rPr>
          <w:rFonts w:eastAsiaTheme="minorEastAsia"/>
          <w:lang w:eastAsia="zh-CN"/>
        </w:rPr>
        <w:t xml:space="preserve">it </w:t>
      </w:r>
      <w:r w:rsidR="009877D6" w:rsidRPr="00AC2CC9">
        <w:rPr>
          <w:rFonts w:eastAsiaTheme="minorEastAsia"/>
          <w:lang w:eastAsia="zh-CN"/>
        </w:rPr>
        <w:t>just set the border pixel to</w:t>
      </w:r>
      <w:r w:rsidR="00D65A27" w:rsidRPr="00AC2CC9">
        <w:rPr>
          <w:rFonts w:eastAsiaTheme="minorEastAsia"/>
          <w:lang w:eastAsia="zh-CN"/>
        </w:rPr>
        <w:t xml:space="preserve"> 0 for the output. </w:t>
      </w:r>
      <w:r w:rsidR="006428D6" w:rsidRPr="00AC2CC9">
        <w:rPr>
          <w:rFonts w:eastAsiaTheme="minorEastAsia"/>
          <w:lang w:eastAsia="zh-CN"/>
        </w:rPr>
        <w:t xml:space="preserve">This component </w:t>
      </w:r>
      <w:r w:rsidR="00D65A27" w:rsidRPr="00AC2CC9">
        <w:rPr>
          <w:rFonts w:eastAsiaTheme="minorEastAsia"/>
          <w:lang w:eastAsia="zh-CN"/>
        </w:rPr>
        <w:t xml:space="preserve">is also able to reuse and needed in the convolution algorithm as well. </w:t>
      </w:r>
    </w:p>
    <w:p w14:paraId="5D734346" w14:textId="77777777" w:rsidR="00D65A27" w:rsidRPr="00AC2CC9" w:rsidRDefault="0089386C" w:rsidP="005C38B5">
      <w:pPr>
        <w:pStyle w:val="2"/>
        <w:rPr>
          <w:lang w:eastAsia="zh-CN"/>
        </w:rPr>
      </w:pPr>
      <w:bookmarkStart w:id="80" w:name="_Toc403603037"/>
      <w:r w:rsidRPr="00AC2CC9">
        <w:rPr>
          <w:lang w:eastAsia="zh-CN"/>
        </w:rPr>
        <w:t>C</w:t>
      </w:r>
      <w:r w:rsidRPr="00AC2CC9">
        <w:rPr>
          <w:rFonts w:hint="eastAsia"/>
          <w:lang w:eastAsia="zh-CN"/>
        </w:rPr>
        <w:t xml:space="preserve">onvolution </w:t>
      </w:r>
      <w:r w:rsidR="00781E06" w:rsidRPr="00AC2CC9">
        <w:rPr>
          <w:lang w:eastAsia="zh-CN"/>
        </w:rPr>
        <w:t>and Gaussian filter</w:t>
      </w:r>
      <w:bookmarkEnd w:id="80"/>
      <w:r w:rsidRPr="00AC2CC9">
        <w:rPr>
          <w:lang w:eastAsia="zh-CN"/>
        </w:rPr>
        <w:t xml:space="preserve"> </w:t>
      </w:r>
    </w:p>
    <w:p w14:paraId="29E8C5F3" w14:textId="3507CF3C" w:rsidR="0093116F" w:rsidRPr="00AC2CC9" w:rsidRDefault="0035728B" w:rsidP="003753CC">
      <w:pPr>
        <w:rPr>
          <w:rFonts w:eastAsiaTheme="minorEastAsia"/>
          <w:lang w:eastAsia="zh-CN"/>
        </w:rPr>
      </w:pPr>
      <w:r w:rsidRPr="00AC2CC9">
        <w:rPr>
          <w:rFonts w:eastAsiaTheme="minorEastAsia"/>
          <w:lang w:eastAsia="zh-CN"/>
        </w:rPr>
        <w:t>Compare to the design of the sorting algorithm, the convolution algorithm is much more difficult. It is because that the sorting algorithm just u</w:t>
      </w:r>
      <w:r w:rsidR="006428D6" w:rsidRPr="00AC2CC9">
        <w:rPr>
          <w:rFonts w:eastAsiaTheme="minorEastAsia"/>
          <w:lang w:eastAsia="zh-CN"/>
        </w:rPr>
        <w:t>se</w:t>
      </w:r>
      <w:r w:rsidR="00ED2459" w:rsidRPr="00AC2CC9">
        <w:rPr>
          <w:rFonts w:eastAsiaTheme="minorEastAsia"/>
          <w:lang w:eastAsia="zh-CN"/>
        </w:rPr>
        <w:t>s</w:t>
      </w:r>
      <w:r w:rsidR="006428D6" w:rsidRPr="00AC2CC9">
        <w:rPr>
          <w:rFonts w:eastAsiaTheme="minorEastAsia"/>
          <w:lang w:eastAsia="zh-CN"/>
        </w:rPr>
        <w:t xml:space="preserve"> the registers and</w:t>
      </w:r>
      <w:r w:rsidR="00836E87" w:rsidRPr="00AC2CC9">
        <w:rPr>
          <w:rFonts w:eastAsiaTheme="minorEastAsia"/>
          <w:lang w:eastAsia="zh-CN"/>
        </w:rPr>
        <w:t xml:space="preserve"> compares in the implementation. A</w:t>
      </w:r>
      <w:r w:rsidR="006428D6" w:rsidRPr="00AC2CC9">
        <w:rPr>
          <w:rFonts w:eastAsiaTheme="minorEastAsia"/>
          <w:lang w:eastAsia="zh-CN"/>
        </w:rPr>
        <w:t>t meanwhile</w:t>
      </w:r>
      <w:r w:rsidRPr="00AC2CC9">
        <w:rPr>
          <w:rFonts w:eastAsiaTheme="minorEastAsia"/>
          <w:lang w:eastAsia="zh-CN"/>
        </w:rPr>
        <w:t xml:space="preserve"> the convolution needs more calculation like adder</w:t>
      </w:r>
      <w:r w:rsidR="0093116F" w:rsidRPr="00AC2CC9">
        <w:rPr>
          <w:rFonts w:eastAsiaTheme="minorEastAsia"/>
          <w:lang w:eastAsia="zh-CN"/>
        </w:rPr>
        <w:t>s</w:t>
      </w:r>
      <w:r w:rsidRPr="00AC2CC9">
        <w:rPr>
          <w:rFonts w:eastAsiaTheme="minorEastAsia"/>
          <w:lang w:eastAsia="zh-CN"/>
        </w:rPr>
        <w:t xml:space="preserve">, multipliers and dividers. </w:t>
      </w:r>
      <w:r w:rsidR="0093116F" w:rsidRPr="00AC2CC9">
        <w:rPr>
          <w:rFonts w:eastAsiaTheme="minorEastAsia"/>
          <w:lang w:eastAsia="zh-CN"/>
        </w:rPr>
        <w:t>The more complex algorithm</w:t>
      </w:r>
      <w:r w:rsidR="006428D6" w:rsidRPr="00AC2CC9">
        <w:rPr>
          <w:rFonts w:eastAsiaTheme="minorEastAsia"/>
          <w:lang w:eastAsia="zh-CN"/>
        </w:rPr>
        <w:t xml:space="preserve"> is,</w:t>
      </w:r>
      <w:r w:rsidR="0093116F" w:rsidRPr="00AC2CC9">
        <w:rPr>
          <w:rFonts w:eastAsiaTheme="minorEastAsia"/>
          <w:lang w:eastAsia="zh-CN"/>
        </w:rPr>
        <w:t xml:space="preserve"> the more calculation time </w:t>
      </w:r>
      <w:r w:rsidR="00A463E7" w:rsidRPr="00AC2CC9">
        <w:rPr>
          <w:rFonts w:eastAsiaTheme="minorEastAsia"/>
          <w:lang w:eastAsia="zh-CN"/>
        </w:rPr>
        <w:t>costs</w:t>
      </w:r>
      <w:r w:rsidR="006428D6" w:rsidRPr="00AC2CC9">
        <w:rPr>
          <w:rFonts w:eastAsiaTheme="minorEastAsia"/>
          <w:lang w:eastAsia="zh-CN"/>
        </w:rPr>
        <w:t xml:space="preserve">. </w:t>
      </w:r>
      <w:r w:rsidR="0093116F" w:rsidRPr="00AC2CC9">
        <w:rPr>
          <w:rFonts w:eastAsiaTheme="minorEastAsia"/>
          <w:lang w:eastAsia="zh-CN"/>
        </w:rPr>
        <w:t xml:space="preserve">As many people have already tried the algorithm on each </w:t>
      </w:r>
      <w:r w:rsidR="006428D6" w:rsidRPr="00AC2CC9">
        <w:rPr>
          <w:rFonts w:eastAsiaTheme="minorEastAsia"/>
          <w:lang w:eastAsia="zh-CN"/>
        </w:rPr>
        <w:t xml:space="preserve">kinds </w:t>
      </w:r>
      <w:r w:rsidR="0093116F" w:rsidRPr="00AC2CC9">
        <w:rPr>
          <w:rFonts w:eastAsiaTheme="minorEastAsia"/>
          <w:lang w:eastAsia="zh-CN"/>
        </w:rPr>
        <w:t xml:space="preserve">of the FPGAs, in this project, we think implement the convolution algorithm is an achievable goal.  </w:t>
      </w:r>
    </w:p>
    <w:p w14:paraId="61FEB5DF" w14:textId="37691AE0" w:rsidR="0035728B" w:rsidRPr="00AC2CC9" w:rsidRDefault="00AD1320" w:rsidP="003753CC">
      <w:pPr>
        <w:rPr>
          <w:rFonts w:eastAsiaTheme="minorEastAsia"/>
          <w:lang w:eastAsia="zh-CN"/>
        </w:rPr>
      </w:pPr>
      <w:r w:rsidRPr="00AC2CC9">
        <w:rPr>
          <w:rFonts w:eastAsiaTheme="minorEastAsia"/>
          <w:lang w:eastAsia="zh-CN"/>
        </w:rPr>
        <w:t>Another</w:t>
      </w:r>
      <w:r w:rsidR="0035728B" w:rsidRPr="00AC2CC9">
        <w:rPr>
          <w:rFonts w:eastAsiaTheme="minorEastAsia"/>
          <w:lang w:eastAsia="zh-CN"/>
        </w:rPr>
        <w:t xml:space="preserve"> </w:t>
      </w:r>
      <w:r w:rsidRPr="00AC2CC9">
        <w:rPr>
          <w:rFonts w:eastAsiaTheme="minorEastAsia"/>
          <w:lang w:eastAsia="zh-CN"/>
        </w:rPr>
        <w:t>different part between</w:t>
      </w:r>
      <w:r w:rsidR="0035728B" w:rsidRPr="00AC2CC9">
        <w:rPr>
          <w:rFonts w:eastAsiaTheme="minorEastAsia"/>
          <w:lang w:eastAsia="zh-CN"/>
        </w:rPr>
        <w:t xml:space="preserve"> the algorithm of the convolution</w:t>
      </w:r>
      <w:r w:rsidRPr="00AC2CC9">
        <w:rPr>
          <w:rFonts w:eastAsiaTheme="minorEastAsia"/>
          <w:lang w:eastAsia="zh-CN"/>
        </w:rPr>
        <w:t xml:space="preserve"> and sorting </w:t>
      </w:r>
      <w:r w:rsidR="0035728B" w:rsidRPr="00AC2CC9">
        <w:rPr>
          <w:rFonts w:eastAsiaTheme="minorEastAsia"/>
          <w:lang w:eastAsia="zh-CN"/>
        </w:rPr>
        <w:t xml:space="preserve">is that the data value is not </w:t>
      </w:r>
      <w:r w:rsidRPr="00AC2CC9">
        <w:rPr>
          <w:rFonts w:eastAsiaTheme="minorEastAsia"/>
          <w:lang w:eastAsia="zh-CN"/>
        </w:rPr>
        <w:t xml:space="preserve">always </w:t>
      </w:r>
      <w:r w:rsidR="0035728B" w:rsidRPr="00AC2CC9">
        <w:rPr>
          <w:rFonts w:eastAsiaTheme="minorEastAsia"/>
          <w:lang w:eastAsia="zh-CN"/>
        </w:rPr>
        <w:t>positive anymore. The kernel of the convolution may be negative although the input is as same as the median filter before</w:t>
      </w:r>
      <w:r w:rsidR="00D744F5" w:rsidRPr="00AC2CC9">
        <w:rPr>
          <w:rFonts w:eastAsiaTheme="minorEastAsia"/>
          <w:lang w:eastAsia="zh-CN"/>
        </w:rPr>
        <w:t>.</w:t>
      </w:r>
      <w:r w:rsidRPr="00AC2CC9">
        <w:rPr>
          <w:rFonts w:eastAsiaTheme="minorEastAsia"/>
          <w:lang w:eastAsia="zh-CN"/>
        </w:rPr>
        <w:t xml:space="preserve"> </w:t>
      </w:r>
      <w:r w:rsidR="00D744F5" w:rsidRPr="00AC2CC9">
        <w:rPr>
          <w:rFonts w:eastAsiaTheme="minorEastAsia"/>
          <w:lang w:eastAsia="zh-CN"/>
        </w:rPr>
        <w:t>In</w:t>
      </w:r>
      <w:r w:rsidR="0035728B" w:rsidRPr="00AC2CC9">
        <w:rPr>
          <w:rFonts w:eastAsiaTheme="minorEastAsia"/>
          <w:lang w:eastAsia="zh-CN"/>
        </w:rPr>
        <w:t xml:space="preserve"> a proper convolution algorithm, the mask often consist</w:t>
      </w:r>
      <w:r w:rsidR="00C36B91" w:rsidRPr="00AC2CC9">
        <w:rPr>
          <w:rFonts w:eastAsiaTheme="minorEastAsia"/>
          <w:lang w:eastAsia="zh-CN"/>
        </w:rPr>
        <w:t>s</w:t>
      </w:r>
      <w:r w:rsidR="0035728B" w:rsidRPr="00AC2CC9">
        <w:rPr>
          <w:rFonts w:eastAsiaTheme="minorEastAsia"/>
          <w:lang w:eastAsia="zh-CN"/>
        </w:rPr>
        <w:t xml:space="preserve"> of negative numbers. </w:t>
      </w:r>
      <w:r w:rsidR="00741BB8" w:rsidRPr="00AC2CC9">
        <w:rPr>
          <w:rFonts w:eastAsiaTheme="minorEastAsia"/>
          <w:lang w:eastAsia="zh-CN"/>
        </w:rPr>
        <w:t>Duo to this reason</w:t>
      </w:r>
      <w:r w:rsidR="0035728B" w:rsidRPr="00AC2CC9">
        <w:rPr>
          <w:rFonts w:eastAsiaTheme="minorEastAsia"/>
          <w:lang w:eastAsia="zh-CN"/>
        </w:rPr>
        <w:t xml:space="preserve">, the VHDL had to be able to handle the data in the signed type. </w:t>
      </w:r>
      <w:r w:rsidR="00A03373" w:rsidRPr="00AC2CC9">
        <w:rPr>
          <w:rFonts w:eastAsiaTheme="minorEastAsia"/>
          <w:lang w:eastAsia="zh-CN"/>
        </w:rPr>
        <w:t xml:space="preserve">The first bit of the data is </w:t>
      </w:r>
      <w:r w:rsidRPr="00AC2CC9">
        <w:rPr>
          <w:rFonts w:eastAsiaTheme="minorEastAsia"/>
          <w:lang w:eastAsia="zh-CN"/>
        </w:rPr>
        <w:t>used to present the sign bit with</w:t>
      </w:r>
      <w:r w:rsidR="00A03373" w:rsidRPr="00AC2CC9">
        <w:rPr>
          <w:rFonts w:eastAsiaTheme="minorEastAsia"/>
          <w:lang w:eastAsia="zh-CN"/>
        </w:rPr>
        <w:t xml:space="preserve"> the 0 for positive and 1 for negative. </w:t>
      </w:r>
    </w:p>
    <w:p w14:paraId="03940781" w14:textId="4FE06312" w:rsidR="00384E69" w:rsidRPr="00AC2CC9" w:rsidRDefault="00A95A12" w:rsidP="003753CC">
      <w:pPr>
        <w:rPr>
          <w:rFonts w:eastAsiaTheme="minorEastAsia"/>
          <w:lang w:eastAsia="zh-CN"/>
        </w:rPr>
      </w:pPr>
      <w:r w:rsidRPr="00AC2CC9">
        <w:rPr>
          <w:rFonts w:eastAsiaTheme="minorEastAsia"/>
          <w:lang w:eastAsia="zh-CN"/>
        </w:rPr>
        <w:t>T</w:t>
      </w:r>
      <w:r w:rsidRPr="00AC2CC9">
        <w:rPr>
          <w:rFonts w:eastAsiaTheme="minorEastAsia" w:hint="eastAsia"/>
          <w:lang w:eastAsia="zh-CN"/>
        </w:rPr>
        <w:t xml:space="preserve">he </w:t>
      </w:r>
      <w:r w:rsidRPr="00AC2CC9">
        <w:rPr>
          <w:rFonts w:eastAsiaTheme="minorEastAsia"/>
          <w:lang w:eastAsia="zh-CN"/>
        </w:rPr>
        <w:t>addition and multiplication are just using the simple + and * signs in the VHDL code</w:t>
      </w:r>
      <w:r w:rsidR="00F203A1" w:rsidRPr="00AC2CC9">
        <w:rPr>
          <w:rFonts w:eastAsiaTheme="minorEastAsia"/>
          <w:lang w:eastAsia="zh-CN"/>
        </w:rPr>
        <w:t>. The simple</w:t>
      </w:r>
      <w:r w:rsidRPr="00AC2CC9">
        <w:rPr>
          <w:rFonts w:eastAsiaTheme="minorEastAsia"/>
          <w:lang w:eastAsia="zh-CN"/>
        </w:rPr>
        <w:t xml:space="preserve"> signs have already meet the needs of the calculation and the synthesis tool could map them </w:t>
      </w:r>
      <w:r w:rsidR="00D744F5" w:rsidRPr="00AC2CC9">
        <w:rPr>
          <w:rFonts w:eastAsiaTheme="minorEastAsia"/>
          <w:lang w:eastAsia="zh-CN"/>
        </w:rPr>
        <w:t>in</w:t>
      </w:r>
      <w:r w:rsidRPr="00AC2CC9">
        <w:rPr>
          <w:rFonts w:eastAsiaTheme="minorEastAsia"/>
          <w:lang w:eastAsia="zh-CN"/>
        </w:rPr>
        <w:t xml:space="preserve">to an efficient hardware designs. But </w:t>
      </w:r>
      <w:r w:rsidR="00D744F5" w:rsidRPr="00AC2CC9">
        <w:rPr>
          <w:rFonts w:eastAsiaTheme="minorEastAsia"/>
          <w:lang w:eastAsia="zh-CN"/>
        </w:rPr>
        <w:t xml:space="preserve">for </w:t>
      </w:r>
      <w:r w:rsidRPr="00AC2CC9">
        <w:rPr>
          <w:rFonts w:eastAsiaTheme="minorEastAsia"/>
          <w:lang w:eastAsia="zh-CN"/>
        </w:rPr>
        <w:t xml:space="preserve">the computation </w:t>
      </w:r>
      <w:r w:rsidR="00D744F5" w:rsidRPr="00AC2CC9">
        <w:rPr>
          <w:rFonts w:eastAsiaTheme="minorEastAsia"/>
          <w:lang w:eastAsia="zh-CN"/>
        </w:rPr>
        <w:t xml:space="preserve">of </w:t>
      </w:r>
      <w:r w:rsidRPr="00AC2CC9">
        <w:rPr>
          <w:rFonts w:eastAsiaTheme="minorEastAsia"/>
          <w:lang w:eastAsia="zh-CN"/>
        </w:rPr>
        <w:t xml:space="preserve">dividing, there are no sign for this kind of the calculation in the VHDL code. During the last computation of the convolution, the sum of weighted data would divide the size of the window. Instead of the device-specific parameterized modules for the dividers, </w:t>
      </w:r>
      <w:r w:rsidRPr="00AC2CC9">
        <w:rPr>
          <w:rFonts w:eastAsiaTheme="minorEastAsia"/>
          <w:lang w:eastAsia="zh-CN"/>
        </w:rPr>
        <w:lastRenderedPageBreak/>
        <w:t>the shift operation is an optional result. As only possible with powers of two, usually the 8 is used for the divide of 9.</w:t>
      </w:r>
      <w:r w:rsidR="00903B50" w:rsidRPr="00AC2CC9">
        <w:rPr>
          <w:rFonts w:eastAsiaTheme="minorEastAsia"/>
          <w:lang w:eastAsia="zh-CN"/>
        </w:rPr>
        <w:t xml:space="preserve"> In this project, shift of 4 bit is exactly for the Gaussian kernel.  </w:t>
      </w:r>
    </w:p>
    <w:p w14:paraId="615B78E7" w14:textId="74BDF963" w:rsidR="008E776A" w:rsidRPr="00AC2CC9" w:rsidRDefault="00590FFF" w:rsidP="003753CC">
      <w:pPr>
        <w:rPr>
          <w:rFonts w:eastAsia="宋体"/>
          <w:lang w:eastAsia="zh-CN"/>
        </w:rPr>
      </w:pPr>
      <w:r w:rsidRPr="00AC2CC9">
        <w:rPr>
          <w:rFonts w:eastAsiaTheme="minorEastAsia"/>
          <w:lang w:eastAsia="zh-CN"/>
        </w:rPr>
        <w:t>Figure 4-9</w:t>
      </w:r>
      <w:r w:rsidR="004F41D0" w:rsidRPr="00AC2CC9">
        <w:rPr>
          <w:rFonts w:eastAsiaTheme="minorEastAsia"/>
          <w:lang w:eastAsia="zh-CN"/>
        </w:rPr>
        <w:t>, shows</w:t>
      </w:r>
      <w:r w:rsidR="00FD2635" w:rsidRPr="00AC2CC9">
        <w:rPr>
          <w:rFonts w:eastAsiaTheme="minorEastAsia"/>
          <w:lang w:eastAsia="zh-CN"/>
        </w:rPr>
        <w:t xml:space="preserve"> a highest hierarchy of </w:t>
      </w:r>
      <w:r w:rsidR="0019242B" w:rsidRPr="00AC2CC9">
        <w:rPr>
          <w:rFonts w:eastAsiaTheme="minorEastAsia"/>
          <w:lang w:eastAsia="zh-CN"/>
        </w:rPr>
        <w:t xml:space="preserve">components. </w:t>
      </w:r>
    </w:p>
    <w:p w14:paraId="61501BA2" w14:textId="77777777" w:rsidR="008E776A" w:rsidRPr="00AC2CC9" w:rsidRDefault="008E776A" w:rsidP="008E776A">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entity</w:t>
      </w:r>
      <w:proofErr w:type="gramEnd"/>
      <w:r w:rsidRPr="00AC2CC9">
        <w:rPr>
          <w:rFonts w:ascii="Courier New" w:eastAsia="宋体" w:hAnsi="Courier New" w:cs="Courier New"/>
          <w:sz w:val="20"/>
          <w:szCs w:val="20"/>
          <w:lang w:eastAsia="zh-CN"/>
        </w:rPr>
        <w:t xml:space="preserve"> main </w:t>
      </w:r>
      <w:r w:rsidRPr="00AC2CC9">
        <w:rPr>
          <w:rFonts w:ascii="Courier New" w:eastAsia="宋体" w:hAnsi="Courier New" w:cs="Courier New"/>
          <w:b/>
          <w:bCs/>
          <w:sz w:val="20"/>
          <w:szCs w:val="20"/>
          <w:lang w:eastAsia="zh-CN"/>
        </w:rPr>
        <w:t>is</w:t>
      </w:r>
      <w:r w:rsidRPr="00AC2CC9">
        <w:rPr>
          <w:rFonts w:ascii="Courier New" w:eastAsia="宋体" w:hAnsi="Courier New" w:cs="Courier New"/>
          <w:sz w:val="20"/>
          <w:szCs w:val="20"/>
          <w:lang w:eastAsia="zh-CN"/>
        </w:rPr>
        <w:t xml:space="preserve"> </w:t>
      </w:r>
    </w:p>
    <w:p w14:paraId="5940F037" w14:textId="77777777" w:rsidR="008E776A" w:rsidRPr="00AC2CC9" w:rsidRDefault="008E776A" w:rsidP="008E776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w:t>
      </w:r>
    </w:p>
    <w:p w14:paraId="2B4C4A12" w14:textId="77777777" w:rsidR="008E776A" w:rsidRPr="00AC2CC9" w:rsidRDefault="008E776A" w:rsidP="008E776A">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architecture</w:t>
      </w:r>
      <w:proofErr w:type="gramEnd"/>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rtl</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of</w:t>
      </w:r>
      <w:r w:rsidRPr="00AC2CC9">
        <w:rPr>
          <w:rFonts w:ascii="Courier New" w:eastAsia="宋体" w:hAnsi="Courier New" w:cs="Courier New"/>
          <w:sz w:val="20"/>
          <w:szCs w:val="20"/>
          <w:lang w:eastAsia="zh-CN"/>
        </w:rPr>
        <w:t xml:space="preserve"> main </w:t>
      </w:r>
      <w:r w:rsidRPr="00AC2CC9">
        <w:rPr>
          <w:rFonts w:ascii="Courier New" w:eastAsia="宋体" w:hAnsi="Courier New" w:cs="Courier New"/>
          <w:b/>
          <w:bCs/>
          <w:sz w:val="20"/>
          <w:szCs w:val="20"/>
          <w:lang w:eastAsia="zh-CN"/>
        </w:rPr>
        <w:t>is</w:t>
      </w:r>
      <w:r w:rsidRPr="00AC2CC9">
        <w:rPr>
          <w:rFonts w:ascii="Courier New" w:eastAsia="宋体" w:hAnsi="Courier New" w:cs="Courier New"/>
          <w:sz w:val="20"/>
          <w:szCs w:val="20"/>
          <w:lang w:eastAsia="zh-CN"/>
        </w:rPr>
        <w:t xml:space="preserve"> </w:t>
      </w:r>
    </w:p>
    <w:p w14:paraId="28C25115" w14:textId="77777777" w:rsidR="008E776A" w:rsidRPr="00AC2CC9" w:rsidRDefault="008E776A" w:rsidP="008E776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w:t>
      </w:r>
    </w:p>
    <w:p w14:paraId="41AD637A" w14:textId="77777777" w:rsidR="008E776A" w:rsidRPr="00AC2CC9" w:rsidRDefault="008E776A" w:rsidP="008E776A">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component</w:t>
      </w:r>
      <w:proofErr w:type="gramEnd"/>
      <w:r w:rsidRPr="00AC2CC9">
        <w:rPr>
          <w:rFonts w:ascii="Courier New" w:eastAsia="宋体" w:hAnsi="Courier New" w:cs="Courier New"/>
          <w:sz w:val="20"/>
          <w:szCs w:val="20"/>
          <w:lang w:eastAsia="zh-CN"/>
        </w:rPr>
        <w:t xml:space="preserve"> spi2 </w:t>
      </w:r>
    </w:p>
    <w:p w14:paraId="33CE18C9" w14:textId="77777777" w:rsidR="008E776A" w:rsidRPr="00AC2CC9" w:rsidRDefault="008E776A" w:rsidP="008E776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
    <w:p w14:paraId="0499AC38" w14:textId="77777777" w:rsidR="008E776A" w:rsidRPr="00AC2CC9" w:rsidRDefault="008E776A" w:rsidP="008E776A">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end</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component;</w:t>
      </w:r>
      <w:r w:rsidRPr="00AC2CC9">
        <w:rPr>
          <w:rFonts w:ascii="Courier New" w:eastAsia="宋体" w:hAnsi="Courier New" w:cs="Courier New"/>
          <w:sz w:val="20"/>
          <w:szCs w:val="20"/>
          <w:lang w:eastAsia="zh-CN"/>
        </w:rPr>
        <w:t xml:space="preserve">  </w:t>
      </w:r>
    </w:p>
    <w:p w14:paraId="1670819D" w14:textId="77777777" w:rsidR="008E776A" w:rsidRPr="00AC2CC9" w:rsidRDefault="008E776A" w:rsidP="008E776A">
      <w:pPr>
        <w:shd w:val="clear" w:color="auto" w:fill="FFFFFF"/>
        <w:spacing w:after="0" w:line="240" w:lineRule="auto"/>
        <w:jc w:val="left"/>
        <w:rPr>
          <w:rFonts w:ascii="Courier New" w:eastAsia="宋体" w:hAnsi="Courier New" w:cs="Courier New"/>
          <w:sz w:val="20"/>
          <w:szCs w:val="20"/>
          <w:lang w:eastAsia="zh-CN"/>
        </w:rPr>
      </w:pPr>
    </w:p>
    <w:p w14:paraId="75293062" w14:textId="77777777" w:rsidR="008E776A" w:rsidRPr="00AC2CC9" w:rsidRDefault="008E776A" w:rsidP="008E776A">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component</w:t>
      </w:r>
      <w:proofErr w:type="gramEnd"/>
      <w:r w:rsidRPr="00AC2CC9">
        <w:rPr>
          <w:rFonts w:ascii="Courier New" w:eastAsia="宋体" w:hAnsi="Courier New" w:cs="Courier New"/>
          <w:sz w:val="20"/>
          <w:szCs w:val="20"/>
          <w:lang w:eastAsia="zh-CN"/>
        </w:rPr>
        <w:t xml:space="preserve"> reset </w:t>
      </w:r>
      <w:r w:rsidRPr="00AC2CC9">
        <w:rPr>
          <w:rFonts w:ascii="Courier New" w:eastAsia="宋体" w:hAnsi="Courier New" w:cs="Courier New"/>
          <w:b/>
          <w:bCs/>
          <w:sz w:val="20"/>
          <w:szCs w:val="20"/>
          <w:lang w:eastAsia="zh-CN"/>
        </w:rPr>
        <w:t>is</w:t>
      </w:r>
      <w:r w:rsidRPr="00AC2CC9">
        <w:rPr>
          <w:rFonts w:ascii="Courier New" w:eastAsia="宋体" w:hAnsi="Courier New" w:cs="Courier New"/>
          <w:sz w:val="20"/>
          <w:szCs w:val="20"/>
          <w:lang w:eastAsia="zh-CN"/>
        </w:rPr>
        <w:t xml:space="preserve"> </w:t>
      </w:r>
    </w:p>
    <w:p w14:paraId="48322353" w14:textId="77777777" w:rsidR="008E776A" w:rsidRPr="00AC2CC9" w:rsidRDefault="008E776A" w:rsidP="008E776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w:t>
      </w:r>
    </w:p>
    <w:p w14:paraId="46820D94" w14:textId="77777777" w:rsidR="008E776A" w:rsidRPr="00AC2CC9" w:rsidRDefault="008E776A" w:rsidP="008E776A">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end</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component;</w:t>
      </w:r>
    </w:p>
    <w:p w14:paraId="064FCC39" w14:textId="77777777" w:rsidR="008E776A" w:rsidRPr="00AC2CC9" w:rsidRDefault="008E776A" w:rsidP="008E776A">
      <w:pPr>
        <w:shd w:val="clear" w:color="auto" w:fill="FFFFFF"/>
        <w:spacing w:after="0" w:line="240" w:lineRule="auto"/>
        <w:jc w:val="left"/>
        <w:rPr>
          <w:rFonts w:ascii="Courier New" w:eastAsia="宋体" w:hAnsi="Courier New" w:cs="Courier New"/>
          <w:sz w:val="20"/>
          <w:szCs w:val="20"/>
          <w:lang w:eastAsia="zh-CN"/>
        </w:rPr>
      </w:pPr>
    </w:p>
    <w:p w14:paraId="3E5A57EF" w14:textId="77777777" w:rsidR="008E776A" w:rsidRPr="00AC2CC9" w:rsidRDefault="008E776A" w:rsidP="008E776A">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component</w:t>
      </w:r>
      <w:proofErr w:type="gramEnd"/>
      <w:r w:rsidRPr="00AC2CC9">
        <w:rPr>
          <w:rFonts w:ascii="Courier New" w:eastAsia="宋体" w:hAnsi="Courier New" w:cs="Courier New"/>
          <w:sz w:val="20"/>
          <w:szCs w:val="20"/>
          <w:lang w:eastAsia="zh-CN"/>
        </w:rPr>
        <w:t xml:space="preserve"> OSCH</w:t>
      </w:r>
    </w:p>
    <w:p w14:paraId="2AEC52A1" w14:textId="77777777" w:rsidR="008E776A" w:rsidRPr="00AC2CC9" w:rsidRDefault="008E776A" w:rsidP="008E776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w:t>
      </w:r>
    </w:p>
    <w:p w14:paraId="472AA60E" w14:textId="77777777" w:rsidR="008E776A" w:rsidRPr="00AC2CC9" w:rsidRDefault="008E776A" w:rsidP="008E776A">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end</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component;</w:t>
      </w:r>
    </w:p>
    <w:p w14:paraId="4A31506F" w14:textId="77777777" w:rsidR="008E776A" w:rsidRPr="00AC2CC9" w:rsidRDefault="008E776A" w:rsidP="008E776A">
      <w:pPr>
        <w:shd w:val="clear" w:color="auto" w:fill="FFFFFF"/>
        <w:spacing w:after="0" w:line="240" w:lineRule="auto"/>
        <w:jc w:val="left"/>
        <w:rPr>
          <w:rFonts w:ascii="Courier New" w:eastAsia="宋体" w:hAnsi="Courier New" w:cs="Courier New"/>
          <w:sz w:val="20"/>
          <w:szCs w:val="20"/>
          <w:lang w:eastAsia="zh-CN"/>
        </w:rPr>
      </w:pPr>
    </w:p>
    <w:p w14:paraId="60E79AFF" w14:textId="77777777" w:rsidR="008E776A" w:rsidRPr="00AC2CC9" w:rsidRDefault="008E776A" w:rsidP="008E776A">
      <w:pPr>
        <w:shd w:val="clear" w:color="auto" w:fill="FFFFFF"/>
        <w:spacing w:after="0" w:line="240" w:lineRule="auto"/>
        <w:jc w:val="left"/>
        <w:rPr>
          <w:rFonts w:ascii="Courier New" w:eastAsia="宋体" w:hAnsi="Courier New" w:cs="Courier New"/>
          <w:sz w:val="20"/>
          <w:szCs w:val="20"/>
          <w:lang w:eastAsia="zh-CN"/>
        </w:rPr>
      </w:pPr>
    </w:p>
    <w:p w14:paraId="30321F53" w14:textId="6D166A7F" w:rsidR="008E776A" w:rsidRPr="00AC2CC9" w:rsidRDefault="008E776A" w:rsidP="008E776A">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component</w:t>
      </w:r>
      <w:proofErr w:type="gramEnd"/>
      <w:r w:rsidRPr="00AC2CC9">
        <w:rPr>
          <w:rFonts w:ascii="Courier New" w:eastAsia="宋体" w:hAnsi="Courier New" w:cs="Courier New"/>
          <w:sz w:val="20"/>
          <w:szCs w:val="20"/>
          <w:lang w:eastAsia="zh-CN"/>
        </w:rPr>
        <w:t xml:space="preserve"> conv_3x3 </w:t>
      </w:r>
    </w:p>
    <w:p w14:paraId="0DE88234" w14:textId="77777777" w:rsidR="008E776A" w:rsidRPr="00AC2CC9" w:rsidRDefault="008E776A" w:rsidP="008E776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w:t>
      </w:r>
    </w:p>
    <w:p w14:paraId="0A76B2B8" w14:textId="07EE51FB" w:rsidR="008E776A" w:rsidRPr="00AC2CC9" w:rsidRDefault="008E776A" w:rsidP="008E776A">
      <w:pPr>
        <w:pBdr>
          <w:bottom w:val="single" w:sz="6" w:space="1" w:color="auto"/>
        </w:pBd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end</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component</w:t>
      </w:r>
      <w:r w:rsidRPr="00AC2CC9">
        <w:rPr>
          <w:rFonts w:ascii="Courier New" w:eastAsia="宋体" w:hAnsi="Courier New" w:cs="Courier New"/>
          <w:sz w:val="20"/>
          <w:szCs w:val="20"/>
          <w:lang w:eastAsia="zh-CN"/>
        </w:rPr>
        <w:t xml:space="preserve"> conv3x3</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w:t>
      </w:r>
    </w:p>
    <w:p w14:paraId="06B2E8AE" w14:textId="23C7DDE2" w:rsidR="008E776A" w:rsidRPr="00AC2CC9" w:rsidRDefault="008E776A" w:rsidP="008E776A">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hint="eastAsia"/>
          <w:sz w:val="20"/>
          <w:szCs w:val="20"/>
          <w:lang w:eastAsia="zh-CN"/>
        </w:rPr>
        <w:t>begin</w:t>
      </w:r>
      <w:proofErr w:type="gramEnd"/>
    </w:p>
    <w:p w14:paraId="189518A8" w14:textId="173D1423" w:rsidR="008E776A" w:rsidRPr="00AC2CC9" w:rsidRDefault="008E776A" w:rsidP="008E776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w:t>
      </w:r>
    </w:p>
    <w:p w14:paraId="6801296B" w14:textId="46CC52A6" w:rsidR="008E776A" w:rsidRPr="00AC2CC9" w:rsidRDefault="008E776A" w:rsidP="008E776A">
      <w:pPr>
        <w:shd w:val="clear" w:color="auto" w:fill="FFFFFF"/>
        <w:spacing w:after="0" w:line="240" w:lineRule="auto"/>
        <w:jc w:val="left"/>
        <w:rPr>
          <w:rFonts w:ascii="Courier New" w:eastAsia="宋体" w:hAnsi="Courier New" w:cs="Courier New"/>
          <w:sz w:val="20"/>
          <w:szCs w:val="20"/>
          <w:lang w:eastAsia="zh-CN"/>
        </w:rPr>
      </w:pPr>
      <w:r w:rsidRPr="00AC2CC9">
        <w:rPr>
          <w:noProof/>
          <w:lang w:eastAsia="zh-CN"/>
        </w:rPr>
        <mc:AlternateContent>
          <mc:Choice Requires="wps">
            <w:drawing>
              <wp:anchor distT="0" distB="0" distL="114300" distR="114300" simplePos="0" relativeHeight="251907584" behindDoc="0" locked="0" layoutInCell="1" allowOverlap="1" wp14:anchorId="647E6AB6" wp14:editId="11AA214D">
                <wp:simplePos x="0" y="0"/>
                <wp:positionH relativeFrom="page">
                  <wp:align>center</wp:align>
                </wp:positionH>
                <wp:positionV relativeFrom="paragraph">
                  <wp:posOffset>280287</wp:posOffset>
                </wp:positionV>
                <wp:extent cx="3056890" cy="450850"/>
                <wp:effectExtent l="0" t="0" r="0" b="6350"/>
                <wp:wrapTopAndBottom/>
                <wp:docPr id="90"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890"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32EFC7" w14:textId="77777777" w:rsidR="00ED7499" w:rsidRPr="00FF6B4E" w:rsidRDefault="00ED7499" w:rsidP="00590FFF">
                            <w:pPr>
                              <w:pStyle w:val="a8"/>
                              <w:jc w:val="center"/>
                              <w:rPr>
                                <w:noProof/>
                                <w:sz w:val="24"/>
                                <w:szCs w:val="24"/>
                              </w:rPr>
                            </w:pPr>
                            <w:bookmarkStart w:id="81" w:name="_Toc400315464"/>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9</w:t>
                            </w:r>
                            <w:r>
                              <w:fldChar w:fldCharType="end"/>
                            </w:r>
                            <w:r>
                              <w:t xml:space="preserve"> convolution filter main hierarchy</w:t>
                            </w:r>
                            <w:bookmarkEnd w:id="8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47E6AB6" id="Text Box 101" o:spid="_x0000_s1053" type="#_x0000_t202" style="position:absolute;margin-left:0;margin-top:22.05pt;width:240.7pt;height:35.5pt;z-index:2519075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" stroked="f">
                <v:textbox style="mso-fit-shape-to-text:t" inset="0,0,0,0">
                  <w:txbxContent>
                    <w:p w14:paraId="0332EFC7" w14:textId="77777777" w:rsidR="00ED7499" w:rsidRPr="00FF6B4E" w:rsidRDefault="00ED7499" w:rsidP="00590FFF">
                      <w:pPr>
                        <w:pStyle w:val="a8"/>
                        <w:jc w:val="center"/>
                        <w:rPr>
                          <w:noProof/>
                          <w:sz w:val="24"/>
                          <w:szCs w:val="24"/>
                        </w:rPr>
                      </w:pPr>
                      <w:bookmarkStart w:id="82" w:name="_Toc400315464"/>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9</w:t>
                      </w:r>
                      <w:r>
                        <w:fldChar w:fldCharType="end"/>
                      </w:r>
                      <w:r>
                        <w:t xml:space="preserve"> convolution filter main hierarchy</w:t>
                      </w:r>
                      <w:bookmarkEnd w:id="82"/>
                    </w:p>
                  </w:txbxContent>
                </v:textbox>
                <w10:wrap type="topAndBottom" anchorx="page"/>
              </v:shape>
            </w:pict>
          </mc:Fallback>
        </mc:AlternateContent>
      </w:r>
      <w:proofErr w:type="gramStart"/>
      <w:r w:rsidRPr="00AC2CC9">
        <w:rPr>
          <w:rFonts w:ascii="Courier New" w:eastAsia="宋体" w:hAnsi="Courier New" w:cs="Courier New"/>
          <w:sz w:val="20"/>
          <w:szCs w:val="20"/>
          <w:lang w:eastAsia="zh-CN"/>
        </w:rPr>
        <w:t>end</w:t>
      </w:r>
      <w:proofErr w:type="gramEnd"/>
      <w:r w:rsidRPr="00AC2CC9">
        <w:rPr>
          <w:rFonts w:ascii="Courier New" w:eastAsia="宋体" w:hAnsi="Courier New" w:cs="Courier New"/>
          <w:sz w:val="20"/>
          <w:szCs w:val="20"/>
          <w:lang w:eastAsia="zh-CN"/>
        </w:rPr>
        <w:t xml:space="preserve"> architecture </w:t>
      </w:r>
      <w:proofErr w:type="spellStart"/>
      <w:r w:rsidRPr="00AC2CC9">
        <w:rPr>
          <w:rFonts w:ascii="Courier New" w:eastAsia="宋体" w:hAnsi="Courier New" w:cs="Courier New"/>
          <w:sz w:val="20"/>
          <w:szCs w:val="20"/>
          <w:lang w:eastAsia="zh-CN"/>
        </w:rPr>
        <w:t>rtl</w:t>
      </w:r>
      <w:proofErr w:type="spellEnd"/>
      <w:r w:rsidRPr="00AC2CC9">
        <w:rPr>
          <w:rFonts w:ascii="Courier New" w:eastAsia="宋体" w:hAnsi="Courier New" w:cs="Courier New"/>
          <w:sz w:val="20"/>
          <w:szCs w:val="20"/>
          <w:lang w:eastAsia="zh-CN"/>
        </w:rPr>
        <w:t>;</w:t>
      </w:r>
    </w:p>
    <w:p w14:paraId="071230A3" w14:textId="1E7CB435" w:rsidR="00C13936" w:rsidRPr="00AC2CC9" w:rsidRDefault="0019242B" w:rsidP="003753CC">
      <w:pPr>
        <w:rPr>
          <w:rFonts w:eastAsiaTheme="minorEastAsia"/>
          <w:lang w:eastAsia="zh-CN"/>
        </w:rPr>
      </w:pPr>
      <w:r w:rsidRPr="00AC2CC9">
        <w:rPr>
          <w:rFonts w:eastAsiaTheme="minorEastAsia"/>
          <w:lang w:eastAsia="zh-CN"/>
        </w:rPr>
        <w:t>A</w:t>
      </w:r>
      <w:r w:rsidRPr="00AC2CC9">
        <w:rPr>
          <w:rFonts w:eastAsiaTheme="minorEastAsia" w:hint="eastAsia"/>
          <w:lang w:eastAsia="zh-CN"/>
        </w:rPr>
        <w:t xml:space="preserve">s </w:t>
      </w:r>
      <w:r w:rsidR="00CA6142" w:rsidRPr="00AC2CC9">
        <w:rPr>
          <w:rFonts w:eastAsiaTheme="minorEastAsia"/>
          <w:lang w:eastAsia="zh-CN"/>
        </w:rPr>
        <w:t>same as the sorting filter</w:t>
      </w:r>
      <w:r w:rsidR="00562678" w:rsidRPr="00AC2CC9">
        <w:rPr>
          <w:rFonts w:eastAsiaTheme="minorEastAsia"/>
          <w:lang w:eastAsia="zh-CN"/>
        </w:rPr>
        <w:t xml:space="preserve">, the </w:t>
      </w:r>
      <w:r w:rsidR="00CA6142" w:rsidRPr="00AC2CC9">
        <w:rPr>
          <w:rFonts w:eastAsiaTheme="minorEastAsia"/>
          <w:lang w:eastAsia="zh-CN"/>
        </w:rPr>
        <w:t>SPI,</w:t>
      </w:r>
      <w:r w:rsidR="00562678" w:rsidRPr="00AC2CC9">
        <w:rPr>
          <w:rFonts w:eastAsiaTheme="minorEastAsia"/>
          <w:lang w:eastAsia="zh-CN"/>
        </w:rPr>
        <w:t xml:space="preserve"> </w:t>
      </w:r>
      <w:r w:rsidR="00CA6142" w:rsidRPr="00AC2CC9">
        <w:rPr>
          <w:rFonts w:eastAsiaTheme="minorEastAsia"/>
          <w:lang w:eastAsia="zh-CN"/>
        </w:rPr>
        <w:t>RESET and</w:t>
      </w:r>
      <w:r w:rsidR="00247507" w:rsidRPr="00AC2CC9">
        <w:rPr>
          <w:rFonts w:eastAsiaTheme="minorEastAsia"/>
          <w:lang w:eastAsia="zh-CN"/>
        </w:rPr>
        <w:t xml:space="preserve"> OSCH are the reused component</w:t>
      </w:r>
      <w:r w:rsidR="00562678" w:rsidRPr="00AC2CC9">
        <w:rPr>
          <w:rFonts w:eastAsiaTheme="minorEastAsia"/>
          <w:lang w:eastAsia="zh-CN"/>
        </w:rPr>
        <w:t xml:space="preserve"> for the interface of the data transferring, components resetting and </w:t>
      </w:r>
      <w:r w:rsidR="00CA6142" w:rsidRPr="00AC2CC9">
        <w:rPr>
          <w:rFonts w:eastAsiaTheme="minorEastAsia"/>
          <w:lang w:eastAsia="zh-CN"/>
        </w:rPr>
        <w:t>global</w:t>
      </w:r>
      <w:r w:rsidR="00562678" w:rsidRPr="00AC2CC9">
        <w:rPr>
          <w:rFonts w:eastAsiaTheme="minorEastAsia"/>
          <w:lang w:eastAsia="zh-CN"/>
        </w:rPr>
        <w:t xml:space="preserve"> clock generati</w:t>
      </w:r>
      <w:r w:rsidR="00247507" w:rsidRPr="00AC2CC9">
        <w:rPr>
          <w:rFonts w:eastAsiaTheme="minorEastAsia"/>
          <w:lang w:eastAsia="zh-CN"/>
        </w:rPr>
        <w:t xml:space="preserve">on. </w:t>
      </w:r>
      <w:r w:rsidR="00E16248" w:rsidRPr="00AC2CC9">
        <w:rPr>
          <w:rFonts w:eastAsiaTheme="minorEastAsia"/>
          <w:lang w:eastAsia="zh-CN"/>
        </w:rPr>
        <w:t xml:space="preserve">The conv_3x3 is the algorithm part and give the result for image processing. </w:t>
      </w:r>
    </w:p>
    <w:p w14:paraId="5FE08D51" w14:textId="77777777" w:rsidR="00BF7DF8" w:rsidRPr="00AC2CC9" w:rsidRDefault="00C13936" w:rsidP="005C38B5">
      <w:pPr>
        <w:pStyle w:val="2"/>
        <w:rPr>
          <w:lang w:eastAsia="zh-CN"/>
        </w:rPr>
      </w:pPr>
      <w:bookmarkStart w:id="83" w:name="_Toc403603038"/>
      <w:r w:rsidRPr="00AC2CC9">
        <w:rPr>
          <w:lang w:eastAsia="zh-CN"/>
        </w:rPr>
        <w:t xml:space="preserve">Convolution </w:t>
      </w:r>
      <w:r w:rsidR="00BF7DF8" w:rsidRPr="00AC2CC9">
        <w:rPr>
          <w:lang w:eastAsia="zh-CN"/>
        </w:rPr>
        <w:t>package and component</w:t>
      </w:r>
      <w:r w:rsidRPr="00AC2CC9">
        <w:rPr>
          <w:lang w:eastAsia="zh-CN"/>
        </w:rPr>
        <w:t>.</w:t>
      </w:r>
      <w:bookmarkEnd w:id="83"/>
    </w:p>
    <w:p w14:paraId="449A4DCB" w14:textId="1490DE9B" w:rsidR="005F1E42" w:rsidRPr="00AC2CC9" w:rsidRDefault="00F66C41" w:rsidP="003753CC">
      <w:pPr>
        <w:rPr>
          <w:rFonts w:eastAsiaTheme="minorEastAsia"/>
          <w:lang w:eastAsia="zh-CN"/>
        </w:rPr>
      </w:pPr>
      <w:r w:rsidRPr="00AC2CC9">
        <w:rPr>
          <w:rFonts w:eastAsiaTheme="minorEastAsia"/>
          <w:lang w:eastAsia="zh-CN"/>
        </w:rPr>
        <w:t>In</w:t>
      </w:r>
      <w:r w:rsidR="00BF7DF8" w:rsidRPr="00AC2CC9">
        <w:rPr>
          <w:rFonts w:eastAsiaTheme="minorEastAsia"/>
          <w:lang w:eastAsia="zh-CN"/>
        </w:rPr>
        <w:t xml:space="preserve"> the convolution algorithm, different convolution masks give us different result</w:t>
      </w:r>
      <w:r w:rsidRPr="00AC2CC9">
        <w:rPr>
          <w:rFonts w:eastAsiaTheme="minorEastAsia"/>
          <w:lang w:eastAsia="zh-CN"/>
        </w:rPr>
        <w:t>s</w:t>
      </w:r>
      <w:r w:rsidR="00BF7DF8" w:rsidRPr="00AC2CC9">
        <w:rPr>
          <w:rFonts w:eastAsiaTheme="minorEastAsia"/>
          <w:lang w:eastAsia="zh-CN"/>
        </w:rPr>
        <w:t xml:space="preserve">. The file conv_3x3_pkg.vhd defines the kernel value, the data width and the image size. </w:t>
      </w:r>
      <w:r w:rsidR="00B02B49" w:rsidRPr="00AC2CC9">
        <w:rPr>
          <w:rFonts w:eastAsiaTheme="minorEastAsia"/>
          <w:lang w:eastAsia="zh-CN"/>
        </w:rPr>
        <w:t>Constant</w:t>
      </w:r>
      <w:r w:rsidR="00BF4DF0" w:rsidRPr="00AC2CC9">
        <w:rPr>
          <w:rFonts w:eastAsiaTheme="minorEastAsia"/>
          <w:lang w:eastAsia="zh-CN"/>
        </w:rPr>
        <w:t xml:space="preserve"> k0 to k8 are the nine value</w:t>
      </w:r>
      <w:r w:rsidR="00B71FF5" w:rsidRPr="00AC2CC9">
        <w:rPr>
          <w:rFonts w:eastAsiaTheme="minorEastAsia"/>
          <w:lang w:eastAsia="zh-CN"/>
        </w:rPr>
        <w:t>s</w:t>
      </w:r>
      <w:r w:rsidR="00BF4DF0" w:rsidRPr="00AC2CC9">
        <w:rPr>
          <w:rFonts w:eastAsiaTheme="minorEastAsia"/>
          <w:lang w:eastAsia="zh-CN"/>
        </w:rPr>
        <w:t xml:space="preserve"> for the convolution mask and DATA_WIDTH present</w:t>
      </w:r>
      <w:r w:rsidR="00B71FF5" w:rsidRPr="00AC2CC9">
        <w:rPr>
          <w:rFonts w:eastAsiaTheme="minorEastAsia"/>
          <w:lang w:eastAsia="zh-CN"/>
        </w:rPr>
        <w:t>s</w:t>
      </w:r>
      <w:r w:rsidR="00BF4DF0" w:rsidRPr="00AC2CC9">
        <w:rPr>
          <w:rFonts w:eastAsiaTheme="minorEastAsia"/>
          <w:lang w:eastAsia="zh-CN"/>
        </w:rPr>
        <w:t xml:space="preserve"> the </w:t>
      </w:r>
      <w:r w:rsidR="00B02B49" w:rsidRPr="00AC2CC9">
        <w:rPr>
          <w:rFonts w:eastAsiaTheme="minorEastAsia"/>
          <w:lang w:eastAsia="zh-CN"/>
        </w:rPr>
        <w:t>8bit grayscale</w:t>
      </w:r>
      <w:r w:rsidR="00BF4DF0" w:rsidRPr="00AC2CC9">
        <w:rPr>
          <w:rFonts w:eastAsiaTheme="minorEastAsia"/>
          <w:lang w:eastAsia="zh-CN"/>
        </w:rPr>
        <w:t xml:space="preserve"> imag</w:t>
      </w:r>
      <w:r w:rsidR="00B71FF5" w:rsidRPr="00AC2CC9">
        <w:rPr>
          <w:rFonts w:eastAsiaTheme="minorEastAsia"/>
          <w:lang w:eastAsia="zh-CN"/>
        </w:rPr>
        <w:t>e pixels from 0 to 255</w:t>
      </w:r>
      <w:r w:rsidR="00BF4DF0" w:rsidRPr="00AC2CC9">
        <w:rPr>
          <w:rFonts w:eastAsiaTheme="minorEastAsia"/>
          <w:lang w:eastAsia="zh-CN"/>
        </w:rPr>
        <w:t xml:space="preserve">. The NUM_COLS and NUM_ROWS </w:t>
      </w:r>
      <w:r w:rsidR="002E760D" w:rsidRPr="00AC2CC9">
        <w:rPr>
          <w:rFonts w:eastAsiaTheme="minorEastAsia"/>
          <w:lang w:eastAsia="zh-CN"/>
        </w:rPr>
        <w:t xml:space="preserve">are </w:t>
      </w:r>
      <w:r w:rsidR="00BF4DF0" w:rsidRPr="00AC2CC9">
        <w:rPr>
          <w:rFonts w:eastAsiaTheme="minorEastAsia"/>
          <w:lang w:eastAsia="zh-CN"/>
        </w:rPr>
        <w:t xml:space="preserve">set as 640 and 360 for the input image size. </w:t>
      </w:r>
    </w:p>
    <w:p w14:paraId="4C4A2A9E" w14:textId="3EBB3E7F" w:rsidR="009509E9" w:rsidRPr="00AC2CC9" w:rsidRDefault="00284761" w:rsidP="003753CC">
      <w:pPr>
        <w:rPr>
          <w:rFonts w:eastAsiaTheme="minorEastAsia"/>
          <w:lang w:eastAsia="zh-CN"/>
        </w:rPr>
      </w:pPr>
      <w:r w:rsidRPr="00AC2CC9">
        <w:rPr>
          <w:noProof/>
          <w:lang w:eastAsia="zh-CN"/>
        </w:rPr>
        <w:lastRenderedPageBreak/>
        <mc:AlternateContent>
          <mc:Choice Requires="wps">
            <w:drawing>
              <wp:anchor distT="0" distB="0" distL="114300" distR="114300" simplePos="0" relativeHeight="251912704" behindDoc="0" locked="0" layoutInCell="1" allowOverlap="1" wp14:anchorId="75661CF4" wp14:editId="5A5F7751">
                <wp:simplePos x="0" y="0"/>
                <wp:positionH relativeFrom="column">
                  <wp:posOffset>1129665</wp:posOffset>
                </wp:positionH>
                <wp:positionV relativeFrom="paragraph">
                  <wp:posOffset>2500630</wp:posOffset>
                </wp:positionV>
                <wp:extent cx="3923665" cy="450850"/>
                <wp:effectExtent l="0" t="0" r="1270" b="635"/>
                <wp:wrapTopAndBottom/>
                <wp:docPr id="89"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665"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38334F" w14:textId="77777777" w:rsidR="00ED7499" w:rsidRPr="00675200" w:rsidRDefault="00ED7499" w:rsidP="004F41D0">
                            <w:pPr>
                              <w:pStyle w:val="a8"/>
                              <w:jc w:val="center"/>
                              <w:rPr>
                                <w:noProof/>
                                <w:sz w:val="24"/>
                                <w:szCs w:val="24"/>
                              </w:rPr>
                            </w:pPr>
                            <w:bookmarkStart w:id="84" w:name="_Toc400315465"/>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10</w:t>
                            </w:r>
                            <w:r>
                              <w:fldChar w:fldCharType="end"/>
                            </w:r>
                            <w:r>
                              <w:t xml:space="preserve"> convolution component</w:t>
                            </w:r>
                            <w:bookmarkEnd w:id="8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5661CF4" id="Text Box 102" o:spid="_x0000_s1054" type="#_x0000_t202" style="position:absolute;left:0;text-align:left;margin-left:88.95pt;margin-top:196.9pt;width:308.95pt;height:35.5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" stroked="f">
                <v:textbox style="mso-fit-shape-to-text:t" inset="0,0,0,0">
                  <w:txbxContent>
                    <w:p w14:paraId="3A38334F" w14:textId="77777777" w:rsidR="00ED7499" w:rsidRPr="00675200" w:rsidRDefault="00ED7499" w:rsidP="004F41D0">
                      <w:pPr>
                        <w:pStyle w:val="a8"/>
                        <w:jc w:val="center"/>
                        <w:rPr>
                          <w:noProof/>
                          <w:sz w:val="24"/>
                          <w:szCs w:val="24"/>
                        </w:rPr>
                      </w:pPr>
                      <w:bookmarkStart w:id="85" w:name="_Toc400315465"/>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10</w:t>
                      </w:r>
                      <w:r>
                        <w:fldChar w:fldCharType="end"/>
                      </w:r>
                      <w:r>
                        <w:t xml:space="preserve"> convolution component</w:t>
                      </w:r>
                      <w:bookmarkEnd w:id="85"/>
                    </w:p>
                  </w:txbxContent>
                </v:textbox>
                <w10:wrap type="topAndBottom"/>
              </v:shape>
            </w:pict>
          </mc:Fallback>
        </mc:AlternateContent>
      </w:r>
      <w:r w:rsidR="002F4178" w:rsidRPr="00AC2CC9">
        <w:rPr>
          <w:rFonts w:eastAsiaTheme="minorEastAsia"/>
          <w:lang w:eastAsia="zh-CN"/>
        </w:rPr>
        <w:t>The interface of the convolution algorithm is as same as the sorting algorithm. The CLK and RST are two signa</w:t>
      </w:r>
      <w:r w:rsidR="008D599C" w:rsidRPr="00AC2CC9">
        <w:rPr>
          <w:rFonts w:eastAsiaTheme="minorEastAsia"/>
          <w:lang w:eastAsia="zh-CN"/>
        </w:rPr>
        <w:t>ls for clock cycle and reset</w:t>
      </w:r>
      <w:r w:rsidR="002F4178" w:rsidRPr="00AC2CC9">
        <w:rPr>
          <w:rFonts w:eastAsiaTheme="minorEastAsia"/>
          <w:lang w:eastAsia="zh-CN"/>
        </w:rPr>
        <w:t xml:space="preserve"> control. The </w:t>
      </w:r>
      <w:proofErr w:type="spellStart"/>
      <w:r w:rsidR="002F4178" w:rsidRPr="00AC2CC9">
        <w:rPr>
          <w:rFonts w:eastAsiaTheme="minorEastAsia"/>
          <w:lang w:eastAsia="zh-CN"/>
        </w:rPr>
        <w:t>DataIn</w:t>
      </w:r>
      <w:proofErr w:type="spellEnd"/>
      <w:r w:rsidR="002F4178" w:rsidRPr="00AC2CC9">
        <w:rPr>
          <w:rFonts w:eastAsiaTheme="minorEastAsia"/>
          <w:lang w:eastAsia="zh-CN"/>
        </w:rPr>
        <w:t xml:space="preserve"> and </w:t>
      </w:r>
      <w:proofErr w:type="spellStart"/>
      <w:r w:rsidR="002F4178" w:rsidRPr="00AC2CC9">
        <w:rPr>
          <w:rFonts w:eastAsiaTheme="minorEastAsia"/>
          <w:lang w:eastAsia="zh-CN"/>
        </w:rPr>
        <w:t>DataOut</w:t>
      </w:r>
      <w:proofErr w:type="spellEnd"/>
      <w:r w:rsidR="002F4178" w:rsidRPr="00AC2CC9">
        <w:rPr>
          <w:rFonts w:eastAsiaTheme="minorEastAsia"/>
          <w:lang w:eastAsia="zh-CN"/>
        </w:rPr>
        <w:t xml:space="preserve"> are both signal</w:t>
      </w:r>
      <w:r w:rsidR="00702F4C" w:rsidRPr="00AC2CC9">
        <w:rPr>
          <w:rFonts w:eastAsiaTheme="minorEastAsia"/>
          <w:lang w:eastAsia="zh-CN"/>
        </w:rPr>
        <w:t>s</w:t>
      </w:r>
      <w:r w:rsidR="002F4178" w:rsidRPr="00AC2CC9">
        <w:rPr>
          <w:rFonts w:eastAsiaTheme="minorEastAsia"/>
          <w:lang w:eastAsia="zh-CN"/>
        </w:rPr>
        <w:t xml:space="preserve"> for input and output. With the DV signals 1, the output data is re</w:t>
      </w:r>
      <w:r w:rsidR="00035CF9" w:rsidRPr="00AC2CC9">
        <w:rPr>
          <w:rFonts w:eastAsiaTheme="minorEastAsia"/>
          <w:lang w:eastAsia="zh-CN"/>
        </w:rPr>
        <w:t xml:space="preserve">cognized as valid data which is </w:t>
      </w:r>
      <w:r w:rsidR="002F4178" w:rsidRPr="00AC2CC9">
        <w:rPr>
          <w:rFonts w:eastAsiaTheme="minorEastAsia"/>
          <w:lang w:eastAsia="zh-CN"/>
        </w:rPr>
        <w:t xml:space="preserve">sent back to the SPI bus. </w:t>
      </w:r>
    </w:p>
    <w:p w14:paraId="6FE170A6" w14:textId="77777777" w:rsidR="006B73AB" w:rsidRPr="00AC2CC9" w:rsidRDefault="006B73AB" w:rsidP="006B73AB">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entity</w:t>
      </w:r>
      <w:proofErr w:type="gramEnd"/>
      <w:r w:rsidRPr="00AC2CC9">
        <w:rPr>
          <w:rFonts w:ascii="Courier New" w:eastAsia="宋体" w:hAnsi="Courier New" w:cs="Courier New"/>
          <w:sz w:val="20"/>
          <w:szCs w:val="20"/>
          <w:lang w:eastAsia="zh-CN"/>
        </w:rPr>
        <w:t xml:space="preserve"> conv_3x3 </w:t>
      </w:r>
      <w:r w:rsidRPr="00AC2CC9">
        <w:rPr>
          <w:rFonts w:ascii="Courier New" w:eastAsia="宋体" w:hAnsi="Courier New" w:cs="Courier New"/>
          <w:b/>
          <w:bCs/>
          <w:sz w:val="20"/>
          <w:szCs w:val="20"/>
          <w:lang w:eastAsia="zh-CN"/>
        </w:rPr>
        <w:t>is</w:t>
      </w:r>
    </w:p>
    <w:p w14:paraId="36AB78E8" w14:textId="77777777" w:rsidR="006B73AB" w:rsidRPr="00AC2CC9" w:rsidRDefault="006B73AB" w:rsidP="006B73AB">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b/>
          <w:bCs/>
          <w:sz w:val="20"/>
          <w:szCs w:val="20"/>
          <w:lang w:eastAsia="zh-CN"/>
        </w:rPr>
        <w:t>port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
    <w:p w14:paraId="6B4A25A2" w14:textId="77777777" w:rsidR="006B73AB" w:rsidRPr="00AC2CC9" w:rsidRDefault="006B73AB" w:rsidP="006B73AB">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clk</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r w:rsidRPr="00AC2CC9">
        <w:rPr>
          <w:rFonts w:ascii="Courier New" w:eastAsia="宋体" w:hAnsi="Courier New" w:cs="Courier New"/>
          <w:b/>
          <w:bCs/>
          <w:sz w:val="20"/>
          <w:szCs w:val="20"/>
          <w:lang w:eastAsia="zh-CN"/>
        </w:rPr>
        <w:t>;</w:t>
      </w:r>
    </w:p>
    <w:p w14:paraId="1692B163" w14:textId="77777777" w:rsidR="006B73AB" w:rsidRPr="00AC2CC9" w:rsidRDefault="006B73AB" w:rsidP="006B73AB">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rst</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r w:rsidRPr="00AC2CC9">
        <w:rPr>
          <w:rFonts w:ascii="Courier New" w:eastAsia="宋体" w:hAnsi="Courier New" w:cs="Courier New"/>
          <w:b/>
          <w:bCs/>
          <w:sz w:val="20"/>
          <w:szCs w:val="20"/>
          <w:lang w:eastAsia="zh-CN"/>
        </w:rPr>
        <w:t>;</w:t>
      </w:r>
    </w:p>
    <w:p w14:paraId="14ABEE6C" w14:textId="77777777" w:rsidR="006B73AB" w:rsidRPr="00AC2CC9" w:rsidRDefault="006B73AB" w:rsidP="006B73AB">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DataIn</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std_logic_vector</w:t>
      </w:r>
      <w:proofErr w:type="spellEnd"/>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DATA_WIDTH</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1 </w:t>
      </w:r>
      <w:proofErr w:type="spellStart"/>
      <w:r w:rsidRPr="00AC2CC9">
        <w:rPr>
          <w:rFonts w:ascii="Courier New" w:eastAsia="宋体" w:hAnsi="Courier New" w:cs="Courier New"/>
          <w:b/>
          <w:bCs/>
          <w:sz w:val="20"/>
          <w:szCs w:val="20"/>
          <w:lang w:eastAsia="zh-CN"/>
        </w:rPr>
        <w:t>downto</w:t>
      </w:r>
      <w:proofErr w:type="spellEnd"/>
      <w:r w:rsidRPr="00AC2CC9">
        <w:rPr>
          <w:rFonts w:ascii="Courier New" w:eastAsia="宋体" w:hAnsi="Courier New" w:cs="Courier New"/>
          <w:sz w:val="20"/>
          <w:szCs w:val="20"/>
          <w:lang w:eastAsia="zh-CN"/>
        </w:rPr>
        <w:t xml:space="preserve"> 0</w:t>
      </w:r>
      <w:r w:rsidRPr="00AC2CC9">
        <w:rPr>
          <w:rFonts w:ascii="Courier New" w:eastAsia="宋体" w:hAnsi="Courier New" w:cs="Courier New"/>
          <w:b/>
          <w:bCs/>
          <w:sz w:val="20"/>
          <w:szCs w:val="20"/>
          <w:lang w:eastAsia="zh-CN"/>
        </w:rPr>
        <w:t>);</w:t>
      </w:r>
    </w:p>
    <w:p w14:paraId="22E65557" w14:textId="77777777" w:rsidR="006B73AB" w:rsidRPr="00AC2CC9" w:rsidRDefault="006B73AB" w:rsidP="006B73AB">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DataOut</w:t>
      </w:r>
      <w:proofErr w:type="spellEnd"/>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out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std_logic_</w:t>
      </w:r>
      <w:proofErr w:type="gramStart"/>
      <w:r w:rsidRPr="00AC2CC9">
        <w:rPr>
          <w:rFonts w:ascii="Courier New" w:eastAsia="宋体" w:hAnsi="Courier New" w:cs="Courier New"/>
          <w:sz w:val="20"/>
          <w:szCs w:val="20"/>
          <w:lang w:eastAsia="zh-CN"/>
        </w:rPr>
        <w:t>vector</w:t>
      </w:r>
      <w:proofErr w:type="spellEnd"/>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DATA_WIDTH</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2</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b/>
          <w:bCs/>
          <w:sz w:val="20"/>
          <w:szCs w:val="20"/>
          <w:lang w:eastAsia="zh-CN"/>
        </w:rPr>
        <w:t>downto</w:t>
      </w:r>
      <w:proofErr w:type="spellEnd"/>
      <w:r w:rsidRPr="00AC2CC9">
        <w:rPr>
          <w:rFonts w:ascii="Courier New" w:eastAsia="宋体" w:hAnsi="Courier New" w:cs="Courier New"/>
          <w:sz w:val="20"/>
          <w:szCs w:val="20"/>
          <w:lang w:eastAsia="zh-CN"/>
        </w:rPr>
        <w:t xml:space="preserve"> 0</w:t>
      </w:r>
      <w:r w:rsidRPr="00AC2CC9">
        <w:rPr>
          <w:rFonts w:ascii="Courier New" w:eastAsia="宋体" w:hAnsi="Courier New" w:cs="Courier New"/>
          <w:b/>
          <w:bCs/>
          <w:sz w:val="20"/>
          <w:szCs w:val="20"/>
          <w:lang w:eastAsia="zh-CN"/>
        </w:rPr>
        <w:t>);</w:t>
      </w:r>
    </w:p>
    <w:p w14:paraId="7964B59B" w14:textId="77777777" w:rsidR="006B73AB" w:rsidRPr="00AC2CC9" w:rsidRDefault="006B73AB" w:rsidP="006B73AB">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DV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out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p>
    <w:p w14:paraId="2797F4B2" w14:textId="77777777" w:rsidR="006B73AB" w:rsidRPr="00AC2CC9" w:rsidRDefault="006B73AB" w:rsidP="006B73AB">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
    <w:p w14:paraId="6B81CB9F" w14:textId="238E19AE" w:rsidR="009509E9" w:rsidRPr="00AC2CC9" w:rsidRDefault="006B73AB" w:rsidP="006B73AB">
      <w:pPr>
        <w:shd w:val="clear" w:color="auto" w:fill="FFFFFF"/>
        <w:spacing w:after="0" w:line="240" w:lineRule="auto"/>
        <w:jc w:val="left"/>
        <w:rPr>
          <w:rFonts w:ascii="宋体" w:eastAsia="宋体" w:hAnsi="宋体" w:cs="宋体"/>
          <w:lang w:eastAsia="zh-CN"/>
        </w:rPr>
      </w:pPr>
      <w:proofErr w:type="gramStart"/>
      <w:r w:rsidRPr="00AC2CC9">
        <w:rPr>
          <w:rFonts w:ascii="Courier New" w:eastAsia="宋体" w:hAnsi="Courier New" w:cs="Courier New"/>
          <w:b/>
          <w:bCs/>
          <w:sz w:val="20"/>
          <w:szCs w:val="20"/>
          <w:lang w:eastAsia="zh-CN"/>
        </w:rPr>
        <w:t>end</w:t>
      </w:r>
      <w:proofErr w:type="gramEnd"/>
      <w:r w:rsidRPr="00AC2CC9">
        <w:rPr>
          <w:rFonts w:ascii="Courier New" w:eastAsia="宋体" w:hAnsi="Courier New" w:cs="Courier New"/>
          <w:sz w:val="20"/>
          <w:szCs w:val="20"/>
          <w:lang w:eastAsia="zh-CN"/>
        </w:rPr>
        <w:t xml:space="preserve"> conv_3x3</w:t>
      </w:r>
      <w:r w:rsidRPr="00AC2CC9">
        <w:rPr>
          <w:rFonts w:ascii="Courier New" w:eastAsia="宋体" w:hAnsi="Courier New" w:cs="Courier New"/>
          <w:b/>
          <w:bCs/>
          <w:sz w:val="20"/>
          <w:szCs w:val="20"/>
          <w:lang w:eastAsia="zh-CN"/>
        </w:rPr>
        <w:t>;</w:t>
      </w:r>
    </w:p>
    <w:p w14:paraId="1D7BFAB6" w14:textId="77777777" w:rsidR="006B73AB" w:rsidRPr="00AC2CC9" w:rsidRDefault="006B73AB" w:rsidP="006B73AB">
      <w:pPr>
        <w:shd w:val="clear" w:color="auto" w:fill="FFFFFF"/>
        <w:spacing w:after="0" w:line="240" w:lineRule="auto"/>
        <w:jc w:val="left"/>
        <w:rPr>
          <w:rFonts w:ascii="宋体" w:eastAsia="宋体" w:hAnsi="宋体" w:cs="宋体"/>
          <w:lang w:eastAsia="zh-CN"/>
        </w:rPr>
      </w:pPr>
    </w:p>
    <w:p w14:paraId="20133DEF" w14:textId="3856D6EE" w:rsidR="006A6E7B" w:rsidRPr="00AC2CC9" w:rsidRDefault="00D93BA1" w:rsidP="003753CC">
      <w:pPr>
        <w:rPr>
          <w:rFonts w:eastAsiaTheme="minorEastAsia"/>
          <w:lang w:eastAsia="zh-CN"/>
        </w:rPr>
      </w:pPr>
      <w:r w:rsidRPr="00AC2CC9">
        <w:rPr>
          <w:noProof/>
          <w:lang w:eastAsia="zh-CN"/>
        </w:rPr>
        <mc:AlternateContent>
          <mc:Choice Requires="wps">
            <w:drawing>
              <wp:anchor distT="0" distB="0" distL="114300" distR="114300" simplePos="0" relativeHeight="251936256" behindDoc="0" locked="0" layoutInCell="1" allowOverlap="1" wp14:anchorId="27A0F391" wp14:editId="0C5C86B8">
                <wp:simplePos x="0" y="0"/>
                <wp:positionH relativeFrom="margin">
                  <wp:align>right</wp:align>
                </wp:positionH>
                <wp:positionV relativeFrom="paragraph">
                  <wp:posOffset>4311003</wp:posOffset>
                </wp:positionV>
                <wp:extent cx="5760085" cy="450850"/>
                <wp:effectExtent l="0" t="0" r="0" b="6350"/>
                <wp:wrapTopAndBottom/>
                <wp:docPr id="88"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77038A" w14:textId="306C9629" w:rsidR="00ED7499" w:rsidRPr="00441C67" w:rsidRDefault="00ED7499" w:rsidP="004F41D0">
                            <w:pPr>
                              <w:pStyle w:val="a8"/>
                              <w:jc w:val="center"/>
                              <w:rPr>
                                <w:noProof/>
                                <w:sz w:val="24"/>
                                <w:szCs w:val="24"/>
                              </w:rPr>
                            </w:pPr>
                            <w:bookmarkStart w:id="86" w:name="_Toc400315466"/>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11</w:t>
                            </w:r>
                            <w:r>
                              <w:fldChar w:fldCharType="end"/>
                            </w:r>
                            <w:r>
                              <w:t xml:space="preserve"> convolution algorithm implementation</w:t>
                            </w:r>
                            <w:bookmarkEnd w:id="86"/>
                            <w:r w:rsidR="00D42BF6">
                              <w:t xml:space="preserve"> [17]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7A0F391" id="Text Box 103" o:spid="_x0000_s1055" type="#_x0000_t202" style="position:absolute;left:0;text-align:left;margin-left:402.35pt;margin-top:339.45pt;width:453.55pt;height:35.5pt;z-index:251936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" stroked="f">
                <v:textbox style="mso-fit-shape-to-text:t" inset="0,0,0,0">
                  <w:txbxContent>
                    <w:p w14:paraId="5A77038A" w14:textId="306C9629" w:rsidR="00ED7499" w:rsidRPr="00441C67" w:rsidRDefault="00ED7499" w:rsidP="004F41D0">
                      <w:pPr>
                        <w:pStyle w:val="a8"/>
                        <w:jc w:val="center"/>
                        <w:rPr>
                          <w:noProof/>
                          <w:sz w:val="24"/>
                          <w:szCs w:val="24"/>
                        </w:rPr>
                      </w:pPr>
                      <w:bookmarkStart w:id="87" w:name="_Toc400315466"/>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11</w:t>
                      </w:r>
                      <w:r>
                        <w:fldChar w:fldCharType="end"/>
                      </w:r>
                      <w:r>
                        <w:t xml:space="preserve"> convolution algorithm implementation</w:t>
                      </w:r>
                      <w:bookmarkEnd w:id="87"/>
                      <w:r w:rsidR="00D42BF6">
                        <w:t xml:space="preserve"> [17]</w:t>
                      </w:r>
                    </w:p>
                  </w:txbxContent>
                </v:textbox>
                <w10:wrap type="topAndBottom" anchorx="margin"/>
              </v:shape>
            </w:pict>
          </mc:Fallback>
        </mc:AlternateContent>
      </w:r>
      <w:r w:rsidR="00D744F5" w:rsidRPr="00AC2CC9">
        <w:rPr>
          <w:rFonts w:eastAsiaTheme="minorEastAsia" w:hint="eastAsia"/>
          <w:noProof/>
          <w:lang w:eastAsia="zh-CN"/>
        </w:rPr>
        <w:drawing>
          <wp:anchor distT="0" distB="0" distL="114300" distR="114300" simplePos="0" relativeHeight="251323904" behindDoc="0" locked="0" layoutInCell="1" allowOverlap="1" wp14:anchorId="08C289CE" wp14:editId="76803017">
            <wp:simplePos x="0" y="0"/>
            <wp:positionH relativeFrom="column">
              <wp:posOffset>-3810</wp:posOffset>
            </wp:positionH>
            <wp:positionV relativeFrom="paragraph">
              <wp:posOffset>463550</wp:posOffset>
            </wp:positionV>
            <wp:extent cx="5760085" cy="3716655"/>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volution calculation.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3716655"/>
                    </a:xfrm>
                    <a:prstGeom prst="rect">
                      <a:avLst/>
                    </a:prstGeom>
                  </pic:spPr>
                </pic:pic>
              </a:graphicData>
            </a:graphic>
            <wp14:sizeRelH relativeFrom="page">
              <wp14:pctWidth>0</wp14:pctWidth>
            </wp14:sizeRelH>
            <wp14:sizeRelV relativeFrom="page">
              <wp14:pctHeight>0</wp14:pctHeight>
            </wp14:sizeRelV>
          </wp:anchor>
        </w:drawing>
      </w:r>
      <w:r w:rsidR="006A6E7B" w:rsidRPr="00AC2CC9">
        <w:rPr>
          <w:rFonts w:eastAsiaTheme="minorEastAsia"/>
          <w:lang w:eastAsia="zh-CN"/>
        </w:rPr>
        <w:t>Fo</w:t>
      </w:r>
      <w:r w:rsidR="00D744F5" w:rsidRPr="00AC2CC9">
        <w:rPr>
          <w:rFonts w:eastAsiaTheme="minorEastAsia"/>
          <w:lang w:eastAsia="zh-CN"/>
        </w:rPr>
        <w:t>r the algorithm component, the F</w:t>
      </w:r>
      <w:r w:rsidR="006A6E7B" w:rsidRPr="00AC2CC9">
        <w:rPr>
          <w:rFonts w:eastAsiaTheme="minorEastAsia"/>
          <w:lang w:eastAsia="zh-CN"/>
        </w:rPr>
        <w:t xml:space="preserve">igure </w:t>
      </w:r>
      <w:r w:rsidR="00D744F5" w:rsidRPr="00AC2CC9">
        <w:rPr>
          <w:rFonts w:eastAsiaTheme="minorEastAsia"/>
          <w:lang w:eastAsia="zh-CN"/>
        </w:rPr>
        <w:t xml:space="preserve">4-11 </w:t>
      </w:r>
      <w:r w:rsidR="006A6E7B" w:rsidRPr="00AC2CC9">
        <w:rPr>
          <w:rFonts w:eastAsiaTheme="minorEastAsia"/>
          <w:lang w:eastAsia="zh-CN"/>
        </w:rPr>
        <w:t xml:space="preserve">at below shows a graphic representation. </w:t>
      </w:r>
      <w:r w:rsidR="005F3790" w:rsidRPr="00AC2CC9">
        <w:rPr>
          <w:rFonts w:eastAsiaTheme="minorEastAsia"/>
          <w:lang w:eastAsia="zh-CN"/>
        </w:rPr>
        <w:t xml:space="preserve">It is also include the component of the window generator and </w:t>
      </w:r>
      <w:r w:rsidR="00E40057" w:rsidRPr="00AC2CC9">
        <w:rPr>
          <w:rFonts w:eastAsiaTheme="minorEastAsia"/>
          <w:lang w:eastAsia="zh-CN"/>
        </w:rPr>
        <w:t xml:space="preserve">pixel </w:t>
      </w:r>
      <w:r w:rsidR="00D744F5" w:rsidRPr="00AC2CC9">
        <w:rPr>
          <w:rFonts w:eastAsiaTheme="minorEastAsia"/>
          <w:lang w:eastAsia="zh-CN"/>
        </w:rPr>
        <w:t xml:space="preserve">counter </w:t>
      </w:r>
      <w:r w:rsidR="005F3790" w:rsidRPr="00AC2CC9">
        <w:rPr>
          <w:rFonts w:eastAsiaTheme="minorEastAsia"/>
          <w:lang w:eastAsia="zh-CN"/>
        </w:rPr>
        <w:t xml:space="preserve">for </w:t>
      </w:r>
      <w:r w:rsidR="00D744F5" w:rsidRPr="00AC2CC9">
        <w:rPr>
          <w:rFonts w:eastAsiaTheme="minorEastAsia"/>
          <w:lang w:eastAsia="zh-CN"/>
        </w:rPr>
        <w:t>the input image stream and th</w:t>
      </w:r>
      <w:r w:rsidR="00E40057" w:rsidRPr="00AC2CC9">
        <w:rPr>
          <w:rFonts w:eastAsiaTheme="minorEastAsia"/>
          <w:lang w:eastAsia="zh-CN"/>
        </w:rPr>
        <w:t xml:space="preserve">ey work as same as the algorithm before. </w:t>
      </w:r>
      <w:r w:rsidR="00203A02" w:rsidRPr="00AC2CC9">
        <w:rPr>
          <w:rFonts w:eastAsiaTheme="minorEastAsia"/>
          <w:lang w:eastAsia="zh-CN"/>
        </w:rPr>
        <w:t xml:space="preserve">After the window generator, all the output are going to the convolution calculation and </w:t>
      </w:r>
      <w:r w:rsidR="00D744F5" w:rsidRPr="00AC2CC9">
        <w:rPr>
          <w:rFonts w:eastAsiaTheme="minorEastAsia"/>
          <w:lang w:eastAsia="zh-CN"/>
        </w:rPr>
        <w:t xml:space="preserve">the </w:t>
      </w:r>
      <w:r w:rsidR="00203A02" w:rsidRPr="00AC2CC9">
        <w:rPr>
          <w:rFonts w:eastAsiaTheme="minorEastAsia"/>
          <w:lang w:eastAsia="zh-CN"/>
        </w:rPr>
        <w:t xml:space="preserve">output </w:t>
      </w:r>
      <w:r w:rsidR="00AF241B" w:rsidRPr="00AC2CC9">
        <w:rPr>
          <w:rFonts w:eastAsiaTheme="minorEastAsia"/>
          <w:lang w:eastAsia="zh-CN"/>
        </w:rPr>
        <w:t xml:space="preserve">gives </w:t>
      </w:r>
      <w:r w:rsidR="00203A02" w:rsidRPr="00AC2CC9">
        <w:rPr>
          <w:rFonts w:eastAsiaTheme="minorEastAsia"/>
          <w:lang w:eastAsia="zh-CN"/>
        </w:rPr>
        <w:t xml:space="preserve">the result. </w:t>
      </w:r>
      <w:r w:rsidR="005F3790" w:rsidRPr="00AC2CC9">
        <w:rPr>
          <w:rFonts w:eastAsiaTheme="minorEastAsia"/>
          <w:lang w:eastAsia="zh-CN"/>
        </w:rPr>
        <w:t xml:space="preserve"> </w:t>
      </w:r>
    </w:p>
    <w:p w14:paraId="1D3BCAAD" w14:textId="6FBD045C" w:rsidR="005F1E42" w:rsidRPr="00AC2CC9" w:rsidRDefault="005F1E42" w:rsidP="005C38B5">
      <w:pPr>
        <w:pStyle w:val="2"/>
        <w:rPr>
          <w:lang w:eastAsia="zh-CN"/>
        </w:rPr>
      </w:pPr>
      <w:bookmarkStart w:id="88" w:name="_Toc403603039"/>
      <w:r w:rsidRPr="00AC2CC9">
        <w:rPr>
          <w:rFonts w:hint="eastAsia"/>
          <w:lang w:eastAsia="zh-CN"/>
        </w:rPr>
        <w:lastRenderedPageBreak/>
        <w:t xml:space="preserve">Neural </w:t>
      </w:r>
      <w:r w:rsidR="00661239" w:rsidRPr="00AC2CC9">
        <w:rPr>
          <w:lang w:eastAsia="zh-CN"/>
        </w:rPr>
        <w:t>n</w:t>
      </w:r>
      <w:r w:rsidRPr="00AC2CC9">
        <w:rPr>
          <w:lang w:eastAsia="zh-CN"/>
        </w:rPr>
        <w:t>etworks</w:t>
      </w:r>
      <w:bookmarkEnd w:id="88"/>
    </w:p>
    <w:p w14:paraId="19DB01F4" w14:textId="771DD0A4" w:rsidR="008A7D3A" w:rsidRPr="00AC2CC9" w:rsidRDefault="00E83412" w:rsidP="003753CC">
      <w:pPr>
        <w:rPr>
          <w:rFonts w:eastAsiaTheme="minorEastAsia"/>
          <w:lang w:eastAsia="zh-CN"/>
        </w:rPr>
      </w:pPr>
      <w:r w:rsidRPr="00AC2CC9">
        <w:rPr>
          <w:rFonts w:eastAsiaTheme="minorEastAsia"/>
          <w:noProof/>
          <w:lang w:eastAsia="zh-CN"/>
        </w:rPr>
        <w:drawing>
          <wp:anchor distT="0" distB="0" distL="114300" distR="114300" simplePos="0" relativeHeight="251275776" behindDoc="0" locked="0" layoutInCell="1" allowOverlap="1" wp14:anchorId="518EA0C0" wp14:editId="241F29E2">
            <wp:simplePos x="0" y="0"/>
            <wp:positionH relativeFrom="page">
              <wp:align>center</wp:align>
            </wp:positionH>
            <wp:positionV relativeFrom="paragraph">
              <wp:posOffset>1652761</wp:posOffset>
            </wp:positionV>
            <wp:extent cx="5755005" cy="534035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5005" cy="5340350"/>
                    </a:xfrm>
                    <a:prstGeom prst="rect">
                      <a:avLst/>
                    </a:prstGeom>
                    <a:noFill/>
                  </pic:spPr>
                </pic:pic>
              </a:graphicData>
            </a:graphic>
            <wp14:sizeRelH relativeFrom="page">
              <wp14:pctWidth>0</wp14:pctWidth>
            </wp14:sizeRelH>
            <wp14:sizeRelV relativeFrom="page">
              <wp14:pctHeight>0</wp14:pctHeight>
            </wp14:sizeRelV>
          </wp:anchor>
        </w:drawing>
      </w:r>
      <w:r w:rsidR="00284761" w:rsidRPr="00AC2CC9">
        <w:rPr>
          <w:noProof/>
          <w:lang w:eastAsia="zh-CN"/>
        </w:rPr>
        <mc:AlternateContent>
          <mc:Choice Requires="wps">
            <w:drawing>
              <wp:anchor distT="0" distB="0" distL="114300" distR="114300" simplePos="0" relativeHeight="251943424" behindDoc="0" locked="0" layoutInCell="1" allowOverlap="1" wp14:anchorId="64ACBAFE" wp14:editId="7ECF58E4">
                <wp:simplePos x="0" y="0"/>
                <wp:positionH relativeFrom="column">
                  <wp:posOffset>184785</wp:posOffset>
                </wp:positionH>
                <wp:positionV relativeFrom="paragraph">
                  <wp:posOffset>7378065</wp:posOffset>
                </wp:positionV>
                <wp:extent cx="5755005" cy="450850"/>
                <wp:effectExtent l="0" t="0" r="3810" b="0"/>
                <wp:wrapTopAndBottom/>
                <wp:docPr id="87"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5005"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D2716D" w14:textId="199DD6D4" w:rsidR="00ED7499" w:rsidRPr="007B3C4A" w:rsidRDefault="00ED7499" w:rsidP="004F41D0">
                            <w:pPr>
                              <w:pStyle w:val="a8"/>
                              <w:jc w:val="center"/>
                              <w:rPr>
                                <w:noProof/>
                                <w:sz w:val="24"/>
                                <w:szCs w:val="24"/>
                              </w:rPr>
                            </w:pPr>
                            <w:bookmarkStart w:id="89" w:name="_Toc400315467"/>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12</w:t>
                            </w:r>
                            <w:r>
                              <w:fldChar w:fldCharType="end"/>
                            </w:r>
                            <w:r>
                              <w:t xml:space="preserve"> neural networks architecture</w:t>
                            </w:r>
                            <w:bookmarkEnd w:id="89"/>
                            <w:r w:rsidR="00190B42">
                              <w:t xml:space="preserve">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4ACBAFE" id="Text Box 104" o:spid="_x0000_s1056" type="#_x0000_t202" style="position:absolute;left:0;text-align:left;margin-left:14.55pt;margin-top:580.95pt;width:453.15pt;height:35.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" stroked="f">
                <v:textbox style="mso-fit-shape-to-text:t" inset="0,0,0,0">
                  <w:txbxContent>
                    <w:p w14:paraId="16D2716D" w14:textId="199DD6D4" w:rsidR="00ED7499" w:rsidRPr="007B3C4A" w:rsidRDefault="00ED7499" w:rsidP="004F41D0">
                      <w:pPr>
                        <w:pStyle w:val="a8"/>
                        <w:jc w:val="center"/>
                        <w:rPr>
                          <w:noProof/>
                          <w:sz w:val="24"/>
                          <w:szCs w:val="24"/>
                        </w:rPr>
                      </w:pPr>
                      <w:bookmarkStart w:id="90" w:name="_Toc400315467"/>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12</w:t>
                      </w:r>
                      <w:r>
                        <w:fldChar w:fldCharType="end"/>
                      </w:r>
                      <w:r>
                        <w:t xml:space="preserve"> neural networks architecture</w:t>
                      </w:r>
                      <w:bookmarkEnd w:id="90"/>
                      <w:r w:rsidR="00190B42">
                        <w:t xml:space="preserve"> </w:t>
                      </w:r>
                    </w:p>
                  </w:txbxContent>
                </v:textbox>
                <w10:wrap type="topAndBottom"/>
              </v:shape>
            </w:pict>
          </mc:Fallback>
        </mc:AlternateContent>
      </w:r>
      <w:r w:rsidR="00F61A32" w:rsidRPr="00AC2CC9">
        <w:rPr>
          <w:rFonts w:eastAsiaTheme="minorEastAsia"/>
          <w:lang w:eastAsia="zh-CN"/>
        </w:rPr>
        <w:t>I</w:t>
      </w:r>
      <w:r w:rsidR="00F61A32" w:rsidRPr="00AC2CC9">
        <w:rPr>
          <w:rFonts w:eastAsiaTheme="minorEastAsia" w:hint="eastAsia"/>
          <w:lang w:eastAsia="zh-CN"/>
        </w:rPr>
        <w:t xml:space="preserve">n </w:t>
      </w:r>
      <w:r w:rsidR="00F61A32" w:rsidRPr="00AC2CC9">
        <w:rPr>
          <w:rFonts w:eastAsiaTheme="minorEastAsia"/>
          <w:lang w:eastAsia="zh-CN"/>
        </w:rPr>
        <w:t>this project, a generic neural network hardware implementation is also included</w:t>
      </w:r>
      <w:r w:rsidR="00F82311">
        <w:rPr>
          <w:rFonts w:eastAsiaTheme="minorEastAsia"/>
          <w:lang w:eastAsia="zh-CN"/>
        </w:rPr>
        <w:t xml:space="preserve"> [18] [19]</w:t>
      </w:r>
      <w:r w:rsidR="00F61A32" w:rsidRPr="00AC2CC9">
        <w:rPr>
          <w:rFonts w:eastAsiaTheme="minorEastAsia"/>
          <w:lang w:eastAsia="zh-CN"/>
        </w:rPr>
        <w:t xml:space="preserve">. The neural networks is a very </w:t>
      </w:r>
      <w:r w:rsidR="007219FA" w:rsidRPr="00AC2CC9">
        <w:rPr>
          <w:rFonts w:eastAsiaTheme="minorEastAsia"/>
          <w:lang w:eastAsia="zh-CN"/>
        </w:rPr>
        <w:t>popular machine learning method</w:t>
      </w:r>
      <w:r w:rsidR="00F61A32" w:rsidRPr="00AC2CC9">
        <w:rPr>
          <w:rFonts w:eastAsiaTheme="minorEastAsia"/>
          <w:lang w:eastAsia="zh-CN"/>
        </w:rPr>
        <w:t xml:space="preserve"> and has </w:t>
      </w:r>
      <w:r w:rsidR="007219FA" w:rsidRPr="00AC2CC9">
        <w:rPr>
          <w:rFonts w:eastAsiaTheme="minorEastAsia"/>
          <w:lang w:eastAsia="zh-CN"/>
        </w:rPr>
        <w:t xml:space="preserve">a </w:t>
      </w:r>
      <w:r w:rsidR="00F61A32" w:rsidRPr="00AC2CC9">
        <w:rPr>
          <w:rFonts w:eastAsiaTheme="minorEastAsia"/>
          <w:lang w:eastAsia="zh-CN"/>
        </w:rPr>
        <w:t>great generalization ability</w:t>
      </w:r>
      <w:r w:rsidR="007219FA" w:rsidRPr="00AC2CC9">
        <w:rPr>
          <w:rFonts w:eastAsiaTheme="minorEastAsia"/>
          <w:lang w:eastAsia="zh-CN"/>
        </w:rPr>
        <w:t>. No learning phase</w:t>
      </w:r>
      <w:r w:rsidR="00F61A32" w:rsidRPr="00AC2CC9">
        <w:rPr>
          <w:rFonts w:eastAsiaTheme="minorEastAsia"/>
          <w:lang w:eastAsia="zh-CN"/>
        </w:rPr>
        <w:t xml:space="preserve"> is i</w:t>
      </w:r>
      <w:r w:rsidR="00265CFF" w:rsidRPr="00AC2CC9">
        <w:rPr>
          <w:rFonts w:eastAsiaTheme="minorEastAsia"/>
          <w:lang w:eastAsia="zh-CN"/>
        </w:rPr>
        <w:t xml:space="preserve">ntegrated as we need the system </w:t>
      </w:r>
      <w:r w:rsidR="00B96175" w:rsidRPr="00AC2CC9">
        <w:rPr>
          <w:rFonts w:eastAsiaTheme="minorEastAsia"/>
          <w:lang w:eastAsia="zh-CN"/>
        </w:rPr>
        <w:t xml:space="preserve">works </w:t>
      </w:r>
      <w:r w:rsidR="00265CFF" w:rsidRPr="00AC2CC9">
        <w:rPr>
          <w:rFonts w:eastAsiaTheme="minorEastAsia"/>
          <w:lang w:eastAsia="zh-CN"/>
        </w:rPr>
        <w:t>in the</w:t>
      </w:r>
      <w:r w:rsidR="00F61A32" w:rsidRPr="00AC2CC9">
        <w:rPr>
          <w:rFonts w:eastAsiaTheme="minorEastAsia"/>
          <w:lang w:eastAsia="zh-CN"/>
        </w:rPr>
        <w:t xml:space="preserve"> real-time. The structure </w:t>
      </w:r>
      <w:r w:rsidR="00265CFF" w:rsidRPr="00AC2CC9">
        <w:rPr>
          <w:rFonts w:eastAsiaTheme="minorEastAsia"/>
          <w:lang w:eastAsia="zh-CN"/>
        </w:rPr>
        <w:t xml:space="preserve">of the neural networks </w:t>
      </w:r>
      <w:r w:rsidR="00F61A32" w:rsidRPr="00AC2CC9">
        <w:rPr>
          <w:rFonts w:eastAsiaTheme="minorEastAsia"/>
          <w:lang w:eastAsia="zh-CN"/>
        </w:rPr>
        <w:t>is an arbitr</w:t>
      </w:r>
      <w:r w:rsidR="00265CFF" w:rsidRPr="00AC2CC9">
        <w:rPr>
          <w:rFonts w:eastAsiaTheme="minorEastAsia"/>
          <w:lang w:eastAsia="zh-CN"/>
        </w:rPr>
        <w:t>ary structure and with no limitation for the input</w:t>
      </w:r>
      <w:r w:rsidR="005706EF" w:rsidRPr="00AC2CC9">
        <w:rPr>
          <w:rFonts w:eastAsiaTheme="minorEastAsia"/>
          <w:lang w:eastAsia="zh-CN"/>
        </w:rPr>
        <w:t>s</w:t>
      </w:r>
      <w:r w:rsidR="00265CFF" w:rsidRPr="00AC2CC9">
        <w:rPr>
          <w:rFonts w:eastAsiaTheme="minorEastAsia"/>
          <w:lang w:eastAsia="zh-CN"/>
        </w:rPr>
        <w:t xml:space="preserve"> and output</w:t>
      </w:r>
      <w:r w:rsidR="005706EF" w:rsidRPr="00AC2CC9">
        <w:rPr>
          <w:rFonts w:eastAsiaTheme="minorEastAsia"/>
          <w:lang w:eastAsia="zh-CN"/>
        </w:rPr>
        <w:t>s</w:t>
      </w:r>
      <w:r w:rsidR="00F61A32" w:rsidRPr="00AC2CC9">
        <w:rPr>
          <w:rFonts w:eastAsiaTheme="minorEastAsia"/>
          <w:lang w:eastAsia="zh-CN"/>
        </w:rPr>
        <w:t xml:space="preserve">. </w:t>
      </w:r>
      <w:r w:rsidR="00006AB6" w:rsidRPr="00AC2CC9">
        <w:rPr>
          <w:rFonts w:eastAsiaTheme="minorEastAsia"/>
          <w:lang w:eastAsia="zh-CN"/>
        </w:rPr>
        <w:t xml:space="preserve">The following pages describe the multilayer perceptron neural networks </w:t>
      </w:r>
      <w:r w:rsidR="00385EF0" w:rsidRPr="00AC2CC9">
        <w:rPr>
          <w:rFonts w:eastAsiaTheme="minorEastAsia"/>
          <w:lang w:eastAsia="zh-CN"/>
        </w:rPr>
        <w:t>which is implemented in this</w:t>
      </w:r>
      <w:r w:rsidR="00265CFF" w:rsidRPr="00AC2CC9">
        <w:rPr>
          <w:rFonts w:eastAsiaTheme="minorEastAsia"/>
          <w:lang w:eastAsia="zh-CN"/>
        </w:rPr>
        <w:t xml:space="preserve"> project using the VHDL codes</w:t>
      </w:r>
      <w:r w:rsidR="008A7D3A" w:rsidRPr="00AC2CC9">
        <w:rPr>
          <w:rFonts w:eastAsiaTheme="minorEastAsia" w:hint="eastAsia"/>
          <w:lang w:eastAsia="zh-CN"/>
        </w:rPr>
        <w:t xml:space="preserve">. </w:t>
      </w:r>
      <w:r w:rsidR="005706EF" w:rsidRPr="00AC2CC9">
        <w:rPr>
          <w:rFonts w:eastAsiaTheme="minorEastAsia"/>
          <w:lang w:eastAsia="zh-CN"/>
        </w:rPr>
        <w:t>Figure 4-12</w:t>
      </w:r>
      <w:r w:rsidR="008A7D3A" w:rsidRPr="00AC2CC9">
        <w:rPr>
          <w:rFonts w:eastAsiaTheme="minorEastAsia"/>
          <w:lang w:eastAsia="zh-CN"/>
        </w:rPr>
        <w:t xml:space="preserve"> is the graphic representation for the whole neural networks as below.</w:t>
      </w:r>
    </w:p>
    <w:p w14:paraId="6D6B9158" w14:textId="033000E1" w:rsidR="00E83412" w:rsidRPr="00AC2CC9" w:rsidRDefault="00E83412" w:rsidP="003753CC">
      <w:pPr>
        <w:rPr>
          <w:rFonts w:eastAsiaTheme="minorEastAsia"/>
          <w:noProof/>
          <w:lang w:eastAsia="zh-CN"/>
        </w:rPr>
      </w:pPr>
    </w:p>
    <w:p w14:paraId="4F8D097D" w14:textId="77777777" w:rsidR="00E83412" w:rsidRPr="00AC2CC9" w:rsidRDefault="00E83412" w:rsidP="003753CC">
      <w:pPr>
        <w:rPr>
          <w:rFonts w:eastAsia="宋体"/>
          <w:noProof/>
          <w:lang w:eastAsia="zh-CN"/>
        </w:rPr>
      </w:pPr>
    </w:p>
    <w:p w14:paraId="01E69C7A" w14:textId="020BBADD" w:rsidR="00785449" w:rsidRPr="00AC2CC9" w:rsidRDefault="00D4458F" w:rsidP="003753CC">
      <w:pPr>
        <w:rPr>
          <w:rFonts w:eastAsiaTheme="minorEastAsia"/>
          <w:lang w:eastAsia="zh-CN"/>
        </w:rPr>
      </w:pPr>
      <w:r w:rsidRPr="00AC2CC9">
        <w:rPr>
          <w:rFonts w:eastAsiaTheme="minorEastAsia"/>
          <w:lang w:eastAsia="zh-CN"/>
        </w:rPr>
        <w:lastRenderedPageBreak/>
        <w:t>B</w:t>
      </w:r>
      <w:r w:rsidRPr="00AC2CC9">
        <w:rPr>
          <w:rFonts w:eastAsiaTheme="minorEastAsia" w:hint="eastAsia"/>
          <w:lang w:eastAsia="zh-CN"/>
        </w:rPr>
        <w:t xml:space="preserve">efore the details about the </w:t>
      </w:r>
      <w:r w:rsidRPr="00AC2CC9">
        <w:rPr>
          <w:rFonts w:eastAsiaTheme="minorEastAsia"/>
          <w:lang w:eastAsia="zh-CN"/>
        </w:rPr>
        <w:t>hardware</w:t>
      </w:r>
      <w:r w:rsidRPr="00AC2CC9">
        <w:rPr>
          <w:rFonts w:eastAsiaTheme="minorEastAsia" w:hint="eastAsia"/>
          <w:lang w:eastAsia="zh-CN"/>
        </w:rPr>
        <w:t xml:space="preserve"> </w:t>
      </w:r>
      <w:r w:rsidR="00CD51DF" w:rsidRPr="00AC2CC9">
        <w:rPr>
          <w:rFonts w:eastAsiaTheme="minorEastAsia"/>
          <w:lang w:eastAsia="zh-CN"/>
        </w:rPr>
        <w:t>implementation, all</w:t>
      </w:r>
      <w:r w:rsidRPr="00AC2CC9">
        <w:rPr>
          <w:rFonts w:eastAsiaTheme="minorEastAsia"/>
          <w:lang w:eastAsia="zh-CN"/>
        </w:rPr>
        <w:t xml:space="preserve"> of the parameters are defined in the file of </w:t>
      </w:r>
      <w:proofErr w:type="spellStart"/>
      <w:r w:rsidRPr="00AC2CC9">
        <w:rPr>
          <w:rFonts w:eastAsiaTheme="minorEastAsia"/>
          <w:lang w:eastAsia="zh-CN"/>
        </w:rPr>
        <w:t>mlp_pkg.vhd</w:t>
      </w:r>
      <w:proofErr w:type="spellEnd"/>
      <w:r w:rsidR="00330D5E" w:rsidRPr="00AC2CC9">
        <w:rPr>
          <w:rFonts w:eastAsiaTheme="minorEastAsia"/>
          <w:lang w:eastAsia="zh-CN"/>
        </w:rPr>
        <w:t>. Parameters are flexible</w:t>
      </w:r>
      <w:r w:rsidR="009C3EEA" w:rsidRPr="00AC2CC9">
        <w:rPr>
          <w:rFonts w:eastAsiaTheme="minorEastAsia"/>
          <w:lang w:eastAsia="zh-CN"/>
        </w:rPr>
        <w:t xml:space="preserve"> and global which </w:t>
      </w:r>
      <w:r w:rsidR="005B47F4" w:rsidRPr="00AC2CC9">
        <w:rPr>
          <w:rFonts w:eastAsiaTheme="minorEastAsia"/>
          <w:lang w:eastAsia="zh-CN"/>
        </w:rPr>
        <w:t xml:space="preserve">would </w:t>
      </w:r>
      <w:r w:rsidRPr="00AC2CC9">
        <w:rPr>
          <w:rFonts w:eastAsiaTheme="minorEastAsia"/>
          <w:lang w:eastAsia="zh-CN"/>
        </w:rPr>
        <w:t>meet different kinds of</w:t>
      </w:r>
      <w:r w:rsidR="00E277EE" w:rsidRPr="00AC2CC9">
        <w:rPr>
          <w:rFonts w:eastAsiaTheme="minorEastAsia"/>
          <w:lang w:eastAsia="zh-CN"/>
        </w:rPr>
        <w:t xml:space="preserve"> the neural networks structure</w:t>
      </w:r>
      <w:r w:rsidR="00330D5E" w:rsidRPr="00AC2CC9">
        <w:rPr>
          <w:rFonts w:eastAsiaTheme="minorEastAsia"/>
          <w:lang w:eastAsia="zh-CN"/>
        </w:rPr>
        <w:t>s</w:t>
      </w:r>
      <w:r w:rsidR="00E277EE" w:rsidRPr="00AC2CC9">
        <w:rPr>
          <w:rFonts w:eastAsiaTheme="minorEastAsia"/>
          <w:lang w:eastAsia="zh-CN"/>
        </w:rPr>
        <w:t>.</w:t>
      </w:r>
    </w:p>
    <w:p w14:paraId="417D14C5" w14:textId="77777777" w:rsidR="004D524C" w:rsidRPr="00AC2CC9" w:rsidRDefault="004D524C" w:rsidP="004D524C">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package</w:t>
      </w:r>
      <w:proofErr w:type="gramEnd"/>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mlp_pkg</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is</w:t>
      </w:r>
    </w:p>
    <w:p w14:paraId="76929DC8" w14:textId="77777777" w:rsidR="004D524C" w:rsidRPr="00AC2CC9" w:rsidRDefault="004D524C" w:rsidP="004D524C">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
    <w:p w14:paraId="71BC0826" w14:textId="77777777" w:rsidR="004D524C" w:rsidRPr="00AC2CC9" w:rsidRDefault="004D524C" w:rsidP="004D524C">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b/>
          <w:bCs/>
          <w:sz w:val="20"/>
          <w:szCs w:val="20"/>
          <w:lang w:eastAsia="zh-CN"/>
        </w:rPr>
        <w:t>constant</w:t>
      </w:r>
      <w:proofErr w:type="gramEnd"/>
      <w:r w:rsidRPr="00AC2CC9">
        <w:rPr>
          <w:rFonts w:ascii="Courier New" w:eastAsia="宋体" w:hAnsi="Courier New" w:cs="Courier New"/>
          <w:sz w:val="20"/>
          <w:szCs w:val="20"/>
          <w:lang w:eastAsia="zh-CN"/>
        </w:rPr>
        <w:t xml:space="preserve"> N_I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integer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16</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 number of </w:t>
      </w:r>
      <w:proofErr w:type="spellStart"/>
      <w:r w:rsidRPr="00AC2CC9">
        <w:rPr>
          <w:rFonts w:ascii="Courier New" w:eastAsia="宋体" w:hAnsi="Courier New" w:cs="Courier New"/>
          <w:sz w:val="20"/>
          <w:szCs w:val="20"/>
          <w:lang w:eastAsia="zh-CN"/>
        </w:rPr>
        <w:t>perceptrons</w:t>
      </w:r>
      <w:proofErr w:type="spellEnd"/>
      <w:r w:rsidRPr="00AC2CC9">
        <w:rPr>
          <w:rFonts w:ascii="Courier New" w:eastAsia="宋体" w:hAnsi="Courier New" w:cs="Courier New"/>
          <w:sz w:val="20"/>
          <w:szCs w:val="20"/>
          <w:lang w:eastAsia="zh-CN"/>
        </w:rPr>
        <w:t xml:space="preserve"> at input layer</w:t>
      </w:r>
    </w:p>
    <w:p w14:paraId="55919BCE" w14:textId="77777777" w:rsidR="004D524C" w:rsidRPr="00AC2CC9" w:rsidRDefault="004D524C" w:rsidP="004D524C">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b/>
          <w:bCs/>
          <w:sz w:val="20"/>
          <w:szCs w:val="20"/>
          <w:lang w:eastAsia="zh-CN"/>
        </w:rPr>
        <w:t>constant</w:t>
      </w:r>
      <w:proofErr w:type="gramEnd"/>
      <w:r w:rsidRPr="00AC2CC9">
        <w:rPr>
          <w:rFonts w:ascii="Courier New" w:eastAsia="宋体" w:hAnsi="Courier New" w:cs="Courier New"/>
          <w:sz w:val="20"/>
          <w:szCs w:val="20"/>
          <w:lang w:eastAsia="zh-CN"/>
        </w:rPr>
        <w:t xml:space="preserve"> N_H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integer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1072</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 total number of weights and bias -- changed</w:t>
      </w:r>
    </w:p>
    <w:p w14:paraId="4E130D5E" w14:textId="77777777" w:rsidR="004D524C" w:rsidRPr="00AC2CC9" w:rsidRDefault="004D524C" w:rsidP="004D524C">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b/>
          <w:bCs/>
          <w:sz w:val="20"/>
          <w:szCs w:val="20"/>
          <w:lang w:eastAsia="zh-CN"/>
        </w:rPr>
        <w:t>constant</w:t>
      </w:r>
      <w:proofErr w:type="gramEnd"/>
      <w:r w:rsidRPr="00AC2CC9">
        <w:rPr>
          <w:rFonts w:ascii="Courier New" w:eastAsia="宋体" w:hAnsi="Courier New" w:cs="Courier New"/>
          <w:sz w:val="20"/>
          <w:szCs w:val="20"/>
          <w:lang w:eastAsia="zh-CN"/>
        </w:rPr>
        <w:t xml:space="preserve"> N_O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integer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16</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 number of </w:t>
      </w:r>
      <w:proofErr w:type="spellStart"/>
      <w:r w:rsidRPr="00AC2CC9">
        <w:rPr>
          <w:rFonts w:ascii="Courier New" w:eastAsia="宋体" w:hAnsi="Courier New" w:cs="Courier New"/>
          <w:sz w:val="20"/>
          <w:szCs w:val="20"/>
          <w:lang w:eastAsia="zh-CN"/>
        </w:rPr>
        <w:t>perceptrons</w:t>
      </w:r>
      <w:proofErr w:type="spellEnd"/>
      <w:r w:rsidRPr="00AC2CC9">
        <w:rPr>
          <w:rFonts w:ascii="Courier New" w:eastAsia="宋体" w:hAnsi="Courier New" w:cs="Courier New"/>
          <w:sz w:val="20"/>
          <w:szCs w:val="20"/>
          <w:lang w:eastAsia="zh-CN"/>
        </w:rPr>
        <w:t xml:space="preserve"> at output layer</w:t>
      </w:r>
    </w:p>
    <w:p w14:paraId="4BF4BFB1" w14:textId="77777777" w:rsidR="004D524C" w:rsidRPr="00AC2CC9" w:rsidRDefault="004D524C" w:rsidP="004D524C">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b/>
          <w:bCs/>
          <w:sz w:val="20"/>
          <w:szCs w:val="20"/>
          <w:lang w:eastAsia="zh-CN"/>
        </w:rPr>
        <w:t>constant</w:t>
      </w:r>
      <w:proofErr w:type="gramEnd"/>
      <w:r w:rsidRPr="00AC2CC9">
        <w:rPr>
          <w:rFonts w:ascii="Courier New" w:eastAsia="宋体" w:hAnsi="Courier New" w:cs="Courier New"/>
          <w:sz w:val="20"/>
          <w:szCs w:val="20"/>
          <w:lang w:eastAsia="zh-CN"/>
        </w:rPr>
        <w:t xml:space="preserve"> N_L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integer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1</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 number of hidden layer </w:t>
      </w:r>
    </w:p>
    <w:p w14:paraId="076ABC66" w14:textId="77777777" w:rsidR="004D524C" w:rsidRPr="00AC2CC9" w:rsidRDefault="004D524C" w:rsidP="004D524C">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
    <w:p w14:paraId="24CA5964" w14:textId="77777777" w:rsidR="004D524C" w:rsidRPr="00AC2CC9" w:rsidRDefault="004D524C" w:rsidP="004D524C">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b/>
          <w:bCs/>
          <w:sz w:val="20"/>
          <w:szCs w:val="20"/>
          <w:lang w:eastAsia="zh-CN"/>
        </w:rPr>
        <w:t>constant</w:t>
      </w:r>
      <w:proofErr w:type="gramEnd"/>
      <w:r w:rsidRPr="00AC2CC9">
        <w:rPr>
          <w:rFonts w:ascii="Courier New" w:eastAsia="宋体" w:hAnsi="Courier New" w:cs="Courier New"/>
          <w:sz w:val="20"/>
          <w:szCs w:val="20"/>
          <w:lang w:eastAsia="zh-CN"/>
        </w:rPr>
        <w:t xml:space="preserve"> MAX_H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integer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40</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 max number of </w:t>
      </w:r>
      <w:proofErr w:type="spellStart"/>
      <w:r w:rsidRPr="00AC2CC9">
        <w:rPr>
          <w:rFonts w:ascii="Courier New" w:eastAsia="宋体" w:hAnsi="Courier New" w:cs="Courier New"/>
          <w:sz w:val="20"/>
          <w:szCs w:val="20"/>
          <w:lang w:eastAsia="zh-CN"/>
        </w:rPr>
        <w:t>perceptrons</w:t>
      </w:r>
      <w:proofErr w:type="spellEnd"/>
      <w:r w:rsidRPr="00AC2CC9">
        <w:rPr>
          <w:rFonts w:ascii="Courier New" w:eastAsia="宋体" w:hAnsi="Courier New" w:cs="Courier New"/>
          <w:sz w:val="20"/>
          <w:szCs w:val="20"/>
          <w:lang w:eastAsia="zh-CN"/>
        </w:rPr>
        <w:t xml:space="preserve"> at each hidden layer</w:t>
      </w:r>
    </w:p>
    <w:p w14:paraId="01D41DFC" w14:textId="77777777" w:rsidR="004D524C" w:rsidRPr="00AC2CC9" w:rsidRDefault="004D524C" w:rsidP="004D524C">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
    <w:p w14:paraId="418EF90E" w14:textId="77777777" w:rsidR="004D524C" w:rsidRPr="00AC2CC9" w:rsidRDefault="004D524C" w:rsidP="004D524C">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b/>
          <w:bCs/>
          <w:sz w:val="20"/>
          <w:szCs w:val="20"/>
          <w:lang w:eastAsia="zh-CN"/>
        </w:rPr>
        <w:t>type</w:t>
      </w:r>
      <w:proofErr w:type="gramEnd"/>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int_array</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is</w:t>
      </w: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array</w:t>
      </w: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0 </w:t>
      </w:r>
      <w:r w:rsidRPr="00AC2CC9">
        <w:rPr>
          <w:rFonts w:ascii="Courier New" w:eastAsia="宋体" w:hAnsi="Courier New" w:cs="Courier New"/>
          <w:b/>
          <w:bCs/>
          <w:sz w:val="20"/>
          <w:szCs w:val="20"/>
          <w:lang w:eastAsia="zh-CN"/>
        </w:rPr>
        <w:t>to</w:t>
      </w:r>
      <w:r w:rsidRPr="00AC2CC9">
        <w:rPr>
          <w:rFonts w:ascii="Courier New" w:eastAsia="宋体" w:hAnsi="Courier New" w:cs="Courier New"/>
          <w:sz w:val="20"/>
          <w:szCs w:val="20"/>
          <w:lang w:eastAsia="zh-CN"/>
        </w:rPr>
        <w:t xml:space="preserve"> 1</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of</w:t>
      </w:r>
      <w:r w:rsidRPr="00AC2CC9">
        <w:rPr>
          <w:rFonts w:ascii="Courier New" w:eastAsia="宋体" w:hAnsi="Courier New" w:cs="Courier New"/>
          <w:sz w:val="20"/>
          <w:szCs w:val="20"/>
          <w:lang w:eastAsia="zh-CN"/>
        </w:rPr>
        <w:t xml:space="preserve"> integer</w:t>
      </w:r>
      <w:r w:rsidRPr="00AC2CC9">
        <w:rPr>
          <w:rFonts w:ascii="Courier New" w:eastAsia="宋体" w:hAnsi="Courier New" w:cs="Courier New"/>
          <w:b/>
          <w:bCs/>
          <w:sz w:val="20"/>
          <w:szCs w:val="20"/>
          <w:lang w:eastAsia="zh-CN"/>
        </w:rPr>
        <w:t>;</w:t>
      </w:r>
    </w:p>
    <w:p w14:paraId="24F563E2" w14:textId="77777777" w:rsidR="004D524C" w:rsidRPr="00AC2CC9" w:rsidRDefault="004D524C" w:rsidP="004D524C">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b/>
          <w:bCs/>
          <w:sz w:val="20"/>
          <w:szCs w:val="20"/>
          <w:lang w:eastAsia="zh-CN"/>
        </w:rPr>
        <w:t>constant</w:t>
      </w:r>
      <w:proofErr w:type="gramEnd"/>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numP</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int_array</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32</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0</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 each number of </w:t>
      </w:r>
      <w:proofErr w:type="spellStart"/>
      <w:r w:rsidRPr="00AC2CC9">
        <w:rPr>
          <w:rFonts w:ascii="Courier New" w:eastAsia="宋体" w:hAnsi="Courier New" w:cs="Courier New"/>
          <w:sz w:val="20"/>
          <w:szCs w:val="20"/>
          <w:lang w:eastAsia="zh-CN"/>
        </w:rPr>
        <w:t>perceptrons</w:t>
      </w:r>
      <w:proofErr w:type="spellEnd"/>
      <w:r w:rsidRPr="00AC2CC9">
        <w:rPr>
          <w:rFonts w:ascii="Courier New" w:eastAsia="宋体" w:hAnsi="Courier New" w:cs="Courier New"/>
          <w:sz w:val="20"/>
          <w:szCs w:val="20"/>
          <w:lang w:eastAsia="zh-CN"/>
        </w:rPr>
        <w:t xml:space="preserve"> at hidden layer</w:t>
      </w:r>
    </w:p>
    <w:p w14:paraId="75059EC1" w14:textId="77777777" w:rsidR="004D524C" w:rsidRPr="00AC2CC9" w:rsidRDefault="004D524C" w:rsidP="004D524C">
      <w:pPr>
        <w:shd w:val="clear" w:color="auto" w:fill="FFFFFF"/>
        <w:spacing w:after="0" w:line="240" w:lineRule="auto"/>
        <w:jc w:val="left"/>
        <w:rPr>
          <w:rFonts w:ascii="Courier New" w:eastAsia="宋体" w:hAnsi="Courier New" w:cs="Courier New"/>
          <w:sz w:val="20"/>
          <w:szCs w:val="20"/>
          <w:lang w:eastAsia="zh-CN"/>
        </w:rPr>
      </w:pPr>
    </w:p>
    <w:p w14:paraId="73A84127" w14:textId="6D3D51A1" w:rsidR="004D524C" w:rsidRPr="00AC2CC9" w:rsidRDefault="004D524C" w:rsidP="004D524C">
      <w:pPr>
        <w:shd w:val="clear" w:color="auto" w:fill="FFFFFF"/>
        <w:spacing w:after="0" w:line="240" w:lineRule="auto"/>
        <w:jc w:val="left"/>
        <w:rPr>
          <w:rFonts w:ascii="宋体" w:eastAsia="宋体" w:hAnsi="宋体" w:cs="宋体"/>
          <w:lang w:eastAsia="zh-CN"/>
        </w:rPr>
      </w:pPr>
      <w:r w:rsidRPr="00AC2CC9">
        <w:rPr>
          <w:rFonts w:ascii="宋体" w:eastAsia="宋体" w:hAnsi="宋体" w:cs="宋体"/>
          <w:noProof/>
          <w:lang w:eastAsia="zh-CN"/>
        </w:rPr>
        <mc:AlternateContent>
          <mc:Choice Requires="wps">
            <w:drawing>
              <wp:anchor distT="0" distB="0" distL="114300" distR="114300" simplePos="0" relativeHeight="252128768" behindDoc="0" locked="0" layoutInCell="1" allowOverlap="1" wp14:anchorId="4566D595" wp14:editId="3A7D3973">
                <wp:simplePos x="0" y="0"/>
                <wp:positionH relativeFrom="margin">
                  <wp:align>right</wp:align>
                </wp:positionH>
                <wp:positionV relativeFrom="paragraph">
                  <wp:posOffset>334034</wp:posOffset>
                </wp:positionV>
                <wp:extent cx="5760085" cy="450850"/>
                <wp:effectExtent l="0" t="0" r="0" b="6350"/>
                <wp:wrapSquare wrapText="bothSides"/>
                <wp:docPr id="8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0C80C8" w14:textId="77777777" w:rsidR="00ED7499" w:rsidRPr="00C40D66" w:rsidRDefault="00ED7499" w:rsidP="004D524C">
                            <w:pPr>
                              <w:pStyle w:val="a8"/>
                              <w:jc w:val="center"/>
                              <w:rPr>
                                <w:noProof/>
                                <w:sz w:val="24"/>
                                <w:szCs w:val="24"/>
                              </w:rPr>
                            </w:pPr>
                            <w:bookmarkStart w:id="91" w:name="_Toc400315468"/>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13</w:t>
                            </w:r>
                            <w:r>
                              <w:fldChar w:fldCharType="end"/>
                            </w:r>
                            <w:r>
                              <w:t xml:space="preserve"> neural networks parameters</w:t>
                            </w:r>
                            <w:bookmarkEnd w:id="9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566D595" id="Text Box 105" o:spid="_x0000_s1057" type="#_x0000_t202" style="position:absolute;margin-left:402.35pt;margin-top:26.3pt;width:453.55pt;height:35.5pt;z-index:252128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" stroked="f">
                <v:textbox style="mso-fit-shape-to-text:t" inset="0,0,0,0">
                  <w:txbxContent>
                    <w:p w14:paraId="530C80C8" w14:textId="77777777" w:rsidR="00ED7499" w:rsidRPr="00C40D66" w:rsidRDefault="00ED7499" w:rsidP="004D524C">
                      <w:pPr>
                        <w:pStyle w:val="a8"/>
                        <w:jc w:val="center"/>
                        <w:rPr>
                          <w:noProof/>
                          <w:sz w:val="24"/>
                          <w:szCs w:val="24"/>
                        </w:rPr>
                      </w:pPr>
                      <w:bookmarkStart w:id="92" w:name="_Toc400315468"/>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13</w:t>
                      </w:r>
                      <w:r>
                        <w:fldChar w:fldCharType="end"/>
                      </w:r>
                      <w:r>
                        <w:t xml:space="preserve"> neural networks parameters</w:t>
                      </w:r>
                      <w:bookmarkEnd w:id="92"/>
                    </w:p>
                  </w:txbxContent>
                </v:textbox>
                <w10:wrap type="square" anchorx="margin"/>
              </v:shape>
            </w:pict>
          </mc:Fallback>
        </mc:AlternateContent>
      </w:r>
      <w:proofErr w:type="gramStart"/>
      <w:r w:rsidRPr="00AC2CC9">
        <w:rPr>
          <w:rFonts w:ascii="Courier New" w:eastAsia="宋体" w:hAnsi="Courier New" w:cs="Courier New"/>
          <w:b/>
          <w:bCs/>
          <w:sz w:val="20"/>
          <w:szCs w:val="20"/>
          <w:lang w:eastAsia="zh-CN"/>
        </w:rPr>
        <w:t>end</w:t>
      </w:r>
      <w:proofErr w:type="gramEnd"/>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mlp_pkg</w:t>
      </w:r>
      <w:proofErr w:type="spellEnd"/>
      <w:r w:rsidRPr="00AC2CC9">
        <w:rPr>
          <w:rFonts w:ascii="Courier New" w:eastAsia="宋体" w:hAnsi="Courier New" w:cs="Courier New"/>
          <w:b/>
          <w:bCs/>
          <w:sz w:val="20"/>
          <w:szCs w:val="20"/>
          <w:lang w:eastAsia="zh-CN"/>
        </w:rPr>
        <w:t>;</w:t>
      </w:r>
    </w:p>
    <w:p w14:paraId="350548A5" w14:textId="06A0B962" w:rsidR="007A0541" w:rsidRPr="00AC2CC9" w:rsidRDefault="008D683F" w:rsidP="003753CC">
      <w:pPr>
        <w:rPr>
          <w:rFonts w:eastAsia="宋体"/>
          <w:lang w:eastAsia="zh-CN"/>
        </w:rPr>
      </w:pPr>
      <w:r w:rsidRPr="00AC2CC9">
        <w:rPr>
          <w:rFonts w:eastAsiaTheme="minorEastAsia"/>
          <w:lang w:eastAsia="zh-CN"/>
        </w:rPr>
        <w:t>T</w:t>
      </w:r>
      <w:r w:rsidRPr="00AC2CC9">
        <w:rPr>
          <w:rFonts w:eastAsiaTheme="minorEastAsia" w:hint="eastAsia"/>
          <w:lang w:eastAsia="zh-CN"/>
        </w:rPr>
        <w:t xml:space="preserve">he </w:t>
      </w:r>
      <w:r w:rsidRPr="00AC2CC9">
        <w:rPr>
          <w:rFonts w:eastAsiaTheme="minorEastAsia"/>
          <w:lang w:eastAsia="zh-CN"/>
        </w:rPr>
        <w:t>comments explain the meaning of each constant and all of them are used in the whole system of the neural networks. You can c</w:t>
      </w:r>
      <w:r w:rsidR="00CA363F" w:rsidRPr="00AC2CC9">
        <w:rPr>
          <w:rFonts w:eastAsiaTheme="minorEastAsia"/>
          <w:lang w:eastAsia="zh-CN"/>
        </w:rPr>
        <w:t xml:space="preserve">hange the value as you like to </w:t>
      </w:r>
      <w:r w:rsidR="008B1A98" w:rsidRPr="00AC2CC9">
        <w:rPr>
          <w:rFonts w:eastAsiaTheme="minorEastAsia"/>
          <w:lang w:eastAsia="zh-CN"/>
        </w:rPr>
        <w:t>meet</w:t>
      </w:r>
      <w:r w:rsidR="00CA0F7A" w:rsidRPr="00AC2CC9">
        <w:rPr>
          <w:rFonts w:eastAsiaTheme="minorEastAsia"/>
          <w:lang w:eastAsia="zh-CN"/>
        </w:rPr>
        <w:t xml:space="preserve"> the needs of </w:t>
      </w:r>
      <w:r w:rsidR="00687365" w:rsidRPr="00AC2CC9">
        <w:rPr>
          <w:rFonts w:eastAsiaTheme="minorEastAsia"/>
          <w:lang w:eastAsia="zh-CN"/>
        </w:rPr>
        <w:t>your self’s</w:t>
      </w:r>
      <w:r w:rsidRPr="00AC2CC9">
        <w:rPr>
          <w:rFonts w:eastAsiaTheme="minorEastAsia"/>
          <w:lang w:eastAsia="zh-CN"/>
        </w:rPr>
        <w:t xml:space="preserve"> neural networks structures. </w:t>
      </w:r>
      <w:r w:rsidR="0014450E" w:rsidRPr="00AC2CC9">
        <w:rPr>
          <w:rFonts w:eastAsiaTheme="minorEastAsia"/>
          <w:lang w:eastAsia="zh-CN"/>
        </w:rPr>
        <w:t xml:space="preserve">The example at here means the input of the neural networks has 3 layers, 16 inputs for the input layers, 32 neutrons in the hidden layer and 16 outputs for the output layer. </w:t>
      </w:r>
    </w:p>
    <w:p w14:paraId="61BC3322" w14:textId="44A35086" w:rsidR="00C74038" w:rsidRPr="00AC2CC9" w:rsidRDefault="00971F8E" w:rsidP="00802BD2">
      <w:pPr>
        <w:rPr>
          <w:rFonts w:eastAsia="宋体"/>
          <w:lang w:eastAsia="zh-CN"/>
        </w:rPr>
      </w:pPr>
      <w:r w:rsidRPr="00AC2CC9">
        <w:rPr>
          <w:rFonts w:eastAsiaTheme="minorEastAsia"/>
          <w:lang w:eastAsia="zh-CN"/>
        </w:rPr>
        <w:t>The first part of the neutral network</w:t>
      </w:r>
      <w:r w:rsidR="00E277EE" w:rsidRPr="00AC2CC9">
        <w:rPr>
          <w:rFonts w:eastAsiaTheme="minorEastAsia"/>
          <w:lang w:eastAsia="zh-CN"/>
        </w:rPr>
        <w:t>s</w:t>
      </w:r>
      <w:r w:rsidRPr="00AC2CC9">
        <w:rPr>
          <w:rFonts w:eastAsiaTheme="minorEastAsia"/>
          <w:lang w:eastAsia="zh-CN"/>
        </w:rPr>
        <w:t xml:space="preserve"> design is about the peripheral</w:t>
      </w:r>
      <w:r w:rsidR="005C0342" w:rsidRPr="00AC2CC9">
        <w:rPr>
          <w:rFonts w:eastAsiaTheme="minorEastAsia"/>
          <w:lang w:eastAsia="zh-CN"/>
        </w:rPr>
        <w:t xml:space="preserve"> components. They</w:t>
      </w:r>
      <w:r w:rsidR="0095369A" w:rsidRPr="00AC2CC9">
        <w:rPr>
          <w:rFonts w:eastAsiaTheme="minorEastAsia"/>
          <w:lang w:eastAsia="zh-CN"/>
        </w:rPr>
        <w:t xml:space="preserve"> are </w:t>
      </w:r>
      <w:r w:rsidR="00E277EE" w:rsidRPr="00AC2CC9">
        <w:rPr>
          <w:rFonts w:eastAsiaTheme="minorEastAsia"/>
          <w:lang w:eastAsia="zh-CN"/>
        </w:rPr>
        <w:t>the data transferring</w:t>
      </w:r>
      <w:r w:rsidR="0095369A" w:rsidRPr="00AC2CC9">
        <w:rPr>
          <w:rFonts w:eastAsiaTheme="minorEastAsia"/>
          <w:lang w:eastAsia="zh-CN"/>
        </w:rPr>
        <w:t xml:space="preserve"> unit</w:t>
      </w:r>
      <w:r w:rsidR="00E8077B" w:rsidRPr="00AC2CC9">
        <w:rPr>
          <w:rFonts w:eastAsiaTheme="minorEastAsia"/>
          <w:lang w:eastAsia="zh-CN"/>
        </w:rPr>
        <w:t xml:space="preserve">s, </w:t>
      </w:r>
      <w:r w:rsidR="005C7F3E" w:rsidRPr="00AC2CC9">
        <w:rPr>
          <w:rFonts w:eastAsiaTheme="minorEastAsia"/>
          <w:lang w:eastAsia="zh-CN"/>
        </w:rPr>
        <w:t>computation unit</w:t>
      </w:r>
      <w:r w:rsidR="00E8077B" w:rsidRPr="00AC2CC9">
        <w:rPr>
          <w:rFonts w:eastAsiaTheme="minorEastAsia"/>
          <w:lang w:eastAsia="zh-CN"/>
        </w:rPr>
        <w:t>s</w:t>
      </w:r>
      <w:r w:rsidR="005C7F3E" w:rsidRPr="00AC2CC9">
        <w:rPr>
          <w:rFonts w:eastAsiaTheme="minorEastAsia"/>
          <w:lang w:eastAsia="zh-CN"/>
        </w:rPr>
        <w:t xml:space="preserve"> </w:t>
      </w:r>
      <w:r w:rsidR="008A7D3A" w:rsidRPr="00AC2CC9">
        <w:rPr>
          <w:rFonts w:eastAsiaTheme="minorEastAsia"/>
          <w:lang w:eastAsia="zh-CN"/>
        </w:rPr>
        <w:t>and storage</w:t>
      </w:r>
      <w:r w:rsidRPr="00AC2CC9">
        <w:rPr>
          <w:rFonts w:eastAsiaTheme="minorEastAsia"/>
          <w:lang w:eastAsia="zh-CN"/>
        </w:rPr>
        <w:t xml:space="preserve"> components. The interface of the neural networks with Raspberry Pi is </w:t>
      </w:r>
      <w:r w:rsidR="00E277EE" w:rsidRPr="00AC2CC9">
        <w:rPr>
          <w:rFonts w:eastAsiaTheme="minorEastAsia"/>
          <w:lang w:eastAsia="zh-CN"/>
        </w:rPr>
        <w:t xml:space="preserve">as </w:t>
      </w:r>
      <w:r w:rsidRPr="00AC2CC9">
        <w:rPr>
          <w:rFonts w:eastAsiaTheme="minorEastAsia"/>
          <w:lang w:eastAsia="zh-CN"/>
        </w:rPr>
        <w:t>same as the image filter</w:t>
      </w:r>
      <w:r w:rsidR="00E277EE" w:rsidRPr="00AC2CC9">
        <w:rPr>
          <w:rFonts w:eastAsiaTheme="minorEastAsia"/>
          <w:lang w:eastAsia="zh-CN"/>
        </w:rPr>
        <w:t>s</w:t>
      </w:r>
      <w:r w:rsidRPr="00AC2CC9">
        <w:rPr>
          <w:rFonts w:eastAsiaTheme="minorEastAsia"/>
          <w:lang w:eastAsia="zh-CN"/>
        </w:rPr>
        <w:t xml:space="preserve"> used in the above chapter, but the data width of the neural networ</w:t>
      </w:r>
      <w:r w:rsidR="00EB5A1E" w:rsidRPr="00AC2CC9">
        <w:rPr>
          <w:rFonts w:eastAsiaTheme="minorEastAsia"/>
          <w:lang w:eastAsia="zh-CN"/>
        </w:rPr>
        <w:t>k is 32 bit other than 8 bit. Because of</w:t>
      </w:r>
      <w:r w:rsidRPr="00AC2CC9">
        <w:rPr>
          <w:rFonts w:eastAsiaTheme="minorEastAsia"/>
          <w:lang w:eastAsia="zh-CN"/>
        </w:rPr>
        <w:t xml:space="preserve"> the higher accuracy of the data calculation, 8 bit for the im</w:t>
      </w:r>
      <w:r w:rsidR="0095369A" w:rsidRPr="00AC2CC9">
        <w:rPr>
          <w:rFonts w:eastAsiaTheme="minorEastAsia"/>
          <w:lang w:eastAsia="zh-CN"/>
        </w:rPr>
        <w:t>age pixel is not enough anymore</w:t>
      </w:r>
      <w:r w:rsidR="00E56277" w:rsidRPr="00AC2CC9">
        <w:rPr>
          <w:rFonts w:eastAsiaTheme="minorEastAsia"/>
          <w:lang w:eastAsia="zh-CN"/>
        </w:rPr>
        <w:t xml:space="preserve"> and </w:t>
      </w:r>
      <w:r w:rsidR="00965B88" w:rsidRPr="00AC2CC9">
        <w:rPr>
          <w:rFonts w:eastAsiaTheme="minorEastAsia"/>
          <w:lang w:eastAsia="zh-CN"/>
        </w:rPr>
        <w:t>the data type</w:t>
      </w:r>
      <w:r w:rsidRPr="00AC2CC9">
        <w:rPr>
          <w:rFonts w:eastAsiaTheme="minorEastAsia"/>
          <w:lang w:eastAsia="zh-CN"/>
        </w:rPr>
        <w:t xml:space="preserve"> </w:t>
      </w:r>
      <w:r w:rsidR="00E277EE" w:rsidRPr="00AC2CC9">
        <w:rPr>
          <w:rFonts w:eastAsiaTheme="minorEastAsia"/>
          <w:lang w:eastAsia="zh-CN"/>
        </w:rPr>
        <w:t xml:space="preserve">has </w:t>
      </w:r>
      <w:r w:rsidRPr="00AC2CC9">
        <w:rPr>
          <w:rFonts w:eastAsiaTheme="minorEastAsia"/>
          <w:lang w:eastAsia="zh-CN"/>
        </w:rPr>
        <w:t>change</w:t>
      </w:r>
      <w:r w:rsidR="00E277EE" w:rsidRPr="00AC2CC9">
        <w:rPr>
          <w:rFonts w:eastAsiaTheme="minorEastAsia"/>
          <w:lang w:eastAsia="zh-CN"/>
        </w:rPr>
        <w:t>d</w:t>
      </w:r>
      <w:r w:rsidRPr="00AC2CC9">
        <w:rPr>
          <w:rFonts w:eastAsiaTheme="minorEastAsia"/>
          <w:lang w:eastAsia="zh-CN"/>
        </w:rPr>
        <w:t xml:space="preserve"> to the </w:t>
      </w:r>
      <w:r w:rsidR="00965B88" w:rsidRPr="00AC2CC9">
        <w:rPr>
          <w:rFonts w:eastAsiaTheme="minorEastAsia"/>
          <w:lang w:eastAsia="zh-CN"/>
        </w:rPr>
        <w:t xml:space="preserve">type of </w:t>
      </w:r>
      <w:r w:rsidRPr="00AC2CC9">
        <w:rPr>
          <w:rFonts w:eastAsiaTheme="minorEastAsia"/>
          <w:lang w:eastAsia="zh-CN"/>
        </w:rPr>
        <w:t>32 bit float</w:t>
      </w:r>
      <w:r w:rsidR="00E277EE" w:rsidRPr="00AC2CC9">
        <w:rPr>
          <w:rFonts w:eastAsiaTheme="minorEastAsia"/>
          <w:lang w:eastAsia="zh-CN"/>
        </w:rPr>
        <w:t>ing-</w:t>
      </w:r>
      <w:r w:rsidRPr="00AC2CC9">
        <w:rPr>
          <w:rFonts w:eastAsiaTheme="minorEastAsia"/>
          <w:lang w:eastAsia="zh-CN"/>
        </w:rPr>
        <w:t>point. Duo to the limit</w:t>
      </w:r>
      <w:r w:rsidR="00E277EE" w:rsidRPr="00AC2CC9">
        <w:rPr>
          <w:rFonts w:eastAsiaTheme="minorEastAsia"/>
          <w:lang w:eastAsia="zh-CN"/>
        </w:rPr>
        <w:t xml:space="preserve">ation of the data width of </w:t>
      </w:r>
      <w:r w:rsidRPr="00AC2CC9">
        <w:rPr>
          <w:rFonts w:eastAsiaTheme="minorEastAsia"/>
          <w:lang w:eastAsia="zh-CN"/>
        </w:rPr>
        <w:t>the FPGA</w:t>
      </w:r>
      <w:r w:rsidR="00EC7837" w:rsidRPr="00AC2CC9">
        <w:rPr>
          <w:rFonts w:eastAsiaTheme="minorEastAsia"/>
          <w:lang w:eastAsia="zh-CN"/>
        </w:rPr>
        <w:t>s</w:t>
      </w:r>
      <w:r w:rsidRPr="00AC2CC9">
        <w:rPr>
          <w:rFonts w:eastAsiaTheme="minorEastAsia"/>
          <w:lang w:eastAsia="zh-CN"/>
        </w:rPr>
        <w:t xml:space="preserve"> hardware, only 8 </w:t>
      </w:r>
      <w:r w:rsidR="00EC7837" w:rsidRPr="00AC2CC9">
        <w:rPr>
          <w:rFonts w:eastAsiaTheme="minorEastAsia"/>
          <w:lang w:eastAsia="zh-CN"/>
        </w:rPr>
        <w:t>bit is transferred at each time. T</w:t>
      </w:r>
      <w:r w:rsidRPr="00AC2CC9">
        <w:rPr>
          <w:rFonts w:eastAsiaTheme="minorEastAsia"/>
          <w:lang w:eastAsia="zh-CN"/>
        </w:rPr>
        <w:t>he component “receiver”</w:t>
      </w:r>
      <w:r w:rsidR="00EC7837" w:rsidRPr="00AC2CC9">
        <w:rPr>
          <w:rFonts w:eastAsiaTheme="minorEastAsia"/>
          <w:lang w:eastAsia="zh-CN"/>
        </w:rPr>
        <w:t xml:space="preserve"> in</w:t>
      </w:r>
      <w:r w:rsidR="00117106" w:rsidRPr="00AC2CC9">
        <w:rPr>
          <w:rFonts w:eastAsiaTheme="minorEastAsia"/>
          <w:lang w:eastAsia="zh-CN"/>
        </w:rPr>
        <w:t xml:space="preserve"> fi</w:t>
      </w:r>
      <w:r w:rsidR="007B3A58" w:rsidRPr="00AC2CC9">
        <w:rPr>
          <w:rFonts w:eastAsiaTheme="minorEastAsia"/>
          <w:lang w:eastAsia="zh-CN"/>
        </w:rPr>
        <w:t xml:space="preserve">le of </w:t>
      </w:r>
      <w:proofErr w:type="spellStart"/>
      <w:r w:rsidR="007B3A58" w:rsidRPr="00AC2CC9">
        <w:rPr>
          <w:rFonts w:eastAsiaTheme="minorEastAsia"/>
          <w:lang w:eastAsia="zh-CN"/>
        </w:rPr>
        <w:t>receiver.vhd</w:t>
      </w:r>
      <w:proofErr w:type="spellEnd"/>
      <w:r w:rsidR="007B3A58" w:rsidRPr="00AC2CC9">
        <w:rPr>
          <w:rFonts w:eastAsiaTheme="minorEastAsia"/>
          <w:lang w:eastAsia="zh-CN"/>
        </w:rPr>
        <w:t xml:space="preserve"> receives every</w:t>
      </w:r>
      <w:r w:rsidR="00117106" w:rsidRPr="00AC2CC9">
        <w:rPr>
          <w:rFonts w:eastAsiaTheme="minorEastAsia"/>
          <w:lang w:eastAsia="zh-CN"/>
        </w:rPr>
        <w:t xml:space="preserve"> 4 8bit data </w:t>
      </w:r>
      <w:r w:rsidR="007B3A58" w:rsidRPr="00AC2CC9">
        <w:rPr>
          <w:rFonts w:eastAsiaTheme="minorEastAsia"/>
          <w:lang w:eastAsia="zh-CN"/>
        </w:rPr>
        <w:t>frame</w:t>
      </w:r>
      <w:r w:rsidR="00B91F70" w:rsidRPr="00AC2CC9">
        <w:rPr>
          <w:rFonts w:eastAsiaTheme="minorEastAsia"/>
          <w:lang w:eastAsia="zh-CN"/>
        </w:rPr>
        <w:t>s</w:t>
      </w:r>
      <w:r w:rsidR="007B3A58" w:rsidRPr="00AC2CC9">
        <w:rPr>
          <w:rFonts w:eastAsiaTheme="minorEastAsia"/>
          <w:lang w:eastAsia="zh-CN"/>
        </w:rPr>
        <w:t xml:space="preserve"> </w:t>
      </w:r>
      <w:r w:rsidR="00117106" w:rsidRPr="00AC2CC9">
        <w:rPr>
          <w:rFonts w:eastAsiaTheme="minorEastAsia"/>
          <w:lang w:eastAsia="zh-CN"/>
        </w:rPr>
        <w:t xml:space="preserve">and </w:t>
      </w:r>
      <w:r w:rsidR="007B3A58" w:rsidRPr="00AC2CC9">
        <w:rPr>
          <w:rFonts w:eastAsiaTheme="minorEastAsia"/>
          <w:lang w:eastAsia="zh-CN"/>
        </w:rPr>
        <w:t xml:space="preserve">then </w:t>
      </w:r>
      <w:r w:rsidR="00B91F70" w:rsidRPr="00AC2CC9">
        <w:rPr>
          <w:rFonts w:eastAsiaTheme="minorEastAsia"/>
          <w:lang w:eastAsia="zh-CN"/>
        </w:rPr>
        <w:t>generate a</w:t>
      </w:r>
      <w:r w:rsidR="00117106" w:rsidRPr="00AC2CC9">
        <w:rPr>
          <w:rFonts w:eastAsiaTheme="minorEastAsia"/>
          <w:lang w:eastAsia="zh-CN"/>
        </w:rPr>
        <w:t xml:space="preserve"> new 32 bit data </w:t>
      </w:r>
      <w:r w:rsidR="007B3A58" w:rsidRPr="00AC2CC9">
        <w:rPr>
          <w:rFonts w:eastAsiaTheme="minorEastAsia"/>
          <w:lang w:eastAsia="zh-CN"/>
        </w:rPr>
        <w:t>frame for the input of</w:t>
      </w:r>
      <w:r w:rsidR="00117106" w:rsidRPr="00AC2CC9">
        <w:rPr>
          <w:rFonts w:eastAsiaTheme="minorEastAsia"/>
          <w:lang w:eastAsia="zh-CN"/>
        </w:rPr>
        <w:t xml:space="preserve"> the neural networks. </w:t>
      </w:r>
      <w:r w:rsidR="001B431A" w:rsidRPr="00AC2CC9">
        <w:rPr>
          <w:rFonts w:eastAsiaTheme="minorEastAsia" w:hint="eastAsia"/>
          <w:lang w:eastAsia="zh-CN"/>
        </w:rPr>
        <w:t xml:space="preserve">CLOCK and RESET are </w:t>
      </w:r>
      <w:r w:rsidR="00CE6488" w:rsidRPr="00AC2CC9">
        <w:rPr>
          <w:rFonts w:eastAsiaTheme="minorEastAsia"/>
          <w:lang w:eastAsia="zh-CN"/>
        </w:rPr>
        <w:t xml:space="preserve">as </w:t>
      </w:r>
      <w:r w:rsidR="00CE6488" w:rsidRPr="00AC2CC9">
        <w:rPr>
          <w:rFonts w:eastAsiaTheme="minorEastAsia" w:hint="eastAsia"/>
          <w:lang w:eastAsia="zh-CN"/>
        </w:rPr>
        <w:t xml:space="preserve">same input as before. </w:t>
      </w:r>
      <w:r w:rsidR="00CE6488" w:rsidRPr="00AC2CC9">
        <w:rPr>
          <w:rFonts w:eastAsiaTheme="minorEastAsia"/>
          <w:lang w:eastAsia="zh-CN"/>
        </w:rPr>
        <w:t>The</w:t>
      </w:r>
      <w:r w:rsidR="001B431A" w:rsidRPr="00AC2CC9">
        <w:rPr>
          <w:rFonts w:eastAsiaTheme="minorEastAsia" w:hint="eastAsia"/>
          <w:lang w:eastAsia="zh-CN"/>
        </w:rPr>
        <w:t xml:space="preserve"> NEW_DATA is the </w:t>
      </w:r>
      <w:r w:rsidR="00CE6488" w:rsidRPr="00AC2CC9">
        <w:rPr>
          <w:rFonts w:eastAsiaTheme="minorEastAsia"/>
          <w:lang w:eastAsia="zh-CN"/>
        </w:rPr>
        <w:t xml:space="preserve">signal </w:t>
      </w:r>
      <w:r w:rsidR="00BC21CF" w:rsidRPr="00AC2CC9">
        <w:rPr>
          <w:rFonts w:eastAsiaTheme="minorEastAsia"/>
          <w:lang w:eastAsia="zh-CN"/>
        </w:rPr>
        <w:t>that</w:t>
      </w:r>
      <w:r w:rsidR="00CE6488" w:rsidRPr="00AC2CC9">
        <w:rPr>
          <w:rFonts w:eastAsiaTheme="minorEastAsia"/>
          <w:lang w:eastAsia="zh-CN"/>
        </w:rPr>
        <w:t xml:space="preserve"> </w:t>
      </w:r>
      <w:r w:rsidR="001B431A" w:rsidRPr="00AC2CC9">
        <w:rPr>
          <w:rFonts w:eastAsiaTheme="minorEastAsia"/>
          <w:lang w:eastAsia="zh-CN"/>
        </w:rPr>
        <w:t>indicates the d</w:t>
      </w:r>
      <w:r w:rsidR="00CE6488" w:rsidRPr="00AC2CC9">
        <w:rPr>
          <w:rFonts w:eastAsiaTheme="minorEastAsia"/>
          <w:lang w:eastAsia="zh-CN"/>
        </w:rPr>
        <w:t>ata received from the SPI bus with</w:t>
      </w:r>
      <w:r w:rsidR="001B431A" w:rsidRPr="00AC2CC9">
        <w:rPr>
          <w:rFonts w:eastAsiaTheme="minorEastAsia"/>
          <w:lang w:eastAsia="zh-CN"/>
        </w:rPr>
        <w:t xml:space="preserve"> </w:t>
      </w:r>
      <w:r w:rsidR="00CE6488" w:rsidRPr="00AC2CC9">
        <w:rPr>
          <w:rFonts w:eastAsiaTheme="minorEastAsia"/>
          <w:lang w:eastAsia="zh-CN"/>
        </w:rPr>
        <w:t xml:space="preserve">an </w:t>
      </w:r>
      <w:r w:rsidR="001B431A" w:rsidRPr="00AC2CC9">
        <w:rPr>
          <w:rFonts w:eastAsiaTheme="minorEastAsia"/>
          <w:lang w:eastAsia="zh-CN"/>
        </w:rPr>
        <w:t xml:space="preserve">8 bit value. The DATA_DONE means a new 32bit data </w:t>
      </w:r>
      <w:r w:rsidR="00CE6488" w:rsidRPr="00AC2CC9">
        <w:rPr>
          <w:rFonts w:eastAsiaTheme="minorEastAsia"/>
          <w:lang w:eastAsia="zh-CN"/>
        </w:rPr>
        <w:t xml:space="preserve">frame </w:t>
      </w:r>
      <w:r w:rsidR="001B431A" w:rsidRPr="00AC2CC9">
        <w:rPr>
          <w:rFonts w:eastAsiaTheme="minorEastAsia"/>
          <w:lang w:eastAsia="zh-CN"/>
        </w:rPr>
        <w:t>is going to send to the log</w:t>
      </w:r>
      <w:r w:rsidR="00CE6488" w:rsidRPr="00AC2CC9">
        <w:rPr>
          <w:rFonts w:eastAsiaTheme="minorEastAsia"/>
          <w:lang w:eastAsia="zh-CN"/>
        </w:rPr>
        <w:t xml:space="preserve">ic with the value in the </w:t>
      </w:r>
      <w:proofErr w:type="spellStart"/>
      <w:r w:rsidR="00CE6488" w:rsidRPr="00AC2CC9">
        <w:rPr>
          <w:rFonts w:eastAsiaTheme="minorEastAsia"/>
          <w:lang w:eastAsia="zh-CN"/>
        </w:rPr>
        <w:t>DataOut</w:t>
      </w:r>
      <w:proofErr w:type="spellEnd"/>
      <w:r w:rsidR="001B431A" w:rsidRPr="00AC2CC9">
        <w:rPr>
          <w:rFonts w:eastAsiaTheme="minorEastAsia"/>
          <w:lang w:eastAsia="zh-CN"/>
        </w:rPr>
        <w:t xml:space="preserve">. The count4x is the counter, gives the number of the 32 bit data </w:t>
      </w:r>
      <w:r w:rsidR="00CE6488" w:rsidRPr="00AC2CC9">
        <w:rPr>
          <w:rFonts w:eastAsiaTheme="minorEastAsia"/>
          <w:lang w:eastAsia="zh-CN"/>
        </w:rPr>
        <w:t>frame</w:t>
      </w:r>
      <w:r w:rsidR="005327B8" w:rsidRPr="00AC2CC9">
        <w:rPr>
          <w:rFonts w:eastAsiaTheme="minorEastAsia"/>
          <w:lang w:eastAsia="zh-CN"/>
        </w:rPr>
        <w:t xml:space="preserve"> </w:t>
      </w:r>
      <w:r w:rsidR="001B431A" w:rsidRPr="00AC2CC9">
        <w:rPr>
          <w:rFonts w:eastAsiaTheme="minorEastAsia"/>
          <w:lang w:eastAsia="zh-CN"/>
        </w:rPr>
        <w:t xml:space="preserve">generated. </w:t>
      </w:r>
    </w:p>
    <w:p w14:paraId="17D91DDB" w14:textId="77777777" w:rsidR="00EA55D5" w:rsidRPr="00AC2CC9" w:rsidRDefault="00EA55D5" w:rsidP="00C74038">
      <w:pPr>
        <w:shd w:val="clear" w:color="auto" w:fill="FFFFFF"/>
        <w:spacing w:after="0" w:line="240" w:lineRule="auto"/>
        <w:jc w:val="left"/>
        <w:rPr>
          <w:rFonts w:ascii="Courier New" w:eastAsia="宋体" w:hAnsi="Courier New" w:cs="Courier New"/>
          <w:b/>
          <w:bCs/>
          <w:sz w:val="20"/>
          <w:szCs w:val="20"/>
          <w:lang w:eastAsia="zh-CN"/>
        </w:rPr>
      </w:pPr>
    </w:p>
    <w:p w14:paraId="7F5B1320" w14:textId="77777777" w:rsidR="00EA55D5" w:rsidRPr="00AC2CC9" w:rsidRDefault="00EA55D5" w:rsidP="00C74038">
      <w:pPr>
        <w:shd w:val="clear" w:color="auto" w:fill="FFFFFF"/>
        <w:spacing w:after="0" w:line="240" w:lineRule="auto"/>
        <w:jc w:val="left"/>
        <w:rPr>
          <w:rFonts w:ascii="Courier New" w:eastAsia="宋体" w:hAnsi="Courier New" w:cs="Courier New"/>
          <w:b/>
          <w:bCs/>
          <w:sz w:val="20"/>
          <w:szCs w:val="20"/>
          <w:lang w:eastAsia="zh-CN"/>
        </w:rPr>
      </w:pPr>
    </w:p>
    <w:p w14:paraId="63F9B825" w14:textId="77777777" w:rsidR="00EA55D5" w:rsidRPr="00AC2CC9" w:rsidRDefault="00EA55D5" w:rsidP="00C74038">
      <w:pPr>
        <w:shd w:val="clear" w:color="auto" w:fill="FFFFFF"/>
        <w:spacing w:after="0" w:line="240" w:lineRule="auto"/>
        <w:jc w:val="left"/>
        <w:rPr>
          <w:rFonts w:ascii="Courier New" w:eastAsia="宋体" w:hAnsi="Courier New" w:cs="Courier New"/>
          <w:b/>
          <w:bCs/>
          <w:sz w:val="20"/>
          <w:szCs w:val="20"/>
          <w:lang w:eastAsia="zh-CN"/>
        </w:rPr>
      </w:pPr>
    </w:p>
    <w:p w14:paraId="7E1A57A7" w14:textId="77777777" w:rsidR="00EA55D5" w:rsidRPr="00AC2CC9" w:rsidRDefault="00EA55D5" w:rsidP="00C74038">
      <w:pPr>
        <w:shd w:val="clear" w:color="auto" w:fill="FFFFFF"/>
        <w:spacing w:after="0" w:line="240" w:lineRule="auto"/>
        <w:jc w:val="left"/>
        <w:rPr>
          <w:rFonts w:ascii="Courier New" w:eastAsia="宋体" w:hAnsi="Courier New" w:cs="Courier New"/>
          <w:b/>
          <w:bCs/>
          <w:sz w:val="20"/>
          <w:szCs w:val="20"/>
          <w:lang w:eastAsia="zh-CN"/>
        </w:rPr>
      </w:pPr>
    </w:p>
    <w:p w14:paraId="0D6D8EA6" w14:textId="77777777" w:rsidR="00C74038" w:rsidRPr="00AC2CC9" w:rsidRDefault="00C74038" w:rsidP="00C74038">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lastRenderedPageBreak/>
        <w:t>entity</w:t>
      </w:r>
      <w:proofErr w:type="gramEnd"/>
      <w:r w:rsidRPr="00AC2CC9">
        <w:rPr>
          <w:rFonts w:ascii="Courier New" w:eastAsia="宋体" w:hAnsi="Courier New" w:cs="Courier New"/>
          <w:sz w:val="20"/>
          <w:szCs w:val="20"/>
          <w:lang w:eastAsia="zh-CN"/>
        </w:rPr>
        <w:t xml:space="preserve"> receiver </w:t>
      </w:r>
      <w:r w:rsidRPr="00AC2CC9">
        <w:rPr>
          <w:rFonts w:ascii="Courier New" w:eastAsia="宋体" w:hAnsi="Courier New" w:cs="Courier New"/>
          <w:b/>
          <w:bCs/>
          <w:sz w:val="20"/>
          <w:szCs w:val="20"/>
          <w:lang w:eastAsia="zh-CN"/>
        </w:rPr>
        <w:t>is</w:t>
      </w:r>
      <w:r w:rsidRPr="00AC2CC9">
        <w:rPr>
          <w:rFonts w:ascii="Courier New" w:eastAsia="宋体" w:hAnsi="Courier New" w:cs="Courier New"/>
          <w:sz w:val="20"/>
          <w:szCs w:val="20"/>
          <w:lang w:eastAsia="zh-CN"/>
        </w:rPr>
        <w:t xml:space="preserve"> </w:t>
      </w:r>
    </w:p>
    <w:p w14:paraId="3F061E8B" w14:textId="77777777" w:rsidR="00C74038" w:rsidRPr="00AC2CC9" w:rsidRDefault="00C74038" w:rsidP="00C74038">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b/>
          <w:bCs/>
          <w:sz w:val="20"/>
          <w:szCs w:val="20"/>
          <w:lang w:eastAsia="zh-CN"/>
        </w:rPr>
        <w:t>port(</w:t>
      </w:r>
      <w:proofErr w:type="gramEnd"/>
      <w:r w:rsidRPr="00AC2CC9">
        <w:rPr>
          <w:rFonts w:ascii="Courier New" w:eastAsia="宋体" w:hAnsi="Courier New" w:cs="Courier New"/>
          <w:sz w:val="20"/>
          <w:szCs w:val="20"/>
          <w:lang w:eastAsia="zh-CN"/>
        </w:rPr>
        <w:t xml:space="preserve">   clock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r w:rsidRPr="00AC2CC9">
        <w:rPr>
          <w:rFonts w:ascii="Courier New" w:eastAsia="宋体" w:hAnsi="Courier New" w:cs="Courier New"/>
          <w:b/>
          <w:bCs/>
          <w:sz w:val="20"/>
          <w:szCs w:val="20"/>
          <w:lang w:eastAsia="zh-CN"/>
        </w:rPr>
        <w:t>;</w:t>
      </w:r>
    </w:p>
    <w:p w14:paraId="68CE82BA" w14:textId="77777777" w:rsidR="00C74038" w:rsidRPr="00AC2CC9" w:rsidRDefault="00C74038" w:rsidP="00C74038">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sz w:val="20"/>
          <w:szCs w:val="20"/>
          <w:lang w:eastAsia="zh-CN"/>
        </w:rPr>
        <w:t xml:space="preserve">reset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r w:rsidRPr="00AC2CC9">
        <w:rPr>
          <w:rFonts w:ascii="Courier New" w:eastAsia="宋体" w:hAnsi="Courier New" w:cs="Courier New"/>
          <w:b/>
          <w:bCs/>
          <w:sz w:val="20"/>
          <w:szCs w:val="20"/>
          <w:lang w:eastAsia="zh-CN"/>
        </w:rPr>
        <w:t>;</w:t>
      </w:r>
    </w:p>
    <w:p w14:paraId="5579F74E" w14:textId="77777777" w:rsidR="00C74038" w:rsidRPr="00AC2CC9" w:rsidRDefault="00C74038" w:rsidP="00C74038">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new_</w:t>
      </w:r>
      <w:proofErr w:type="gramStart"/>
      <w:r w:rsidRPr="00AC2CC9">
        <w:rPr>
          <w:rFonts w:ascii="Courier New" w:eastAsia="宋体" w:hAnsi="Courier New" w:cs="Courier New"/>
          <w:sz w:val="20"/>
          <w:szCs w:val="20"/>
          <w:lang w:eastAsia="zh-CN"/>
        </w:rPr>
        <w:t>data</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r w:rsidRPr="00AC2CC9">
        <w:rPr>
          <w:rFonts w:ascii="Courier New" w:eastAsia="宋体" w:hAnsi="Courier New" w:cs="Courier New"/>
          <w:b/>
          <w:bCs/>
          <w:sz w:val="20"/>
          <w:szCs w:val="20"/>
          <w:lang w:eastAsia="zh-CN"/>
        </w:rPr>
        <w:t>;</w:t>
      </w:r>
    </w:p>
    <w:p w14:paraId="43114E17" w14:textId="77777777" w:rsidR="00C74038" w:rsidRPr="00AC2CC9" w:rsidRDefault="00C74038" w:rsidP="00C74038">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data_</w:t>
      </w:r>
      <w:proofErr w:type="gramStart"/>
      <w:r w:rsidRPr="00AC2CC9">
        <w:rPr>
          <w:rFonts w:ascii="Courier New" w:eastAsia="宋体" w:hAnsi="Courier New" w:cs="Courier New"/>
          <w:sz w:val="20"/>
          <w:szCs w:val="20"/>
          <w:lang w:eastAsia="zh-CN"/>
        </w:rPr>
        <w:t>done</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out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r w:rsidRPr="00AC2CC9">
        <w:rPr>
          <w:rFonts w:ascii="Courier New" w:eastAsia="宋体" w:hAnsi="Courier New" w:cs="Courier New"/>
          <w:b/>
          <w:bCs/>
          <w:sz w:val="20"/>
          <w:szCs w:val="20"/>
          <w:lang w:eastAsia="zh-CN"/>
        </w:rPr>
        <w:t>;</w:t>
      </w:r>
    </w:p>
    <w:p w14:paraId="09EDB1A2" w14:textId="77777777" w:rsidR="00C74038" w:rsidRPr="00AC2CC9" w:rsidRDefault="00C74038" w:rsidP="00C74038">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sz w:val="20"/>
          <w:szCs w:val="20"/>
          <w:lang w:eastAsia="zh-CN"/>
        </w:rPr>
        <w:t xml:space="preserve">count4x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out</w:t>
      </w:r>
      <w:r w:rsidRPr="00AC2CC9">
        <w:rPr>
          <w:rFonts w:ascii="Courier New" w:eastAsia="宋体" w:hAnsi="Courier New" w:cs="Courier New"/>
          <w:sz w:val="20"/>
          <w:szCs w:val="20"/>
          <w:lang w:eastAsia="zh-CN"/>
        </w:rPr>
        <w:t xml:space="preserve"> integer</w:t>
      </w:r>
      <w:r w:rsidRPr="00AC2CC9">
        <w:rPr>
          <w:rFonts w:ascii="Courier New" w:eastAsia="宋体" w:hAnsi="Courier New" w:cs="Courier New"/>
          <w:b/>
          <w:bCs/>
          <w:sz w:val="20"/>
          <w:szCs w:val="20"/>
          <w:lang w:eastAsia="zh-CN"/>
        </w:rPr>
        <w:t>;</w:t>
      </w:r>
    </w:p>
    <w:p w14:paraId="7EC44F31" w14:textId="77777777" w:rsidR="00C74038" w:rsidRPr="00AC2CC9" w:rsidRDefault="00C74038" w:rsidP="00C74038">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DataIn</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w:t>
      </w:r>
      <w:proofErr w:type="gramEnd"/>
      <w:r w:rsidRPr="00AC2CC9">
        <w:rPr>
          <w:rFonts w:ascii="Courier New" w:eastAsia="宋体" w:hAnsi="Courier New" w:cs="Courier New"/>
          <w:sz w:val="20"/>
          <w:szCs w:val="20"/>
          <w:lang w:eastAsia="zh-CN"/>
        </w:rPr>
        <w:t>_logic_vector</w:t>
      </w:r>
      <w:proofErr w:type="spellEnd"/>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7 </w:t>
      </w:r>
      <w:proofErr w:type="spellStart"/>
      <w:r w:rsidRPr="00AC2CC9">
        <w:rPr>
          <w:rFonts w:ascii="Courier New" w:eastAsia="宋体" w:hAnsi="Courier New" w:cs="Courier New"/>
          <w:b/>
          <w:bCs/>
          <w:sz w:val="20"/>
          <w:szCs w:val="20"/>
          <w:lang w:eastAsia="zh-CN"/>
        </w:rPr>
        <w:t>downto</w:t>
      </w:r>
      <w:proofErr w:type="spellEnd"/>
      <w:r w:rsidRPr="00AC2CC9">
        <w:rPr>
          <w:rFonts w:ascii="Courier New" w:eastAsia="宋体" w:hAnsi="Courier New" w:cs="Courier New"/>
          <w:sz w:val="20"/>
          <w:szCs w:val="20"/>
          <w:lang w:eastAsia="zh-CN"/>
        </w:rPr>
        <w:t xml:space="preserve"> 0</w:t>
      </w:r>
      <w:r w:rsidRPr="00AC2CC9">
        <w:rPr>
          <w:rFonts w:ascii="Courier New" w:eastAsia="宋体" w:hAnsi="Courier New" w:cs="Courier New"/>
          <w:b/>
          <w:bCs/>
          <w:sz w:val="20"/>
          <w:szCs w:val="20"/>
          <w:lang w:eastAsia="zh-CN"/>
        </w:rPr>
        <w:t>);</w:t>
      </w:r>
    </w:p>
    <w:p w14:paraId="4C1F059C" w14:textId="77777777" w:rsidR="00C74038" w:rsidRPr="00AC2CC9" w:rsidRDefault="00C74038" w:rsidP="00C74038">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DataOut</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out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std_logic_vector</w:t>
      </w:r>
      <w:proofErr w:type="spellEnd"/>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31 </w:t>
      </w:r>
      <w:proofErr w:type="spellStart"/>
      <w:r w:rsidRPr="00AC2CC9">
        <w:rPr>
          <w:rFonts w:ascii="Courier New" w:eastAsia="宋体" w:hAnsi="Courier New" w:cs="Courier New"/>
          <w:b/>
          <w:bCs/>
          <w:sz w:val="20"/>
          <w:szCs w:val="20"/>
          <w:lang w:eastAsia="zh-CN"/>
        </w:rPr>
        <w:t>downto</w:t>
      </w:r>
      <w:proofErr w:type="spellEnd"/>
      <w:r w:rsidRPr="00AC2CC9">
        <w:rPr>
          <w:rFonts w:ascii="Courier New" w:eastAsia="宋体" w:hAnsi="Courier New" w:cs="Courier New"/>
          <w:sz w:val="20"/>
          <w:szCs w:val="20"/>
          <w:lang w:eastAsia="zh-CN"/>
        </w:rPr>
        <w:t xml:space="preserve"> 0</w:t>
      </w:r>
      <w:r w:rsidRPr="00AC2CC9">
        <w:rPr>
          <w:rFonts w:ascii="Courier New" w:eastAsia="宋体" w:hAnsi="Courier New" w:cs="Courier New"/>
          <w:b/>
          <w:bCs/>
          <w:sz w:val="20"/>
          <w:szCs w:val="20"/>
          <w:lang w:eastAsia="zh-CN"/>
        </w:rPr>
        <w:t>)</w:t>
      </w:r>
    </w:p>
    <w:p w14:paraId="5D27006C" w14:textId="0906EA78" w:rsidR="00C74038" w:rsidRPr="00AC2CC9" w:rsidRDefault="00C74038" w:rsidP="00C74038">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
    <w:p w14:paraId="46F831F2" w14:textId="71A548F8" w:rsidR="00C74038" w:rsidRPr="00AC2CC9" w:rsidRDefault="00C74038" w:rsidP="00C74038">
      <w:pPr>
        <w:shd w:val="clear" w:color="auto" w:fill="FFFFFF"/>
        <w:spacing w:after="0" w:line="240" w:lineRule="auto"/>
        <w:jc w:val="left"/>
        <w:rPr>
          <w:rFonts w:ascii="宋体" w:eastAsia="宋体" w:hAnsi="宋体" w:cs="宋体"/>
          <w:lang w:eastAsia="zh-CN"/>
        </w:rPr>
      </w:pPr>
      <w:r w:rsidRPr="00AC2CC9">
        <w:rPr>
          <w:rFonts w:ascii="宋体" w:eastAsia="宋体" w:hAnsi="宋体" w:cs="宋体"/>
          <w:noProof/>
          <w:lang w:eastAsia="zh-CN"/>
        </w:rPr>
        <mc:AlternateContent>
          <mc:Choice Requires="wps">
            <w:drawing>
              <wp:anchor distT="0" distB="0" distL="114300" distR="114300" simplePos="0" relativeHeight="252133888" behindDoc="0" locked="0" layoutInCell="1" allowOverlap="1" wp14:anchorId="4868C9BE" wp14:editId="05037B7E">
                <wp:simplePos x="0" y="0"/>
                <wp:positionH relativeFrom="page">
                  <wp:align>center</wp:align>
                </wp:positionH>
                <wp:positionV relativeFrom="paragraph">
                  <wp:posOffset>229882</wp:posOffset>
                </wp:positionV>
                <wp:extent cx="3752215" cy="450850"/>
                <wp:effectExtent l="0" t="0" r="635" b="6350"/>
                <wp:wrapTopAndBottom/>
                <wp:docPr id="84"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215"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46910C" w14:textId="77777777" w:rsidR="00ED7499" w:rsidRPr="007C4D10" w:rsidRDefault="00ED7499" w:rsidP="00C74038">
                            <w:pPr>
                              <w:pStyle w:val="a8"/>
                              <w:jc w:val="center"/>
                              <w:rPr>
                                <w:sz w:val="24"/>
                                <w:szCs w:val="24"/>
                              </w:rPr>
                            </w:pPr>
                            <w:bookmarkStart w:id="93" w:name="_Toc400315469"/>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14</w:t>
                            </w:r>
                            <w:r>
                              <w:fldChar w:fldCharType="end"/>
                            </w:r>
                            <w:r>
                              <w:t xml:space="preserve"> receiver component</w:t>
                            </w:r>
                            <w:bookmarkEnd w:id="9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68C9BE" id="Text Box 106" o:spid="_x0000_s1058" type="#_x0000_t202" style="position:absolute;margin-left:0;margin-top:18.1pt;width:295.45pt;height:35.5pt;z-index:2521338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" stroked="f">
                <v:textbox style="mso-fit-shape-to-text:t" inset="0,0,0,0">
                  <w:txbxContent>
                    <w:p w14:paraId="3E46910C" w14:textId="77777777" w:rsidR="00ED7499" w:rsidRPr="007C4D10" w:rsidRDefault="00ED7499" w:rsidP="00C74038">
                      <w:pPr>
                        <w:pStyle w:val="a8"/>
                        <w:jc w:val="center"/>
                        <w:rPr>
                          <w:sz w:val="24"/>
                          <w:szCs w:val="24"/>
                        </w:rPr>
                      </w:pPr>
                      <w:bookmarkStart w:id="94" w:name="_Toc400315469"/>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14</w:t>
                      </w:r>
                      <w:r>
                        <w:fldChar w:fldCharType="end"/>
                      </w:r>
                      <w:r>
                        <w:t xml:space="preserve"> receiver component</w:t>
                      </w:r>
                      <w:bookmarkEnd w:id="94"/>
                    </w:p>
                  </w:txbxContent>
                </v:textbox>
                <w10:wrap type="topAndBottom" anchorx="page"/>
              </v:shape>
            </w:pict>
          </mc:Fallback>
        </mc:AlternateContent>
      </w:r>
      <w:proofErr w:type="gramStart"/>
      <w:r w:rsidRPr="00AC2CC9">
        <w:rPr>
          <w:rFonts w:ascii="Courier New" w:eastAsia="宋体" w:hAnsi="Courier New" w:cs="Courier New"/>
          <w:b/>
          <w:bCs/>
          <w:sz w:val="20"/>
          <w:szCs w:val="20"/>
          <w:lang w:eastAsia="zh-CN"/>
        </w:rPr>
        <w:t>end</w:t>
      </w:r>
      <w:proofErr w:type="gramEnd"/>
      <w:r w:rsidRPr="00AC2CC9">
        <w:rPr>
          <w:rFonts w:ascii="Courier New" w:eastAsia="宋体" w:hAnsi="Courier New" w:cs="Courier New"/>
          <w:sz w:val="20"/>
          <w:szCs w:val="20"/>
          <w:lang w:eastAsia="zh-CN"/>
        </w:rPr>
        <w:t xml:space="preserve"> receiver</w:t>
      </w:r>
      <w:r w:rsidRPr="00AC2CC9">
        <w:rPr>
          <w:rFonts w:ascii="Courier New" w:eastAsia="宋体" w:hAnsi="Courier New" w:cs="Courier New"/>
          <w:b/>
          <w:bCs/>
          <w:sz w:val="20"/>
          <w:szCs w:val="20"/>
          <w:lang w:eastAsia="zh-CN"/>
        </w:rPr>
        <w:t>;</w:t>
      </w:r>
    </w:p>
    <w:p w14:paraId="46797CDF" w14:textId="75E5410A" w:rsidR="00A211C3" w:rsidRPr="00AC2CC9" w:rsidRDefault="00CE4E79" w:rsidP="003753CC">
      <w:pPr>
        <w:rPr>
          <w:rFonts w:eastAsiaTheme="minorEastAsia"/>
          <w:lang w:eastAsia="zh-CN"/>
        </w:rPr>
      </w:pPr>
      <w:r w:rsidRPr="00AC2CC9">
        <w:rPr>
          <w:rFonts w:eastAsiaTheme="minorEastAsia"/>
          <w:lang w:eastAsia="zh-CN"/>
        </w:rPr>
        <w:t>T</w:t>
      </w:r>
      <w:r w:rsidRPr="00AC2CC9">
        <w:rPr>
          <w:rFonts w:eastAsiaTheme="minorEastAsia" w:hint="eastAsia"/>
          <w:lang w:eastAsia="zh-CN"/>
        </w:rPr>
        <w:t xml:space="preserve">he </w:t>
      </w:r>
      <w:r w:rsidRPr="00AC2CC9">
        <w:rPr>
          <w:rFonts w:eastAsiaTheme="minorEastAsia"/>
          <w:lang w:eastAsia="zh-CN"/>
        </w:rPr>
        <w:t xml:space="preserve">component </w:t>
      </w:r>
      <w:r w:rsidR="00CE6488" w:rsidRPr="00AC2CC9">
        <w:rPr>
          <w:rFonts w:eastAsiaTheme="minorEastAsia"/>
          <w:lang w:eastAsia="zh-CN"/>
        </w:rPr>
        <w:t xml:space="preserve">of </w:t>
      </w:r>
      <w:r w:rsidRPr="00AC2CC9">
        <w:rPr>
          <w:rFonts w:eastAsiaTheme="minorEastAsia"/>
          <w:lang w:eastAsia="zh-CN"/>
        </w:rPr>
        <w:t>output</w:t>
      </w:r>
      <w:r w:rsidR="00CE6488" w:rsidRPr="00AC2CC9">
        <w:rPr>
          <w:rFonts w:eastAsiaTheme="minorEastAsia"/>
          <w:lang w:eastAsia="zh-CN"/>
        </w:rPr>
        <w:t xml:space="preserve"> is in another way. After</w:t>
      </w:r>
      <w:r w:rsidRPr="00AC2CC9">
        <w:rPr>
          <w:rFonts w:eastAsiaTheme="minorEastAsia"/>
          <w:lang w:eastAsia="zh-CN"/>
        </w:rPr>
        <w:t xml:space="preserve"> the processing</w:t>
      </w:r>
      <w:r w:rsidR="00CE6488" w:rsidRPr="00AC2CC9">
        <w:rPr>
          <w:rFonts w:eastAsiaTheme="minorEastAsia"/>
          <w:lang w:eastAsia="zh-CN"/>
        </w:rPr>
        <w:t>, the</w:t>
      </w:r>
      <w:r w:rsidRPr="00AC2CC9">
        <w:rPr>
          <w:rFonts w:eastAsiaTheme="minorEastAsia"/>
          <w:lang w:eastAsia="zh-CN"/>
        </w:rPr>
        <w:t xml:space="preserve"> 32bit data </w:t>
      </w:r>
      <w:r w:rsidR="00CE6488" w:rsidRPr="00AC2CC9">
        <w:rPr>
          <w:rFonts w:eastAsiaTheme="minorEastAsia"/>
          <w:lang w:eastAsia="zh-CN"/>
        </w:rPr>
        <w:t xml:space="preserve">frame </w:t>
      </w:r>
      <w:r w:rsidRPr="00AC2CC9">
        <w:rPr>
          <w:rFonts w:eastAsiaTheme="minorEastAsia"/>
          <w:lang w:eastAsia="zh-CN"/>
        </w:rPr>
        <w:t xml:space="preserve">need to </w:t>
      </w:r>
      <w:r w:rsidR="00CE6488" w:rsidRPr="00AC2CC9">
        <w:rPr>
          <w:rFonts w:eastAsiaTheme="minorEastAsia"/>
          <w:lang w:eastAsia="zh-CN"/>
        </w:rPr>
        <w:t xml:space="preserve">be </w:t>
      </w:r>
      <w:r w:rsidRPr="00AC2CC9">
        <w:rPr>
          <w:rFonts w:eastAsiaTheme="minorEastAsia"/>
          <w:lang w:eastAsia="zh-CN"/>
        </w:rPr>
        <w:t>divided into 8bit by 4</w:t>
      </w:r>
      <w:r w:rsidR="00CE6488" w:rsidRPr="00AC2CC9">
        <w:rPr>
          <w:rFonts w:eastAsiaTheme="minorEastAsia"/>
          <w:lang w:eastAsia="zh-CN"/>
        </w:rPr>
        <w:t>, and</w:t>
      </w:r>
      <w:r w:rsidRPr="00AC2CC9">
        <w:rPr>
          <w:rFonts w:eastAsiaTheme="minorEastAsia"/>
          <w:lang w:eastAsia="zh-CN"/>
        </w:rPr>
        <w:t xml:space="preserve"> then sent back to the SPI bus.</w:t>
      </w:r>
      <w:r w:rsidR="00724F52" w:rsidRPr="00AC2CC9">
        <w:rPr>
          <w:rFonts w:eastAsiaTheme="minorEastAsia"/>
          <w:lang w:eastAsia="zh-CN"/>
        </w:rPr>
        <w:t xml:space="preserve"> </w:t>
      </w:r>
      <w:r w:rsidR="0063654E" w:rsidRPr="00AC2CC9">
        <w:rPr>
          <w:rFonts w:eastAsiaTheme="minorEastAsia"/>
          <w:lang w:eastAsia="zh-CN"/>
        </w:rPr>
        <w:t>The</w:t>
      </w:r>
      <w:r w:rsidR="00724F52" w:rsidRPr="00AC2CC9">
        <w:rPr>
          <w:rFonts w:eastAsiaTheme="minorEastAsia"/>
          <w:lang w:eastAsia="zh-CN"/>
        </w:rPr>
        <w:t xml:space="preserve"> only different part is that, the output </w:t>
      </w:r>
      <w:r w:rsidR="00CE6488" w:rsidRPr="00AC2CC9">
        <w:rPr>
          <w:rFonts w:eastAsiaTheme="minorEastAsia"/>
          <w:lang w:eastAsia="zh-CN"/>
        </w:rPr>
        <w:t xml:space="preserve">component works should </w:t>
      </w:r>
      <w:r w:rsidR="00724F52" w:rsidRPr="00AC2CC9">
        <w:rPr>
          <w:rFonts w:eastAsiaTheme="minorEastAsia"/>
          <w:lang w:eastAsia="zh-CN"/>
        </w:rPr>
        <w:t xml:space="preserve">always after the finish of computation as </w:t>
      </w:r>
      <w:r w:rsidR="0063654E" w:rsidRPr="00AC2CC9">
        <w:rPr>
          <w:rFonts w:eastAsiaTheme="minorEastAsia"/>
          <w:lang w:eastAsia="zh-CN"/>
        </w:rPr>
        <w:t xml:space="preserve">the input MLP_DONE </w:t>
      </w:r>
      <w:r w:rsidR="00CE6488" w:rsidRPr="00AC2CC9">
        <w:rPr>
          <w:rFonts w:eastAsiaTheme="minorEastAsia"/>
          <w:lang w:eastAsia="zh-CN"/>
        </w:rPr>
        <w:t xml:space="preserve">signal </w:t>
      </w:r>
      <w:r w:rsidR="0063654E" w:rsidRPr="00AC2CC9">
        <w:rPr>
          <w:rFonts w:eastAsiaTheme="minorEastAsia"/>
          <w:lang w:eastAsia="zh-CN"/>
        </w:rPr>
        <w:t>is 1. The OUTPUT_NEW signal means th</w:t>
      </w:r>
      <w:r w:rsidR="00CE6488" w:rsidRPr="00AC2CC9">
        <w:rPr>
          <w:rFonts w:eastAsiaTheme="minorEastAsia"/>
          <w:lang w:eastAsia="zh-CN"/>
        </w:rPr>
        <w:t>e output of the data is valid for</w:t>
      </w:r>
      <w:r w:rsidR="0063654E" w:rsidRPr="00AC2CC9">
        <w:rPr>
          <w:rFonts w:eastAsiaTheme="minorEastAsia"/>
          <w:lang w:eastAsia="zh-CN"/>
        </w:rPr>
        <w:t xml:space="preserve"> the SPI bus, </w:t>
      </w:r>
      <w:r w:rsidR="00CE6488" w:rsidRPr="00AC2CC9">
        <w:rPr>
          <w:rFonts w:eastAsiaTheme="minorEastAsia"/>
          <w:lang w:eastAsia="zh-CN"/>
        </w:rPr>
        <w:t>which</w:t>
      </w:r>
      <w:r w:rsidR="0063654E" w:rsidRPr="00AC2CC9">
        <w:rPr>
          <w:rFonts w:eastAsiaTheme="minorEastAsia"/>
          <w:lang w:eastAsia="zh-CN"/>
        </w:rPr>
        <w:t xml:space="preserve"> need</w:t>
      </w:r>
      <w:r w:rsidR="00CE6488" w:rsidRPr="00AC2CC9">
        <w:rPr>
          <w:rFonts w:eastAsiaTheme="minorEastAsia"/>
          <w:lang w:eastAsia="zh-CN"/>
        </w:rPr>
        <w:t>s</w:t>
      </w:r>
      <w:r w:rsidR="0063654E" w:rsidRPr="00AC2CC9">
        <w:rPr>
          <w:rFonts w:eastAsiaTheme="minorEastAsia"/>
          <w:lang w:eastAsia="zh-CN"/>
        </w:rPr>
        <w:t xml:space="preserve"> to write the data first and then could read the valid data. The </w:t>
      </w:r>
      <w:proofErr w:type="spellStart"/>
      <w:r w:rsidR="0063654E" w:rsidRPr="00AC2CC9">
        <w:rPr>
          <w:rFonts w:eastAsiaTheme="minorEastAsia"/>
          <w:lang w:eastAsia="zh-CN"/>
        </w:rPr>
        <w:t>DataIn</w:t>
      </w:r>
      <w:proofErr w:type="spellEnd"/>
      <w:r w:rsidR="0063654E" w:rsidRPr="00AC2CC9">
        <w:rPr>
          <w:rFonts w:eastAsiaTheme="minorEastAsia"/>
          <w:lang w:eastAsia="zh-CN"/>
        </w:rPr>
        <w:t xml:space="preserve"> is the output of the neural network</w:t>
      </w:r>
      <w:r w:rsidR="00CE6488" w:rsidRPr="00AC2CC9">
        <w:rPr>
          <w:rFonts w:eastAsiaTheme="minorEastAsia"/>
          <w:lang w:eastAsia="zh-CN"/>
        </w:rPr>
        <w:t>s</w:t>
      </w:r>
      <w:r w:rsidR="0063654E" w:rsidRPr="00AC2CC9">
        <w:rPr>
          <w:rFonts w:eastAsiaTheme="minorEastAsia"/>
          <w:lang w:eastAsia="zh-CN"/>
        </w:rPr>
        <w:t xml:space="preserve"> and </w:t>
      </w:r>
      <w:proofErr w:type="spellStart"/>
      <w:r w:rsidR="0063654E" w:rsidRPr="00AC2CC9">
        <w:rPr>
          <w:rFonts w:eastAsiaTheme="minorEastAsia"/>
          <w:lang w:eastAsia="zh-CN"/>
        </w:rPr>
        <w:t>DataOut</w:t>
      </w:r>
      <w:proofErr w:type="spellEnd"/>
      <w:r w:rsidR="0063654E" w:rsidRPr="00AC2CC9">
        <w:rPr>
          <w:rFonts w:eastAsiaTheme="minorEastAsia"/>
          <w:lang w:eastAsia="zh-CN"/>
        </w:rPr>
        <w:t xml:space="preserve"> gives the 8 bit result data back to the SPI. When the OUTPUT_DONE is high, the output of the result is finished. </w:t>
      </w:r>
    </w:p>
    <w:p w14:paraId="2C76F3B7" w14:textId="77777777" w:rsidR="0001536F" w:rsidRPr="00AC2CC9" w:rsidRDefault="0001536F" w:rsidP="0001536F">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entity</w:t>
      </w:r>
      <w:proofErr w:type="gramEnd"/>
      <w:r w:rsidRPr="00AC2CC9">
        <w:rPr>
          <w:rFonts w:ascii="Courier New" w:eastAsia="宋体" w:hAnsi="Courier New" w:cs="Courier New"/>
          <w:sz w:val="20"/>
          <w:szCs w:val="20"/>
          <w:lang w:eastAsia="zh-CN"/>
        </w:rPr>
        <w:t xml:space="preserve"> output </w:t>
      </w:r>
      <w:r w:rsidRPr="00AC2CC9">
        <w:rPr>
          <w:rFonts w:ascii="Courier New" w:eastAsia="宋体" w:hAnsi="Courier New" w:cs="Courier New"/>
          <w:b/>
          <w:bCs/>
          <w:sz w:val="20"/>
          <w:szCs w:val="20"/>
          <w:lang w:eastAsia="zh-CN"/>
        </w:rPr>
        <w:t>is</w:t>
      </w:r>
      <w:r w:rsidRPr="00AC2CC9">
        <w:rPr>
          <w:rFonts w:ascii="Courier New" w:eastAsia="宋体" w:hAnsi="Courier New" w:cs="Courier New"/>
          <w:sz w:val="20"/>
          <w:szCs w:val="20"/>
          <w:lang w:eastAsia="zh-CN"/>
        </w:rPr>
        <w:t xml:space="preserve"> </w:t>
      </w:r>
    </w:p>
    <w:p w14:paraId="6A708C6B" w14:textId="77777777" w:rsidR="0001536F" w:rsidRPr="00AC2CC9" w:rsidRDefault="0001536F" w:rsidP="0001536F">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b/>
          <w:bCs/>
          <w:sz w:val="20"/>
          <w:szCs w:val="20"/>
          <w:lang w:eastAsia="zh-CN"/>
        </w:rPr>
        <w:t>port(</w:t>
      </w:r>
      <w:proofErr w:type="gramEnd"/>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clk</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r w:rsidRPr="00AC2CC9">
        <w:rPr>
          <w:rFonts w:ascii="Courier New" w:eastAsia="宋体" w:hAnsi="Courier New" w:cs="Courier New"/>
          <w:b/>
          <w:bCs/>
          <w:sz w:val="20"/>
          <w:szCs w:val="20"/>
          <w:lang w:eastAsia="zh-CN"/>
        </w:rPr>
        <w:t>;</w:t>
      </w:r>
    </w:p>
    <w:p w14:paraId="7AC7D602" w14:textId="77777777" w:rsidR="0001536F" w:rsidRPr="00AC2CC9" w:rsidRDefault="0001536F" w:rsidP="0001536F">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rst</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r w:rsidRPr="00AC2CC9">
        <w:rPr>
          <w:rFonts w:ascii="Courier New" w:eastAsia="宋体" w:hAnsi="Courier New" w:cs="Courier New"/>
          <w:b/>
          <w:bCs/>
          <w:sz w:val="20"/>
          <w:szCs w:val="20"/>
          <w:lang w:eastAsia="zh-CN"/>
        </w:rPr>
        <w:t>;</w:t>
      </w:r>
    </w:p>
    <w:p w14:paraId="5F6A1591" w14:textId="77777777" w:rsidR="0001536F" w:rsidRPr="00AC2CC9" w:rsidRDefault="0001536F" w:rsidP="0001536F">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mlp_</w:t>
      </w:r>
      <w:proofErr w:type="gramStart"/>
      <w:r w:rsidRPr="00AC2CC9">
        <w:rPr>
          <w:rFonts w:ascii="Courier New" w:eastAsia="宋体" w:hAnsi="Courier New" w:cs="Courier New"/>
          <w:sz w:val="20"/>
          <w:szCs w:val="20"/>
          <w:lang w:eastAsia="zh-CN"/>
        </w:rPr>
        <w:t>done</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r w:rsidRPr="00AC2CC9">
        <w:rPr>
          <w:rFonts w:ascii="Courier New" w:eastAsia="宋体" w:hAnsi="Courier New" w:cs="Courier New"/>
          <w:b/>
          <w:bCs/>
          <w:sz w:val="20"/>
          <w:szCs w:val="20"/>
          <w:lang w:eastAsia="zh-CN"/>
        </w:rPr>
        <w:t>;</w:t>
      </w:r>
    </w:p>
    <w:p w14:paraId="03CA4BD9" w14:textId="77777777" w:rsidR="0001536F" w:rsidRPr="00AC2CC9" w:rsidRDefault="0001536F" w:rsidP="0001536F">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DataIn</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float_vector</w:t>
      </w:r>
      <w:proofErr w:type="spellEnd"/>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N_O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1 </w:t>
      </w:r>
      <w:proofErr w:type="spellStart"/>
      <w:r w:rsidRPr="00AC2CC9">
        <w:rPr>
          <w:rFonts w:ascii="Courier New" w:eastAsia="宋体" w:hAnsi="Courier New" w:cs="Courier New"/>
          <w:b/>
          <w:bCs/>
          <w:sz w:val="20"/>
          <w:szCs w:val="20"/>
          <w:lang w:eastAsia="zh-CN"/>
        </w:rPr>
        <w:t>downto</w:t>
      </w:r>
      <w:proofErr w:type="spellEnd"/>
      <w:r w:rsidRPr="00AC2CC9">
        <w:rPr>
          <w:rFonts w:ascii="Courier New" w:eastAsia="宋体" w:hAnsi="Courier New" w:cs="Courier New"/>
          <w:sz w:val="20"/>
          <w:szCs w:val="20"/>
          <w:lang w:eastAsia="zh-CN"/>
        </w:rPr>
        <w:t xml:space="preserve"> 0</w:t>
      </w:r>
      <w:r w:rsidRPr="00AC2CC9">
        <w:rPr>
          <w:rFonts w:ascii="Courier New" w:eastAsia="宋体" w:hAnsi="Courier New" w:cs="Courier New"/>
          <w:b/>
          <w:bCs/>
          <w:sz w:val="20"/>
          <w:szCs w:val="20"/>
          <w:lang w:eastAsia="zh-CN"/>
        </w:rPr>
        <w:t>);</w:t>
      </w:r>
    </w:p>
    <w:p w14:paraId="02CC7417" w14:textId="77777777" w:rsidR="0001536F" w:rsidRPr="00AC2CC9" w:rsidRDefault="0001536F" w:rsidP="0001536F">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
    <w:p w14:paraId="788E48EE" w14:textId="52EDC525" w:rsidR="0001536F" w:rsidRPr="00AC2CC9" w:rsidRDefault="0001536F" w:rsidP="0001536F">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output_</w:t>
      </w:r>
      <w:proofErr w:type="gramStart"/>
      <w:r w:rsidRPr="00AC2CC9">
        <w:rPr>
          <w:rFonts w:ascii="Courier New" w:eastAsia="宋体" w:hAnsi="Courier New" w:cs="Courier New"/>
          <w:sz w:val="20"/>
          <w:szCs w:val="20"/>
          <w:lang w:eastAsia="zh-CN"/>
        </w:rPr>
        <w:t>new</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OUT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r w:rsidRPr="00AC2CC9">
        <w:rPr>
          <w:rFonts w:ascii="Courier New" w:eastAsia="宋体" w:hAnsi="Courier New" w:cs="Courier New"/>
          <w:b/>
          <w:bCs/>
          <w:sz w:val="20"/>
          <w:szCs w:val="20"/>
          <w:lang w:eastAsia="zh-CN"/>
        </w:rPr>
        <w:t>;</w:t>
      </w:r>
    </w:p>
    <w:p w14:paraId="0590C39C" w14:textId="77777777" w:rsidR="0001536F" w:rsidRPr="00AC2CC9" w:rsidRDefault="0001536F" w:rsidP="0001536F">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DataOut</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out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std_logic_vector</w:t>
      </w:r>
      <w:proofErr w:type="spellEnd"/>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7 </w:t>
      </w:r>
      <w:proofErr w:type="spellStart"/>
      <w:r w:rsidRPr="00AC2CC9">
        <w:rPr>
          <w:rFonts w:ascii="Courier New" w:eastAsia="宋体" w:hAnsi="Courier New" w:cs="Courier New"/>
          <w:b/>
          <w:bCs/>
          <w:sz w:val="20"/>
          <w:szCs w:val="20"/>
          <w:lang w:eastAsia="zh-CN"/>
        </w:rPr>
        <w:t>downto</w:t>
      </w:r>
      <w:proofErr w:type="spellEnd"/>
      <w:r w:rsidRPr="00AC2CC9">
        <w:rPr>
          <w:rFonts w:ascii="Courier New" w:eastAsia="宋体" w:hAnsi="Courier New" w:cs="Courier New"/>
          <w:sz w:val="20"/>
          <w:szCs w:val="20"/>
          <w:lang w:eastAsia="zh-CN"/>
        </w:rPr>
        <w:t xml:space="preserve"> 0</w:t>
      </w:r>
      <w:r w:rsidRPr="00AC2CC9">
        <w:rPr>
          <w:rFonts w:ascii="Courier New" w:eastAsia="宋体" w:hAnsi="Courier New" w:cs="Courier New"/>
          <w:b/>
          <w:bCs/>
          <w:sz w:val="20"/>
          <w:szCs w:val="20"/>
          <w:lang w:eastAsia="zh-CN"/>
        </w:rPr>
        <w:t>);</w:t>
      </w:r>
    </w:p>
    <w:p w14:paraId="1DACE681" w14:textId="07CA76DD" w:rsidR="0001536F" w:rsidRPr="00AC2CC9" w:rsidRDefault="0001536F" w:rsidP="0001536F">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output_</w:t>
      </w:r>
      <w:proofErr w:type="gramStart"/>
      <w:r w:rsidRPr="00AC2CC9">
        <w:rPr>
          <w:rFonts w:ascii="Courier New" w:eastAsia="宋体" w:hAnsi="Courier New" w:cs="Courier New"/>
          <w:sz w:val="20"/>
          <w:szCs w:val="20"/>
          <w:lang w:eastAsia="zh-CN"/>
        </w:rPr>
        <w:t>done</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out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p>
    <w:p w14:paraId="0D13AA80" w14:textId="2EBD10C0" w:rsidR="0001536F" w:rsidRPr="00AC2CC9" w:rsidRDefault="0001536F" w:rsidP="0001536F">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
    <w:p w14:paraId="4680967D" w14:textId="6D4E5877" w:rsidR="0001536F" w:rsidRPr="00AC2CC9" w:rsidRDefault="0001536F" w:rsidP="0001536F">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
    <w:p w14:paraId="4E1A16C5" w14:textId="71A4B467" w:rsidR="0001536F" w:rsidRPr="00AC2CC9" w:rsidRDefault="0001536F" w:rsidP="0001536F">
      <w:pPr>
        <w:shd w:val="clear" w:color="auto" w:fill="FFFFFF"/>
        <w:spacing w:after="0" w:line="240" w:lineRule="auto"/>
        <w:jc w:val="left"/>
        <w:rPr>
          <w:rFonts w:ascii="宋体" w:eastAsia="宋体" w:hAnsi="宋体" w:cs="宋体"/>
          <w:lang w:eastAsia="zh-CN"/>
        </w:rPr>
      </w:pPr>
      <w:r w:rsidRPr="00AC2CC9">
        <w:rPr>
          <w:noProof/>
          <w:lang w:eastAsia="zh-CN"/>
        </w:rPr>
        <mc:AlternateContent>
          <mc:Choice Requires="wps">
            <w:drawing>
              <wp:anchor distT="0" distB="0" distL="114300" distR="114300" simplePos="0" relativeHeight="251953664" behindDoc="0" locked="0" layoutInCell="1" allowOverlap="1" wp14:anchorId="7C870B83" wp14:editId="50DF4BC7">
                <wp:simplePos x="0" y="0"/>
                <wp:positionH relativeFrom="column">
                  <wp:posOffset>968638</wp:posOffset>
                </wp:positionH>
                <wp:positionV relativeFrom="paragraph">
                  <wp:posOffset>199103</wp:posOffset>
                </wp:positionV>
                <wp:extent cx="3828415" cy="450850"/>
                <wp:effectExtent l="0" t="0" r="0" b="3810"/>
                <wp:wrapTopAndBottom/>
                <wp:docPr id="83"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8415"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84A95C" w14:textId="77777777" w:rsidR="00ED7499" w:rsidRPr="00351E8D" w:rsidRDefault="00ED7499" w:rsidP="004F41D0">
                            <w:pPr>
                              <w:pStyle w:val="a8"/>
                              <w:jc w:val="center"/>
                              <w:rPr>
                                <w:noProof/>
                                <w:sz w:val="24"/>
                                <w:szCs w:val="24"/>
                              </w:rPr>
                            </w:pPr>
                            <w:bookmarkStart w:id="95" w:name="_Toc400315470"/>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15</w:t>
                            </w:r>
                            <w:r>
                              <w:fldChar w:fldCharType="end"/>
                            </w:r>
                            <w:r>
                              <w:t xml:space="preserve"> output component</w:t>
                            </w:r>
                            <w:bookmarkEnd w:id="9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870B83" id="Text Box 107" o:spid="_x0000_s1059" type="#_x0000_t202" style="position:absolute;margin-left:76.25pt;margin-top:15.7pt;width:301.45pt;height:35.5pt;z-index:2519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" stroked="f">
                <v:textbox style="mso-fit-shape-to-text:t" inset="0,0,0,0">
                  <w:txbxContent>
                    <w:p w14:paraId="3484A95C" w14:textId="77777777" w:rsidR="00ED7499" w:rsidRPr="00351E8D" w:rsidRDefault="00ED7499" w:rsidP="004F41D0">
                      <w:pPr>
                        <w:pStyle w:val="a8"/>
                        <w:jc w:val="center"/>
                        <w:rPr>
                          <w:noProof/>
                          <w:sz w:val="24"/>
                          <w:szCs w:val="24"/>
                        </w:rPr>
                      </w:pPr>
                      <w:bookmarkStart w:id="96" w:name="_Toc400315470"/>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15</w:t>
                      </w:r>
                      <w:r>
                        <w:fldChar w:fldCharType="end"/>
                      </w:r>
                      <w:r>
                        <w:t xml:space="preserve"> output component</w:t>
                      </w:r>
                      <w:bookmarkEnd w:id="96"/>
                    </w:p>
                  </w:txbxContent>
                </v:textbox>
                <w10:wrap type="topAndBottom"/>
              </v:shape>
            </w:pict>
          </mc:Fallback>
        </mc:AlternateContent>
      </w:r>
      <w:proofErr w:type="gramStart"/>
      <w:r w:rsidRPr="00AC2CC9">
        <w:rPr>
          <w:rFonts w:ascii="Courier New" w:eastAsia="宋体" w:hAnsi="Courier New" w:cs="Courier New"/>
          <w:b/>
          <w:bCs/>
          <w:sz w:val="20"/>
          <w:szCs w:val="20"/>
          <w:lang w:eastAsia="zh-CN"/>
        </w:rPr>
        <w:t>end</w:t>
      </w:r>
      <w:proofErr w:type="gramEnd"/>
      <w:r w:rsidRPr="00AC2CC9">
        <w:rPr>
          <w:rFonts w:ascii="Courier New" w:eastAsia="宋体" w:hAnsi="Courier New" w:cs="Courier New"/>
          <w:sz w:val="20"/>
          <w:szCs w:val="20"/>
          <w:lang w:eastAsia="zh-CN"/>
        </w:rPr>
        <w:t xml:space="preserve"> output</w:t>
      </w:r>
      <w:r w:rsidRPr="00AC2CC9">
        <w:rPr>
          <w:rFonts w:ascii="Courier New" w:eastAsia="宋体" w:hAnsi="Courier New" w:cs="Courier New"/>
          <w:b/>
          <w:bCs/>
          <w:sz w:val="20"/>
          <w:szCs w:val="20"/>
          <w:lang w:eastAsia="zh-CN"/>
        </w:rPr>
        <w:t>;</w:t>
      </w:r>
    </w:p>
    <w:p w14:paraId="3DB85BDE" w14:textId="5D2CF5E1" w:rsidR="0060721F" w:rsidRPr="00AC2CC9" w:rsidRDefault="00A211C3" w:rsidP="003753CC">
      <w:pPr>
        <w:rPr>
          <w:rFonts w:eastAsiaTheme="minorEastAsia"/>
          <w:lang w:eastAsia="zh-CN"/>
        </w:rPr>
      </w:pPr>
      <w:r w:rsidRPr="00AC2CC9">
        <w:rPr>
          <w:rFonts w:eastAsiaTheme="minorEastAsia"/>
          <w:lang w:eastAsia="zh-CN"/>
        </w:rPr>
        <w:t>T</w:t>
      </w:r>
      <w:r w:rsidRPr="00AC2CC9">
        <w:rPr>
          <w:rFonts w:eastAsiaTheme="minorEastAsia" w:hint="eastAsia"/>
          <w:lang w:eastAsia="zh-CN"/>
        </w:rPr>
        <w:t xml:space="preserve">he </w:t>
      </w:r>
      <w:r w:rsidR="0060721F" w:rsidRPr="00AC2CC9">
        <w:rPr>
          <w:rFonts w:eastAsiaTheme="minorEastAsia"/>
          <w:lang w:eastAsia="zh-CN"/>
        </w:rPr>
        <w:t>A</w:t>
      </w:r>
      <w:r w:rsidRPr="00AC2CC9">
        <w:rPr>
          <w:rFonts w:eastAsiaTheme="minorEastAsia"/>
          <w:lang w:eastAsia="zh-CN"/>
        </w:rPr>
        <w:t xml:space="preserve">LU component and RAM component are two data </w:t>
      </w:r>
      <w:r w:rsidR="00CE6488" w:rsidRPr="00AC2CC9">
        <w:rPr>
          <w:rFonts w:eastAsiaTheme="minorEastAsia"/>
          <w:lang w:eastAsia="zh-CN"/>
        </w:rPr>
        <w:t xml:space="preserve">operation </w:t>
      </w:r>
      <w:r w:rsidRPr="00AC2CC9">
        <w:rPr>
          <w:rFonts w:eastAsiaTheme="minorEastAsia"/>
          <w:lang w:eastAsia="zh-CN"/>
        </w:rPr>
        <w:t xml:space="preserve">components. </w:t>
      </w:r>
      <w:r w:rsidR="00855F19" w:rsidRPr="00AC2CC9">
        <w:rPr>
          <w:rFonts w:eastAsiaTheme="minorEastAsia"/>
          <w:lang w:eastAsia="zh-CN"/>
        </w:rPr>
        <w:t>In this project</w:t>
      </w:r>
      <w:r w:rsidR="00CE6488" w:rsidRPr="00AC2CC9">
        <w:rPr>
          <w:rFonts w:eastAsiaTheme="minorEastAsia"/>
          <w:lang w:eastAsia="zh-CN"/>
        </w:rPr>
        <w:t>, a new</w:t>
      </w:r>
      <w:r w:rsidR="00B07648" w:rsidRPr="00AC2CC9">
        <w:rPr>
          <w:rFonts w:eastAsiaTheme="minorEastAsia"/>
          <w:lang w:eastAsia="zh-CN"/>
        </w:rPr>
        <w:t xml:space="preserve"> </w:t>
      </w:r>
      <w:r w:rsidR="00CE6488" w:rsidRPr="00AC2CC9">
        <w:rPr>
          <w:rFonts w:eastAsiaTheme="minorEastAsia"/>
          <w:lang w:eastAsia="zh-CN"/>
        </w:rPr>
        <w:t>floating-</w:t>
      </w:r>
      <w:r w:rsidR="00B07648" w:rsidRPr="00AC2CC9">
        <w:rPr>
          <w:rFonts w:eastAsiaTheme="minorEastAsia"/>
          <w:lang w:eastAsia="zh-CN"/>
        </w:rPr>
        <w:t xml:space="preserve">point calculation library is introduced. The library of the float point has the ability of addition, subtraction, multiplication, division and exponent computation. </w:t>
      </w:r>
      <w:r w:rsidR="00492A10" w:rsidRPr="00AC2CC9">
        <w:rPr>
          <w:rFonts w:eastAsiaTheme="minorEastAsia"/>
          <w:lang w:eastAsia="zh-CN"/>
        </w:rPr>
        <w:t xml:space="preserve">The library is called </w:t>
      </w:r>
      <w:proofErr w:type="spellStart"/>
      <w:r w:rsidR="00492A10" w:rsidRPr="00AC2CC9">
        <w:rPr>
          <w:rFonts w:eastAsiaTheme="minorEastAsia"/>
          <w:lang w:eastAsia="zh-CN"/>
        </w:rPr>
        <w:t>FPLibrary</w:t>
      </w:r>
      <w:proofErr w:type="spellEnd"/>
      <w:r w:rsidR="00BC2A53">
        <w:rPr>
          <w:rFonts w:eastAsiaTheme="minorEastAsia"/>
          <w:lang w:eastAsia="zh-CN"/>
        </w:rPr>
        <w:t xml:space="preserve"> [20]</w:t>
      </w:r>
      <w:r w:rsidR="00492A10" w:rsidRPr="00AC2CC9">
        <w:rPr>
          <w:rFonts w:eastAsiaTheme="minorEastAsia"/>
          <w:lang w:eastAsia="zh-CN"/>
        </w:rPr>
        <w:t xml:space="preserve"> which is a library of </w:t>
      </w:r>
      <w:proofErr w:type="spellStart"/>
      <w:r w:rsidR="00492A10" w:rsidRPr="00AC2CC9">
        <w:rPr>
          <w:rFonts w:eastAsiaTheme="minorEastAsia"/>
          <w:lang w:eastAsia="zh-CN"/>
        </w:rPr>
        <w:t>prameterizable</w:t>
      </w:r>
      <w:proofErr w:type="spellEnd"/>
      <w:r w:rsidR="00492A10" w:rsidRPr="00AC2CC9">
        <w:rPr>
          <w:rFonts w:eastAsiaTheme="minorEastAsia"/>
          <w:lang w:eastAsia="zh-CN"/>
        </w:rPr>
        <w:t xml:space="preserve"> arithmetic operators for “real” numbers. </w:t>
      </w:r>
      <w:r w:rsidR="00A86409" w:rsidRPr="00AC2CC9">
        <w:rPr>
          <w:rFonts w:eastAsiaTheme="minorEastAsia"/>
          <w:lang w:eastAsia="zh-CN"/>
        </w:rPr>
        <w:t xml:space="preserve">It supports both floating-point and logarithmic number systems, </w:t>
      </w:r>
      <w:r w:rsidR="00851247" w:rsidRPr="00AC2CC9">
        <w:rPr>
          <w:rFonts w:eastAsiaTheme="minorEastAsia"/>
          <w:lang w:eastAsia="zh-CN"/>
        </w:rPr>
        <w:t>is really helpful for this project.</w:t>
      </w:r>
      <w:r w:rsidR="00615E1A" w:rsidRPr="00AC2CC9">
        <w:rPr>
          <w:rFonts w:eastAsiaTheme="minorEastAsia"/>
          <w:lang w:eastAsia="zh-CN"/>
        </w:rPr>
        <w:t xml:space="preserve"> </w:t>
      </w:r>
      <w:r w:rsidR="0060721F" w:rsidRPr="00AC2CC9">
        <w:rPr>
          <w:rFonts w:eastAsiaTheme="minorEastAsia"/>
          <w:lang w:eastAsia="zh-CN"/>
        </w:rPr>
        <w:t xml:space="preserve">The </w:t>
      </w:r>
      <w:r w:rsidR="00181E85" w:rsidRPr="00AC2CC9">
        <w:rPr>
          <w:rFonts w:eastAsiaTheme="minorEastAsia"/>
          <w:lang w:eastAsia="zh-CN"/>
        </w:rPr>
        <w:t>FLOAT_ALU</w:t>
      </w:r>
      <w:r w:rsidR="0060721F" w:rsidRPr="00AC2CC9">
        <w:rPr>
          <w:rFonts w:eastAsiaTheme="minorEastAsia"/>
          <w:lang w:eastAsia="zh-CN"/>
        </w:rPr>
        <w:t xml:space="preserve"> component in the </w:t>
      </w:r>
      <w:proofErr w:type="spellStart"/>
      <w:r w:rsidR="0060721F" w:rsidRPr="00AC2CC9">
        <w:rPr>
          <w:rFonts w:eastAsiaTheme="minorEastAsia"/>
          <w:lang w:eastAsia="zh-CN"/>
        </w:rPr>
        <w:t>fp.vhd</w:t>
      </w:r>
      <w:proofErr w:type="spellEnd"/>
      <w:r w:rsidR="0060721F" w:rsidRPr="00AC2CC9">
        <w:rPr>
          <w:rFonts w:eastAsiaTheme="minorEastAsia"/>
          <w:lang w:eastAsia="zh-CN"/>
        </w:rPr>
        <w:t xml:space="preserve"> works as the control unit to different kinds of the calculation.</w:t>
      </w:r>
    </w:p>
    <w:p w14:paraId="64A919DB" w14:textId="77777777" w:rsidR="00114656" w:rsidRPr="00AC2CC9" w:rsidRDefault="00114656" w:rsidP="003753CC">
      <w:pPr>
        <w:rPr>
          <w:rFonts w:eastAsia="宋体"/>
          <w:lang w:eastAsia="zh-CN"/>
        </w:rPr>
      </w:pPr>
    </w:p>
    <w:p w14:paraId="2CEED122" w14:textId="77777777" w:rsidR="00C21DDF" w:rsidRPr="00AC2CC9" w:rsidRDefault="00C21DDF" w:rsidP="003753CC">
      <w:pPr>
        <w:rPr>
          <w:rFonts w:eastAsia="宋体"/>
          <w:lang w:eastAsia="zh-CN"/>
        </w:rPr>
      </w:pPr>
    </w:p>
    <w:p w14:paraId="089A0E8D" w14:textId="77777777" w:rsidR="00C21DDF" w:rsidRPr="00AC2CC9" w:rsidRDefault="00C21DDF" w:rsidP="00C21DDF">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lastRenderedPageBreak/>
        <w:t>entity</w:t>
      </w:r>
      <w:proofErr w:type="gramEnd"/>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float_alu</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is</w:t>
      </w:r>
    </w:p>
    <w:p w14:paraId="192CE575" w14:textId="77777777" w:rsidR="00C21DDF" w:rsidRPr="00AC2CC9" w:rsidRDefault="00C21DDF" w:rsidP="00C21DDF">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b/>
          <w:bCs/>
          <w:sz w:val="20"/>
          <w:szCs w:val="20"/>
          <w:lang w:eastAsia="zh-CN"/>
        </w:rPr>
        <w:t>port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
    <w:p w14:paraId="6A6B6FC0" w14:textId="77777777" w:rsidR="00C21DDF" w:rsidRPr="00AC2CC9" w:rsidRDefault="00C21DDF" w:rsidP="00C21DDF">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rst</w:t>
      </w:r>
      <w:proofErr w:type="spellEnd"/>
      <w:proofErr w:type="gramEnd"/>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clk</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r w:rsidRPr="00AC2CC9">
        <w:rPr>
          <w:rFonts w:ascii="Courier New" w:eastAsia="宋体" w:hAnsi="Courier New" w:cs="Courier New"/>
          <w:b/>
          <w:bCs/>
          <w:sz w:val="20"/>
          <w:szCs w:val="20"/>
          <w:lang w:eastAsia="zh-CN"/>
        </w:rPr>
        <w:t>;</w:t>
      </w:r>
    </w:p>
    <w:p w14:paraId="36AB0612" w14:textId="77777777" w:rsidR="00C21DDF" w:rsidRPr="00AC2CC9" w:rsidRDefault="00C21DDF" w:rsidP="00C21DDF">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a</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b</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float</w:t>
      </w:r>
      <w:r w:rsidRPr="00AC2CC9">
        <w:rPr>
          <w:rFonts w:ascii="Courier New" w:eastAsia="宋体" w:hAnsi="Courier New" w:cs="Courier New"/>
          <w:b/>
          <w:bCs/>
          <w:sz w:val="20"/>
          <w:szCs w:val="20"/>
          <w:lang w:eastAsia="zh-CN"/>
        </w:rPr>
        <w:t>;</w:t>
      </w:r>
    </w:p>
    <w:p w14:paraId="5A14BAE7" w14:textId="77777777" w:rsidR="00C21DDF" w:rsidRPr="00AC2CC9" w:rsidRDefault="00C21DDF" w:rsidP="00C21DDF">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sz w:val="20"/>
          <w:szCs w:val="20"/>
          <w:lang w:eastAsia="zh-CN"/>
        </w:rPr>
        <w:t>c</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out</w:t>
      </w:r>
      <w:r w:rsidRPr="00AC2CC9">
        <w:rPr>
          <w:rFonts w:ascii="Courier New" w:eastAsia="宋体" w:hAnsi="Courier New" w:cs="Courier New"/>
          <w:sz w:val="20"/>
          <w:szCs w:val="20"/>
          <w:lang w:eastAsia="zh-CN"/>
        </w:rPr>
        <w:t xml:space="preserve"> float</w:t>
      </w:r>
      <w:r w:rsidRPr="00AC2CC9">
        <w:rPr>
          <w:rFonts w:ascii="Courier New" w:eastAsia="宋体" w:hAnsi="Courier New" w:cs="Courier New"/>
          <w:b/>
          <w:bCs/>
          <w:sz w:val="20"/>
          <w:szCs w:val="20"/>
          <w:lang w:eastAsia="zh-CN"/>
        </w:rPr>
        <w:t>;</w:t>
      </w:r>
    </w:p>
    <w:p w14:paraId="68530C01" w14:textId="77777777" w:rsidR="00C21DDF" w:rsidRPr="00AC2CC9" w:rsidRDefault="00C21DDF" w:rsidP="00C21DDF">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sz w:val="20"/>
          <w:szCs w:val="20"/>
          <w:lang w:eastAsia="zh-CN"/>
        </w:rPr>
        <w:t xml:space="preserve">mode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float_alu_mode</w:t>
      </w:r>
      <w:proofErr w:type="spellEnd"/>
      <w:r w:rsidRPr="00AC2CC9">
        <w:rPr>
          <w:rFonts w:ascii="Courier New" w:eastAsia="宋体" w:hAnsi="Courier New" w:cs="Courier New"/>
          <w:b/>
          <w:bCs/>
          <w:sz w:val="20"/>
          <w:szCs w:val="20"/>
          <w:lang w:eastAsia="zh-CN"/>
        </w:rPr>
        <w:t>;</w:t>
      </w:r>
    </w:p>
    <w:p w14:paraId="55006545" w14:textId="77777777" w:rsidR="00C21DDF" w:rsidRPr="00AC2CC9" w:rsidRDefault="00C21DDF" w:rsidP="00C21DDF">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sz w:val="20"/>
          <w:szCs w:val="20"/>
          <w:lang w:eastAsia="zh-CN"/>
        </w:rPr>
        <w:t xml:space="preserve">ready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out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p>
    <w:p w14:paraId="0B39D8EB" w14:textId="77777777" w:rsidR="00C21DDF" w:rsidRPr="00AC2CC9" w:rsidRDefault="00C21DDF" w:rsidP="00C21DDF">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
    <w:p w14:paraId="277E85F8" w14:textId="348212AF" w:rsidR="00C21DDF" w:rsidRPr="00AC2CC9" w:rsidRDefault="00C21DDF" w:rsidP="00C21DDF">
      <w:pPr>
        <w:shd w:val="clear" w:color="auto" w:fill="FFFFFF"/>
        <w:spacing w:after="0" w:line="240" w:lineRule="auto"/>
        <w:jc w:val="left"/>
        <w:rPr>
          <w:rFonts w:ascii="宋体" w:eastAsia="宋体" w:hAnsi="宋体" w:cs="宋体"/>
          <w:lang w:eastAsia="zh-CN"/>
        </w:rPr>
      </w:pPr>
      <w:r w:rsidRPr="00AC2CC9">
        <w:rPr>
          <w:rFonts w:ascii="宋体" w:eastAsia="宋体" w:hAnsi="宋体" w:cs="宋体"/>
          <w:noProof/>
          <w:lang w:eastAsia="zh-CN"/>
        </w:rPr>
        <mc:AlternateContent>
          <mc:Choice Requires="wps">
            <w:drawing>
              <wp:anchor distT="0" distB="0" distL="114300" distR="114300" simplePos="0" relativeHeight="252139008" behindDoc="0" locked="0" layoutInCell="1" allowOverlap="1" wp14:anchorId="1A5C443E" wp14:editId="62E2DE96">
                <wp:simplePos x="0" y="0"/>
                <wp:positionH relativeFrom="margin">
                  <wp:align>center</wp:align>
                </wp:positionH>
                <wp:positionV relativeFrom="paragraph">
                  <wp:posOffset>264016</wp:posOffset>
                </wp:positionV>
                <wp:extent cx="2066290" cy="450850"/>
                <wp:effectExtent l="0" t="0" r="0" b="6350"/>
                <wp:wrapTopAndBottom/>
                <wp:docPr id="82"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290"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D9C32A" w14:textId="77777777" w:rsidR="00ED7499" w:rsidRPr="00873A8E" w:rsidRDefault="00ED7499" w:rsidP="00C21DDF">
                            <w:pPr>
                              <w:pStyle w:val="a8"/>
                              <w:jc w:val="center"/>
                              <w:rPr>
                                <w:noProof/>
                                <w:sz w:val="24"/>
                                <w:szCs w:val="24"/>
                              </w:rPr>
                            </w:pPr>
                            <w:bookmarkStart w:id="97" w:name="_Toc400315471"/>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16</w:t>
                            </w:r>
                            <w:r>
                              <w:fldChar w:fldCharType="end"/>
                            </w:r>
                            <w:r>
                              <w:t xml:space="preserve"> </w:t>
                            </w:r>
                            <w:proofErr w:type="spellStart"/>
                            <w:r>
                              <w:t>float_alu</w:t>
                            </w:r>
                            <w:proofErr w:type="spellEnd"/>
                            <w:r>
                              <w:t xml:space="preserve"> component</w:t>
                            </w:r>
                            <w:bookmarkEnd w:id="9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A5C443E" id="Text Box 108" o:spid="_x0000_s1060" type="#_x0000_t202" style="position:absolute;margin-left:0;margin-top:20.8pt;width:162.7pt;height:35.5pt;z-index:25213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" stroked="f">
                <v:textbox style="mso-fit-shape-to-text:t" inset="0,0,0,0">
                  <w:txbxContent>
                    <w:p w14:paraId="60D9C32A" w14:textId="77777777" w:rsidR="00ED7499" w:rsidRPr="00873A8E" w:rsidRDefault="00ED7499" w:rsidP="00C21DDF">
                      <w:pPr>
                        <w:pStyle w:val="a8"/>
                        <w:jc w:val="center"/>
                        <w:rPr>
                          <w:noProof/>
                          <w:sz w:val="24"/>
                          <w:szCs w:val="24"/>
                        </w:rPr>
                      </w:pPr>
                      <w:bookmarkStart w:id="98" w:name="_Toc400315471"/>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16</w:t>
                      </w:r>
                      <w:r>
                        <w:fldChar w:fldCharType="end"/>
                      </w:r>
                      <w:r>
                        <w:t xml:space="preserve"> </w:t>
                      </w:r>
                      <w:proofErr w:type="spellStart"/>
                      <w:r>
                        <w:t>float_alu</w:t>
                      </w:r>
                      <w:proofErr w:type="spellEnd"/>
                      <w:r>
                        <w:t xml:space="preserve"> component</w:t>
                      </w:r>
                      <w:bookmarkEnd w:id="98"/>
                    </w:p>
                  </w:txbxContent>
                </v:textbox>
                <w10:wrap type="topAndBottom" anchorx="margin"/>
              </v:shape>
            </w:pict>
          </mc:Fallback>
        </mc:AlternateContent>
      </w:r>
      <w:proofErr w:type="gramStart"/>
      <w:r w:rsidRPr="00AC2CC9">
        <w:rPr>
          <w:rFonts w:ascii="Courier New" w:eastAsia="宋体" w:hAnsi="Courier New" w:cs="Courier New"/>
          <w:b/>
          <w:bCs/>
          <w:sz w:val="20"/>
          <w:szCs w:val="20"/>
          <w:lang w:eastAsia="zh-CN"/>
        </w:rPr>
        <w:t>end</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entity</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float_alu</w:t>
      </w:r>
      <w:proofErr w:type="spellEnd"/>
      <w:r w:rsidRPr="00AC2CC9">
        <w:rPr>
          <w:rFonts w:ascii="Courier New" w:eastAsia="宋体" w:hAnsi="Courier New" w:cs="Courier New"/>
          <w:b/>
          <w:bCs/>
          <w:sz w:val="20"/>
          <w:szCs w:val="20"/>
          <w:lang w:eastAsia="zh-CN"/>
        </w:rPr>
        <w:t>;</w:t>
      </w:r>
    </w:p>
    <w:p w14:paraId="4651C7F7" w14:textId="56DCE473" w:rsidR="0060721F" w:rsidRPr="00AC2CC9" w:rsidRDefault="004432FC" w:rsidP="003753CC">
      <w:pPr>
        <w:rPr>
          <w:rFonts w:eastAsiaTheme="minorEastAsia"/>
          <w:lang w:eastAsia="zh-CN"/>
        </w:rPr>
      </w:pPr>
      <w:r w:rsidRPr="00AC2CC9">
        <w:rPr>
          <w:rFonts w:eastAsiaTheme="minorEastAsia"/>
          <w:lang w:eastAsia="zh-CN"/>
        </w:rPr>
        <w:t>The A and B are</w:t>
      </w:r>
      <w:r w:rsidR="0060721F" w:rsidRPr="00AC2CC9">
        <w:rPr>
          <w:rFonts w:eastAsiaTheme="minorEastAsia"/>
          <w:lang w:eastAsia="zh-CN"/>
        </w:rPr>
        <w:t xml:space="preserve"> the input</w:t>
      </w:r>
      <w:r w:rsidR="00430D8C" w:rsidRPr="00AC2CC9">
        <w:rPr>
          <w:rFonts w:eastAsiaTheme="minorEastAsia"/>
          <w:lang w:eastAsia="zh-CN"/>
        </w:rPr>
        <w:t>s</w:t>
      </w:r>
      <w:r w:rsidR="0060721F" w:rsidRPr="00AC2CC9">
        <w:rPr>
          <w:rFonts w:eastAsiaTheme="minorEastAsia"/>
          <w:lang w:eastAsia="zh-CN"/>
        </w:rPr>
        <w:t xml:space="preserve"> of the two variables and the C is the output. The mode refer</w:t>
      </w:r>
      <w:r w:rsidRPr="00AC2CC9">
        <w:rPr>
          <w:rFonts w:eastAsiaTheme="minorEastAsia"/>
          <w:lang w:eastAsia="zh-CN"/>
        </w:rPr>
        <w:t>s</w:t>
      </w:r>
      <w:r w:rsidR="0060721F" w:rsidRPr="00AC2CC9">
        <w:rPr>
          <w:rFonts w:eastAsiaTheme="minorEastAsia"/>
          <w:lang w:eastAsia="zh-CN"/>
        </w:rPr>
        <w:t xml:space="preserve"> to the operation as adder, multiplier, divider or exponent.  When the floating ALU component</w:t>
      </w:r>
      <w:r w:rsidR="00DD1E26" w:rsidRPr="00AC2CC9">
        <w:rPr>
          <w:rFonts w:eastAsiaTheme="minorEastAsia"/>
          <w:lang w:eastAsia="zh-CN"/>
        </w:rPr>
        <w:t xml:space="preserve"> is</w:t>
      </w:r>
      <w:r w:rsidR="0060721F" w:rsidRPr="00AC2CC9">
        <w:rPr>
          <w:rFonts w:eastAsiaTheme="minorEastAsia"/>
          <w:lang w:eastAsia="zh-CN"/>
        </w:rPr>
        <w:t xml:space="preserve"> </w:t>
      </w:r>
      <w:r w:rsidR="00DD1E26" w:rsidRPr="00AC2CC9">
        <w:rPr>
          <w:rFonts w:eastAsiaTheme="minorEastAsia"/>
          <w:lang w:eastAsia="zh-CN"/>
        </w:rPr>
        <w:t xml:space="preserve">working </w:t>
      </w:r>
      <w:r w:rsidR="0060721F" w:rsidRPr="00AC2CC9">
        <w:rPr>
          <w:rFonts w:eastAsiaTheme="minorEastAsia"/>
          <w:lang w:eastAsia="zh-CN"/>
        </w:rPr>
        <w:t>in the ready mode, the data are valid for the calculation</w:t>
      </w:r>
      <w:r w:rsidR="008B1D23" w:rsidRPr="00AC2CC9">
        <w:rPr>
          <w:rFonts w:eastAsiaTheme="minorEastAsia"/>
          <w:lang w:eastAsia="zh-CN"/>
        </w:rPr>
        <w:t xml:space="preserve"> as the READY signal equals 1</w:t>
      </w:r>
      <w:r w:rsidR="0060721F" w:rsidRPr="00AC2CC9">
        <w:rPr>
          <w:rFonts w:eastAsiaTheme="minorEastAsia"/>
          <w:lang w:eastAsia="zh-CN"/>
        </w:rPr>
        <w:t xml:space="preserve">. </w:t>
      </w:r>
    </w:p>
    <w:p w14:paraId="24F40474" w14:textId="77777777" w:rsidR="00CF645A" w:rsidRPr="00AC2CC9" w:rsidRDefault="00CF645A" w:rsidP="00CF645A">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entity</w:t>
      </w:r>
      <w:proofErr w:type="gramEnd"/>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sram_dp</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is</w:t>
      </w:r>
    </w:p>
    <w:p w14:paraId="405B9CE0" w14:textId="77777777" w:rsidR="00CF645A" w:rsidRPr="00AC2CC9" w:rsidRDefault="00CF645A" w:rsidP="00CF645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b/>
          <w:bCs/>
          <w:sz w:val="20"/>
          <w:szCs w:val="20"/>
          <w:lang w:eastAsia="zh-CN"/>
        </w:rPr>
        <w:t>port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
    <w:p w14:paraId="159E02D6" w14:textId="77777777" w:rsidR="00CF645A" w:rsidRPr="00AC2CC9" w:rsidRDefault="00CF645A" w:rsidP="00CF645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resetA</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r w:rsidRPr="00AC2CC9">
        <w:rPr>
          <w:rFonts w:ascii="Courier New" w:eastAsia="宋体" w:hAnsi="Courier New" w:cs="Courier New"/>
          <w:b/>
          <w:bCs/>
          <w:sz w:val="20"/>
          <w:szCs w:val="20"/>
          <w:lang w:eastAsia="zh-CN"/>
        </w:rPr>
        <w:t>;</w:t>
      </w:r>
    </w:p>
    <w:p w14:paraId="69DF8DD4" w14:textId="77777777" w:rsidR="00CF645A" w:rsidRPr="00AC2CC9" w:rsidRDefault="00CF645A" w:rsidP="00CF645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resetB</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w:t>
      </w:r>
    </w:p>
    <w:p w14:paraId="4050DFCC" w14:textId="77777777" w:rsidR="00CF645A" w:rsidRPr="00AC2CC9" w:rsidRDefault="00CF645A" w:rsidP="00CF645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clockA</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r w:rsidRPr="00AC2CC9">
        <w:rPr>
          <w:rFonts w:ascii="Courier New" w:eastAsia="宋体" w:hAnsi="Courier New" w:cs="Courier New"/>
          <w:b/>
          <w:bCs/>
          <w:sz w:val="20"/>
          <w:szCs w:val="20"/>
          <w:lang w:eastAsia="zh-CN"/>
        </w:rPr>
        <w:t>;</w:t>
      </w:r>
    </w:p>
    <w:p w14:paraId="79A67085" w14:textId="77777777" w:rsidR="00CF645A" w:rsidRPr="00AC2CC9" w:rsidRDefault="00CF645A" w:rsidP="00CF645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clockB</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r w:rsidRPr="00AC2CC9">
        <w:rPr>
          <w:rFonts w:ascii="Courier New" w:eastAsia="宋体" w:hAnsi="Courier New" w:cs="Courier New"/>
          <w:b/>
          <w:bCs/>
          <w:sz w:val="20"/>
          <w:szCs w:val="20"/>
          <w:lang w:eastAsia="zh-CN"/>
        </w:rPr>
        <w:t>;</w:t>
      </w:r>
    </w:p>
    <w:p w14:paraId="01378F3D" w14:textId="77777777" w:rsidR="00CF645A" w:rsidRPr="00AC2CC9" w:rsidRDefault="00CF645A" w:rsidP="00CF645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addrA</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sram_address</w:t>
      </w:r>
      <w:proofErr w:type="spellEnd"/>
      <w:r w:rsidRPr="00AC2CC9">
        <w:rPr>
          <w:rFonts w:ascii="Courier New" w:eastAsia="宋体" w:hAnsi="Courier New" w:cs="Courier New"/>
          <w:b/>
          <w:bCs/>
          <w:sz w:val="20"/>
          <w:szCs w:val="20"/>
          <w:lang w:eastAsia="zh-CN"/>
        </w:rPr>
        <w:t>;</w:t>
      </w:r>
    </w:p>
    <w:p w14:paraId="4B7EC072" w14:textId="77777777" w:rsidR="00CF645A" w:rsidRPr="00AC2CC9" w:rsidRDefault="00CF645A" w:rsidP="00CF645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addrB</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sram_address</w:t>
      </w:r>
      <w:proofErr w:type="spellEnd"/>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w:t>
      </w:r>
    </w:p>
    <w:p w14:paraId="58A9B27A" w14:textId="77777777" w:rsidR="00CF645A" w:rsidRPr="00AC2CC9" w:rsidRDefault="00CF645A" w:rsidP="00CF645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inputA</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sram_data</w:t>
      </w:r>
      <w:proofErr w:type="spellEnd"/>
      <w:r w:rsidRPr="00AC2CC9">
        <w:rPr>
          <w:rFonts w:ascii="Courier New" w:eastAsia="宋体" w:hAnsi="Courier New" w:cs="Courier New"/>
          <w:b/>
          <w:bCs/>
          <w:sz w:val="20"/>
          <w:szCs w:val="20"/>
          <w:lang w:eastAsia="zh-CN"/>
        </w:rPr>
        <w:t>;</w:t>
      </w:r>
    </w:p>
    <w:p w14:paraId="0130C831" w14:textId="77777777" w:rsidR="00CF645A" w:rsidRPr="00AC2CC9" w:rsidRDefault="00CF645A" w:rsidP="00CF645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inputB</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sram_data</w:t>
      </w:r>
      <w:proofErr w:type="spellEnd"/>
      <w:r w:rsidRPr="00AC2CC9">
        <w:rPr>
          <w:rFonts w:ascii="Courier New" w:eastAsia="宋体" w:hAnsi="Courier New" w:cs="Courier New"/>
          <w:b/>
          <w:bCs/>
          <w:sz w:val="20"/>
          <w:szCs w:val="20"/>
          <w:lang w:eastAsia="zh-CN"/>
        </w:rPr>
        <w:t>;</w:t>
      </w:r>
    </w:p>
    <w:p w14:paraId="477CB96C" w14:textId="77777777" w:rsidR="00CF645A" w:rsidRPr="00AC2CC9" w:rsidRDefault="00CF645A" w:rsidP="00CF645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outputA</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out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sram_data</w:t>
      </w:r>
      <w:proofErr w:type="spellEnd"/>
      <w:r w:rsidRPr="00AC2CC9">
        <w:rPr>
          <w:rFonts w:ascii="Courier New" w:eastAsia="宋体" w:hAnsi="Courier New" w:cs="Courier New"/>
          <w:b/>
          <w:bCs/>
          <w:sz w:val="20"/>
          <w:szCs w:val="20"/>
          <w:lang w:eastAsia="zh-CN"/>
        </w:rPr>
        <w:t>;</w:t>
      </w:r>
    </w:p>
    <w:p w14:paraId="16E231DD" w14:textId="77777777" w:rsidR="00CF645A" w:rsidRPr="00AC2CC9" w:rsidRDefault="00CF645A" w:rsidP="00CF645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outputB</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out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sram_data</w:t>
      </w:r>
      <w:proofErr w:type="spellEnd"/>
      <w:r w:rsidRPr="00AC2CC9">
        <w:rPr>
          <w:rFonts w:ascii="Courier New" w:eastAsia="宋体" w:hAnsi="Courier New" w:cs="Courier New"/>
          <w:b/>
          <w:bCs/>
          <w:sz w:val="20"/>
          <w:szCs w:val="20"/>
          <w:lang w:eastAsia="zh-CN"/>
        </w:rPr>
        <w:t>;</w:t>
      </w:r>
    </w:p>
    <w:p w14:paraId="7E9FB11D" w14:textId="77777777" w:rsidR="00CF645A" w:rsidRPr="00AC2CC9" w:rsidRDefault="00CF645A" w:rsidP="00CF645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wrA</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r w:rsidRPr="00AC2CC9">
        <w:rPr>
          <w:rFonts w:ascii="Courier New" w:eastAsia="宋体" w:hAnsi="Courier New" w:cs="Courier New"/>
          <w:b/>
          <w:bCs/>
          <w:sz w:val="20"/>
          <w:szCs w:val="20"/>
          <w:lang w:eastAsia="zh-CN"/>
        </w:rPr>
        <w:t>;</w:t>
      </w:r>
    </w:p>
    <w:p w14:paraId="4F5AB0D4" w14:textId="77777777" w:rsidR="00CF645A" w:rsidRPr="00AC2CC9" w:rsidRDefault="00CF645A" w:rsidP="00CF645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wrB</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r w:rsidRPr="00AC2CC9">
        <w:rPr>
          <w:rFonts w:ascii="Courier New" w:eastAsia="宋体" w:hAnsi="Courier New" w:cs="Courier New"/>
          <w:b/>
          <w:bCs/>
          <w:sz w:val="20"/>
          <w:szCs w:val="20"/>
          <w:lang w:eastAsia="zh-CN"/>
        </w:rPr>
        <w:t>;</w:t>
      </w:r>
    </w:p>
    <w:p w14:paraId="653E8244" w14:textId="1963722C" w:rsidR="00CF645A" w:rsidRPr="00AC2CC9" w:rsidRDefault="00CF645A" w:rsidP="00CF645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readyA</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r w:rsidRPr="00AC2CC9">
        <w:rPr>
          <w:rFonts w:ascii="Courier New" w:eastAsia="宋体" w:hAnsi="Courier New" w:cs="Courier New"/>
          <w:b/>
          <w:bCs/>
          <w:sz w:val="20"/>
          <w:szCs w:val="20"/>
          <w:lang w:eastAsia="zh-CN"/>
        </w:rPr>
        <w:t>;</w:t>
      </w:r>
    </w:p>
    <w:p w14:paraId="2A184EF5" w14:textId="77777777" w:rsidR="00CF645A" w:rsidRPr="00AC2CC9" w:rsidRDefault="00CF645A" w:rsidP="00CF645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readyB</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p>
    <w:p w14:paraId="0199E832" w14:textId="05242AC6" w:rsidR="00CF645A" w:rsidRPr="00AC2CC9" w:rsidRDefault="00CF645A" w:rsidP="00CF645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
    <w:p w14:paraId="5591086E" w14:textId="0C986314" w:rsidR="00C21DDF" w:rsidRPr="00AC2CC9" w:rsidRDefault="00CF645A" w:rsidP="00CF645A">
      <w:pPr>
        <w:shd w:val="clear" w:color="auto" w:fill="FFFFFF"/>
        <w:spacing w:after="0" w:line="240" w:lineRule="auto"/>
        <w:jc w:val="left"/>
        <w:rPr>
          <w:rFonts w:ascii="宋体" w:eastAsia="宋体" w:hAnsi="宋体" w:cs="宋体"/>
          <w:lang w:eastAsia="zh-CN"/>
        </w:rPr>
      </w:pPr>
      <w:r w:rsidRPr="00AC2CC9">
        <w:rPr>
          <w:noProof/>
          <w:lang w:eastAsia="zh-CN"/>
        </w:rPr>
        <mc:AlternateContent>
          <mc:Choice Requires="wps">
            <w:drawing>
              <wp:anchor distT="0" distB="0" distL="114300" distR="114300" simplePos="0" relativeHeight="251973120" behindDoc="0" locked="0" layoutInCell="1" allowOverlap="1" wp14:anchorId="5259CAAF" wp14:editId="0319B744">
                <wp:simplePos x="0" y="0"/>
                <wp:positionH relativeFrom="margin">
                  <wp:align>center</wp:align>
                </wp:positionH>
                <wp:positionV relativeFrom="paragraph">
                  <wp:posOffset>179909</wp:posOffset>
                </wp:positionV>
                <wp:extent cx="2190115" cy="450850"/>
                <wp:effectExtent l="0" t="0" r="635" b="6350"/>
                <wp:wrapTopAndBottom/>
                <wp:docPr id="81"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115"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8BF40" w14:textId="77777777" w:rsidR="00ED7499" w:rsidRPr="00E3178D" w:rsidRDefault="00ED7499" w:rsidP="004F41D0">
                            <w:pPr>
                              <w:pStyle w:val="a8"/>
                              <w:jc w:val="center"/>
                              <w:rPr>
                                <w:noProof/>
                                <w:sz w:val="24"/>
                                <w:szCs w:val="24"/>
                              </w:rPr>
                            </w:pPr>
                            <w:bookmarkStart w:id="99" w:name="_Toc400315472"/>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17</w:t>
                            </w:r>
                            <w:r>
                              <w:fldChar w:fldCharType="end"/>
                            </w:r>
                            <w:r>
                              <w:t xml:space="preserve"> dual port ram component</w:t>
                            </w:r>
                            <w:bookmarkEnd w:id="9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259CAAF" id="Text Box 109" o:spid="_x0000_s1061" type="#_x0000_t202" style="position:absolute;margin-left:0;margin-top:14.15pt;width:172.45pt;height:35.5pt;z-index:251973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" stroked="f">
                <v:textbox style="mso-fit-shape-to-text:t" inset="0,0,0,0">
                  <w:txbxContent>
                    <w:p w14:paraId="5298BF40" w14:textId="77777777" w:rsidR="00ED7499" w:rsidRPr="00E3178D" w:rsidRDefault="00ED7499" w:rsidP="004F41D0">
                      <w:pPr>
                        <w:pStyle w:val="a8"/>
                        <w:jc w:val="center"/>
                        <w:rPr>
                          <w:noProof/>
                          <w:sz w:val="24"/>
                          <w:szCs w:val="24"/>
                        </w:rPr>
                      </w:pPr>
                      <w:bookmarkStart w:id="100" w:name="_Toc400315472"/>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17</w:t>
                      </w:r>
                      <w:r>
                        <w:fldChar w:fldCharType="end"/>
                      </w:r>
                      <w:r>
                        <w:t xml:space="preserve"> dual port ram component</w:t>
                      </w:r>
                      <w:bookmarkEnd w:id="100"/>
                    </w:p>
                  </w:txbxContent>
                </v:textbox>
                <w10:wrap type="topAndBottom" anchorx="margin"/>
              </v:shape>
            </w:pict>
          </mc:Fallback>
        </mc:AlternateContent>
      </w:r>
      <w:proofErr w:type="gramStart"/>
      <w:r w:rsidRPr="00AC2CC9">
        <w:rPr>
          <w:rFonts w:ascii="Courier New" w:eastAsia="宋体" w:hAnsi="Courier New" w:cs="Courier New"/>
          <w:b/>
          <w:bCs/>
          <w:sz w:val="20"/>
          <w:szCs w:val="20"/>
          <w:lang w:eastAsia="zh-CN"/>
        </w:rPr>
        <w:t>end</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entity</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sram_dp</w:t>
      </w:r>
      <w:proofErr w:type="spellEnd"/>
      <w:r w:rsidRPr="00AC2CC9">
        <w:rPr>
          <w:rFonts w:ascii="Courier New" w:eastAsia="宋体" w:hAnsi="Courier New" w:cs="Courier New"/>
          <w:b/>
          <w:bCs/>
          <w:sz w:val="20"/>
          <w:szCs w:val="20"/>
          <w:lang w:eastAsia="zh-CN"/>
        </w:rPr>
        <w:t>;</w:t>
      </w:r>
    </w:p>
    <w:p w14:paraId="4A712DAA" w14:textId="2A5891EB" w:rsidR="009D72E3" w:rsidRPr="00AC2CC9" w:rsidRDefault="009D72E3" w:rsidP="003753CC">
      <w:pPr>
        <w:rPr>
          <w:rFonts w:eastAsiaTheme="minorEastAsia"/>
          <w:lang w:eastAsia="zh-CN"/>
        </w:rPr>
      </w:pPr>
      <w:r w:rsidRPr="00AC2CC9">
        <w:rPr>
          <w:rFonts w:eastAsiaTheme="minorEastAsia"/>
          <w:lang w:eastAsia="zh-CN"/>
        </w:rPr>
        <w:t xml:space="preserve">RAM component is the place to store the data as inputs, weights and bias of the neural networks.  </w:t>
      </w:r>
      <w:r w:rsidR="00855206" w:rsidRPr="00AC2CC9">
        <w:rPr>
          <w:rFonts w:eastAsiaTheme="minorEastAsia"/>
          <w:lang w:eastAsia="zh-CN"/>
        </w:rPr>
        <w:t xml:space="preserve">Due to the large number of data used in the neural networks, </w:t>
      </w:r>
      <w:r w:rsidR="002656BB" w:rsidRPr="00AC2CC9">
        <w:rPr>
          <w:rFonts w:eastAsiaTheme="minorEastAsia"/>
          <w:lang w:eastAsia="zh-CN"/>
        </w:rPr>
        <w:t xml:space="preserve">the Dural-Port-RAM is </w:t>
      </w:r>
      <w:r w:rsidR="003A3EE7" w:rsidRPr="00AC2CC9">
        <w:rPr>
          <w:rFonts w:eastAsiaTheme="minorEastAsia"/>
          <w:lang w:eastAsia="zh-CN"/>
        </w:rPr>
        <w:t>a</w:t>
      </w:r>
      <w:r w:rsidR="002656BB" w:rsidRPr="00AC2CC9">
        <w:rPr>
          <w:rFonts w:eastAsiaTheme="minorEastAsia"/>
          <w:lang w:eastAsia="zh-CN"/>
        </w:rPr>
        <w:t xml:space="preserve"> good choice. </w:t>
      </w:r>
      <w:r w:rsidR="002E178F" w:rsidRPr="00AC2CC9">
        <w:rPr>
          <w:rFonts w:eastAsiaTheme="minorEastAsia"/>
          <w:lang w:eastAsia="zh-CN"/>
        </w:rPr>
        <w:t>The data depth of the RAM is 12</w:t>
      </w:r>
      <w:r w:rsidR="004432FC" w:rsidRPr="00AC2CC9">
        <w:rPr>
          <w:rFonts w:eastAsiaTheme="minorEastAsia"/>
          <w:lang w:eastAsia="zh-CN"/>
        </w:rPr>
        <w:t xml:space="preserve"> </w:t>
      </w:r>
      <w:r w:rsidR="002E178F" w:rsidRPr="00AC2CC9">
        <w:rPr>
          <w:rFonts w:eastAsiaTheme="minorEastAsia"/>
          <w:lang w:eastAsia="zh-CN"/>
        </w:rPr>
        <w:t>bit</w:t>
      </w:r>
      <w:r w:rsidR="004432FC" w:rsidRPr="00AC2CC9">
        <w:rPr>
          <w:rFonts w:eastAsiaTheme="minorEastAsia"/>
          <w:lang w:eastAsia="zh-CN"/>
        </w:rPr>
        <w:t>s</w:t>
      </w:r>
      <w:r w:rsidR="002E178F" w:rsidRPr="00AC2CC9">
        <w:rPr>
          <w:rFonts w:eastAsiaTheme="minorEastAsia"/>
          <w:lang w:eastAsia="zh-CN"/>
        </w:rPr>
        <w:t xml:space="preserve"> and each data is 32 bit</w:t>
      </w:r>
      <w:r w:rsidR="004432FC" w:rsidRPr="00AC2CC9">
        <w:rPr>
          <w:rFonts w:eastAsiaTheme="minorEastAsia"/>
          <w:lang w:eastAsia="zh-CN"/>
        </w:rPr>
        <w:t>s</w:t>
      </w:r>
      <w:r w:rsidR="002E178F" w:rsidRPr="00AC2CC9">
        <w:rPr>
          <w:rFonts w:eastAsiaTheme="minorEastAsia"/>
          <w:lang w:eastAsia="zh-CN"/>
        </w:rPr>
        <w:t xml:space="preserve"> floatin</w:t>
      </w:r>
      <w:r w:rsidR="009813B4" w:rsidRPr="00AC2CC9">
        <w:rPr>
          <w:rFonts w:eastAsiaTheme="minorEastAsia"/>
          <w:lang w:eastAsia="zh-CN"/>
        </w:rPr>
        <w:t>g-point. The other signals work</w:t>
      </w:r>
      <w:r w:rsidR="002E178F" w:rsidRPr="00AC2CC9">
        <w:rPr>
          <w:rFonts w:eastAsiaTheme="minorEastAsia"/>
          <w:lang w:eastAsia="zh-CN"/>
        </w:rPr>
        <w:t xml:space="preserve"> as the control</w:t>
      </w:r>
      <w:r w:rsidR="00554F73" w:rsidRPr="00AC2CC9">
        <w:rPr>
          <w:rFonts w:eastAsiaTheme="minorEastAsia"/>
          <w:lang w:eastAsia="zh-CN"/>
        </w:rPr>
        <w:t>lers</w:t>
      </w:r>
      <w:r w:rsidR="002E178F" w:rsidRPr="00AC2CC9">
        <w:rPr>
          <w:rFonts w:eastAsiaTheme="minorEastAsia"/>
          <w:lang w:eastAsia="zh-CN"/>
        </w:rPr>
        <w:t xml:space="preserve"> for the write and read purpose. </w:t>
      </w:r>
    </w:p>
    <w:p w14:paraId="72F1B1EA" w14:textId="34D98D55" w:rsidR="00F0349C" w:rsidRPr="00AC2CC9" w:rsidRDefault="002E178F" w:rsidP="003753CC">
      <w:pPr>
        <w:rPr>
          <w:rFonts w:eastAsiaTheme="minorEastAsia"/>
          <w:lang w:eastAsia="zh-CN"/>
        </w:rPr>
      </w:pPr>
      <w:r w:rsidRPr="00AC2CC9">
        <w:rPr>
          <w:rFonts w:eastAsiaTheme="minorEastAsia"/>
          <w:lang w:eastAsia="zh-CN"/>
        </w:rPr>
        <w:t>The</w:t>
      </w:r>
      <w:r w:rsidRPr="00AC2CC9">
        <w:rPr>
          <w:rFonts w:eastAsiaTheme="minorEastAsia" w:hint="eastAsia"/>
          <w:lang w:eastAsia="zh-CN"/>
        </w:rPr>
        <w:t xml:space="preserve"> </w:t>
      </w:r>
      <w:r w:rsidRPr="00AC2CC9">
        <w:rPr>
          <w:rFonts w:eastAsiaTheme="minorEastAsia"/>
          <w:lang w:eastAsia="zh-CN"/>
        </w:rPr>
        <w:t>port A</w:t>
      </w:r>
      <w:r w:rsidR="006F02E0" w:rsidRPr="00AC2CC9">
        <w:rPr>
          <w:rFonts w:eastAsiaTheme="minorEastAsia"/>
          <w:lang w:eastAsia="zh-CN"/>
        </w:rPr>
        <w:t xml:space="preserve"> of the RAM is used as the writing</w:t>
      </w:r>
      <w:r w:rsidRPr="00AC2CC9">
        <w:rPr>
          <w:rFonts w:eastAsiaTheme="minorEastAsia"/>
          <w:lang w:eastAsia="zh-CN"/>
        </w:rPr>
        <w:t xml:space="preserve"> port for the data rece</w:t>
      </w:r>
      <w:r w:rsidR="004432FC" w:rsidRPr="00AC2CC9">
        <w:rPr>
          <w:rFonts w:eastAsiaTheme="minorEastAsia"/>
          <w:lang w:eastAsia="zh-CN"/>
        </w:rPr>
        <w:t xml:space="preserve">ived from the Raspberry Pi and </w:t>
      </w:r>
      <w:r w:rsidRPr="00AC2CC9">
        <w:rPr>
          <w:rFonts w:eastAsiaTheme="minorEastAsia"/>
          <w:lang w:eastAsia="zh-CN"/>
        </w:rPr>
        <w:t>the</w:t>
      </w:r>
      <w:r w:rsidR="004432FC" w:rsidRPr="00AC2CC9">
        <w:rPr>
          <w:rFonts w:eastAsiaTheme="minorEastAsia"/>
          <w:lang w:eastAsia="zh-CN"/>
        </w:rPr>
        <w:t xml:space="preserve"> port B is the port for read</w:t>
      </w:r>
      <w:r w:rsidR="001755D3" w:rsidRPr="00AC2CC9">
        <w:rPr>
          <w:rFonts w:eastAsiaTheme="minorEastAsia"/>
          <w:lang w:eastAsia="zh-CN"/>
        </w:rPr>
        <w:t>ing</w:t>
      </w:r>
      <w:r w:rsidR="004432FC" w:rsidRPr="00AC2CC9">
        <w:rPr>
          <w:rFonts w:eastAsiaTheme="minorEastAsia"/>
          <w:lang w:eastAsia="zh-CN"/>
        </w:rPr>
        <w:t>, because</w:t>
      </w:r>
      <w:r w:rsidRPr="00AC2CC9">
        <w:rPr>
          <w:rFonts w:eastAsiaTheme="minorEastAsia"/>
          <w:lang w:eastAsia="zh-CN"/>
        </w:rPr>
        <w:t xml:space="preserve"> the neural network</w:t>
      </w:r>
      <w:r w:rsidR="00AE5685" w:rsidRPr="00AC2CC9">
        <w:rPr>
          <w:rFonts w:eastAsiaTheme="minorEastAsia"/>
          <w:lang w:eastAsia="zh-CN"/>
        </w:rPr>
        <w:t>s</w:t>
      </w:r>
      <w:r w:rsidRPr="00AC2CC9">
        <w:rPr>
          <w:rFonts w:eastAsiaTheme="minorEastAsia"/>
          <w:lang w:eastAsia="zh-CN"/>
        </w:rPr>
        <w:t xml:space="preserve"> need to read the wei</w:t>
      </w:r>
      <w:r w:rsidR="00AE5685" w:rsidRPr="00AC2CC9">
        <w:rPr>
          <w:rFonts w:eastAsiaTheme="minorEastAsia"/>
          <w:lang w:eastAsia="zh-CN"/>
        </w:rPr>
        <w:t xml:space="preserve">ghts and bias  at each time of </w:t>
      </w:r>
      <w:r w:rsidRPr="00AC2CC9">
        <w:rPr>
          <w:rFonts w:eastAsiaTheme="minorEastAsia"/>
          <w:lang w:eastAsia="zh-CN"/>
        </w:rPr>
        <w:t xml:space="preserve">calculation. The Port A and Port B are independently and both </w:t>
      </w:r>
      <w:r w:rsidR="004432FC" w:rsidRPr="00AC2CC9">
        <w:rPr>
          <w:rFonts w:eastAsiaTheme="minorEastAsia"/>
          <w:lang w:eastAsia="zh-CN"/>
        </w:rPr>
        <w:t>of t</w:t>
      </w:r>
      <w:r w:rsidRPr="00AC2CC9">
        <w:rPr>
          <w:rFonts w:eastAsiaTheme="minorEastAsia"/>
          <w:lang w:eastAsia="zh-CN"/>
        </w:rPr>
        <w:t>hem refer to the same area of the RAM. The code of the RAM is gene</w:t>
      </w:r>
      <w:r w:rsidR="004432FC" w:rsidRPr="00AC2CC9">
        <w:rPr>
          <w:rFonts w:eastAsiaTheme="minorEastAsia"/>
          <w:lang w:eastAsia="zh-CN"/>
        </w:rPr>
        <w:t xml:space="preserve">rated from the </w:t>
      </w:r>
      <w:proofErr w:type="spellStart"/>
      <w:r w:rsidR="004432FC" w:rsidRPr="00AC2CC9">
        <w:rPr>
          <w:rFonts w:eastAsiaTheme="minorEastAsia"/>
          <w:lang w:eastAsia="zh-CN"/>
        </w:rPr>
        <w:t>IPexpress</w:t>
      </w:r>
      <w:proofErr w:type="spellEnd"/>
      <w:r w:rsidR="004432FC" w:rsidRPr="00AC2CC9">
        <w:rPr>
          <w:rFonts w:eastAsiaTheme="minorEastAsia"/>
          <w:lang w:eastAsia="zh-CN"/>
        </w:rPr>
        <w:t xml:space="preserve"> tools. The size</w:t>
      </w:r>
      <w:r w:rsidRPr="00AC2CC9">
        <w:rPr>
          <w:rFonts w:eastAsiaTheme="minorEastAsia"/>
          <w:lang w:eastAsia="zh-CN"/>
        </w:rPr>
        <w:t xml:space="preserve"> of the RAM </w:t>
      </w:r>
      <w:r w:rsidR="004432FC" w:rsidRPr="00AC2CC9">
        <w:rPr>
          <w:rFonts w:eastAsiaTheme="minorEastAsia"/>
          <w:lang w:eastAsia="zh-CN"/>
        </w:rPr>
        <w:t xml:space="preserve">is limited and more of the space </w:t>
      </w:r>
      <w:r w:rsidRPr="00AC2CC9">
        <w:rPr>
          <w:rFonts w:eastAsiaTheme="minorEastAsia"/>
          <w:lang w:eastAsia="zh-CN"/>
        </w:rPr>
        <w:t xml:space="preserve">will </w:t>
      </w:r>
      <w:r w:rsidR="004432FC" w:rsidRPr="00AC2CC9">
        <w:rPr>
          <w:rFonts w:eastAsiaTheme="minorEastAsia"/>
          <w:lang w:eastAsia="zh-CN"/>
        </w:rPr>
        <w:t xml:space="preserve">be </w:t>
      </w:r>
      <w:r w:rsidRPr="00AC2CC9">
        <w:rPr>
          <w:rFonts w:eastAsiaTheme="minorEastAsia"/>
          <w:lang w:eastAsia="zh-CN"/>
        </w:rPr>
        <w:t>exceed the total resource of the FPGA</w:t>
      </w:r>
      <w:r w:rsidR="00AE5685" w:rsidRPr="00AC2CC9">
        <w:rPr>
          <w:rFonts w:eastAsiaTheme="minorEastAsia"/>
          <w:lang w:eastAsia="zh-CN"/>
        </w:rPr>
        <w:t>s</w:t>
      </w:r>
      <w:r w:rsidRPr="00AC2CC9">
        <w:rPr>
          <w:rFonts w:eastAsiaTheme="minorEastAsia"/>
          <w:lang w:eastAsia="zh-CN"/>
        </w:rPr>
        <w:t xml:space="preserve">. </w:t>
      </w:r>
    </w:p>
    <w:p w14:paraId="26B7579A" w14:textId="77777777" w:rsidR="00327A1E" w:rsidRPr="00AC2CC9" w:rsidRDefault="00327A1E" w:rsidP="00327A1E">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lastRenderedPageBreak/>
        <w:t>entity</w:t>
      </w:r>
      <w:proofErr w:type="gramEnd"/>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loadWeight</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is</w:t>
      </w:r>
    </w:p>
    <w:p w14:paraId="62A8662A" w14:textId="77777777" w:rsidR="00327A1E" w:rsidRPr="00AC2CC9" w:rsidRDefault="00327A1E" w:rsidP="00327A1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
    <w:p w14:paraId="71645470" w14:textId="77777777" w:rsidR="00327A1E" w:rsidRPr="00AC2CC9" w:rsidRDefault="00327A1E" w:rsidP="00327A1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b/>
          <w:bCs/>
          <w:sz w:val="20"/>
          <w:szCs w:val="20"/>
          <w:lang w:eastAsia="zh-CN"/>
        </w:rPr>
        <w:t>port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
    <w:p w14:paraId="31083E35" w14:textId="77777777" w:rsidR="00327A1E" w:rsidRPr="00AC2CC9" w:rsidRDefault="00327A1E" w:rsidP="00327A1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rst</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r w:rsidRPr="00AC2CC9">
        <w:rPr>
          <w:rFonts w:ascii="Courier New" w:eastAsia="宋体" w:hAnsi="Courier New" w:cs="Courier New"/>
          <w:b/>
          <w:bCs/>
          <w:sz w:val="20"/>
          <w:szCs w:val="20"/>
          <w:lang w:eastAsia="zh-CN"/>
        </w:rPr>
        <w:t>;</w:t>
      </w:r>
    </w:p>
    <w:p w14:paraId="244731ED" w14:textId="77777777" w:rsidR="00327A1E" w:rsidRPr="00AC2CC9" w:rsidRDefault="00327A1E" w:rsidP="00327A1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clk</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r w:rsidRPr="00AC2CC9">
        <w:rPr>
          <w:rFonts w:ascii="Courier New" w:eastAsia="宋体" w:hAnsi="Courier New" w:cs="Courier New"/>
          <w:b/>
          <w:bCs/>
          <w:sz w:val="20"/>
          <w:szCs w:val="20"/>
          <w:lang w:eastAsia="zh-CN"/>
        </w:rPr>
        <w:t>;</w:t>
      </w:r>
    </w:p>
    <w:p w14:paraId="5A530D30" w14:textId="77777777" w:rsidR="00327A1E" w:rsidRPr="00AC2CC9" w:rsidRDefault="00327A1E" w:rsidP="00327A1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new_data</w:t>
      </w:r>
      <w:proofErr w:type="spellEnd"/>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r w:rsidRPr="00AC2CC9">
        <w:rPr>
          <w:rFonts w:ascii="Courier New" w:eastAsia="宋体" w:hAnsi="Courier New" w:cs="Courier New"/>
          <w:b/>
          <w:bCs/>
          <w:sz w:val="20"/>
          <w:szCs w:val="20"/>
          <w:lang w:eastAsia="zh-CN"/>
        </w:rPr>
        <w:t>;</w:t>
      </w:r>
    </w:p>
    <w:p w14:paraId="3F2DDE34" w14:textId="77777777" w:rsidR="00327A1E" w:rsidRPr="00AC2CC9" w:rsidRDefault="00327A1E" w:rsidP="00327A1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sz w:val="20"/>
          <w:szCs w:val="20"/>
          <w:lang w:eastAsia="zh-CN"/>
        </w:rPr>
        <w:t xml:space="preserve">inputs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sram_data</w:t>
      </w:r>
      <w:proofErr w:type="spellEnd"/>
      <w:r w:rsidRPr="00AC2CC9">
        <w:rPr>
          <w:rFonts w:ascii="Courier New" w:eastAsia="宋体" w:hAnsi="Courier New" w:cs="Courier New"/>
          <w:b/>
          <w:bCs/>
          <w:sz w:val="20"/>
          <w:szCs w:val="20"/>
          <w:lang w:eastAsia="zh-CN"/>
        </w:rPr>
        <w:t>;</w:t>
      </w:r>
    </w:p>
    <w:p w14:paraId="5DB23CB7" w14:textId="77777777" w:rsidR="00327A1E" w:rsidRPr="00AC2CC9" w:rsidRDefault="00327A1E" w:rsidP="00327A1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
    <w:p w14:paraId="19D031CB" w14:textId="77777777" w:rsidR="00327A1E" w:rsidRPr="00AC2CC9" w:rsidRDefault="00327A1E" w:rsidP="00327A1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sz w:val="20"/>
          <w:szCs w:val="20"/>
          <w:lang w:eastAsia="zh-CN"/>
        </w:rPr>
        <w:t xml:space="preserve">checker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w:t>
      </w:r>
    </w:p>
    <w:p w14:paraId="6312EF24" w14:textId="77777777" w:rsidR="00327A1E" w:rsidRPr="00AC2CC9" w:rsidRDefault="00327A1E" w:rsidP="00327A1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inputNumber</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integer</w:t>
      </w:r>
      <w:r w:rsidRPr="00AC2CC9">
        <w:rPr>
          <w:rFonts w:ascii="Courier New" w:eastAsia="宋体" w:hAnsi="Courier New" w:cs="Courier New"/>
          <w:b/>
          <w:bCs/>
          <w:sz w:val="20"/>
          <w:szCs w:val="20"/>
          <w:lang w:eastAsia="zh-CN"/>
        </w:rPr>
        <w:t>;</w:t>
      </w:r>
    </w:p>
    <w:p w14:paraId="686D3355" w14:textId="77777777" w:rsidR="00327A1E" w:rsidRPr="00AC2CC9" w:rsidRDefault="00327A1E" w:rsidP="00327A1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weightNumber</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integer</w:t>
      </w:r>
      <w:r w:rsidRPr="00AC2CC9">
        <w:rPr>
          <w:rFonts w:ascii="Courier New" w:eastAsia="宋体" w:hAnsi="Courier New" w:cs="Courier New"/>
          <w:b/>
          <w:bCs/>
          <w:sz w:val="20"/>
          <w:szCs w:val="20"/>
          <w:lang w:eastAsia="zh-CN"/>
        </w:rPr>
        <w:t>;</w:t>
      </w:r>
    </w:p>
    <w:p w14:paraId="40573C5D" w14:textId="77777777" w:rsidR="00327A1E" w:rsidRPr="00AC2CC9" w:rsidRDefault="00327A1E" w:rsidP="00327A1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weight_</w:t>
      </w:r>
      <w:proofErr w:type="gramStart"/>
      <w:r w:rsidRPr="00AC2CC9">
        <w:rPr>
          <w:rFonts w:ascii="Courier New" w:eastAsia="宋体" w:hAnsi="Courier New" w:cs="Courier New"/>
          <w:sz w:val="20"/>
          <w:szCs w:val="20"/>
          <w:lang w:eastAsia="zh-CN"/>
        </w:rPr>
        <w:t>done</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out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r w:rsidRPr="00AC2CC9">
        <w:rPr>
          <w:rFonts w:ascii="Courier New" w:eastAsia="宋体" w:hAnsi="Courier New" w:cs="Courier New"/>
          <w:b/>
          <w:bCs/>
          <w:sz w:val="20"/>
          <w:szCs w:val="20"/>
          <w:lang w:eastAsia="zh-CN"/>
        </w:rPr>
        <w:t>;</w:t>
      </w:r>
    </w:p>
    <w:p w14:paraId="6DB3989E" w14:textId="21942055" w:rsidR="00327A1E" w:rsidRPr="00AC2CC9" w:rsidRDefault="00327A1E" w:rsidP="00327A1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
    <w:p w14:paraId="1DF2E7A0" w14:textId="64C947B0" w:rsidR="00327A1E" w:rsidRPr="00AC2CC9" w:rsidRDefault="00327A1E" w:rsidP="00327A1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sram_</w:t>
      </w:r>
      <w:proofErr w:type="gramStart"/>
      <w:r w:rsidRPr="00AC2CC9">
        <w:rPr>
          <w:rFonts w:ascii="Courier New" w:eastAsia="宋体" w:hAnsi="Courier New" w:cs="Courier New"/>
          <w:sz w:val="20"/>
          <w:szCs w:val="20"/>
          <w:lang w:eastAsia="zh-CN"/>
        </w:rPr>
        <w:t>addr</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out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sram_address</w:t>
      </w:r>
      <w:proofErr w:type="spellEnd"/>
      <w:r w:rsidRPr="00AC2CC9">
        <w:rPr>
          <w:rFonts w:ascii="Courier New" w:eastAsia="宋体" w:hAnsi="Courier New" w:cs="Courier New"/>
          <w:b/>
          <w:bCs/>
          <w:sz w:val="20"/>
          <w:szCs w:val="20"/>
          <w:lang w:eastAsia="zh-CN"/>
        </w:rPr>
        <w:t>;</w:t>
      </w:r>
    </w:p>
    <w:p w14:paraId="0AACB347" w14:textId="77777777" w:rsidR="00327A1E" w:rsidRPr="00AC2CC9" w:rsidRDefault="00327A1E" w:rsidP="00327A1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sram_</w:t>
      </w:r>
      <w:proofErr w:type="gramStart"/>
      <w:r w:rsidRPr="00AC2CC9">
        <w:rPr>
          <w:rFonts w:ascii="Courier New" w:eastAsia="宋体" w:hAnsi="Courier New" w:cs="Courier New"/>
          <w:sz w:val="20"/>
          <w:szCs w:val="20"/>
          <w:lang w:eastAsia="zh-CN"/>
        </w:rPr>
        <w:t>input</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out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sram_data</w:t>
      </w:r>
      <w:proofErr w:type="spellEnd"/>
      <w:r w:rsidRPr="00AC2CC9">
        <w:rPr>
          <w:rFonts w:ascii="Courier New" w:eastAsia="宋体" w:hAnsi="Courier New" w:cs="Courier New"/>
          <w:b/>
          <w:bCs/>
          <w:sz w:val="20"/>
          <w:szCs w:val="20"/>
          <w:lang w:eastAsia="zh-CN"/>
        </w:rPr>
        <w:t>;</w:t>
      </w:r>
    </w:p>
    <w:p w14:paraId="1E666F94" w14:textId="77777777" w:rsidR="00327A1E" w:rsidRPr="00AC2CC9" w:rsidRDefault="00327A1E" w:rsidP="00327A1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sram_</w:t>
      </w:r>
      <w:proofErr w:type="gramStart"/>
      <w:r w:rsidRPr="00AC2CC9">
        <w:rPr>
          <w:rFonts w:ascii="Courier New" w:eastAsia="宋体" w:hAnsi="Courier New" w:cs="Courier New"/>
          <w:sz w:val="20"/>
          <w:szCs w:val="20"/>
          <w:lang w:eastAsia="zh-CN"/>
        </w:rPr>
        <w:t>output</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sram_data</w:t>
      </w:r>
      <w:proofErr w:type="spellEnd"/>
      <w:r w:rsidRPr="00AC2CC9">
        <w:rPr>
          <w:rFonts w:ascii="Courier New" w:eastAsia="宋体" w:hAnsi="Courier New" w:cs="Courier New"/>
          <w:b/>
          <w:bCs/>
          <w:sz w:val="20"/>
          <w:szCs w:val="20"/>
          <w:lang w:eastAsia="zh-CN"/>
        </w:rPr>
        <w:t>;</w:t>
      </w:r>
    </w:p>
    <w:p w14:paraId="5AD350DD" w14:textId="28B7B16A" w:rsidR="00327A1E" w:rsidRPr="00AC2CC9" w:rsidRDefault="00327A1E" w:rsidP="00327A1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sram_</w:t>
      </w:r>
      <w:proofErr w:type="gramStart"/>
      <w:r w:rsidRPr="00AC2CC9">
        <w:rPr>
          <w:rFonts w:ascii="Courier New" w:eastAsia="宋体" w:hAnsi="Courier New" w:cs="Courier New"/>
          <w:sz w:val="20"/>
          <w:szCs w:val="20"/>
          <w:lang w:eastAsia="zh-CN"/>
        </w:rPr>
        <w:t>mode</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out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r w:rsidRPr="00AC2CC9">
        <w:rPr>
          <w:rFonts w:ascii="Courier New" w:eastAsia="宋体" w:hAnsi="Courier New" w:cs="Courier New"/>
          <w:b/>
          <w:bCs/>
          <w:sz w:val="20"/>
          <w:szCs w:val="20"/>
          <w:lang w:eastAsia="zh-CN"/>
        </w:rPr>
        <w:t>;</w:t>
      </w:r>
    </w:p>
    <w:p w14:paraId="77D20ECA" w14:textId="6776A7D4" w:rsidR="00327A1E" w:rsidRPr="00AC2CC9" w:rsidRDefault="00327A1E" w:rsidP="00327A1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sram_</w:t>
      </w:r>
      <w:proofErr w:type="gramStart"/>
      <w:r w:rsidRPr="00AC2CC9">
        <w:rPr>
          <w:rFonts w:ascii="Courier New" w:eastAsia="宋体" w:hAnsi="Courier New" w:cs="Courier New"/>
          <w:sz w:val="20"/>
          <w:szCs w:val="20"/>
          <w:lang w:eastAsia="zh-CN"/>
        </w:rPr>
        <w:t>ready</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out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p>
    <w:p w14:paraId="508E59C9" w14:textId="5BCBAD5F" w:rsidR="00327A1E" w:rsidRPr="00AC2CC9" w:rsidRDefault="00327A1E" w:rsidP="00327A1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
    <w:p w14:paraId="00175E59" w14:textId="77777777" w:rsidR="00327A1E" w:rsidRPr="00AC2CC9" w:rsidRDefault="00327A1E" w:rsidP="00327A1E">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
    <w:p w14:paraId="1B8B2625" w14:textId="69001E3F" w:rsidR="00327A1E" w:rsidRPr="00AC2CC9" w:rsidRDefault="00327A1E" w:rsidP="00327A1E">
      <w:pPr>
        <w:shd w:val="clear" w:color="auto" w:fill="FFFFFF"/>
        <w:spacing w:after="0" w:line="240" w:lineRule="auto"/>
        <w:jc w:val="left"/>
        <w:rPr>
          <w:rFonts w:ascii="宋体" w:eastAsia="宋体" w:hAnsi="宋体" w:cs="宋体"/>
          <w:lang w:eastAsia="zh-CN"/>
        </w:rPr>
      </w:pPr>
      <w:proofErr w:type="gramStart"/>
      <w:r w:rsidRPr="00AC2CC9">
        <w:rPr>
          <w:rFonts w:ascii="Courier New" w:eastAsia="宋体" w:hAnsi="Courier New" w:cs="Courier New"/>
          <w:b/>
          <w:bCs/>
          <w:sz w:val="20"/>
          <w:szCs w:val="20"/>
          <w:lang w:eastAsia="zh-CN"/>
        </w:rPr>
        <w:t>end</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entity</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loadWeight</w:t>
      </w:r>
      <w:proofErr w:type="spellEnd"/>
      <w:r w:rsidRPr="00AC2CC9">
        <w:rPr>
          <w:rFonts w:ascii="Courier New" w:eastAsia="宋体" w:hAnsi="Courier New" w:cs="Courier New"/>
          <w:b/>
          <w:bCs/>
          <w:sz w:val="20"/>
          <w:szCs w:val="20"/>
          <w:lang w:eastAsia="zh-CN"/>
        </w:rPr>
        <w:t>;</w:t>
      </w:r>
    </w:p>
    <w:p w14:paraId="67932B1F" w14:textId="44954C60" w:rsidR="00FD1FC2" w:rsidRPr="00AC2CC9" w:rsidRDefault="00327A1E" w:rsidP="003753CC">
      <w:pPr>
        <w:rPr>
          <w:rFonts w:eastAsiaTheme="minorEastAsia"/>
          <w:lang w:eastAsia="zh-CN"/>
        </w:rPr>
      </w:pPr>
      <w:r w:rsidRPr="00AC2CC9">
        <w:rPr>
          <w:noProof/>
          <w:lang w:eastAsia="zh-CN"/>
        </w:rPr>
        <mc:AlternateContent>
          <mc:Choice Requires="wps">
            <w:drawing>
              <wp:anchor distT="0" distB="0" distL="114300" distR="114300" simplePos="0" relativeHeight="251978240" behindDoc="0" locked="0" layoutInCell="1" allowOverlap="1" wp14:anchorId="01A5C043" wp14:editId="624C8C15">
                <wp:simplePos x="0" y="0"/>
                <wp:positionH relativeFrom="page">
                  <wp:align>center</wp:align>
                </wp:positionH>
                <wp:positionV relativeFrom="paragraph">
                  <wp:posOffset>235741</wp:posOffset>
                </wp:positionV>
                <wp:extent cx="3504565" cy="450850"/>
                <wp:effectExtent l="0" t="0" r="635" b="6350"/>
                <wp:wrapTopAndBottom/>
                <wp:docPr id="8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4565"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BAB5DD" w14:textId="77777777" w:rsidR="00ED7499" w:rsidRPr="00E50F6D" w:rsidRDefault="00ED7499" w:rsidP="004F41D0">
                            <w:pPr>
                              <w:pStyle w:val="a8"/>
                              <w:jc w:val="center"/>
                              <w:rPr>
                                <w:noProof/>
                                <w:sz w:val="24"/>
                                <w:szCs w:val="24"/>
                              </w:rPr>
                            </w:pPr>
                            <w:bookmarkStart w:id="101" w:name="_Toc400315473"/>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18</w:t>
                            </w:r>
                            <w:r>
                              <w:fldChar w:fldCharType="end"/>
                            </w:r>
                            <w:r>
                              <w:t xml:space="preserve"> load the weight and bias into RAM</w:t>
                            </w:r>
                            <w:bookmarkEnd w:id="10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1A5C043" id="Text Box 110" o:spid="_x0000_s1062" type="#_x0000_t202" style="position:absolute;left:0;text-align:left;margin-left:0;margin-top:18.55pt;width:275.95pt;height:35.5pt;z-index:25197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" stroked="f">
                <v:textbox style="mso-fit-shape-to-text:t" inset="0,0,0,0">
                  <w:txbxContent>
                    <w:p w14:paraId="65BAB5DD" w14:textId="77777777" w:rsidR="00ED7499" w:rsidRPr="00E50F6D" w:rsidRDefault="00ED7499" w:rsidP="004F41D0">
                      <w:pPr>
                        <w:pStyle w:val="a8"/>
                        <w:jc w:val="center"/>
                        <w:rPr>
                          <w:noProof/>
                          <w:sz w:val="24"/>
                          <w:szCs w:val="24"/>
                        </w:rPr>
                      </w:pPr>
                      <w:bookmarkStart w:id="102" w:name="_Toc400315473"/>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18</w:t>
                      </w:r>
                      <w:r>
                        <w:fldChar w:fldCharType="end"/>
                      </w:r>
                      <w:r>
                        <w:t xml:space="preserve"> load the weight and bias into RAM</w:t>
                      </w:r>
                      <w:bookmarkEnd w:id="102"/>
                    </w:p>
                  </w:txbxContent>
                </v:textbox>
                <w10:wrap type="topAndBottom" anchorx="page"/>
              </v:shape>
            </w:pict>
          </mc:Fallback>
        </mc:AlternateContent>
      </w:r>
    </w:p>
    <w:p w14:paraId="7D3824C6" w14:textId="78816191" w:rsidR="00C16223" w:rsidRPr="00AC2CC9" w:rsidRDefault="00F0349C" w:rsidP="003753CC">
      <w:pPr>
        <w:rPr>
          <w:rFonts w:eastAsiaTheme="minorEastAsia"/>
          <w:lang w:eastAsia="zh-CN"/>
        </w:rPr>
      </w:pPr>
      <w:r w:rsidRPr="00AC2CC9">
        <w:rPr>
          <w:rFonts w:eastAsiaTheme="minorEastAsia"/>
          <w:lang w:eastAsia="zh-CN"/>
        </w:rPr>
        <w:t xml:space="preserve">The </w:t>
      </w:r>
      <w:proofErr w:type="spellStart"/>
      <w:r w:rsidRPr="00AC2CC9">
        <w:rPr>
          <w:rFonts w:eastAsiaTheme="minorEastAsia"/>
          <w:lang w:eastAsia="zh-CN"/>
        </w:rPr>
        <w:t>loadWeight</w:t>
      </w:r>
      <w:proofErr w:type="spellEnd"/>
      <w:r w:rsidRPr="00AC2CC9">
        <w:rPr>
          <w:rFonts w:eastAsiaTheme="minorEastAsia"/>
          <w:lang w:eastAsia="zh-CN"/>
        </w:rPr>
        <w:t xml:space="preserve"> component is also an important data transfer </w:t>
      </w:r>
      <w:r w:rsidR="00534B7C" w:rsidRPr="00AC2CC9">
        <w:rPr>
          <w:rFonts w:eastAsiaTheme="minorEastAsia"/>
          <w:lang w:eastAsia="zh-CN"/>
        </w:rPr>
        <w:t>control</w:t>
      </w:r>
      <w:r w:rsidR="00DB6AA6" w:rsidRPr="00AC2CC9">
        <w:rPr>
          <w:rFonts w:eastAsiaTheme="minorEastAsia"/>
          <w:lang w:eastAsia="zh-CN"/>
        </w:rPr>
        <w:t>ling</w:t>
      </w:r>
      <w:r w:rsidR="00534B7C" w:rsidRPr="00AC2CC9">
        <w:rPr>
          <w:rFonts w:eastAsiaTheme="minorEastAsia"/>
          <w:lang w:eastAsia="zh-CN"/>
        </w:rPr>
        <w:t xml:space="preserve"> </w:t>
      </w:r>
      <w:r w:rsidRPr="00AC2CC9">
        <w:rPr>
          <w:rFonts w:eastAsiaTheme="minorEastAsia"/>
          <w:lang w:eastAsia="zh-CN"/>
        </w:rPr>
        <w:t xml:space="preserve">component. </w:t>
      </w:r>
      <w:r w:rsidR="00B060BD" w:rsidRPr="00AC2CC9">
        <w:rPr>
          <w:rFonts w:eastAsiaTheme="minorEastAsia"/>
          <w:lang w:eastAsia="zh-CN"/>
        </w:rPr>
        <w:t xml:space="preserve">It does the job </w:t>
      </w:r>
      <w:r w:rsidR="00FF6E97" w:rsidRPr="00AC2CC9">
        <w:rPr>
          <w:rFonts w:eastAsiaTheme="minorEastAsia"/>
          <w:lang w:eastAsia="zh-CN"/>
        </w:rPr>
        <w:t xml:space="preserve">that </w:t>
      </w:r>
      <w:r w:rsidR="00BD4D9C" w:rsidRPr="00AC2CC9">
        <w:rPr>
          <w:rFonts w:eastAsiaTheme="minorEastAsia"/>
          <w:lang w:eastAsia="zh-CN"/>
        </w:rPr>
        <w:t>load the weights and bias</w:t>
      </w:r>
      <w:r w:rsidRPr="00AC2CC9">
        <w:rPr>
          <w:rFonts w:eastAsiaTheme="minorEastAsia"/>
          <w:lang w:eastAsia="zh-CN"/>
        </w:rPr>
        <w:t xml:space="preserve"> into the RAM at the first</w:t>
      </w:r>
      <w:r w:rsidR="00DB6AA6" w:rsidRPr="00AC2CC9">
        <w:rPr>
          <w:rFonts w:eastAsiaTheme="minorEastAsia"/>
          <w:lang w:eastAsia="zh-CN"/>
        </w:rPr>
        <w:t xml:space="preserve"> time when the system starts</w:t>
      </w:r>
      <w:r w:rsidR="00B060BD" w:rsidRPr="00AC2CC9">
        <w:rPr>
          <w:rFonts w:eastAsiaTheme="minorEastAsia"/>
          <w:lang w:eastAsia="zh-CN"/>
        </w:rPr>
        <w:t xml:space="preserve">. </w:t>
      </w:r>
      <w:r w:rsidR="00586149" w:rsidRPr="00AC2CC9">
        <w:rPr>
          <w:rFonts w:eastAsiaTheme="minorEastAsia"/>
          <w:lang w:eastAsia="zh-CN"/>
        </w:rPr>
        <w:t>NEW_DATA indicates the new input data and inputs are the data from the 32</w:t>
      </w:r>
      <w:r w:rsidR="004432FC" w:rsidRPr="00AC2CC9">
        <w:rPr>
          <w:rFonts w:eastAsiaTheme="minorEastAsia"/>
          <w:lang w:eastAsia="zh-CN"/>
        </w:rPr>
        <w:t xml:space="preserve"> </w:t>
      </w:r>
      <w:r w:rsidR="00586149" w:rsidRPr="00AC2CC9">
        <w:rPr>
          <w:rFonts w:eastAsiaTheme="minorEastAsia"/>
          <w:lang w:eastAsia="zh-CN"/>
        </w:rPr>
        <w:t>bit</w:t>
      </w:r>
      <w:r w:rsidR="004432FC" w:rsidRPr="00AC2CC9">
        <w:rPr>
          <w:rFonts w:eastAsiaTheme="minorEastAsia"/>
          <w:lang w:eastAsia="zh-CN"/>
        </w:rPr>
        <w:t>s</w:t>
      </w:r>
      <w:r w:rsidR="00586149" w:rsidRPr="00AC2CC9">
        <w:rPr>
          <w:rFonts w:eastAsiaTheme="minorEastAsia"/>
          <w:lang w:eastAsia="zh-CN"/>
        </w:rPr>
        <w:t xml:space="preserve"> data generation components. The INPU</w:t>
      </w:r>
      <w:r w:rsidR="00AE6E7D" w:rsidRPr="00AC2CC9">
        <w:rPr>
          <w:rFonts w:eastAsiaTheme="minorEastAsia"/>
          <w:lang w:eastAsia="zh-CN"/>
        </w:rPr>
        <w:t>T</w:t>
      </w:r>
      <w:r w:rsidR="00586149" w:rsidRPr="00AC2CC9">
        <w:rPr>
          <w:rFonts w:eastAsiaTheme="minorEastAsia"/>
          <w:lang w:eastAsia="zh-CN"/>
        </w:rPr>
        <w:t>NUMBER + WEIGHTNUMBER is the total number of the data.</w:t>
      </w:r>
      <w:r w:rsidR="004815F7" w:rsidRPr="00AC2CC9">
        <w:rPr>
          <w:rFonts w:eastAsiaTheme="minorEastAsia"/>
          <w:lang w:eastAsia="zh-CN"/>
        </w:rPr>
        <w:t xml:space="preserve"> The CHECKER signal with </w:t>
      </w:r>
      <w:r w:rsidR="00586149" w:rsidRPr="00AC2CC9">
        <w:rPr>
          <w:rFonts w:eastAsiaTheme="minorEastAsia"/>
          <w:lang w:eastAsia="zh-CN"/>
        </w:rPr>
        <w:t xml:space="preserve">high means </w:t>
      </w:r>
      <w:r w:rsidR="004815F7" w:rsidRPr="00AC2CC9">
        <w:rPr>
          <w:rFonts w:eastAsiaTheme="minorEastAsia"/>
          <w:lang w:eastAsia="zh-CN"/>
        </w:rPr>
        <w:t xml:space="preserve">it is </w:t>
      </w:r>
      <w:r w:rsidR="00586149" w:rsidRPr="00AC2CC9">
        <w:rPr>
          <w:rFonts w:eastAsiaTheme="minorEastAsia"/>
          <w:lang w:eastAsia="zh-CN"/>
        </w:rPr>
        <w:t xml:space="preserve">the first time </w:t>
      </w:r>
      <w:r w:rsidR="004815F7" w:rsidRPr="00AC2CC9">
        <w:rPr>
          <w:rFonts w:eastAsiaTheme="minorEastAsia"/>
          <w:lang w:eastAsia="zh-CN"/>
        </w:rPr>
        <w:t>of working and the low means the other time</w:t>
      </w:r>
      <w:r w:rsidR="00586149" w:rsidRPr="00AC2CC9">
        <w:rPr>
          <w:rFonts w:eastAsiaTheme="minorEastAsia"/>
          <w:lang w:eastAsia="zh-CN"/>
        </w:rPr>
        <w:t xml:space="preserve">. Besides that, 5 signals are the interface to control the data storage with the RAM component. </w:t>
      </w:r>
    </w:p>
    <w:p w14:paraId="230D03EF" w14:textId="77777777" w:rsidR="0051018A" w:rsidRPr="00AC2CC9" w:rsidRDefault="0051018A" w:rsidP="0051018A">
      <w:pPr>
        <w:shd w:val="clear" w:color="auto" w:fill="FFFFFF"/>
        <w:spacing w:after="0" w:line="240" w:lineRule="auto"/>
        <w:jc w:val="left"/>
        <w:rPr>
          <w:rFonts w:ascii="Courier New" w:eastAsia="宋体" w:hAnsi="Courier New" w:cs="Courier New"/>
          <w:sz w:val="20"/>
          <w:szCs w:val="20"/>
          <w:lang w:eastAsia="zh-CN"/>
        </w:rPr>
      </w:pPr>
      <w:proofErr w:type="gramStart"/>
      <w:r w:rsidRPr="00AC2CC9">
        <w:rPr>
          <w:rFonts w:ascii="Courier New" w:eastAsia="宋体" w:hAnsi="Courier New" w:cs="Courier New"/>
          <w:b/>
          <w:bCs/>
          <w:sz w:val="20"/>
          <w:szCs w:val="20"/>
          <w:lang w:eastAsia="zh-CN"/>
        </w:rPr>
        <w:t>entity</w:t>
      </w:r>
      <w:proofErr w:type="gramEnd"/>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mlp</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is</w:t>
      </w:r>
    </w:p>
    <w:p w14:paraId="455CA03F" w14:textId="77777777" w:rsidR="0051018A" w:rsidRPr="00AC2CC9" w:rsidRDefault="0051018A" w:rsidP="0051018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b/>
          <w:bCs/>
          <w:sz w:val="20"/>
          <w:szCs w:val="20"/>
          <w:lang w:eastAsia="zh-CN"/>
        </w:rPr>
        <w:t>port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
    <w:p w14:paraId="0D7C621D" w14:textId="77777777" w:rsidR="0051018A" w:rsidRPr="00AC2CC9" w:rsidRDefault="0051018A" w:rsidP="0051018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rst</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r w:rsidRPr="00AC2CC9">
        <w:rPr>
          <w:rFonts w:ascii="Courier New" w:eastAsia="宋体" w:hAnsi="Courier New" w:cs="Courier New"/>
          <w:b/>
          <w:bCs/>
          <w:sz w:val="20"/>
          <w:szCs w:val="20"/>
          <w:lang w:eastAsia="zh-CN"/>
        </w:rPr>
        <w:t>;</w:t>
      </w:r>
    </w:p>
    <w:p w14:paraId="77CCA21D" w14:textId="77777777" w:rsidR="0051018A" w:rsidRPr="00AC2CC9" w:rsidRDefault="0051018A" w:rsidP="0051018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clk</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r w:rsidRPr="00AC2CC9">
        <w:rPr>
          <w:rFonts w:ascii="Courier New" w:eastAsia="宋体" w:hAnsi="Courier New" w:cs="Courier New"/>
          <w:b/>
          <w:bCs/>
          <w:sz w:val="20"/>
          <w:szCs w:val="20"/>
          <w:lang w:eastAsia="zh-CN"/>
        </w:rPr>
        <w:t>;</w:t>
      </w:r>
    </w:p>
    <w:p w14:paraId="0074197E" w14:textId="77777777" w:rsidR="0051018A" w:rsidRPr="00AC2CC9" w:rsidRDefault="0051018A" w:rsidP="0051018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sz w:val="20"/>
          <w:szCs w:val="20"/>
          <w:lang w:eastAsia="zh-CN"/>
        </w:rPr>
        <w:t xml:space="preserve">mode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ann_mode</w:t>
      </w:r>
      <w:proofErr w:type="spellEnd"/>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w:t>
      </w:r>
    </w:p>
    <w:p w14:paraId="01029A12" w14:textId="77777777" w:rsidR="0051018A" w:rsidRPr="00AC2CC9" w:rsidRDefault="0051018A" w:rsidP="0051018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sz w:val="20"/>
          <w:szCs w:val="20"/>
          <w:lang w:eastAsia="zh-CN"/>
        </w:rPr>
        <w:t xml:space="preserve">inputs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float_vector</w:t>
      </w:r>
      <w:proofErr w:type="spellEnd"/>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N_I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1 </w:t>
      </w:r>
      <w:proofErr w:type="spellStart"/>
      <w:r w:rsidRPr="00AC2CC9">
        <w:rPr>
          <w:rFonts w:ascii="Courier New" w:eastAsia="宋体" w:hAnsi="Courier New" w:cs="Courier New"/>
          <w:b/>
          <w:bCs/>
          <w:sz w:val="20"/>
          <w:szCs w:val="20"/>
          <w:lang w:eastAsia="zh-CN"/>
        </w:rPr>
        <w:t>downto</w:t>
      </w:r>
      <w:proofErr w:type="spellEnd"/>
      <w:r w:rsidRPr="00AC2CC9">
        <w:rPr>
          <w:rFonts w:ascii="Courier New" w:eastAsia="宋体" w:hAnsi="Courier New" w:cs="Courier New"/>
          <w:sz w:val="20"/>
          <w:szCs w:val="20"/>
          <w:lang w:eastAsia="zh-CN"/>
        </w:rPr>
        <w:t xml:space="preserve"> 0</w:t>
      </w:r>
      <w:r w:rsidRPr="00AC2CC9">
        <w:rPr>
          <w:rFonts w:ascii="Courier New" w:eastAsia="宋体" w:hAnsi="Courier New" w:cs="Courier New"/>
          <w:b/>
          <w:bCs/>
          <w:sz w:val="20"/>
          <w:szCs w:val="20"/>
          <w:lang w:eastAsia="zh-CN"/>
        </w:rPr>
        <w:t>);</w:t>
      </w:r>
    </w:p>
    <w:p w14:paraId="5BDD46DB" w14:textId="77777777" w:rsidR="0051018A" w:rsidRPr="00AC2CC9" w:rsidRDefault="0051018A" w:rsidP="0051018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sz w:val="20"/>
          <w:szCs w:val="20"/>
          <w:lang w:eastAsia="zh-CN"/>
        </w:rPr>
        <w:t xml:space="preserve">outputs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out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float_vector</w:t>
      </w:r>
      <w:proofErr w:type="spellEnd"/>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N_O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1 </w:t>
      </w:r>
      <w:proofErr w:type="spellStart"/>
      <w:r w:rsidRPr="00AC2CC9">
        <w:rPr>
          <w:rFonts w:ascii="Courier New" w:eastAsia="宋体" w:hAnsi="Courier New" w:cs="Courier New"/>
          <w:b/>
          <w:bCs/>
          <w:sz w:val="20"/>
          <w:szCs w:val="20"/>
          <w:lang w:eastAsia="zh-CN"/>
        </w:rPr>
        <w:t>downto</w:t>
      </w:r>
      <w:proofErr w:type="spellEnd"/>
      <w:r w:rsidRPr="00AC2CC9">
        <w:rPr>
          <w:rFonts w:ascii="Courier New" w:eastAsia="宋体" w:hAnsi="Courier New" w:cs="Courier New"/>
          <w:sz w:val="20"/>
          <w:szCs w:val="20"/>
          <w:lang w:eastAsia="zh-CN"/>
        </w:rPr>
        <w:t xml:space="preserve"> 0</w:t>
      </w:r>
      <w:r w:rsidRPr="00AC2CC9">
        <w:rPr>
          <w:rFonts w:ascii="Courier New" w:eastAsia="宋体" w:hAnsi="Courier New" w:cs="Courier New"/>
          <w:b/>
          <w:bCs/>
          <w:sz w:val="20"/>
          <w:szCs w:val="20"/>
          <w:lang w:eastAsia="zh-CN"/>
        </w:rPr>
        <w:t>);</w:t>
      </w:r>
    </w:p>
    <w:p w14:paraId="52F42C3D" w14:textId="77777777" w:rsidR="0051018A" w:rsidRPr="00AC2CC9" w:rsidRDefault="0051018A" w:rsidP="0051018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sz w:val="20"/>
          <w:szCs w:val="20"/>
          <w:lang w:eastAsia="zh-CN"/>
        </w:rPr>
        <w:t xml:space="preserve">ready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out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r w:rsidRPr="00AC2CC9">
        <w:rPr>
          <w:rFonts w:ascii="Courier New" w:eastAsia="宋体" w:hAnsi="Courier New" w:cs="Courier New"/>
          <w:b/>
          <w:bCs/>
          <w:sz w:val="20"/>
          <w:szCs w:val="20"/>
          <w:lang w:eastAsia="zh-CN"/>
        </w:rPr>
        <w:t>;</w:t>
      </w:r>
    </w:p>
    <w:p w14:paraId="7C52083B" w14:textId="77777777" w:rsidR="0051018A" w:rsidRPr="00AC2CC9" w:rsidRDefault="0051018A" w:rsidP="0051018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sz w:val="20"/>
          <w:szCs w:val="20"/>
          <w:lang w:eastAsia="zh-CN"/>
        </w:rPr>
        <w:t xml:space="preserve">done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out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r w:rsidRPr="00AC2CC9">
        <w:rPr>
          <w:rFonts w:ascii="Courier New" w:eastAsia="宋体" w:hAnsi="Courier New" w:cs="Courier New"/>
          <w:b/>
          <w:bCs/>
          <w:sz w:val="20"/>
          <w:szCs w:val="20"/>
          <w:lang w:eastAsia="zh-CN"/>
        </w:rPr>
        <w:t>;</w:t>
      </w:r>
    </w:p>
    <w:p w14:paraId="7212CB19" w14:textId="77777777" w:rsidR="0051018A" w:rsidRPr="00AC2CC9" w:rsidRDefault="0051018A" w:rsidP="0051018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
    <w:p w14:paraId="56066E19" w14:textId="77777777" w:rsidR="0051018A" w:rsidRPr="00AC2CC9" w:rsidRDefault="0051018A" w:rsidP="0051018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float_alu_</w:t>
      </w:r>
      <w:proofErr w:type="gramStart"/>
      <w:r w:rsidRPr="00AC2CC9">
        <w:rPr>
          <w:rFonts w:ascii="Courier New" w:eastAsia="宋体" w:hAnsi="Courier New" w:cs="Courier New"/>
          <w:sz w:val="20"/>
          <w:szCs w:val="20"/>
          <w:lang w:eastAsia="zh-CN"/>
        </w:rPr>
        <w:t>a</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out</w:t>
      </w:r>
      <w:r w:rsidRPr="00AC2CC9">
        <w:rPr>
          <w:rFonts w:ascii="Courier New" w:eastAsia="宋体" w:hAnsi="Courier New" w:cs="Courier New"/>
          <w:sz w:val="20"/>
          <w:szCs w:val="20"/>
          <w:lang w:eastAsia="zh-CN"/>
        </w:rPr>
        <w:t xml:space="preserve"> float</w:t>
      </w:r>
      <w:r w:rsidRPr="00AC2CC9">
        <w:rPr>
          <w:rFonts w:ascii="Courier New" w:eastAsia="宋体" w:hAnsi="Courier New" w:cs="Courier New"/>
          <w:b/>
          <w:bCs/>
          <w:sz w:val="20"/>
          <w:szCs w:val="20"/>
          <w:lang w:eastAsia="zh-CN"/>
        </w:rPr>
        <w:t>;</w:t>
      </w:r>
    </w:p>
    <w:p w14:paraId="4FBAA433" w14:textId="77777777" w:rsidR="0051018A" w:rsidRPr="00AC2CC9" w:rsidRDefault="0051018A" w:rsidP="0051018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float_alu_</w:t>
      </w:r>
      <w:proofErr w:type="gramStart"/>
      <w:r w:rsidRPr="00AC2CC9">
        <w:rPr>
          <w:rFonts w:ascii="Courier New" w:eastAsia="宋体" w:hAnsi="Courier New" w:cs="Courier New"/>
          <w:sz w:val="20"/>
          <w:szCs w:val="20"/>
          <w:lang w:eastAsia="zh-CN"/>
        </w:rPr>
        <w:t>b</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out</w:t>
      </w:r>
      <w:r w:rsidRPr="00AC2CC9">
        <w:rPr>
          <w:rFonts w:ascii="Courier New" w:eastAsia="宋体" w:hAnsi="Courier New" w:cs="Courier New"/>
          <w:sz w:val="20"/>
          <w:szCs w:val="20"/>
          <w:lang w:eastAsia="zh-CN"/>
        </w:rPr>
        <w:t xml:space="preserve"> float</w:t>
      </w:r>
      <w:r w:rsidRPr="00AC2CC9">
        <w:rPr>
          <w:rFonts w:ascii="Courier New" w:eastAsia="宋体" w:hAnsi="Courier New" w:cs="Courier New"/>
          <w:b/>
          <w:bCs/>
          <w:sz w:val="20"/>
          <w:szCs w:val="20"/>
          <w:lang w:eastAsia="zh-CN"/>
        </w:rPr>
        <w:t>;</w:t>
      </w:r>
    </w:p>
    <w:p w14:paraId="463A20AD" w14:textId="77777777" w:rsidR="0051018A" w:rsidRPr="00AC2CC9" w:rsidRDefault="0051018A" w:rsidP="0051018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float_alu_</w:t>
      </w:r>
      <w:proofErr w:type="gramStart"/>
      <w:r w:rsidRPr="00AC2CC9">
        <w:rPr>
          <w:rFonts w:ascii="Courier New" w:eastAsia="宋体" w:hAnsi="Courier New" w:cs="Courier New"/>
          <w:sz w:val="20"/>
          <w:szCs w:val="20"/>
          <w:lang w:eastAsia="zh-CN"/>
        </w:rPr>
        <w:t>c</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float</w:t>
      </w:r>
      <w:r w:rsidRPr="00AC2CC9">
        <w:rPr>
          <w:rFonts w:ascii="Courier New" w:eastAsia="宋体" w:hAnsi="Courier New" w:cs="Courier New"/>
          <w:b/>
          <w:bCs/>
          <w:sz w:val="20"/>
          <w:szCs w:val="20"/>
          <w:lang w:eastAsia="zh-CN"/>
        </w:rPr>
        <w:t>;</w:t>
      </w:r>
    </w:p>
    <w:p w14:paraId="3F04791F" w14:textId="77777777" w:rsidR="0051018A" w:rsidRPr="00AC2CC9" w:rsidRDefault="0051018A" w:rsidP="0051018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float_alu_</w:t>
      </w:r>
      <w:proofErr w:type="gramStart"/>
      <w:r w:rsidRPr="00AC2CC9">
        <w:rPr>
          <w:rFonts w:ascii="Courier New" w:eastAsia="宋体" w:hAnsi="Courier New" w:cs="Courier New"/>
          <w:sz w:val="20"/>
          <w:szCs w:val="20"/>
          <w:lang w:eastAsia="zh-CN"/>
        </w:rPr>
        <w:t>mode</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b/>
          <w:bCs/>
          <w:sz w:val="20"/>
          <w:szCs w:val="20"/>
          <w:lang w:eastAsia="zh-CN"/>
        </w:rPr>
        <w:t>inout</w:t>
      </w:r>
      <w:proofErr w:type="spellEnd"/>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float_alu_mode</w:t>
      </w:r>
      <w:proofErr w:type="spellEnd"/>
      <w:r w:rsidRPr="00AC2CC9">
        <w:rPr>
          <w:rFonts w:ascii="Courier New" w:eastAsia="宋体" w:hAnsi="Courier New" w:cs="Courier New"/>
          <w:b/>
          <w:bCs/>
          <w:sz w:val="20"/>
          <w:szCs w:val="20"/>
          <w:lang w:eastAsia="zh-CN"/>
        </w:rPr>
        <w:t>;</w:t>
      </w:r>
    </w:p>
    <w:p w14:paraId="29A75FCC" w14:textId="77777777" w:rsidR="0051018A" w:rsidRPr="00AC2CC9" w:rsidRDefault="0051018A" w:rsidP="0051018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float_alu_</w:t>
      </w:r>
      <w:proofErr w:type="gramStart"/>
      <w:r w:rsidRPr="00AC2CC9">
        <w:rPr>
          <w:rFonts w:ascii="Courier New" w:eastAsia="宋体" w:hAnsi="Courier New" w:cs="Courier New"/>
          <w:sz w:val="20"/>
          <w:szCs w:val="20"/>
          <w:lang w:eastAsia="zh-CN"/>
        </w:rPr>
        <w:t>ready</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r w:rsidRPr="00AC2CC9">
        <w:rPr>
          <w:rFonts w:ascii="Courier New" w:eastAsia="宋体" w:hAnsi="Courier New" w:cs="Courier New"/>
          <w:b/>
          <w:bCs/>
          <w:sz w:val="20"/>
          <w:szCs w:val="20"/>
          <w:lang w:eastAsia="zh-CN"/>
        </w:rPr>
        <w:t>;</w:t>
      </w:r>
    </w:p>
    <w:p w14:paraId="1512DE2B" w14:textId="77777777" w:rsidR="0051018A" w:rsidRPr="00AC2CC9" w:rsidRDefault="0051018A" w:rsidP="0051018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
    <w:p w14:paraId="0FE1CEEC" w14:textId="77777777" w:rsidR="0051018A" w:rsidRPr="00AC2CC9" w:rsidRDefault="0051018A" w:rsidP="0051018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sram_</w:t>
      </w:r>
      <w:proofErr w:type="gramStart"/>
      <w:r w:rsidRPr="00AC2CC9">
        <w:rPr>
          <w:rFonts w:ascii="Courier New" w:eastAsia="宋体" w:hAnsi="Courier New" w:cs="Courier New"/>
          <w:sz w:val="20"/>
          <w:szCs w:val="20"/>
          <w:lang w:eastAsia="zh-CN"/>
        </w:rPr>
        <w:t>addr</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out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sram_address</w:t>
      </w:r>
      <w:proofErr w:type="spellEnd"/>
      <w:r w:rsidRPr="00AC2CC9">
        <w:rPr>
          <w:rFonts w:ascii="Courier New" w:eastAsia="宋体" w:hAnsi="Courier New" w:cs="Courier New"/>
          <w:b/>
          <w:bCs/>
          <w:sz w:val="20"/>
          <w:szCs w:val="20"/>
          <w:lang w:eastAsia="zh-CN"/>
        </w:rPr>
        <w:t>;</w:t>
      </w:r>
    </w:p>
    <w:p w14:paraId="64CBE928" w14:textId="77777777" w:rsidR="0051018A" w:rsidRPr="00AC2CC9" w:rsidRDefault="0051018A" w:rsidP="0051018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sram_</w:t>
      </w:r>
      <w:proofErr w:type="gramStart"/>
      <w:r w:rsidRPr="00AC2CC9">
        <w:rPr>
          <w:rFonts w:ascii="Courier New" w:eastAsia="宋体" w:hAnsi="Courier New" w:cs="Courier New"/>
          <w:sz w:val="20"/>
          <w:szCs w:val="20"/>
          <w:lang w:eastAsia="zh-CN"/>
        </w:rPr>
        <w:t>input</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out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sram_data</w:t>
      </w:r>
      <w:proofErr w:type="spellEnd"/>
      <w:r w:rsidRPr="00AC2CC9">
        <w:rPr>
          <w:rFonts w:ascii="Courier New" w:eastAsia="宋体" w:hAnsi="Courier New" w:cs="Courier New"/>
          <w:b/>
          <w:bCs/>
          <w:sz w:val="20"/>
          <w:szCs w:val="20"/>
          <w:lang w:eastAsia="zh-CN"/>
        </w:rPr>
        <w:t>;</w:t>
      </w:r>
    </w:p>
    <w:p w14:paraId="7DBC90EC" w14:textId="77777777" w:rsidR="0051018A" w:rsidRPr="00AC2CC9" w:rsidRDefault="0051018A" w:rsidP="0051018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sram_</w:t>
      </w:r>
      <w:proofErr w:type="gramStart"/>
      <w:r w:rsidRPr="00AC2CC9">
        <w:rPr>
          <w:rFonts w:ascii="Courier New" w:eastAsia="宋体" w:hAnsi="Courier New" w:cs="Courier New"/>
          <w:sz w:val="20"/>
          <w:szCs w:val="20"/>
          <w:lang w:eastAsia="zh-CN"/>
        </w:rPr>
        <w:t>output</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sram_data</w:t>
      </w:r>
      <w:proofErr w:type="spellEnd"/>
      <w:r w:rsidRPr="00AC2CC9">
        <w:rPr>
          <w:rFonts w:ascii="Courier New" w:eastAsia="宋体" w:hAnsi="Courier New" w:cs="Courier New"/>
          <w:b/>
          <w:bCs/>
          <w:sz w:val="20"/>
          <w:szCs w:val="20"/>
          <w:lang w:eastAsia="zh-CN"/>
        </w:rPr>
        <w:t>;</w:t>
      </w:r>
    </w:p>
    <w:p w14:paraId="4610B56E" w14:textId="77777777" w:rsidR="0051018A" w:rsidRPr="00AC2CC9" w:rsidRDefault="0051018A" w:rsidP="0051018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sram_</w:t>
      </w:r>
      <w:proofErr w:type="gramStart"/>
      <w:r w:rsidRPr="00AC2CC9">
        <w:rPr>
          <w:rFonts w:ascii="Courier New" w:eastAsia="宋体" w:hAnsi="Courier New" w:cs="Courier New"/>
          <w:sz w:val="20"/>
          <w:szCs w:val="20"/>
          <w:lang w:eastAsia="zh-CN"/>
        </w:rPr>
        <w:t>mode</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INOUT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sram_mode</w:t>
      </w:r>
      <w:proofErr w:type="spellEnd"/>
      <w:r w:rsidRPr="00AC2CC9">
        <w:rPr>
          <w:rFonts w:ascii="Courier New" w:eastAsia="宋体" w:hAnsi="Courier New" w:cs="Courier New"/>
          <w:b/>
          <w:bCs/>
          <w:sz w:val="20"/>
          <w:szCs w:val="20"/>
          <w:lang w:eastAsia="zh-CN"/>
        </w:rPr>
        <w:t>;</w:t>
      </w:r>
    </w:p>
    <w:p w14:paraId="0A0D1501" w14:textId="77777777" w:rsidR="0051018A" w:rsidRPr="00AC2CC9" w:rsidRDefault="0051018A" w:rsidP="0051018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sram_</w:t>
      </w:r>
      <w:proofErr w:type="gramStart"/>
      <w:r w:rsidRPr="00AC2CC9">
        <w:rPr>
          <w:rFonts w:ascii="Courier New" w:eastAsia="宋体" w:hAnsi="Courier New" w:cs="Courier New"/>
          <w:sz w:val="20"/>
          <w:szCs w:val="20"/>
          <w:lang w:eastAsia="zh-CN"/>
        </w:rPr>
        <w:t>ready</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in</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std_logic</w:t>
      </w:r>
      <w:proofErr w:type="spellEnd"/>
      <w:r w:rsidRPr="00AC2CC9">
        <w:rPr>
          <w:rFonts w:ascii="Courier New" w:eastAsia="宋体" w:hAnsi="Courier New" w:cs="Courier New"/>
          <w:sz w:val="20"/>
          <w:szCs w:val="20"/>
          <w:lang w:eastAsia="zh-CN"/>
        </w:rPr>
        <w:t xml:space="preserve">   </w:t>
      </w:r>
    </w:p>
    <w:p w14:paraId="32EB8B40" w14:textId="77777777" w:rsidR="0051018A" w:rsidRPr="00AC2CC9" w:rsidRDefault="0051018A" w:rsidP="0051018A">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
    <w:p w14:paraId="760C08D8" w14:textId="311E1069" w:rsidR="004A4A68" w:rsidRPr="00AC2CC9" w:rsidRDefault="0051018A" w:rsidP="0051018A">
      <w:pPr>
        <w:shd w:val="clear" w:color="auto" w:fill="FFFFFF"/>
        <w:spacing w:after="0" w:line="240" w:lineRule="auto"/>
        <w:jc w:val="left"/>
        <w:rPr>
          <w:rFonts w:ascii="宋体" w:eastAsia="宋体" w:hAnsi="宋体" w:cs="宋体"/>
          <w:lang w:eastAsia="zh-CN"/>
        </w:rPr>
      </w:pPr>
      <w:r w:rsidRPr="00AC2CC9">
        <w:rPr>
          <w:noProof/>
          <w:lang w:eastAsia="zh-CN"/>
        </w:rPr>
        <w:lastRenderedPageBreak/>
        <mc:AlternateContent>
          <mc:Choice Requires="wps">
            <w:drawing>
              <wp:anchor distT="0" distB="0" distL="114300" distR="114300" simplePos="0" relativeHeight="252144128" behindDoc="0" locked="0" layoutInCell="1" allowOverlap="1" wp14:anchorId="2D085600" wp14:editId="757553D5">
                <wp:simplePos x="0" y="0"/>
                <wp:positionH relativeFrom="page">
                  <wp:align>center</wp:align>
                </wp:positionH>
                <wp:positionV relativeFrom="paragraph">
                  <wp:posOffset>255282</wp:posOffset>
                </wp:positionV>
                <wp:extent cx="3237865" cy="450850"/>
                <wp:effectExtent l="0" t="0" r="635" b="6350"/>
                <wp:wrapTopAndBottom/>
                <wp:docPr id="79"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7865"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C0A6E7" w14:textId="77777777" w:rsidR="00ED7499" w:rsidRPr="00641D5D" w:rsidRDefault="00ED7499" w:rsidP="0051018A">
                            <w:pPr>
                              <w:pStyle w:val="a8"/>
                              <w:jc w:val="center"/>
                              <w:rPr>
                                <w:noProof/>
                                <w:sz w:val="24"/>
                                <w:szCs w:val="24"/>
                              </w:rPr>
                            </w:pPr>
                            <w:bookmarkStart w:id="103" w:name="_Toc400315474"/>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19</w:t>
                            </w:r>
                            <w:r>
                              <w:fldChar w:fldCharType="end"/>
                            </w:r>
                            <w:r>
                              <w:t xml:space="preserve"> MLP neural networks interface</w:t>
                            </w:r>
                            <w:bookmarkEnd w:id="10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D085600" id="Text Box 111" o:spid="_x0000_s1063" type="#_x0000_t202" style="position:absolute;margin-left:0;margin-top:20.1pt;width:254.95pt;height:35.5pt;z-index:2521441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" stroked="f">
                <v:textbox style="mso-fit-shape-to-text:t" inset="0,0,0,0">
                  <w:txbxContent>
                    <w:p w14:paraId="15C0A6E7" w14:textId="77777777" w:rsidR="00ED7499" w:rsidRPr="00641D5D" w:rsidRDefault="00ED7499" w:rsidP="0051018A">
                      <w:pPr>
                        <w:pStyle w:val="a8"/>
                        <w:jc w:val="center"/>
                        <w:rPr>
                          <w:noProof/>
                          <w:sz w:val="24"/>
                          <w:szCs w:val="24"/>
                        </w:rPr>
                      </w:pPr>
                      <w:bookmarkStart w:id="104" w:name="_Toc400315474"/>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19</w:t>
                      </w:r>
                      <w:r>
                        <w:fldChar w:fldCharType="end"/>
                      </w:r>
                      <w:r>
                        <w:t xml:space="preserve"> MLP neural networks interface</w:t>
                      </w:r>
                      <w:bookmarkEnd w:id="104"/>
                    </w:p>
                  </w:txbxContent>
                </v:textbox>
                <w10:wrap type="topAndBottom" anchorx="page"/>
              </v:shape>
            </w:pict>
          </mc:Fallback>
        </mc:AlternateContent>
      </w:r>
      <w:proofErr w:type="gramStart"/>
      <w:r w:rsidRPr="00AC2CC9">
        <w:rPr>
          <w:rFonts w:ascii="Courier New" w:eastAsia="宋体" w:hAnsi="Courier New" w:cs="Courier New"/>
          <w:b/>
          <w:bCs/>
          <w:sz w:val="20"/>
          <w:szCs w:val="20"/>
          <w:lang w:eastAsia="zh-CN"/>
        </w:rPr>
        <w:t>end</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entity</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mlp</w:t>
      </w:r>
      <w:proofErr w:type="spellEnd"/>
      <w:r w:rsidRPr="00AC2CC9">
        <w:rPr>
          <w:rFonts w:ascii="Courier New" w:eastAsia="宋体" w:hAnsi="Courier New" w:cs="Courier New"/>
          <w:b/>
          <w:bCs/>
          <w:sz w:val="20"/>
          <w:szCs w:val="20"/>
          <w:lang w:eastAsia="zh-CN"/>
        </w:rPr>
        <w:t xml:space="preserve">; </w:t>
      </w:r>
    </w:p>
    <w:p w14:paraId="3C0540DB" w14:textId="28E7BECA" w:rsidR="00156F68" w:rsidRPr="00AC2CC9" w:rsidRDefault="00534B7C" w:rsidP="003753CC">
      <w:pPr>
        <w:rPr>
          <w:rFonts w:eastAsiaTheme="minorEastAsia"/>
          <w:lang w:eastAsia="zh-CN"/>
        </w:rPr>
      </w:pPr>
      <w:r w:rsidRPr="00AC2CC9">
        <w:rPr>
          <w:rFonts w:eastAsiaTheme="minorEastAsia"/>
          <w:lang w:eastAsia="zh-CN"/>
        </w:rPr>
        <w:t xml:space="preserve">After </w:t>
      </w:r>
      <w:r w:rsidR="006A7D02" w:rsidRPr="00AC2CC9">
        <w:rPr>
          <w:rFonts w:eastAsiaTheme="minorEastAsia"/>
          <w:lang w:eastAsia="zh-CN"/>
        </w:rPr>
        <w:t>all peripheral part</w:t>
      </w:r>
      <w:r w:rsidR="00E05945" w:rsidRPr="00AC2CC9">
        <w:rPr>
          <w:rFonts w:eastAsiaTheme="minorEastAsia"/>
          <w:lang w:eastAsia="zh-CN"/>
        </w:rPr>
        <w:t>s</w:t>
      </w:r>
      <w:r w:rsidR="006A7D02" w:rsidRPr="00AC2CC9">
        <w:rPr>
          <w:rFonts w:eastAsiaTheme="minorEastAsia"/>
          <w:lang w:eastAsia="zh-CN"/>
        </w:rPr>
        <w:t>, let’s go to the most important one, the neur</w:t>
      </w:r>
      <w:r w:rsidR="004432FC" w:rsidRPr="00AC2CC9">
        <w:rPr>
          <w:rFonts w:eastAsiaTheme="minorEastAsia"/>
          <w:lang w:eastAsia="zh-CN"/>
        </w:rPr>
        <w:t>al networks algorithm component</w:t>
      </w:r>
      <w:r w:rsidR="006A7D02" w:rsidRPr="00AC2CC9">
        <w:rPr>
          <w:rFonts w:eastAsiaTheme="minorEastAsia"/>
          <w:lang w:eastAsia="zh-CN"/>
        </w:rPr>
        <w:t>. The MLP componen</w:t>
      </w:r>
      <w:r w:rsidR="000360ED" w:rsidRPr="00AC2CC9">
        <w:rPr>
          <w:rFonts w:eastAsiaTheme="minorEastAsia"/>
          <w:lang w:eastAsia="zh-CN"/>
        </w:rPr>
        <w:t>t works as the controlling unit</w:t>
      </w:r>
      <w:r w:rsidR="006A7D02" w:rsidRPr="00AC2CC9">
        <w:rPr>
          <w:rFonts w:eastAsiaTheme="minorEastAsia"/>
          <w:lang w:eastAsia="zh-CN"/>
        </w:rPr>
        <w:t xml:space="preserve"> connected with ALU and RAM.  It read</w:t>
      </w:r>
      <w:r w:rsidR="004432FC" w:rsidRPr="00AC2CC9">
        <w:rPr>
          <w:rFonts w:eastAsiaTheme="minorEastAsia"/>
          <w:lang w:eastAsia="zh-CN"/>
        </w:rPr>
        <w:t>s</w:t>
      </w:r>
      <w:r w:rsidR="006A7D02" w:rsidRPr="00AC2CC9">
        <w:rPr>
          <w:rFonts w:eastAsiaTheme="minorEastAsia"/>
          <w:lang w:eastAsia="zh-CN"/>
        </w:rPr>
        <w:t xml:space="preserve"> the data from the RAM and use t</w:t>
      </w:r>
      <w:r w:rsidR="004F41D0" w:rsidRPr="00AC2CC9">
        <w:rPr>
          <w:rFonts w:eastAsiaTheme="minorEastAsia"/>
          <w:lang w:eastAsia="zh-CN"/>
        </w:rPr>
        <w:t xml:space="preserve">he ALU unit to calculate them. </w:t>
      </w:r>
    </w:p>
    <w:p w14:paraId="3095EBB3" w14:textId="1AD6A03D" w:rsidR="008A7D3A" w:rsidRPr="00AC2CC9" w:rsidRDefault="00806E60" w:rsidP="003753CC">
      <w:pPr>
        <w:rPr>
          <w:rFonts w:eastAsiaTheme="minorEastAsia"/>
          <w:lang w:eastAsia="zh-CN"/>
        </w:rPr>
      </w:pPr>
      <w:r w:rsidRPr="00AC2CC9">
        <w:rPr>
          <w:rFonts w:eastAsiaTheme="minorEastAsia"/>
          <w:lang w:eastAsia="zh-CN"/>
        </w:rPr>
        <w:t>FLOAT signals and SRAM s</w:t>
      </w:r>
      <w:r w:rsidR="00D52A31" w:rsidRPr="00AC2CC9">
        <w:rPr>
          <w:rFonts w:eastAsiaTheme="minorEastAsia"/>
          <w:lang w:eastAsia="zh-CN"/>
        </w:rPr>
        <w:t>ignals are just the interface with</w:t>
      </w:r>
      <w:r w:rsidRPr="00AC2CC9">
        <w:rPr>
          <w:rFonts w:eastAsiaTheme="minorEastAsia"/>
          <w:lang w:eastAsia="zh-CN"/>
        </w:rPr>
        <w:t xml:space="preserve"> the ALU and SRAM. </w:t>
      </w:r>
      <w:r w:rsidR="00974AF8" w:rsidRPr="00AC2CC9">
        <w:rPr>
          <w:rFonts w:eastAsiaTheme="minorEastAsia"/>
          <w:lang w:eastAsia="zh-CN"/>
        </w:rPr>
        <w:t>The mode of the MLP are idle or</w:t>
      </w:r>
      <w:r w:rsidRPr="00AC2CC9">
        <w:rPr>
          <w:rFonts w:eastAsiaTheme="minorEastAsia"/>
          <w:lang w:eastAsia="zh-CN"/>
        </w:rPr>
        <w:t xml:space="preserve"> run. No inputs are needed as the input </w:t>
      </w:r>
      <w:r w:rsidR="0054006F" w:rsidRPr="00AC2CC9">
        <w:rPr>
          <w:rFonts w:eastAsiaTheme="minorEastAsia"/>
          <w:lang w:eastAsia="zh-CN"/>
        </w:rPr>
        <w:t xml:space="preserve">of the neural networks </w:t>
      </w:r>
      <w:r w:rsidR="006B60DD" w:rsidRPr="00AC2CC9">
        <w:rPr>
          <w:rFonts w:eastAsiaTheme="minorEastAsia"/>
          <w:lang w:eastAsia="zh-CN"/>
        </w:rPr>
        <w:t xml:space="preserve">are </w:t>
      </w:r>
      <w:r w:rsidRPr="00AC2CC9">
        <w:rPr>
          <w:rFonts w:eastAsiaTheme="minorEastAsia"/>
          <w:lang w:eastAsia="zh-CN"/>
        </w:rPr>
        <w:t>just read</w:t>
      </w:r>
      <w:r w:rsidR="006B60DD" w:rsidRPr="00AC2CC9">
        <w:rPr>
          <w:rFonts w:eastAsiaTheme="minorEastAsia"/>
          <w:lang w:eastAsia="zh-CN"/>
        </w:rPr>
        <w:t>ing</w:t>
      </w:r>
      <w:r w:rsidR="0054006F" w:rsidRPr="00AC2CC9">
        <w:rPr>
          <w:rFonts w:eastAsiaTheme="minorEastAsia"/>
          <w:lang w:eastAsia="zh-CN"/>
        </w:rPr>
        <w:t xml:space="preserve"> data</w:t>
      </w:r>
      <w:r w:rsidRPr="00AC2CC9">
        <w:rPr>
          <w:rFonts w:eastAsiaTheme="minorEastAsia"/>
          <w:lang w:eastAsia="zh-CN"/>
        </w:rPr>
        <w:t xml:space="preserve"> from the RAM. OUTPUTS are the results for the neural network</w:t>
      </w:r>
      <w:r w:rsidR="004432FC" w:rsidRPr="00AC2CC9">
        <w:rPr>
          <w:rFonts w:eastAsiaTheme="minorEastAsia"/>
          <w:lang w:eastAsia="zh-CN"/>
        </w:rPr>
        <w:t>s</w:t>
      </w:r>
      <w:r w:rsidR="00484514" w:rsidRPr="00AC2CC9">
        <w:rPr>
          <w:rFonts w:eastAsiaTheme="minorEastAsia"/>
          <w:lang w:eastAsia="zh-CN"/>
        </w:rPr>
        <w:t xml:space="preserve"> with number of </w:t>
      </w:r>
      <w:r w:rsidR="00051B32" w:rsidRPr="00AC2CC9">
        <w:rPr>
          <w:rFonts w:eastAsiaTheme="minorEastAsia"/>
          <w:lang w:eastAsia="zh-CN"/>
        </w:rPr>
        <w:t>N_O</w:t>
      </w:r>
      <w:r w:rsidRPr="00AC2CC9">
        <w:rPr>
          <w:rFonts w:eastAsiaTheme="minorEastAsia"/>
          <w:lang w:eastAsia="zh-CN"/>
        </w:rPr>
        <w:t>. The WEIGHT_DONE is give</w:t>
      </w:r>
      <w:r w:rsidR="004432FC" w:rsidRPr="00AC2CC9">
        <w:rPr>
          <w:rFonts w:eastAsiaTheme="minorEastAsia"/>
          <w:lang w:eastAsia="zh-CN"/>
        </w:rPr>
        <w:t xml:space="preserve">n from the </w:t>
      </w:r>
      <w:proofErr w:type="spellStart"/>
      <w:r w:rsidR="004432FC" w:rsidRPr="00AC2CC9">
        <w:rPr>
          <w:rFonts w:eastAsiaTheme="minorEastAsia"/>
          <w:lang w:eastAsia="zh-CN"/>
        </w:rPr>
        <w:t>loadWeight</w:t>
      </w:r>
      <w:proofErr w:type="spellEnd"/>
      <w:r w:rsidR="004432FC" w:rsidRPr="00AC2CC9">
        <w:rPr>
          <w:rFonts w:eastAsiaTheme="minorEastAsia"/>
          <w:lang w:eastAsia="zh-CN"/>
        </w:rPr>
        <w:t xml:space="preserve"> component</w:t>
      </w:r>
      <w:r w:rsidR="00A741E4" w:rsidRPr="00AC2CC9">
        <w:rPr>
          <w:rFonts w:eastAsiaTheme="minorEastAsia"/>
          <w:lang w:eastAsia="zh-CN"/>
        </w:rPr>
        <w:t xml:space="preserve"> with</w:t>
      </w:r>
      <w:r w:rsidRPr="00AC2CC9">
        <w:rPr>
          <w:rFonts w:eastAsiaTheme="minorEastAsia"/>
          <w:lang w:eastAsia="zh-CN"/>
        </w:rPr>
        <w:t xml:space="preserve"> </w:t>
      </w:r>
      <w:r w:rsidR="00FA5F54" w:rsidRPr="00AC2CC9">
        <w:rPr>
          <w:rFonts w:eastAsiaTheme="minorEastAsia"/>
          <w:lang w:eastAsia="zh-CN"/>
        </w:rPr>
        <w:t xml:space="preserve">meaning of that </w:t>
      </w:r>
      <w:r w:rsidR="00F67FCD" w:rsidRPr="00AC2CC9">
        <w:rPr>
          <w:rFonts w:eastAsiaTheme="minorEastAsia"/>
          <w:lang w:eastAsia="zh-CN"/>
        </w:rPr>
        <w:t xml:space="preserve">all the data are ready to </w:t>
      </w:r>
      <w:r w:rsidRPr="00AC2CC9">
        <w:rPr>
          <w:rFonts w:eastAsiaTheme="minorEastAsia"/>
          <w:lang w:eastAsia="zh-CN"/>
        </w:rPr>
        <w:t xml:space="preserve">use. </w:t>
      </w:r>
      <w:r w:rsidR="00011990" w:rsidRPr="00AC2CC9">
        <w:rPr>
          <w:rFonts w:eastAsiaTheme="minorEastAsia"/>
          <w:lang w:eastAsia="zh-CN"/>
        </w:rPr>
        <w:t>When the MLP neural network</w:t>
      </w:r>
      <w:r w:rsidR="00166C1F" w:rsidRPr="00AC2CC9">
        <w:rPr>
          <w:rFonts w:eastAsiaTheme="minorEastAsia"/>
          <w:lang w:eastAsia="zh-CN"/>
        </w:rPr>
        <w:t>s</w:t>
      </w:r>
      <w:r w:rsidR="00231830" w:rsidRPr="00AC2CC9">
        <w:rPr>
          <w:rFonts w:eastAsiaTheme="minorEastAsia"/>
          <w:lang w:eastAsia="zh-CN"/>
        </w:rPr>
        <w:t xml:space="preserve"> is finish</w:t>
      </w:r>
      <w:r w:rsidR="00011990" w:rsidRPr="00AC2CC9">
        <w:rPr>
          <w:rFonts w:eastAsiaTheme="minorEastAsia"/>
          <w:lang w:eastAsia="zh-CN"/>
        </w:rPr>
        <w:t xml:space="preserve">, the DONE signal changes to 1. </w:t>
      </w:r>
    </w:p>
    <w:p w14:paraId="027FF937" w14:textId="723A7D3B" w:rsidR="00806E60" w:rsidRPr="00AC2CC9" w:rsidRDefault="00E573B4" w:rsidP="003753CC">
      <w:pPr>
        <w:rPr>
          <w:rFonts w:eastAsiaTheme="minorEastAsia"/>
          <w:lang w:eastAsia="zh-CN"/>
        </w:rPr>
      </w:pPr>
      <w:r w:rsidRPr="00AC2CC9">
        <w:rPr>
          <w:rFonts w:eastAsiaTheme="minorEastAsia"/>
          <w:lang w:eastAsia="zh-CN"/>
        </w:rPr>
        <w:t xml:space="preserve">After the </w:t>
      </w:r>
      <w:r w:rsidR="003A6D0B" w:rsidRPr="00AC2CC9">
        <w:rPr>
          <w:rFonts w:eastAsiaTheme="minorEastAsia"/>
          <w:lang w:eastAsia="zh-CN"/>
        </w:rPr>
        <w:t>introduction</w:t>
      </w:r>
      <w:r w:rsidR="003C45BE" w:rsidRPr="00AC2CC9">
        <w:rPr>
          <w:rFonts w:eastAsiaTheme="minorEastAsia"/>
          <w:lang w:eastAsia="zh-CN"/>
        </w:rPr>
        <w:t xml:space="preserve"> of the </w:t>
      </w:r>
      <w:r w:rsidRPr="00AC2CC9">
        <w:rPr>
          <w:rFonts w:eastAsiaTheme="minorEastAsia"/>
          <w:lang w:eastAsia="zh-CN"/>
        </w:rPr>
        <w:t>interface, we need to know the details inside.</w:t>
      </w:r>
      <w:r w:rsidR="004432FC" w:rsidRPr="00AC2CC9">
        <w:rPr>
          <w:rFonts w:eastAsiaTheme="minorEastAsia"/>
          <w:lang w:eastAsia="zh-CN"/>
        </w:rPr>
        <w:t xml:space="preserve"> The Figure 4-20</w:t>
      </w:r>
      <w:r w:rsidR="00BA7C85" w:rsidRPr="00AC2CC9">
        <w:rPr>
          <w:rFonts w:eastAsiaTheme="minorEastAsia"/>
          <w:lang w:eastAsia="zh-CN"/>
        </w:rPr>
        <w:t xml:space="preserve"> at below tells us the state machine</w:t>
      </w:r>
      <w:r w:rsidR="009A205B" w:rsidRPr="00AC2CC9">
        <w:rPr>
          <w:rFonts w:eastAsiaTheme="minorEastAsia"/>
          <w:lang w:eastAsia="zh-CN"/>
        </w:rPr>
        <w:t>s</w:t>
      </w:r>
      <w:r w:rsidR="00BA7C85" w:rsidRPr="00AC2CC9">
        <w:rPr>
          <w:rFonts w:eastAsiaTheme="minorEastAsia"/>
          <w:lang w:eastAsia="zh-CN"/>
        </w:rPr>
        <w:t xml:space="preserve"> of the </w:t>
      </w:r>
      <w:r w:rsidR="004432FC" w:rsidRPr="00AC2CC9">
        <w:rPr>
          <w:rFonts w:eastAsiaTheme="minorEastAsia"/>
          <w:lang w:eastAsia="zh-CN"/>
        </w:rPr>
        <w:t xml:space="preserve">initialization in the </w:t>
      </w:r>
      <w:r w:rsidR="00626930" w:rsidRPr="00AC2CC9">
        <w:rPr>
          <w:rFonts w:eastAsiaTheme="minorEastAsia"/>
          <w:lang w:eastAsia="zh-CN"/>
        </w:rPr>
        <w:t xml:space="preserve">neural networks </w:t>
      </w:r>
      <w:r w:rsidR="00BA7C85" w:rsidRPr="00AC2CC9">
        <w:rPr>
          <w:rFonts w:eastAsiaTheme="minorEastAsia"/>
          <w:lang w:eastAsia="zh-CN"/>
        </w:rPr>
        <w:t xml:space="preserve">which </w:t>
      </w:r>
      <w:r w:rsidR="004432FC" w:rsidRPr="00AC2CC9">
        <w:rPr>
          <w:rFonts w:eastAsiaTheme="minorEastAsia"/>
          <w:lang w:eastAsia="zh-CN"/>
        </w:rPr>
        <w:t>gives the start of the</w:t>
      </w:r>
      <w:r w:rsidR="009A205B" w:rsidRPr="00AC2CC9">
        <w:rPr>
          <w:rFonts w:eastAsiaTheme="minorEastAsia"/>
          <w:lang w:eastAsia="zh-CN"/>
        </w:rPr>
        <w:t xml:space="preserve"> whole system</w:t>
      </w:r>
      <w:r w:rsidR="00BA7C85" w:rsidRPr="00AC2CC9">
        <w:rPr>
          <w:rFonts w:eastAsiaTheme="minorEastAsia"/>
          <w:lang w:eastAsia="zh-CN"/>
        </w:rPr>
        <w:t xml:space="preserve">. </w:t>
      </w:r>
    </w:p>
    <w:p w14:paraId="02885587" w14:textId="472643C8" w:rsidR="00806E60" w:rsidRPr="00AC2CC9" w:rsidRDefault="00284761" w:rsidP="003753CC">
      <w:pPr>
        <w:rPr>
          <w:rFonts w:eastAsiaTheme="minorEastAsia"/>
          <w:lang w:eastAsia="zh-CN"/>
        </w:rPr>
      </w:pPr>
      <w:r w:rsidRPr="00AC2CC9">
        <w:rPr>
          <w:noProof/>
          <w:lang w:eastAsia="zh-CN"/>
        </w:rPr>
        <mc:AlternateContent>
          <mc:Choice Requires="wps">
            <w:drawing>
              <wp:anchor distT="0" distB="0" distL="114300" distR="114300" simplePos="0" relativeHeight="251988480" behindDoc="0" locked="0" layoutInCell="1" allowOverlap="1" wp14:anchorId="7E1294C2" wp14:editId="0BF0DA14">
                <wp:simplePos x="0" y="0"/>
                <wp:positionH relativeFrom="column">
                  <wp:posOffset>-51435</wp:posOffset>
                </wp:positionH>
                <wp:positionV relativeFrom="paragraph">
                  <wp:posOffset>4240530</wp:posOffset>
                </wp:positionV>
                <wp:extent cx="5760085" cy="450850"/>
                <wp:effectExtent l="0" t="0" r="6350" b="635"/>
                <wp:wrapTopAndBottom/>
                <wp:docPr id="78"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2E3B4F" w14:textId="77777777" w:rsidR="00ED7499" w:rsidRPr="00CF67C3" w:rsidRDefault="00ED7499" w:rsidP="004F41D0">
                            <w:pPr>
                              <w:pStyle w:val="a8"/>
                              <w:jc w:val="center"/>
                              <w:rPr>
                                <w:noProof/>
                                <w:sz w:val="24"/>
                                <w:szCs w:val="24"/>
                              </w:rPr>
                            </w:pPr>
                            <w:bookmarkStart w:id="105" w:name="_Toc400315475"/>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20</w:t>
                            </w:r>
                            <w:r>
                              <w:fldChar w:fldCharType="end"/>
                            </w:r>
                            <w:r>
                              <w:t xml:space="preserve"> </w:t>
                            </w:r>
                            <w:r w:rsidRPr="00AA0292">
                              <w:t>initialization</w:t>
                            </w:r>
                            <w:r>
                              <w:t xml:space="preserve"> of the neural networks, read inputs from RAM</w:t>
                            </w:r>
                            <w:bookmarkEnd w:id="10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E1294C2" id="Text Box 112" o:spid="_x0000_s1064" type="#_x0000_t202" style="position:absolute;left:0;text-align:left;margin-left:-4.05pt;margin-top:333.9pt;width:453.55pt;height:35.5pt;z-index:25198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" stroked="f">
                <v:textbox style="mso-fit-shape-to-text:t" inset="0,0,0,0">
                  <w:txbxContent>
                    <w:p w14:paraId="452E3B4F" w14:textId="77777777" w:rsidR="00ED7499" w:rsidRPr="00CF67C3" w:rsidRDefault="00ED7499" w:rsidP="004F41D0">
                      <w:pPr>
                        <w:pStyle w:val="a8"/>
                        <w:jc w:val="center"/>
                        <w:rPr>
                          <w:noProof/>
                          <w:sz w:val="24"/>
                          <w:szCs w:val="24"/>
                        </w:rPr>
                      </w:pPr>
                      <w:bookmarkStart w:id="106" w:name="_Toc400315475"/>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20</w:t>
                      </w:r>
                      <w:r>
                        <w:fldChar w:fldCharType="end"/>
                      </w:r>
                      <w:r>
                        <w:t xml:space="preserve"> </w:t>
                      </w:r>
                      <w:r w:rsidRPr="00AA0292">
                        <w:t>initialization</w:t>
                      </w:r>
                      <w:r>
                        <w:t xml:space="preserve"> of the neural networks, read inputs from RAM</w:t>
                      </w:r>
                      <w:bookmarkEnd w:id="106"/>
                    </w:p>
                  </w:txbxContent>
                </v:textbox>
                <w10:wrap type="topAndBottom"/>
              </v:shape>
            </w:pict>
          </mc:Fallback>
        </mc:AlternateContent>
      </w:r>
      <w:r w:rsidR="006D517B" w:rsidRPr="00AC2CC9">
        <w:rPr>
          <w:rFonts w:eastAsiaTheme="minorEastAsia"/>
          <w:noProof/>
          <w:lang w:eastAsia="zh-CN"/>
        </w:rPr>
        <w:drawing>
          <wp:anchor distT="0" distB="0" distL="114300" distR="114300" simplePos="0" relativeHeight="251334144" behindDoc="0" locked="0" layoutInCell="1" allowOverlap="1" wp14:anchorId="29E1D568" wp14:editId="57C4C53B">
            <wp:simplePos x="0" y="0"/>
            <wp:positionH relativeFrom="column">
              <wp:posOffset>-51435</wp:posOffset>
            </wp:positionH>
            <wp:positionV relativeFrom="paragraph">
              <wp:posOffset>662940</wp:posOffset>
            </wp:positionV>
            <wp:extent cx="5760085" cy="3520440"/>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it.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520440"/>
                    </a:xfrm>
                    <a:prstGeom prst="rect">
                      <a:avLst/>
                    </a:prstGeom>
                  </pic:spPr>
                </pic:pic>
              </a:graphicData>
            </a:graphic>
            <wp14:sizeRelH relativeFrom="page">
              <wp14:pctWidth>0</wp14:pctWidth>
            </wp14:sizeRelH>
            <wp14:sizeRelV relativeFrom="page">
              <wp14:pctHeight>0</wp14:pctHeight>
            </wp14:sizeRelV>
          </wp:anchor>
        </w:drawing>
      </w:r>
      <w:r w:rsidR="0082043B" w:rsidRPr="00AC2CC9">
        <w:rPr>
          <w:rFonts w:eastAsiaTheme="minorEastAsia"/>
          <w:lang w:eastAsia="zh-CN"/>
        </w:rPr>
        <w:t>When the MLP component receive</w:t>
      </w:r>
      <w:r w:rsidR="00972576" w:rsidRPr="00AC2CC9">
        <w:rPr>
          <w:rFonts w:eastAsiaTheme="minorEastAsia"/>
          <w:lang w:eastAsia="zh-CN"/>
        </w:rPr>
        <w:t>s</w:t>
      </w:r>
      <w:r w:rsidR="0082043B" w:rsidRPr="00AC2CC9">
        <w:rPr>
          <w:rFonts w:eastAsiaTheme="minorEastAsia"/>
          <w:lang w:eastAsia="zh-CN"/>
        </w:rPr>
        <w:t xml:space="preserve"> the signal of finish for </w:t>
      </w:r>
      <w:r w:rsidR="00972576" w:rsidRPr="00AC2CC9">
        <w:rPr>
          <w:rFonts w:eastAsiaTheme="minorEastAsia"/>
          <w:lang w:eastAsia="zh-CN"/>
        </w:rPr>
        <w:t>the weights loading and RUN for</w:t>
      </w:r>
      <w:r w:rsidR="0082043B" w:rsidRPr="00AC2CC9">
        <w:rPr>
          <w:rFonts w:eastAsiaTheme="minorEastAsia"/>
          <w:lang w:eastAsia="zh-CN"/>
        </w:rPr>
        <w:t xml:space="preserve"> the neural network</w:t>
      </w:r>
      <w:r w:rsidR="004432FC" w:rsidRPr="00AC2CC9">
        <w:rPr>
          <w:rFonts w:eastAsiaTheme="minorEastAsia"/>
          <w:lang w:eastAsia="zh-CN"/>
        </w:rPr>
        <w:t>s</w:t>
      </w:r>
      <w:r w:rsidR="0082043B" w:rsidRPr="00AC2CC9">
        <w:rPr>
          <w:rFonts w:eastAsiaTheme="minorEastAsia"/>
          <w:lang w:eastAsia="zh-CN"/>
        </w:rPr>
        <w:t>, i</w:t>
      </w:r>
      <w:r w:rsidR="00BD1834" w:rsidRPr="00AC2CC9">
        <w:rPr>
          <w:rFonts w:eastAsiaTheme="minorEastAsia"/>
          <w:lang w:eastAsia="zh-CN"/>
        </w:rPr>
        <w:t>t goes to the INIT state with the</w:t>
      </w:r>
      <w:r w:rsidR="0082043B" w:rsidRPr="00AC2CC9">
        <w:rPr>
          <w:rFonts w:eastAsiaTheme="minorEastAsia"/>
          <w:lang w:eastAsia="zh-CN"/>
        </w:rPr>
        <w:t xml:space="preserve"> load</w:t>
      </w:r>
      <w:r w:rsidR="00BD1834" w:rsidRPr="00AC2CC9">
        <w:rPr>
          <w:rFonts w:eastAsiaTheme="minorEastAsia"/>
          <w:lang w:eastAsia="zh-CN"/>
        </w:rPr>
        <w:t>ing</w:t>
      </w:r>
      <w:r w:rsidR="0082043B" w:rsidRPr="00AC2CC9">
        <w:rPr>
          <w:rFonts w:eastAsiaTheme="minorEastAsia"/>
          <w:lang w:eastAsia="zh-CN"/>
        </w:rPr>
        <w:t xml:space="preserve"> of inputs. </w:t>
      </w:r>
    </w:p>
    <w:p w14:paraId="4345C568" w14:textId="3AED64A2" w:rsidR="00806E60" w:rsidRPr="00AC2CC9" w:rsidRDefault="00284761" w:rsidP="003753CC">
      <w:pPr>
        <w:rPr>
          <w:rFonts w:eastAsiaTheme="minorEastAsia"/>
          <w:lang w:eastAsia="zh-CN"/>
        </w:rPr>
      </w:pPr>
      <w:r w:rsidRPr="00AC2CC9">
        <w:rPr>
          <w:noProof/>
          <w:lang w:eastAsia="zh-CN"/>
        </w:rPr>
        <w:lastRenderedPageBreak/>
        <mc:AlternateContent>
          <mc:Choice Requires="wps">
            <w:drawing>
              <wp:anchor distT="0" distB="0" distL="114300" distR="114300" simplePos="0" relativeHeight="251993600" behindDoc="0" locked="0" layoutInCell="1" allowOverlap="1" wp14:anchorId="32CF4918" wp14:editId="10E5990C">
                <wp:simplePos x="0" y="0"/>
                <wp:positionH relativeFrom="column">
                  <wp:posOffset>365760</wp:posOffset>
                </wp:positionH>
                <wp:positionV relativeFrom="paragraph">
                  <wp:posOffset>4736465</wp:posOffset>
                </wp:positionV>
                <wp:extent cx="5019040" cy="450850"/>
                <wp:effectExtent l="0" t="0" r="0" b="0"/>
                <wp:wrapTopAndBottom/>
                <wp:docPr id="77"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040"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D86586" w14:textId="77777777" w:rsidR="00ED7499" w:rsidRPr="0042778B" w:rsidRDefault="00ED7499" w:rsidP="00D041CD">
                            <w:pPr>
                              <w:pStyle w:val="a8"/>
                              <w:jc w:val="center"/>
                              <w:rPr>
                                <w:noProof/>
                                <w:sz w:val="24"/>
                                <w:szCs w:val="24"/>
                              </w:rPr>
                            </w:pPr>
                            <w:bookmarkStart w:id="107" w:name="_Toc400315476"/>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21</w:t>
                            </w:r>
                            <w:r>
                              <w:fldChar w:fldCharType="end"/>
                            </w:r>
                            <w:r>
                              <w:t xml:space="preserve"> read bias and weight for each neutron</w:t>
                            </w:r>
                            <w:bookmarkEnd w:id="10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2CF4918" id="Text Box 113" o:spid="_x0000_s1065" type="#_x0000_t202" style="position:absolute;left:0;text-align:left;margin-left:28.8pt;margin-top:372.95pt;width:395.2pt;height:35.5pt;z-index:25199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" stroked="f">
                <v:textbox style="mso-fit-shape-to-text:t" inset="0,0,0,0">
                  <w:txbxContent>
                    <w:p w14:paraId="14D86586" w14:textId="77777777" w:rsidR="00ED7499" w:rsidRPr="0042778B" w:rsidRDefault="00ED7499" w:rsidP="00D041CD">
                      <w:pPr>
                        <w:pStyle w:val="a8"/>
                        <w:jc w:val="center"/>
                        <w:rPr>
                          <w:noProof/>
                          <w:sz w:val="24"/>
                          <w:szCs w:val="24"/>
                        </w:rPr>
                      </w:pPr>
                      <w:bookmarkStart w:id="108" w:name="_Toc400315476"/>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21</w:t>
                      </w:r>
                      <w:r>
                        <w:fldChar w:fldCharType="end"/>
                      </w:r>
                      <w:r>
                        <w:t xml:space="preserve"> read bias and weight for each neutron</w:t>
                      </w:r>
                      <w:bookmarkEnd w:id="108"/>
                    </w:p>
                  </w:txbxContent>
                </v:textbox>
                <w10:wrap type="topAndBottom"/>
              </v:shape>
            </w:pict>
          </mc:Fallback>
        </mc:AlternateContent>
      </w:r>
      <w:r w:rsidR="00432D12" w:rsidRPr="00AC2CC9">
        <w:rPr>
          <w:rFonts w:eastAsiaTheme="minorEastAsia"/>
          <w:noProof/>
          <w:lang w:eastAsia="zh-CN"/>
        </w:rPr>
        <w:drawing>
          <wp:anchor distT="0" distB="0" distL="114300" distR="114300" simplePos="0" relativeHeight="251316736" behindDoc="0" locked="0" layoutInCell="1" allowOverlap="1" wp14:anchorId="5533DD55" wp14:editId="41BEE7E3">
            <wp:simplePos x="0" y="0"/>
            <wp:positionH relativeFrom="column">
              <wp:posOffset>365760</wp:posOffset>
            </wp:positionH>
            <wp:positionV relativeFrom="paragraph">
              <wp:posOffset>1974850</wp:posOffset>
            </wp:positionV>
            <wp:extent cx="5019040" cy="2704465"/>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eight load.png"/>
                    <pic:cNvPicPr/>
                  </pic:nvPicPr>
                  <pic:blipFill>
                    <a:blip r:embed="rId38">
                      <a:extLst>
                        <a:ext uri="{28A0092B-C50C-407E-A947-70E740481C1C}">
                          <a14:useLocalDpi xmlns:a14="http://schemas.microsoft.com/office/drawing/2010/main" val="0"/>
                        </a:ext>
                      </a:extLst>
                    </a:blip>
                    <a:stretch>
                      <a:fillRect/>
                    </a:stretch>
                  </pic:blipFill>
                  <pic:spPr>
                    <a:xfrm>
                      <a:off x="0" y="0"/>
                      <a:ext cx="5019040" cy="2704465"/>
                    </a:xfrm>
                    <a:prstGeom prst="rect">
                      <a:avLst/>
                    </a:prstGeom>
                  </pic:spPr>
                </pic:pic>
              </a:graphicData>
            </a:graphic>
            <wp14:sizeRelH relativeFrom="page">
              <wp14:pctWidth>0</wp14:pctWidth>
            </wp14:sizeRelH>
            <wp14:sizeRelV relativeFrom="page">
              <wp14:pctHeight>0</wp14:pctHeight>
            </wp14:sizeRelV>
          </wp:anchor>
        </w:drawing>
      </w:r>
      <w:r w:rsidR="006D517B" w:rsidRPr="00AC2CC9">
        <w:rPr>
          <w:rFonts w:eastAsiaTheme="minorEastAsia"/>
          <w:lang w:eastAsia="zh-CN"/>
        </w:rPr>
        <w:t xml:space="preserve"> After the global setting, the system reads the data value from the RAM which</w:t>
      </w:r>
      <w:r w:rsidR="003A6D0B" w:rsidRPr="00AC2CC9">
        <w:rPr>
          <w:rFonts w:eastAsiaTheme="minorEastAsia"/>
          <w:lang w:eastAsia="zh-CN"/>
        </w:rPr>
        <w:t xml:space="preserve"> has</w:t>
      </w:r>
      <w:r w:rsidR="006D517B" w:rsidRPr="00AC2CC9">
        <w:rPr>
          <w:rFonts w:eastAsiaTheme="minorEastAsia"/>
          <w:lang w:eastAsia="zh-CN"/>
        </w:rPr>
        <w:t xml:space="preserve"> the inputs of the neural networks. The state of INIT_WEIGHT_COMPLETTE and INIT_WEIGHT_COMPLETE2 are states for the delay of the RAM reading. When one of the input reading is finish, the read address </w:t>
      </w:r>
      <w:r w:rsidR="002F644A" w:rsidRPr="00AC2CC9">
        <w:rPr>
          <w:rFonts w:eastAsiaTheme="minorEastAsia"/>
          <w:lang w:eastAsia="zh-CN"/>
        </w:rPr>
        <w:t xml:space="preserve">will </w:t>
      </w:r>
      <w:r w:rsidR="00F4027D" w:rsidRPr="00AC2CC9">
        <w:rPr>
          <w:rFonts w:eastAsiaTheme="minorEastAsia"/>
          <w:lang w:eastAsia="zh-CN"/>
        </w:rPr>
        <w:t>come to the next one. If</w:t>
      </w:r>
      <w:r w:rsidR="006D517B" w:rsidRPr="00AC2CC9">
        <w:rPr>
          <w:rFonts w:eastAsiaTheme="minorEastAsia"/>
          <w:lang w:eastAsia="zh-CN"/>
        </w:rPr>
        <w:t xml:space="preserve"> the address of the read</w:t>
      </w:r>
      <w:r w:rsidR="00F4027D" w:rsidRPr="00AC2CC9">
        <w:rPr>
          <w:rFonts w:eastAsiaTheme="minorEastAsia"/>
          <w:lang w:eastAsia="zh-CN"/>
        </w:rPr>
        <w:t>ing</w:t>
      </w:r>
      <w:r w:rsidR="006D517B" w:rsidRPr="00AC2CC9">
        <w:rPr>
          <w:rFonts w:eastAsiaTheme="minorEastAsia"/>
          <w:lang w:eastAsia="zh-CN"/>
        </w:rPr>
        <w:t xml:space="preserve"> is exceeded the input number, the state goes to the next state to load the weights and bias. </w:t>
      </w:r>
    </w:p>
    <w:p w14:paraId="66B2FB72" w14:textId="32E9DCF5" w:rsidR="00806E60" w:rsidRPr="00AC2CC9" w:rsidRDefault="00233DBE" w:rsidP="003753CC">
      <w:pPr>
        <w:rPr>
          <w:rFonts w:eastAsiaTheme="minorEastAsia"/>
          <w:lang w:eastAsia="zh-CN"/>
        </w:rPr>
      </w:pPr>
      <w:r w:rsidRPr="00AC2CC9">
        <w:rPr>
          <w:rFonts w:eastAsiaTheme="minorEastAsia"/>
          <w:lang w:eastAsia="zh-CN"/>
        </w:rPr>
        <w:t>At right now, the input</w:t>
      </w:r>
      <w:r w:rsidR="004432FC" w:rsidRPr="00AC2CC9">
        <w:rPr>
          <w:rFonts w:eastAsiaTheme="minorEastAsia"/>
          <w:lang w:eastAsia="zh-CN"/>
        </w:rPr>
        <w:t>s</w:t>
      </w:r>
      <w:r w:rsidRPr="00AC2CC9">
        <w:rPr>
          <w:rFonts w:eastAsiaTheme="minorEastAsia"/>
          <w:lang w:eastAsia="zh-CN"/>
        </w:rPr>
        <w:t xml:space="preserve"> </w:t>
      </w:r>
      <w:r w:rsidR="00805DF8" w:rsidRPr="00AC2CC9">
        <w:rPr>
          <w:rFonts w:eastAsiaTheme="minorEastAsia"/>
          <w:lang w:eastAsia="zh-CN"/>
        </w:rPr>
        <w:t>procedure</w:t>
      </w:r>
      <w:r w:rsidR="00F4027D" w:rsidRPr="00AC2CC9">
        <w:rPr>
          <w:rFonts w:eastAsiaTheme="minorEastAsia"/>
          <w:lang w:eastAsia="zh-CN"/>
        </w:rPr>
        <w:t xml:space="preserve"> </w:t>
      </w:r>
      <w:r w:rsidRPr="00AC2CC9">
        <w:rPr>
          <w:rFonts w:eastAsiaTheme="minorEastAsia"/>
          <w:lang w:eastAsia="zh-CN"/>
        </w:rPr>
        <w:t>of neural network</w:t>
      </w:r>
      <w:r w:rsidR="004432FC" w:rsidRPr="00AC2CC9">
        <w:rPr>
          <w:rFonts w:eastAsiaTheme="minorEastAsia"/>
          <w:lang w:eastAsia="zh-CN"/>
        </w:rPr>
        <w:t>s</w:t>
      </w:r>
      <w:r w:rsidRPr="00AC2CC9">
        <w:rPr>
          <w:rFonts w:eastAsiaTheme="minorEastAsia"/>
          <w:lang w:eastAsia="zh-CN"/>
        </w:rPr>
        <w:t xml:space="preserve"> have been done and we need to get the weights and bias data for the calculation.  </w:t>
      </w:r>
      <w:r w:rsidR="00432D12" w:rsidRPr="00AC2CC9">
        <w:rPr>
          <w:rFonts w:eastAsiaTheme="minorEastAsia"/>
          <w:lang w:eastAsia="zh-CN"/>
        </w:rPr>
        <w:t>E</w:t>
      </w:r>
      <w:r w:rsidR="00F56512" w:rsidRPr="00AC2CC9">
        <w:rPr>
          <w:rFonts w:eastAsiaTheme="minorEastAsia"/>
          <w:lang w:eastAsia="zh-CN"/>
        </w:rPr>
        <w:t>ach of the load use two state with</w:t>
      </w:r>
      <w:r w:rsidR="00432D12" w:rsidRPr="00AC2CC9">
        <w:rPr>
          <w:rFonts w:eastAsiaTheme="minorEastAsia"/>
          <w:lang w:eastAsia="zh-CN"/>
        </w:rPr>
        <w:t xml:space="preserve"> one for the operation and another one is for the delay of the RAM reading. </w:t>
      </w:r>
      <w:r w:rsidR="005B6916" w:rsidRPr="00AC2CC9">
        <w:rPr>
          <w:rFonts w:eastAsiaTheme="minorEastAsia"/>
          <w:lang w:eastAsia="zh-CN"/>
        </w:rPr>
        <w:t>The bias load at the first and then value of the weight</w:t>
      </w:r>
      <w:r w:rsidR="00A81540" w:rsidRPr="00AC2CC9">
        <w:rPr>
          <w:rFonts w:eastAsiaTheme="minorEastAsia"/>
          <w:lang w:eastAsia="zh-CN"/>
        </w:rPr>
        <w:t>s</w:t>
      </w:r>
      <w:r w:rsidR="005B6916" w:rsidRPr="00AC2CC9">
        <w:rPr>
          <w:rFonts w:eastAsiaTheme="minorEastAsia"/>
          <w:lang w:eastAsia="zh-CN"/>
        </w:rPr>
        <w:t xml:space="preserve"> for the next computation. </w:t>
      </w:r>
    </w:p>
    <w:p w14:paraId="7B652059" w14:textId="39E8F699" w:rsidR="001760BE" w:rsidRPr="00AC2CC9" w:rsidRDefault="00D6121A" w:rsidP="003753CC">
      <w:pPr>
        <w:rPr>
          <w:rFonts w:eastAsiaTheme="minorEastAsia"/>
          <w:lang w:eastAsia="zh-CN"/>
        </w:rPr>
      </w:pPr>
      <w:r w:rsidRPr="00AC2CC9">
        <w:rPr>
          <w:rFonts w:eastAsiaTheme="minorEastAsia"/>
          <w:lang w:eastAsia="zh-CN"/>
        </w:rPr>
        <w:t xml:space="preserve">The computation is a complex </w:t>
      </w:r>
      <w:r w:rsidR="001760BE" w:rsidRPr="00AC2CC9">
        <w:rPr>
          <w:rFonts w:eastAsiaTheme="minorEastAsia"/>
          <w:lang w:eastAsia="zh-CN"/>
        </w:rPr>
        <w:t>procedure</w:t>
      </w:r>
      <w:r w:rsidR="00DA4DDD" w:rsidRPr="00AC2CC9">
        <w:rPr>
          <w:rFonts w:eastAsiaTheme="minorEastAsia"/>
          <w:lang w:eastAsia="zh-CN"/>
        </w:rPr>
        <w:t>.</w:t>
      </w:r>
      <w:r w:rsidR="00F908CD" w:rsidRPr="00AC2CC9">
        <w:rPr>
          <w:rFonts w:eastAsiaTheme="minorEastAsia"/>
          <w:lang w:eastAsia="zh-CN"/>
        </w:rPr>
        <w:t xml:space="preserve"> T</w:t>
      </w:r>
      <w:r w:rsidR="001760BE" w:rsidRPr="00AC2CC9">
        <w:rPr>
          <w:rFonts w:eastAsiaTheme="minorEastAsia"/>
          <w:lang w:eastAsia="zh-CN"/>
        </w:rPr>
        <w:t xml:space="preserve">he weights </w:t>
      </w:r>
      <w:r w:rsidR="00F908CD" w:rsidRPr="00AC2CC9">
        <w:rPr>
          <w:rFonts w:eastAsiaTheme="minorEastAsia"/>
          <w:lang w:eastAsia="zh-CN"/>
        </w:rPr>
        <w:t>multiply</w:t>
      </w:r>
      <w:r w:rsidRPr="00AC2CC9">
        <w:rPr>
          <w:rFonts w:eastAsiaTheme="minorEastAsia"/>
          <w:lang w:eastAsia="zh-CN"/>
        </w:rPr>
        <w:t xml:space="preserve"> with </w:t>
      </w:r>
      <w:r w:rsidR="001760BE" w:rsidRPr="00AC2CC9">
        <w:rPr>
          <w:rFonts w:eastAsiaTheme="minorEastAsia"/>
          <w:lang w:eastAsia="zh-CN"/>
        </w:rPr>
        <w:t xml:space="preserve">the </w:t>
      </w:r>
      <w:r w:rsidRPr="00AC2CC9">
        <w:rPr>
          <w:rFonts w:eastAsiaTheme="minorEastAsia"/>
          <w:lang w:eastAsia="zh-CN"/>
        </w:rPr>
        <w:t xml:space="preserve">input and then add </w:t>
      </w:r>
      <w:r w:rsidR="001760BE" w:rsidRPr="00AC2CC9">
        <w:rPr>
          <w:rFonts w:eastAsiaTheme="minorEastAsia"/>
          <w:lang w:eastAsia="zh-CN"/>
        </w:rPr>
        <w:t xml:space="preserve">the bias or other neutron </w:t>
      </w:r>
      <w:r w:rsidRPr="00AC2CC9">
        <w:rPr>
          <w:rFonts w:eastAsiaTheme="minorEastAsia"/>
          <w:lang w:eastAsia="zh-CN"/>
        </w:rPr>
        <w:t>result</w:t>
      </w:r>
      <w:r w:rsidR="001760BE" w:rsidRPr="00AC2CC9">
        <w:rPr>
          <w:rFonts w:eastAsiaTheme="minorEastAsia"/>
          <w:lang w:eastAsia="zh-CN"/>
        </w:rPr>
        <w:t>s</w:t>
      </w:r>
      <w:r w:rsidRPr="00AC2CC9">
        <w:rPr>
          <w:rFonts w:eastAsiaTheme="minorEastAsia"/>
          <w:lang w:eastAsia="zh-CN"/>
        </w:rPr>
        <w:t xml:space="preserve">. </w:t>
      </w:r>
      <w:r w:rsidR="001760BE" w:rsidRPr="00AC2CC9">
        <w:rPr>
          <w:rFonts w:eastAsiaTheme="minorEastAsia"/>
          <w:lang w:eastAsia="zh-CN"/>
        </w:rPr>
        <w:t xml:space="preserve">The four states are listed here as the name imply.  </w:t>
      </w:r>
    </w:p>
    <w:p w14:paraId="7196F1A9" w14:textId="77777777" w:rsidR="001760BE" w:rsidRPr="00AC2CC9" w:rsidRDefault="001760BE" w:rsidP="001760BE">
      <w:pPr>
        <w:ind w:left="1418" w:firstLine="709"/>
        <w:rPr>
          <w:rFonts w:eastAsiaTheme="minorEastAsia"/>
          <w:lang w:eastAsia="zh-CN"/>
        </w:rPr>
      </w:pPr>
      <w:proofErr w:type="spellStart"/>
      <w:r w:rsidRPr="00AC2CC9">
        <w:rPr>
          <w:rFonts w:eastAsiaTheme="minorEastAsia"/>
          <w:lang w:eastAsia="zh-CN"/>
        </w:rPr>
        <w:t>hidden_weighted_value_mul</w:t>
      </w:r>
      <w:proofErr w:type="spellEnd"/>
      <w:r w:rsidRPr="00AC2CC9">
        <w:rPr>
          <w:rFonts w:eastAsiaTheme="minorEastAsia"/>
          <w:lang w:eastAsia="zh-CN"/>
        </w:rPr>
        <w:t>,</w:t>
      </w:r>
    </w:p>
    <w:p w14:paraId="46C1DFFF" w14:textId="77777777" w:rsidR="001760BE" w:rsidRPr="00AC2CC9" w:rsidRDefault="001760BE" w:rsidP="001760BE">
      <w:pPr>
        <w:rPr>
          <w:rFonts w:eastAsiaTheme="minorEastAsia"/>
          <w:lang w:eastAsia="zh-CN"/>
        </w:rPr>
      </w:pPr>
      <w:r w:rsidRPr="00AC2CC9">
        <w:rPr>
          <w:rFonts w:eastAsiaTheme="minorEastAsia"/>
          <w:lang w:eastAsia="zh-CN"/>
        </w:rPr>
        <w:tab/>
      </w:r>
      <w:r w:rsidRPr="00AC2CC9">
        <w:rPr>
          <w:rFonts w:eastAsiaTheme="minorEastAsia"/>
          <w:lang w:eastAsia="zh-CN"/>
        </w:rPr>
        <w:tab/>
      </w:r>
      <w:r w:rsidRPr="00AC2CC9">
        <w:rPr>
          <w:rFonts w:eastAsiaTheme="minorEastAsia"/>
          <w:lang w:eastAsia="zh-CN"/>
        </w:rPr>
        <w:tab/>
      </w:r>
      <w:proofErr w:type="spellStart"/>
      <w:r w:rsidRPr="00AC2CC9">
        <w:rPr>
          <w:rFonts w:eastAsiaTheme="minorEastAsia"/>
          <w:lang w:eastAsia="zh-CN"/>
        </w:rPr>
        <w:t>hidden_weighted_value_mul_complete</w:t>
      </w:r>
      <w:proofErr w:type="spellEnd"/>
      <w:r w:rsidRPr="00AC2CC9">
        <w:rPr>
          <w:rFonts w:eastAsiaTheme="minorEastAsia"/>
          <w:lang w:eastAsia="zh-CN"/>
        </w:rPr>
        <w:t>,</w:t>
      </w:r>
    </w:p>
    <w:p w14:paraId="16BB205E" w14:textId="77777777" w:rsidR="001760BE" w:rsidRPr="00AC2CC9" w:rsidRDefault="001760BE" w:rsidP="001760BE">
      <w:pPr>
        <w:rPr>
          <w:rFonts w:eastAsiaTheme="minorEastAsia"/>
          <w:lang w:eastAsia="zh-CN"/>
        </w:rPr>
      </w:pPr>
      <w:r w:rsidRPr="00AC2CC9">
        <w:rPr>
          <w:rFonts w:eastAsiaTheme="minorEastAsia"/>
          <w:lang w:eastAsia="zh-CN"/>
        </w:rPr>
        <w:tab/>
      </w:r>
      <w:r w:rsidRPr="00AC2CC9">
        <w:rPr>
          <w:rFonts w:eastAsiaTheme="minorEastAsia"/>
          <w:lang w:eastAsia="zh-CN"/>
        </w:rPr>
        <w:tab/>
      </w:r>
      <w:r w:rsidRPr="00AC2CC9">
        <w:rPr>
          <w:rFonts w:eastAsiaTheme="minorEastAsia"/>
          <w:lang w:eastAsia="zh-CN"/>
        </w:rPr>
        <w:tab/>
      </w:r>
      <w:proofErr w:type="spellStart"/>
      <w:r w:rsidRPr="00AC2CC9">
        <w:rPr>
          <w:rFonts w:eastAsiaTheme="minorEastAsia"/>
          <w:lang w:eastAsia="zh-CN"/>
        </w:rPr>
        <w:t>hidden_weighted_value_add</w:t>
      </w:r>
      <w:proofErr w:type="spellEnd"/>
      <w:r w:rsidRPr="00AC2CC9">
        <w:rPr>
          <w:rFonts w:eastAsiaTheme="minorEastAsia"/>
          <w:lang w:eastAsia="zh-CN"/>
        </w:rPr>
        <w:t>,</w:t>
      </w:r>
    </w:p>
    <w:p w14:paraId="23D56AC0" w14:textId="77777777" w:rsidR="001760BE" w:rsidRPr="00AC2CC9" w:rsidRDefault="001760BE" w:rsidP="003753CC">
      <w:pPr>
        <w:rPr>
          <w:rFonts w:eastAsiaTheme="minorEastAsia"/>
          <w:lang w:eastAsia="zh-CN"/>
        </w:rPr>
      </w:pPr>
      <w:r w:rsidRPr="00AC2CC9">
        <w:rPr>
          <w:rFonts w:eastAsiaTheme="minorEastAsia"/>
          <w:lang w:eastAsia="zh-CN"/>
        </w:rPr>
        <w:tab/>
      </w:r>
      <w:r w:rsidRPr="00AC2CC9">
        <w:rPr>
          <w:rFonts w:eastAsiaTheme="minorEastAsia"/>
          <w:lang w:eastAsia="zh-CN"/>
        </w:rPr>
        <w:tab/>
      </w:r>
      <w:r w:rsidRPr="00AC2CC9">
        <w:rPr>
          <w:rFonts w:eastAsiaTheme="minorEastAsia"/>
          <w:lang w:eastAsia="zh-CN"/>
        </w:rPr>
        <w:tab/>
      </w:r>
      <w:proofErr w:type="spellStart"/>
      <w:r w:rsidRPr="00AC2CC9">
        <w:rPr>
          <w:rFonts w:eastAsiaTheme="minorEastAsia"/>
          <w:lang w:eastAsia="zh-CN"/>
        </w:rPr>
        <w:t>hidden_weighted_value_add_complete</w:t>
      </w:r>
      <w:proofErr w:type="spellEnd"/>
      <w:r w:rsidRPr="00AC2CC9">
        <w:rPr>
          <w:rFonts w:eastAsiaTheme="minorEastAsia"/>
          <w:lang w:eastAsia="zh-CN"/>
        </w:rPr>
        <w:t>,</w:t>
      </w:r>
    </w:p>
    <w:p w14:paraId="4D6D0EDB" w14:textId="66DE6133" w:rsidR="000B084A" w:rsidRPr="00AC2CC9" w:rsidRDefault="0018608C" w:rsidP="00D041CD">
      <w:pPr>
        <w:rPr>
          <w:rFonts w:eastAsiaTheme="minorEastAsia"/>
          <w:lang w:eastAsia="zh-CN"/>
        </w:rPr>
      </w:pPr>
      <w:r w:rsidRPr="00AC2CC9">
        <w:rPr>
          <w:rFonts w:eastAsiaTheme="minorEastAsia"/>
          <w:lang w:eastAsia="zh-CN"/>
        </w:rPr>
        <w:t>If all the neutron result</w:t>
      </w:r>
      <w:r w:rsidR="00D6121A" w:rsidRPr="00AC2CC9">
        <w:rPr>
          <w:rFonts w:eastAsiaTheme="minorEastAsia"/>
          <w:lang w:eastAsia="zh-CN"/>
        </w:rPr>
        <w:t xml:space="preserve"> have already done with the addition, then the result goes to the calculation of the activation</w:t>
      </w:r>
      <w:r w:rsidR="001760BE" w:rsidRPr="00AC2CC9">
        <w:rPr>
          <w:rFonts w:eastAsiaTheme="minorEastAsia"/>
          <w:lang w:eastAsia="zh-CN"/>
        </w:rPr>
        <w:t xml:space="preserve"> function. As the code here, if it is the first hidden layer and </w:t>
      </w:r>
      <w:r w:rsidR="001760BE" w:rsidRPr="00AC2CC9">
        <w:rPr>
          <w:rFonts w:eastAsiaTheme="minorEastAsia"/>
          <w:lang w:eastAsia="zh-CN"/>
        </w:rPr>
        <w:lastRenderedPageBreak/>
        <w:t>the input neutron is equals the last input, the state will go to the calcula</w:t>
      </w:r>
      <w:r w:rsidR="00CD4384" w:rsidRPr="00AC2CC9">
        <w:rPr>
          <w:rFonts w:eastAsiaTheme="minorEastAsia"/>
          <w:lang w:eastAsia="zh-CN"/>
        </w:rPr>
        <w:t>tion of the activation function. However</w:t>
      </w:r>
      <w:r w:rsidR="008C5F16" w:rsidRPr="00AC2CC9">
        <w:rPr>
          <w:rFonts w:eastAsiaTheme="minorEastAsia"/>
          <w:lang w:eastAsia="zh-CN"/>
        </w:rPr>
        <w:t>, if</w:t>
      </w:r>
      <w:r w:rsidR="001760BE" w:rsidRPr="00AC2CC9">
        <w:rPr>
          <w:rFonts w:eastAsiaTheme="minorEastAsia"/>
          <w:lang w:eastAsia="zh-CN"/>
        </w:rPr>
        <w:t xml:space="preserve"> </w:t>
      </w:r>
      <w:r w:rsidR="00CD4384" w:rsidRPr="00AC2CC9">
        <w:rPr>
          <w:rFonts w:eastAsiaTheme="minorEastAsia"/>
          <w:lang w:eastAsia="zh-CN"/>
        </w:rPr>
        <w:t xml:space="preserve">it is </w:t>
      </w:r>
      <w:r w:rsidR="001760BE" w:rsidRPr="00AC2CC9">
        <w:rPr>
          <w:rFonts w:eastAsiaTheme="minorEastAsia"/>
          <w:lang w:eastAsia="zh-CN"/>
        </w:rPr>
        <w:t xml:space="preserve">not, just repeat the next input. For the other hidden layer is </w:t>
      </w:r>
      <w:r w:rsidR="00CD7B5C" w:rsidRPr="00AC2CC9">
        <w:rPr>
          <w:rFonts w:eastAsiaTheme="minorEastAsia"/>
          <w:lang w:eastAsia="zh-CN"/>
        </w:rPr>
        <w:t xml:space="preserve">the </w:t>
      </w:r>
      <w:r w:rsidR="001760BE" w:rsidRPr="00AC2CC9">
        <w:rPr>
          <w:rFonts w:eastAsiaTheme="minorEastAsia"/>
          <w:lang w:eastAsia="zh-CN"/>
        </w:rPr>
        <w:t>same that just check whether is</w:t>
      </w:r>
      <w:r w:rsidR="00CD7B5C" w:rsidRPr="00AC2CC9">
        <w:rPr>
          <w:rFonts w:eastAsiaTheme="minorEastAsia"/>
          <w:lang w:eastAsia="zh-CN"/>
        </w:rPr>
        <w:t xml:space="preserve"> it the last neutron of the front</w:t>
      </w:r>
      <w:r w:rsidR="001760BE" w:rsidRPr="00AC2CC9">
        <w:rPr>
          <w:rFonts w:eastAsiaTheme="minorEastAsia"/>
          <w:lang w:eastAsia="zh-CN"/>
        </w:rPr>
        <w:t xml:space="preserve"> layer. </w:t>
      </w:r>
    </w:p>
    <w:p w14:paraId="009011F0" w14:textId="77777777" w:rsidR="008C5F16" w:rsidRPr="00AC2CC9" w:rsidRDefault="008C5F16" w:rsidP="008C5F16">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b/>
          <w:bCs/>
          <w:sz w:val="20"/>
          <w:szCs w:val="20"/>
          <w:lang w:eastAsia="zh-CN"/>
        </w:rPr>
        <w:t>if</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spellStart"/>
      <w:r w:rsidRPr="00AC2CC9">
        <w:rPr>
          <w:rFonts w:ascii="Courier New" w:eastAsia="宋体" w:hAnsi="Courier New" w:cs="Courier New"/>
          <w:sz w:val="20"/>
          <w:szCs w:val="20"/>
          <w:lang w:eastAsia="zh-CN"/>
        </w:rPr>
        <w:t>numL</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0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then</w:t>
      </w:r>
      <w:r w:rsidRPr="00AC2CC9">
        <w:rPr>
          <w:rFonts w:ascii="Courier New" w:eastAsia="宋体" w:hAnsi="Courier New" w:cs="Courier New"/>
          <w:sz w:val="20"/>
          <w:szCs w:val="20"/>
          <w:lang w:eastAsia="zh-CN"/>
        </w:rPr>
        <w:t xml:space="preserve"> </w:t>
      </w:r>
    </w:p>
    <w:p w14:paraId="320CD557" w14:textId="77777777" w:rsidR="008C5F16" w:rsidRPr="00AC2CC9" w:rsidRDefault="008C5F16" w:rsidP="008C5F16">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IF</w:t>
      </w: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spellStart"/>
      <w:r w:rsidRPr="00AC2CC9">
        <w:rPr>
          <w:rFonts w:ascii="Courier New" w:eastAsia="宋体" w:hAnsi="Courier New" w:cs="Courier New"/>
          <w:sz w:val="20"/>
          <w:szCs w:val="20"/>
          <w:lang w:eastAsia="zh-CN"/>
        </w:rPr>
        <w:t>i</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N_I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1</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THEN</w:t>
      </w:r>
    </w:p>
    <w:p w14:paraId="31614A71" w14:textId="77777777" w:rsidR="008C5F16" w:rsidRPr="00AC2CC9" w:rsidRDefault="008C5F16" w:rsidP="008C5F16">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sz w:val="20"/>
          <w:szCs w:val="20"/>
          <w:lang w:eastAsia="zh-CN"/>
        </w:rPr>
        <w:t>state</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&lt;=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hidden_sig_neg</w:t>
      </w:r>
      <w:proofErr w:type="spellEnd"/>
      <w:r w:rsidRPr="00AC2CC9">
        <w:rPr>
          <w:rFonts w:ascii="Courier New" w:eastAsia="宋体" w:hAnsi="Courier New" w:cs="Courier New"/>
          <w:b/>
          <w:bCs/>
          <w:sz w:val="20"/>
          <w:szCs w:val="20"/>
          <w:lang w:eastAsia="zh-CN"/>
        </w:rPr>
        <w:t>;</w:t>
      </w:r>
    </w:p>
    <w:p w14:paraId="7C719C3D" w14:textId="77777777" w:rsidR="008C5F16" w:rsidRPr="00AC2CC9" w:rsidRDefault="008C5F16" w:rsidP="008C5F16">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ELSE</w:t>
      </w:r>
    </w:p>
    <w:p w14:paraId="2D83C7C9" w14:textId="77777777" w:rsidR="008C5F16" w:rsidRPr="00AC2CC9" w:rsidRDefault="008C5F16" w:rsidP="008C5F16">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i</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&lt;=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i</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1</w:t>
      </w:r>
      <w:r w:rsidRPr="00AC2CC9">
        <w:rPr>
          <w:rFonts w:ascii="Courier New" w:eastAsia="宋体" w:hAnsi="Courier New" w:cs="Courier New"/>
          <w:b/>
          <w:bCs/>
          <w:sz w:val="20"/>
          <w:szCs w:val="20"/>
          <w:lang w:eastAsia="zh-CN"/>
        </w:rPr>
        <w:t>;</w:t>
      </w:r>
    </w:p>
    <w:p w14:paraId="33943061" w14:textId="77777777" w:rsidR="008C5F16" w:rsidRPr="00AC2CC9" w:rsidRDefault="008C5F16" w:rsidP="008C5F16">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sz w:val="20"/>
          <w:szCs w:val="20"/>
          <w:lang w:eastAsia="zh-CN"/>
        </w:rPr>
        <w:t>state</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&lt;=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hidden_weighted_value_load</w:t>
      </w:r>
      <w:proofErr w:type="spellEnd"/>
      <w:r w:rsidRPr="00AC2CC9">
        <w:rPr>
          <w:rFonts w:ascii="Courier New" w:eastAsia="宋体" w:hAnsi="Courier New" w:cs="Courier New"/>
          <w:b/>
          <w:bCs/>
          <w:sz w:val="20"/>
          <w:szCs w:val="20"/>
          <w:lang w:eastAsia="zh-CN"/>
        </w:rPr>
        <w:t>;</w:t>
      </w:r>
    </w:p>
    <w:p w14:paraId="5710C238" w14:textId="77777777" w:rsidR="008C5F16" w:rsidRPr="00AC2CC9" w:rsidRDefault="008C5F16" w:rsidP="008C5F16">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END</w:t>
      </w: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IF;</w:t>
      </w:r>
    </w:p>
    <w:p w14:paraId="38F7B509" w14:textId="77777777" w:rsidR="008C5F16" w:rsidRPr="00AC2CC9" w:rsidRDefault="008C5F16" w:rsidP="008C5F16">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b/>
          <w:bCs/>
          <w:sz w:val="20"/>
          <w:szCs w:val="20"/>
          <w:lang w:eastAsia="zh-CN"/>
        </w:rPr>
        <w:t>else</w:t>
      </w:r>
      <w:proofErr w:type="gramEnd"/>
    </w:p>
    <w:p w14:paraId="11E8FA2E" w14:textId="77777777" w:rsidR="008C5F16" w:rsidRPr="00AC2CC9" w:rsidRDefault="008C5F16" w:rsidP="008C5F16">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IF</w:t>
      </w: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proofErr w:type="spellStart"/>
      <w:r w:rsidRPr="00AC2CC9">
        <w:rPr>
          <w:rFonts w:ascii="Courier New" w:eastAsia="宋体" w:hAnsi="Courier New" w:cs="Courier New"/>
          <w:sz w:val="20"/>
          <w:szCs w:val="20"/>
          <w:lang w:eastAsia="zh-CN"/>
        </w:rPr>
        <w:t>i</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w:t>
      </w:r>
      <w:proofErr w:type="spellStart"/>
      <w:proofErr w:type="gramStart"/>
      <w:r w:rsidRPr="00AC2CC9">
        <w:rPr>
          <w:rFonts w:ascii="Courier New" w:eastAsia="宋体" w:hAnsi="Courier New" w:cs="Courier New"/>
          <w:sz w:val="20"/>
          <w:szCs w:val="20"/>
          <w:lang w:eastAsia="zh-CN"/>
        </w:rPr>
        <w:t>numP</w:t>
      </w:r>
      <w:proofErr w:type="spellEnd"/>
      <w:r w:rsidRPr="00AC2CC9">
        <w:rPr>
          <w:rFonts w:ascii="Courier New" w:eastAsia="宋体" w:hAnsi="Courier New" w:cs="Courier New"/>
          <w:b/>
          <w:bCs/>
          <w:sz w:val="20"/>
          <w:szCs w:val="20"/>
          <w:lang w:eastAsia="zh-CN"/>
        </w:rPr>
        <w:t>(</w:t>
      </w:r>
      <w:proofErr w:type="gramEnd"/>
      <w:r w:rsidRPr="00AC2CC9">
        <w:rPr>
          <w:rFonts w:ascii="Courier New" w:eastAsia="宋体" w:hAnsi="Courier New" w:cs="Courier New"/>
          <w:sz w:val="20"/>
          <w:szCs w:val="20"/>
          <w:lang w:eastAsia="zh-CN"/>
        </w:rPr>
        <w:t>numL</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1</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1</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THEN</w:t>
      </w:r>
    </w:p>
    <w:p w14:paraId="31D27D5F" w14:textId="77777777" w:rsidR="008C5F16" w:rsidRPr="00AC2CC9" w:rsidRDefault="008C5F16" w:rsidP="008C5F16">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sz w:val="20"/>
          <w:szCs w:val="20"/>
          <w:lang w:eastAsia="zh-CN"/>
        </w:rPr>
        <w:t>state</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&lt;=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hidden_sig_neg</w:t>
      </w:r>
      <w:proofErr w:type="spellEnd"/>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w:t>
      </w:r>
    </w:p>
    <w:p w14:paraId="73206400" w14:textId="3D4856E6" w:rsidR="008C5F16" w:rsidRPr="00AC2CC9" w:rsidRDefault="008C5F16" w:rsidP="008C5F16">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
    <w:p w14:paraId="3CA94092" w14:textId="77777777" w:rsidR="008C5F16" w:rsidRPr="00AC2CC9" w:rsidRDefault="008C5F16" w:rsidP="008C5F16">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ELSE</w:t>
      </w:r>
    </w:p>
    <w:p w14:paraId="441F0285" w14:textId="77777777" w:rsidR="008C5F16" w:rsidRPr="00AC2CC9" w:rsidRDefault="008C5F16" w:rsidP="008C5F16">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i</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&lt;=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i</w:t>
      </w:r>
      <w:proofErr w:type="spell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w:t>
      </w:r>
      <w:r w:rsidRPr="00AC2CC9">
        <w:rPr>
          <w:rFonts w:ascii="Courier New" w:eastAsia="宋体" w:hAnsi="Courier New" w:cs="Courier New"/>
          <w:sz w:val="20"/>
          <w:szCs w:val="20"/>
          <w:lang w:eastAsia="zh-CN"/>
        </w:rPr>
        <w:t xml:space="preserve"> 1</w:t>
      </w:r>
      <w:r w:rsidRPr="00AC2CC9">
        <w:rPr>
          <w:rFonts w:ascii="Courier New" w:eastAsia="宋体" w:hAnsi="Courier New" w:cs="Courier New"/>
          <w:b/>
          <w:bCs/>
          <w:sz w:val="20"/>
          <w:szCs w:val="20"/>
          <w:lang w:eastAsia="zh-CN"/>
        </w:rPr>
        <w:t>;</w:t>
      </w:r>
    </w:p>
    <w:p w14:paraId="74B08E37" w14:textId="77777777" w:rsidR="008C5F16" w:rsidRPr="00AC2CC9" w:rsidRDefault="008C5F16" w:rsidP="008C5F16">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sz w:val="20"/>
          <w:szCs w:val="20"/>
          <w:lang w:eastAsia="zh-CN"/>
        </w:rPr>
        <w:t>state</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&lt;=</w:t>
      </w:r>
      <w:r w:rsidRPr="00AC2CC9">
        <w:rPr>
          <w:rFonts w:ascii="Courier New" w:eastAsia="宋体" w:hAnsi="Courier New" w:cs="Courier New"/>
          <w:sz w:val="20"/>
          <w:szCs w:val="20"/>
          <w:lang w:eastAsia="zh-CN"/>
        </w:rPr>
        <w:t xml:space="preserve"> </w:t>
      </w:r>
      <w:proofErr w:type="spellStart"/>
      <w:r w:rsidRPr="00AC2CC9">
        <w:rPr>
          <w:rFonts w:ascii="Courier New" w:eastAsia="宋体" w:hAnsi="Courier New" w:cs="Courier New"/>
          <w:sz w:val="20"/>
          <w:szCs w:val="20"/>
          <w:lang w:eastAsia="zh-CN"/>
        </w:rPr>
        <w:t>hidden_weighted_value_load</w:t>
      </w:r>
      <w:proofErr w:type="spellEnd"/>
      <w:r w:rsidRPr="00AC2CC9">
        <w:rPr>
          <w:rFonts w:ascii="Courier New" w:eastAsia="宋体" w:hAnsi="Courier New" w:cs="Courier New"/>
          <w:b/>
          <w:bCs/>
          <w:sz w:val="20"/>
          <w:szCs w:val="20"/>
          <w:lang w:eastAsia="zh-CN"/>
        </w:rPr>
        <w:t>;</w:t>
      </w:r>
    </w:p>
    <w:p w14:paraId="344CD562" w14:textId="77777777" w:rsidR="008C5F16" w:rsidRPr="00AC2CC9" w:rsidRDefault="008C5F16" w:rsidP="008C5F16">
      <w:pPr>
        <w:shd w:val="clear" w:color="auto" w:fill="FFFFFF"/>
        <w:spacing w:after="0" w:line="240" w:lineRule="auto"/>
        <w:jc w:val="left"/>
        <w:rPr>
          <w:rFonts w:ascii="Courier New" w:eastAsia="宋体" w:hAnsi="Courier New" w:cs="Courier New"/>
          <w:sz w:val="20"/>
          <w:szCs w:val="20"/>
          <w:lang w:eastAsia="zh-CN"/>
        </w:rPr>
      </w:pP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END</w:t>
      </w:r>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IF;</w:t>
      </w:r>
    </w:p>
    <w:p w14:paraId="02A2DEC1" w14:textId="6445057E" w:rsidR="008C5F16" w:rsidRPr="00AC2CC9" w:rsidRDefault="008C5F16" w:rsidP="008C5F16">
      <w:pPr>
        <w:shd w:val="clear" w:color="auto" w:fill="FFFFFF"/>
        <w:spacing w:after="0" w:line="240" w:lineRule="auto"/>
        <w:jc w:val="left"/>
        <w:rPr>
          <w:rFonts w:ascii="宋体" w:eastAsia="宋体" w:hAnsi="宋体" w:cs="宋体"/>
          <w:lang w:eastAsia="zh-CN"/>
        </w:rPr>
      </w:pPr>
      <w:r w:rsidRPr="00AC2CC9">
        <w:rPr>
          <w:noProof/>
          <w:lang w:eastAsia="zh-CN"/>
        </w:rPr>
        <mc:AlternateContent>
          <mc:Choice Requires="wps">
            <w:drawing>
              <wp:anchor distT="0" distB="0" distL="114300" distR="114300" simplePos="0" relativeHeight="251998720" behindDoc="0" locked="0" layoutInCell="1" allowOverlap="1" wp14:anchorId="53D2B96B" wp14:editId="3A4B122F">
                <wp:simplePos x="0" y="0"/>
                <wp:positionH relativeFrom="margin">
                  <wp:align>center</wp:align>
                </wp:positionH>
                <wp:positionV relativeFrom="paragraph">
                  <wp:posOffset>273050</wp:posOffset>
                </wp:positionV>
                <wp:extent cx="5618480" cy="450850"/>
                <wp:effectExtent l="0" t="0" r="1270" b="6350"/>
                <wp:wrapTopAndBottom/>
                <wp:docPr id="76"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8480"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B1509" w14:textId="77777777" w:rsidR="00ED7499" w:rsidRPr="00B219D1" w:rsidRDefault="00ED7499" w:rsidP="00D041CD">
                            <w:pPr>
                              <w:pStyle w:val="a8"/>
                              <w:jc w:val="center"/>
                              <w:rPr>
                                <w:noProof/>
                                <w:sz w:val="24"/>
                                <w:szCs w:val="24"/>
                              </w:rPr>
                            </w:pPr>
                            <w:bookmarkStart w:id="109" w:name="_Toc400315477"/>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22</w:t>
                            </w:r>
                            <w:r>
                              <w:fldChar w:fldCharType="end"/>
                            </w:r>
                            <w:r>
                              <w:t xml:space="preserve"> to the next input neutron or to the activation function</w:t>
                            </w:r>
                            <w:bookmarkEnd w:id="10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3D2B96B" id="Text Box 114" o:spid="_x0000_s1066" type="#_x0000_t202" style="position:absolute;margin-left:0;margin-top:21.5pt;width:442.4pt;height:35.5pt;z-index:25199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" stroked="f">
                <v:textbox style="mso-fit-shape-to-text:t" inset="0,0,0,0">
                  <w:txbxContent>
                    <w:p w14:paraId="508B1509" w14:textId="77777777" w:rsidR="00ED7499" w:rsidRPr="00B219D1" w:rsidRDefault="00ED7499" w:rsidP="00D041CD">
                      <w:pPr>
                        <w:pStyle w:val="a8"/>
                        <w:jc w:val="center"/>
                        <w:rPr>
                          <w:noProof/>
                          <w:sz w:val="24"/>
                          <w:szCs w:val="24"/>
                        </w:rPr>
                      </w:pPr>
                      <w:bookmarkStart w:id="110" w:name="_Toc400315477"/>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22</w:t>
                      </w:r>
                      <w:r>
                        <w:fldChar w:fldCharType="end"/>
                      </w:r>
                      <w:r>
                        <w:t xml:space="preserve"> to the next input neutron or to the activation function</w:t>
                      </w:r>
                      <w:bookmarkEnd w:id="110"/>
                    </w:p>
                  </w:txbxContent>
                </v:textbox>
                <w10:wrap type="topAndBottom" anchorx="margin"/>
              </v:shape>
            </w:pict>
          </mc:Fallback>
        </mc:AlternateContent>
      </w:r>
      <w:r w:rsidRPr="00AC2CC9">
        <w:rPr>
          <w:rFonts w:ascii="Courier New" w:eastAsia="宋体" w:hAnsi="Courier New" w:cs="Courier New"/>
          <w:sz w:val="20"/>
          <w:szCs w:val="20"/>
          <w:lang w:eastAsia="zh-CN"/>
        </w:rPr>
        <w:t xml:space="preserve">                    </w:t>
      </w:r>
      <w:proofErr w:type="gramStart"/>
      <w:r w:rsidRPr="00AC2CC9">
        <w:rPr>
          <w:rFonts w:ascii="Courier New" w:eastAsia="宋体" w:hAnsi="Courier New" w:cs="Courier New"/>
          <w:b/>
          <w:bCs/>
          <w:sz w:val="20"/>
          <w:szCs w:val="20"/>
          <w:lang w:eastAsia="zh-CN"/>
        </w:rPr>
        <w:t>end</w:t>
      </w:r>
      <w:proofErr w:type="gramEnd"/>
      <w:r w:rsidRPr="00AC2CC9">
        <w:rPr>
          <w:rFonts w:ascii="Courier New" w:eastAsia="宋体" w:hAnsi="Courier New" w:cs="Courier New"/>
          <w:sz w:val="20"/>
          <w:szCs w:val="20"/>
          <w:lang w:eastAsia="zh-CN"/>
        </w:rPr>
        <w:t xml:space="preserve"> </w:t>
      </w:r>
      <w:r w:rsidRPr="00AC2CC9">
        <w:rPr>
          <w:rFonts w:ascii="Courier New" w:eastAsia="宋体" w:hAnsi="Courier New" w:cs="Courier New"/>
          <w:b/>
          <w:bCs/>
          <w:sz w:val="20"/>
          <w:szCs w:val="20"/>
          <w:lang w:eastAsia="zh-CN"/>
        </w:rPr>
        <w:t>if;</w:t>
      </w:r>
    </w:p>
    <w:p w14:paraId="7F05D55A" w14:textId="0EC986CC" w:rsidR="008C5F16" w:rsidRPr="00AC2CC9" w:rsidRDefault="008C5F16" w:rsidP="00D041CD">
      <w:pPr>
        <w:rPr>
          <w:rFonts w:eastAsia="宋体"/>
          <w:lang w:eastAsia="zh-CN"/>
        </w:rPr>
      </w:pPr>
    </w:p>
    <w:p w14:paraId="6BDFCFDB" w14:textId="77777777" w:rsidR="00FC0D8A" w:rsidRPr="00AC2CC9" w:rsidRDefault="00FC0D8A" w:rsidP="00FC0D8A">
      <w:pPr>
        <w:ind w:left="1418" w:firstLine="709"/>
        <w:rPr>
          <w:rFonts w:eastAsiaTheme="minorEastAsia"/>
          <w:lang w:eastAsia="zh-CN"/>
        </w:rPr>
      </w:pPr>
      <w:proofErr w:type="spellStart"/>
      <w:r w:rsidRPr="00AC2CC9">
        <w:rPr>
          <w:rFonts w:eastAsiaTheme="minorEastAsia"/>
          <w:lang w:eastAsia="zh-CN"/>
        </w:rPr>
        <w:t>hidden_sig_neg</w:t>
      </w:r>
      <w:proofErr w:type="spellEnd"/>
      <w:r w:rsidRPr="00AC2CC9">
        <w:rPr>
          <w:rFonts w:eastAsiaTheme="minorEastAsia"/>
          <w:lang w:eastAsia="zh-CN"/>
        </w:rPr>
        <w:t>,</w:t>
      </w:r>
    </w:p>
    <w:p w14:paraId="0435FEC5" w14:textId="77777777" w:rsidR="00FC0D8A" w:rsidRPr="00AC2CC9" w:rsidRDefault="00FC0D8A" w:rsidP="00FC0D8A">
      <w:pPr>
        <w:rPr>
          <w:rFonts w:eastAsiaTheme="minorEastAsia"/>
          <w:lang w:eastAsia="zh-CN"/>
        </w:rPr>
      </w:pPr>
      <w:r w:rsidRPr="00AC2CC9">
        <w:rPr>
          <w:rFonts w:eastAsiaTheme="minorEastAsia"/>
          <w:lang w:eastAsia="zh-CN"/>
        </w:rPr>
        <w:tab/>
      </w:r>
      <w:r w:rsidRPr="00AC2CC9">
        <w:rPr>
          <w:rFonts w:eastAsiaTheme="minorEastAsia"/>
          <w:lang w:eastAsia="zh-CN"/>
        </w:rPr>
        <w:tab/>
      </w:r>
      <w:r w:rsidRPr="00AC2CC9">
        <w:rPr>
          <w:rFonts w:eastAsiaTheme="minorEastAsia"/>
          <w:lang w:eastAsia="zh-CN"/>
        </w:rPr>
        <w:tab/>
      </w:r>
      <w:proofErr w:type="spellStart"/>
      <w:r w:rsidRPr="00AC2CC9">
        <w:rPr>
          <w:rFonts w:eastAsiaTheme="minorEastAsia"/>
          <w:lang w:eastAsia="zh-CN"/>
        </w:rPr>
        <w:t>hidden_sig_exp</w:t>
      </w:r>
      <w:proofErr w:type="spellEnd"/>
      <w:r w:rsidRPr="00AC2CC9">
        <w:rPr>
          <w:rFonts w:eastAsiaTheme="minorEastAsia"/>
          <w:lang w:eastAsia="zh-CN"/>
        </w:rPr>
        <w:t>,</w:t>
      </w:r>
    </w:p>
    <w:p w14:paraId="267B88EF" w14:textId="77777777" w:rsidR="00FC0D8A" w:rsidRPr="00AC2CC9" w:rsidRDefault="00FC0D8A" w:rsidP="00FC0D8A">
      <w:pPr>
        <w:rPr>
          <w:rFonts w:eastAsiaTheme="minorEastAsia"/>
          <w:lang w:eastAsia="zh-CN"/>
        </w:rPr>
      </w:pPr>
      <w:r w:rsidRPr="00AC2CC9">
        <w:rPr>
          <w:rFonts w:eastAsiaTheme="minorEastAsia"/>
          <w:lang w:eastAsia="zh-CN"/>
        </w:rPr>
        <w:tab/>
      </w:r>
      <w:r w:rsidRPr="00AC2CC9">
        <w:rPr>
          <w:rFonts w:eastAsiaTheme="minorEastAsia"/>
          <w:lang w:eastAsia="zh-CN"/>
        </w:rPr>
        <w:tab/>
      </w:r>
      <w:r w:rsidRPr="00AC2CC9">
        <w:rPr>
          <w:rFonts w:eastAsiaTheme="minorEastAsia"/>
          <w:lang w:eastAsia="zh-CN"/>
        </w:rPr>
        <w:tab/>
      </w:r>
      <w:proofErr w:type="spellStart"/>
      <w:r w:rsidRPr="00AC2CC9">
        <w:rPr>
          <w:rFonts w:eastAsiaTheme="minorEastAsia"/>
          <w:lang w:eastAsia="zh-CN"/>
        </w:rPr>
        <w:t>hidden_sig_exp_complete</w:t>
      </w:r>
      <w:proofErr w:type="spellEnd"/>
      <w:r w:rsidRPr="00AC2CC9">
        <w:rPr>
          <w:rFonts w:eastAsiaTheme="minorEastAsia"/>
          <w:lang w:eastAsia="zh-CN"/>
        </w:rPr>
        <w:t xml:space="preserve">, </w:t>
      </w:r>
    </w:p>
    <w:p w14:paraId="6C410998" w14:textId="77777777" w:rsidR="00FC0D8A" w:rsidRPr="00AC2CC9" w:rsidRDefault="00FC0D8A" w:rsidP="00FC0D8A">
      <w:pPr>
        <w:rPr>
          <w:rFonts w:eastAsiaTheme="minorEastAsia"/>
          <w:lang w:eastAsia="zh-CN"/>
        </w:rPr>
      </w:pPr>
      <w:r w:rsidRPr="00AC2CC9">
        <w:rPr>
          <w:rFonts w:eastAsiaTheme="minorEastAsia"/>
          <w:lang w:eastAsia="zh-CN"/>
        </w:rPr>
        <w:tab/>
      </w:r>
      <w:r w:rsidRPr="00AC2CC9">
        <w:rPr>
          <w:rFonts w:eastAsiaTheme="minorEastAsia"/>
          <w:lang w:eastAsia="zh-CN"/>
        </w:rPr>
        <w:tab/>
      </w:r>
      <w:r w:rsidRPr="00AC2CC9">
        <w:rPr>
          <w:rFonts w:eastAsiaTheme="minorEastAsia"/>
          <w:lang w:eastAsia="zh-CN"/>
        </w:rPr>
        <w:tab/>
      </w:r>
      <w:proofErr w:type="spellStart"/>
      <w:r w:rsidRPr="00AC2CC9">
        <w:rPr>
          <w:rFonts w:eastAsiaTheme="minorEastAsia"/>
          <w:lang w:eastAsia="zh-CN"/>
        </w:rPr>
        <w:t>hidden_sig_add</w:t>
      </w:r>
      <w:proofErr w:type="spellEnd"/>
      <w:r w:rsidRPr="00AC2CC9">
        <w:rPr>
          <w:rFonts w:eastAsiaTheme="minorEastAsia"/>
          <w:lang w:eastAsia="zh-CN"/>
        </w:rPr>
        <w:t>,</w:t>
      </w:r>
    </w:p>
    <w:p w14:paraId="161A0515" w14:textId="77777777" w:rsidR="00FC0D8A" w:rsidRPr="00AC2CC9" w:rsidRDefault="00FC0D8A" w:rsidP="00FC0D8A">
      <w:pPr>
        <w:rPr>
          <w:rFonts w:eastAsiaTheme="minorEastAsia"/>
          <w:lang w:eastAsia="zh-CN"/>
        </w:rPr>
      </w:pPr>
      <w:r w:rsidRPr="00AC2CC9">
        <w:rPr>
          <w:rFonts w:eastAsiaTheme="minorEastAsia"/>
          <w:lang w:eastAsia="zh-CN"/>
        </w:rPr>
        <w:tab/>
      </w:r>
      <w:r w:rsidRPr="00AC2CC9">
        <w:rPr>
          <w:rFonts w:eastAsiaTheme="minorEastAsia"/>
          <w:lang w:eastAsia="zh-CN"/>
        </w:rPr>
        <w:tab/>
      </w:r>
      <w:r w:rsidRPr="00AC2CC9">
        <w:rPr>
          <w:rFonts w:eastAsiaTheme="minorEastAsia"/>
          <w:lang w:eastAsia="zh-CN"/>
        </w:rPr>
        <w:tab/>
      </w:r>
      <w:proofErr w:type="spellStart"/>
      <w:r w:rsidRPr="00AC2CC9">
        <w:rPr>
          <w:rFonts w:eastAsiaTheme="minorEastAsia"/>
          <w:lang w:eastAsia="zh-CN"/>
        </w:rPr>
        <w:t>hidden_sig_add_complete</w:t>
      </w:r>
      <w:proofErr w:type="spellEnd"/>
      <w:r w:rsidRPr="00AC2CC9">
        <w:rPr>
          <w:rFonts w:eastAsiaTheme="minorEastAsia"/>
          <w:lang w:eastAsia="zh-CN"/>
        </w:rPr>
        <w:t>,</w:t>
      </w:r>
    </w:p>
    <w:p w14:paraId="7F41A9A7" w14:textId="77777777" w:rsidR="00FC0D8A" w:rsidRPr="00AC2CC9" w:rsidRDefault="00FC0D8A" w:rsidP="00FC0D8A">
      <w:pPr>
        <w:rPr>
          <w:rFonts w:eastAsiaTheme="minorEastAsia"/>
          <w:lang w:eastAsia="zh-CN"/>
        </w:rPr>
      </w:pPr>
      <w:r w:rsidRPr="00AC2CC9">
        <w:rPr>
          <w:rFonts w:eastAsiaTheme="minorEastAsia"/>
          <w:lang w:eastAsia="zh-CN"/>
        </w:rPr>
        <w:tab/>
      </w:r>
      <w:r w:rsidRPr="00AC2CC9">
        <w:rPr>
          <w:rFonts w:eastAsiaTheme="minorEastAsia"/>
          <w:lang w:eastAsia="zh-CN"/>
        </w:rPr>
        <w:tab/>
      </w:r>
      <w:r w:rsidRPr="00AC2CC9">
        <w:rPr>
          <w:rFonts w:eastAsiaTheme="minorEastAsia"/>
          <w:lang w:eastAsia="zh-CN"/>
        </w:rPr>
        <w:tab/>
      </w:r>
      <w:proofErr w:type="spellStart"/>
      <w:r w:rsidRPr="00AC2CC9">
        <w:rPr>
          <w:rFonts w:eastAsiaTheme="minorEastAsia"/>
          <w:lang w:eastAsia="zh-CN"/>
        </w:rPr>
        <w:t>hidden_sig_div</w:t>
      </w:r>
      <w:proofErr w:type="spellEnd"/>
      <w:r w:rsidRPr="00AC2CC9">
        <w:rPr>
          <w:rFonts w:eastAsiaTheme="minorEastAsia"/>
          <w:lang w:eastAsia="zh-CN"/>
        </w:rPr>
        <w:t>,</w:t>
      </w:r>
    </w:p>
    <w:p w14:paraId="15166042" w14:textId="77777777" w:rsidR="00806E60" w:rsidRPr="00AC2CC9" w:rsidRDefault="00FC0D8A" w:rsidP="00FC0D8A">
      <w:pPr>
        <w:rPr>
          <w:rFonts w:eastAsiaTheme="minorEastAsia"/>
          <w:lang w:eastAsia="zh-CN"/>
        </w:rPr>
      </w:pPr>
      <w:r w:rsidRPr="00AC2CC9">
        <w:rPr>
          <w:rFonts w:eastAsiaTheme="minorEastAsia"/>
          <w:lang w:eastAsia="zh-CN"/>
        </w:rPr>
        <w:tab/>
      </w:r>
      <w:r w:rsidRPr="00AC2CC9">
        <w:rPr>
          <w:rFonts w:eastAsiaTheme="minorEastAsia"/>
          <w:lang w:eastAsia="zh-CN"/>
        </w:rPr>
        <w:tab/>
      </w:r>
      <w:r w:rsidRPr="00AC2CC9">
        <w:rPr>
          <w:rFonts w:eastAsiaTheme="minorEastAsia"/>
          <w:lang w:eastAsia="zh-CN"/>
        </w:rPr>
        <w:tab/>
      </w:r>
      <w:proofErr w:type="spellStart"/>
      <w:r w:rsidRPr="00AC2CC9">
        <w:rPr>
          <w:rFonts w:eastAsiaTheme="minorEastAsia"/>
          <w:lang w:eastAsia="zh-CN"/>
        </w:rPr>
        <w:t>hidden_sig_div_complete</w:t>
      </w:r>
      <w:proofErr w:type="spellEnd"/>
      <w:r w:rsidRPr="00AC2CC9">
        <w:rPr>
          <w:rFonts w:eastAsiaTheme="minorEastAsia"/>
          <w:lang w:eastAsia="zh-CN"/>
        </w:rPr>
        <w:t>,</w:t>
      </w:r>
    </w:p>
    <w:p w14:paraId="16778FBB" w14:textId="77777777" w:rsidR="00FC0D8A" w:rsidRPr="00AC2CC9" w:rsidRDefault="00FC0D8A" w:rsidP="00FC0D8A">
      <w:pPr>
        <w:ind w:left="1418" w:firstLine="709"/>
        <w:rPr>
          <w:rFonts w:eastAsiaTheme="minorEastAsia"/>
          <w:lang w:eastAsia="zh-CN"/>
        </w:rPr>
      </w:pPr>
      <w:proofErr w:type="spellStart"/>
      <w:r w:rsidRPr="00AC2CC9">
        <w:rPr>
          <w:rFonts w:eastAsiaTheme="minorEastAsia"/>
          <w:lang w:eastAsia="zh-CN"/>
        </w:rPr>
        <w:t>hidden_sig_double</w:t>
      </w:r>
      <w:proofErr w:type="spellEnd"/>
      <w:r w:rsidRPr="00AC2CC9">
        <w:rPr>
          <w:rFonts w:eastAsiaTheme="minorEastAsia"/>
          <w:lang w:eastAsia="zh-CN"/>
        </w:rPr>
        <w:t>,</w:t>
      </w:r>
      <w:r w:rsidRPr="00AC2CC9">
        <w:rPr>
          <w:rFonts w:eastAsiaTheme="minorEastAsia"/>
          <w:lang w:eastAsia="zh-CN"/>
        </w:rPr>
        <w:tab/>
      </w:r>
      <w:r w:rsidRPr="00AC2CC9">
        <w:rPr>
          <w:rFonts w:eastAsiaTheme="minorEastAsia"/>
          <w:lang w:eastAsia="zh-CN"/>
        </w:rPr>
        <w:tab/>
      </w:r>
      <w:r w:rsidRPr="00AC2CC9">
        <w:rPr>
          <w:rFonts w:eastAsiaTheme="minorEastAsia"/>
          <w:lang w:eastAsia="zh-CN"/>
        </w:rPr>
        <w:tab/>
        <w:t xml:space="preserve">   -- Symmetrical sigmoid</w:t>
      </w:r>
    </w:p>
    <w:p w14:paraId="03D1C4EA" w14:textId="77777777" w:rsidR="00FC0D8A" w:rsidRPr="00AC2CC9" w:rsidRDefault="00FC0D8A" w:rsidP="00FC0D8A">
      <w:pPr>
        <w:rPr>
          <w:rFonts w:eastAsiaTheme="minorEastAsia"/>
          <w:lang w:eastAsia="zh-CN"/>
        </w:rPr>
      </w:pPr>
      <w:r w:rsidRPr="00AC2CC9">
        <w:rPr>
          <w:rFonts w:eastAsiaTheme="minorEastAsia"/>
          <w:lang w:eastAsia="zh-CN"/>
        </w:rPr>
        <w:tab/>
      </w:r>
      <w:r w:rsidRPr="00AC2CC9">
        <w:rPr>
          <w:rFonts w:eastAsiaTheme="minorEastAsia"/>
          <w:lang w:eastAsia="zh-CN"/>
        </w:rPr>
        <w:tab/>
      </w:r>
      <w:r w:rsidRPr="00AC2CC9">
        <w:rPr>
          <w:rFonts w:eastAsiaTheme="minorEastAsia"/>
          <w:lang w:eastAsia="zh-CN"/>
        </w:rPr>
        <w:tab/>
      </w:r>
      <w:proofErr w:type="spellStart"/>
      <w:r w:rsidRPr="00AC2CC9">
        <w:rPr>
          <w:rFonts w:eastAsiaTheme="minorEastAsia"/>
          <w:lang w:eastAsia="zh-CN"/>
        </w:rPr>
        <w:t>hidden_sig_double_complete</w:t>
      </w:r>
      <w:proofErr w:type="spellEnd"/>
      <w:r w:rsidRPr="00AC2CC9">
        <w:rPr>
          <w:rFonts w:eastAsiaTheme="minorEastAsia"/>
          <w:lang w:eastAsia="zh-CN"/>
        </w:rPr>
        <w:t>,</w:t>
      </w:r>
    </w:p>
    <w:p w14:paraId="217BFF87" w14:textId="77777777" w:rsidR="00FC0D8A" w:rsidRPr="00AC2CC9" w:rsidRDefault="00FC0D8A" w:rsidP="00FC0D8A">
      <w:pPr>
        <w:rPr>
          <w:rFonts w:eastAsiaTheme="minorEastAsia"/>
          <w:lang w:eastAsia="zh-CN"/>
        </w:rPr>
      </w:pPr>
      <w:r w:rsidRPr="00AC2CC9">
        <w:rPr>
          <w:rFonts w:eastAsiaTheme="minorEastAsia"/>
          <w:lang w:eastAsia="zh-CN"/>
        </w:rPr>
        <w:tab/>
      </w:r>
      <w:r w:rsidRPr="00AC2CC9">
        <w:rPr>
          <w:rFonts w:eastAsiaTheme="minorEastAsia"/>
          <w:lang w:eastAsia="zh-CN"/>
        </w:rPr>
        <w:tab/>
      </w:r>
      <w:r w:rsidRPr="00AC2CC9">
        <w:rPr>
          <w:rFonts w:eastAsiaTheme="minorEastAsia"/>
          <w:lang w:eastAsia="zh-CN"/>
        </w:rPr>
        <w:tab/>
      </w:r>
      <w:proofErr w:type="spellStart"/>
      <w:r w:rsidRPr="00AC2CC9">
        <w:rPr>
          <w:rFonts w:eastAsiaTheme="minorEastAsia"/>
          <w:lang w:eastAsia="zh-CN"/>
        </w:rPr>
        <w:t>hidden_sig_sub</w:t>
      </w:r>
      <w:proofErr w:type="spellEnd"/>
      <w:r w:rsidRPr="00AC2CC9">
        <w:rPr>
          <w:rFonts w:eastAsiaTheme="minorEastAsia"/>
          <w:lang w:eastAsia="zh-CN"/>
        </w:rPr>
        <w:t>,</w:t>
      </w:r>
    </w:p>
    <w:p w14:paraId="2D06B290" w14:textId="77777777" w:rsidR="00FC0D8A" w:rsidRPr="00AC2CC9" w:rsidRDefault="00FC0D8A" w:rsidP="00FC0D8A">
      <w:pPr>
        <w:rPr>
          <w:rFonts w:eastAsiaTheme="minorEastAsia"/>
          <w:lang w:eastAsia="zh-CN"/>
        </w:rPr>
      </w:pPr>
      <w:r w:rsidRPr="00AC2CC9">
        <w:rPr>
          <w:rFonts w:eastAsiaTheme="minorEastAsia"/>
          <w:lang w:eastAsia="zh-CN"/>
        </w:rPr>
        <w:lastRenderedPageBreak/>
        <w:tab/>
      </w:r>
      <w:r w:rsidRPr="00AC2CC9">
        <w:rPr>
          <w:rFonts w:eastAsiaTheme="minorEastAsia"/>
          <w:lang w:eastAsia="zh-CN"/>
        </w:rPr>
        <w:tab/>
      </w:r>
      <w:r w:rsidRPr="00AC2CC9">
        <w:rPr>
          <w:rFonts w:eastAsiaTheme="minorEastAsia"/>
          <w:lang w:eastAsia="zh-CN"/>
        </w:rPr>
        <w:tab/>
      </w:r>
      <w:proofErr w:type="spellStart"/>
      <w:r w:rsidRPr="00AC2CC9">
        <w:rPr>
          <w:rFonts w:eastAsiaTheme="minorEastAsia"/>
          <w:lang w:eastAsia="zh-CN"/>
        </w:rPr>
        <w:t>hidden_sig_sub_complete</w:t>
      </w:r>
      <w:proofErr w:type="spellEnd"/>
      <w:r w:rsidRPr="00AC2CC9">
        <w:rPr>
          <w:rFonts w:eastAsiaTheme="minorEastAsia"/>
          <w:lang w:eastAsia="zh-CN"/>
        </w:rPr>
        <w:t>,</w:t>
      </w:r>
    </w:p>
    <w:p w14:paraId="74FD13F4" w14:textId="6BD2C348" w:rsidR="00806E60" w:rsidRPr="00AC2CC9" w:rsidRDefault="00284761" w:rsidP="003753CC">
      <w:pPr>
        <w:rPr>
          <w:rFonts w:eastAsiaTheme="minorEastAsia"/>
          <w:lang w:eastAsia="zh-CN"/>
        </w:rPr>
      </w:pPr>
      <w:r w:rsidRPr="00AC2CC9">
        <w:rPr>
          <w:noProof/>
          <w:lang w:eastAsia="zh-CN"/>
        </w:rPr>
        <mc:AlternateContent>
          <mc:Choice Requires="wps">
            <w:drawing>
              <wp:anchor distT="0" distB="0" distL="114300" distR="114300" simplePos="0" relativeHeight="252008960" behindDoc="0" locked="0" layoutInCell="1" allowOverlap="1" wp14:anchorId="7EA7AF22" wp14:editId="4DDC74D7">
                <wp:simplePos x="0" y="0"/>
                <wp:positionH relativeFrom="column">
                  <wp:posOffset>320040</wp:posOffset>
                </wp:positionH>
                <wp:positionV relativeFrom="paragraph">
                  <wp:posOffset>4674870</wp:posOffset>
                </wp:positionV>
                <wp:extent cx="4755515" cy="450850"/>
                <wp:effectExtent l="2540" t="1270" r="4445" b="0"/>
                <wp:wrapTopAndBottom/>
                <wp:docPr id="7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5515"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B902BB" w14:textId="77777777" w:rsidR="00ED7499" w:rsidRPr="0073386E" w:rsidRDefault="00ED7499" w:rsidP="00D041CD">
                            <w:pPr>
                              <w:pStyle w:val="a8"/>
                              <w:jc w:val="center"/>
                              <w:rPr>
                                <w:noProof/>
                                <w:sz w:val="24"/>
                                <w:szCs w:val="24"/>
                              </w:rPr>
                            </w:pPr>
                            <w:bookmarkStart w:id="111" w:name="_Toc400315478"/>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23</w:t>
                            </w:r>
                            <w:r>
                              <w:fldChar w:fldCharType="end"/>
                            </w:r>
                            <w:r>
                              <w:t xml:space="preserve"> to the next layer or the output layer</w:t>
                            </w:r>
                            <w:bookmarkEnd w:id="11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EA7AF22" id="Text Box 115" o:spid="_x0000_s1067" type="#_x0000_t202" style="position:absolute;left:0;text-align:left;margin-left:25.2pt;margin-top:368.1pt;width:374.45pt;height:35.5pt;z-index:25200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" stroked="f">
                <v:textbox style="mso-fit-shape-to-text:t" inset="0,0,0,0">
                  <w:txbxContent>
                    <w:p w14:paraId="24B902BB" w14:textId="77777777" w:rsidR="00ED7499" w:rsidRPr="0073386E" w:rsidRDefault="00ED7499" w:rsidP="00D041CD">
                      <w:pPr>
                        <w:pStyle w:val="a8"/>
                        <w:jc w:val="center"/>
                        <w:rPr>
                          <w:noProof/>
                          <w:sz w:val="24"/>
                          <w:szCs w:val="24"/>
                        </w:rPr>
                      </w:pPr>
                      <w:bookmarkStart w:id="112" w:name="_Toc400315478"/>
                      <w:r>
                        <w:t xml:space="preserve">Figure </w:t>
                      </w:r>
                      <w:r>
                        <w:fldChar w:fldCharType="begin"/>
                      </w:r>
                      <w:r>
                        <w:instrText xml:space="preserve"> STYLEREF 1 \s </w:instrText>
                      </w:r>
                      <w:r>
                        <w:fldChar w:fldCharType="separate"/>
                      </w:r>
                      <w:r w:rsidR="00D87598">
                        <w:rPr>
                          <w:noProof/>
                        </w:rPr>
                        <w:t>4</w:t>
                      </w:r>
                      <w:r>
                        <w:fldChar w:fldCharType="end"/>
                      </w:r>
                      <w:r>
                        <w:noBreakHyphen/>
                      </w:r>
                      <w:r>
                        <w:fldChar w:fldCharType="begin"/>
                      </w:r>
                      <w:r>
                        <w:instrText xml:space="preserve"> SEQ Figure \* ARABIC \s 1 </w:instrText>
                      </w:r>
                      <w:r>
                        <w:fldChar w:fldCharType="separate"/>
                      </w:r>
                      <w:r w:rsidR="00D87598">
                        <w:rPr>
                          <w:noProof/>
                        </w:rPr>
                        <w:t>23</w:t>
                      </w:r>
                      <w:r>
                        <w:fldChar w:fldCharType="end"/>
                      </w:r>
                      <w:r>
                        <w:t xml:space="preserve"> to the next layer or the output layer</w:t>
                      </w:r>
                      <w:bookmarkEnd w:id="112"/>
                    </w:p>
                  </w:txbxContent>
                </v:textbox>
                <w10:wrap type="topAndBottom"/>
              </v:shape>
            </w:pict>
          </mc:Fallback>
        </mc:AlternateContent>
      </w:r>
      <w:r w:rsidR="00B33E2E" w:rsidRPr="00AC2CC9">
        <w:rPr>
          <w:rFonts w:eastAsiaTheme="minorEastAsia"/>
          <w:noProof/>
          <w:lang w:eastAsia="zh-CN"/>
        </w:rPr>
        <w:drawing>
          <wp:anchor distT="0" distB="0" distL="114300" distR="114300" simplePos="0" relativeHeight="251329024" behindDoc="0" locked="0" layoutInCell="1" allowOverlap="1" wp14:anchorId="01F6AF28" wp14:editId="6FAA321F">
            <wp:simplePos x="0" y="0"/>
            <wp:positionH relativeFrom="column">
              <wp:posOffset>320040</wp:posOffset>
            </wp:positionH>
            <wp:positionV relativeFrom="paragraph">
              <wp:posOffset>1209040</wp:posOffset>
            </wp:positionV>
            <wp:extent cx="4755600" cy="340920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utput check.png"/>
                    <pic:cNvPicPr/>
                  </pic:nvPicPr>
                  <pic:blipFill>
                    <a:blip r:embed="rId39">
                      <a:extLst>
                        <a:ext uri="{28A0092B-C50C-407E-A947-70E740481C1C}">
                          <a14:useLocalDpi xmlns:a14="http://schemas.microsoft.com/office/drawing/2010/main" val="0"/>
                        </a:ext>
                      </a:extLst>
                    </a:blip>
                    <a:stretch>
                      <a:fillRect/>
                    </a:stretch>
                  </pic:blipFill>
                  <pic:spPr>
                    <a:xfrm>
                      <a:off x="0" y="0"/>
                      <a:ext cx="4755600" cy="3409200"/>
                    </a:xfrm>
                    <a:prstGeom prst="rect">
                      <a:avLst/>
                    </a:prstGeom>
                  </pic:spPr>
                </pic:pic>
              </a:graphicData>
            </a:graphic>
            <wp14:sizeRelH relativeFrom="page">
              <wp14:pctWidth>0</wp14:pctWidth>
            </wp14:sizeRelH>
            <wp14:sizeRelV relativeFrom="page">
              <wp14:pctHeight>0</wp14:pctHeight>
            </wp14:sizeRelV>
          </wp:anchor>
        </w:drawing>
      </w:r>
      <w:r w:rsidR="00FC0D8A" w:rsidRPr="00AC2CC9">
        <w:rPr>
          <w:rFonts w:eastAsiaTheme="minorEastAsia"/>
          <w:lang w:eastAsia="zh-CN"/>
        </w:rPr>
        <w:t>The</w:t>
      </w:r>
      <w:r w:rsidR="008C5F16" w:rsidRPr="00AC2CC9">
        <w:rPr>
          <w:rFonts w:eastAsiaTheme="minorEastAsia" w:hint="eastAsia"/>
          <w:lang w:eastAsia="zh-CN"/>
        </w:rPr>
        <w:t xml:space="preserve"> states </w:t>
      </w:r>
      <w:r w:rsidR="00FC0D8A" w:rsidRPr="00AC2CC9">
        <w:rPr>
          <w:rFonts w:eastAsiaTheme="minorEastAsia" w:hint="eastAsia"/>
          <w:lang w:eastAsia="zh-CN"/>
        </w:rPr>
        <w:t xml:space="preserve">in the above are just doing the activation </w:t>
      </w:r>
      <w:r w:rsidR="00FC0D8A" w:rsidRPr="00AC2CC9">
        <w:rPr>
          <w:rFonts w:eastAsiaTheme="minorEastAsia"/>
          <w:lang w:eastAsia="zh-CN"/>
        </w:rPr>
        <w:t>function</w:t>
      </w:r>
      <w:r w:rsidR="00FC0D8A" w:rsidRPr="00AC2CC9">
        <w:rPr>
          <w:rFonts w:eastAsiaTheme="minorEastAsia" w:hint="eastAsia"/>
          <w:lang w:eastAsia="zh-CN"/>
        </w:rPr>
        <w:t xml:space="preserve">, which </w:t>
      </w:r>
      <w:r w:rsidR="00FC0D8A" w:rsidRPr="00AC2CC9">
        <w:rPr>
          <w:rFonts w:eastAsiaTheme="minorEastAsia"/>
          <w:lang w:eastAsia="zh-CN"/>
        </w:rPr>
        <w:t>include</w:t>
      </w:r>
      <w:r w:rsidR="00FC0D8A" w:rsidRPr="00AC2CC9">
        <w:rPr>
          <w:rFonts w:eastAsiaTheme="minorEastAsia" w:hint="eastAsia"/>
          <w:lang w:eastAsia="zh-CN"/>
        </w:rPr>
        <w:t xml:space="preserve"> </w:t>
      </w:r>
      <w:r w:rsidR="00FC0D8A" w:rsidRPr="00AC2CC9">
        <w:rPr>
          <w:rFonts w:eastAsiaTheme="minorEastAsia"/>
          <w:lang w:eastAsia="zh-CN"/>
        </w:rPr>
        <w:t>the sigmoid function calculation. The function used here is the symmetrical sigmoid</w:t>
      </w:r>
      <w:r w:rsidR="008C5F16" w:rsidRPr="00AC2CC9">
        <w:rPr>
          <w:rFonts w:eastAsiaTheme="minorEastAsia"/>
          <w:lang w:eastAsia="zh-CN"/>
        </w:rPr>
        <w:t xml:space="preserve"> function as same as the </w:t>
      </w:r>
      <w:proofErr w:type="spellStart"/>
      <w:r w:rsidR="008C5F16" w:rsidRPr="00AC2CC9">
        <w:rPr>
          <w:rFonts w:eastAsiaTheme="minorEastAsia"/>
          <w:lang w:eastAsia="zh-CN"/>
        </w:rPr>
        <w:t>OpenCV’s</w:t>
      </w:r>
      <w:proofErr w:type="spellEnd"/>
      <w:r w:rsidR="008C5F16" w:rsidRPr="00AC2CC9">
        <w:rPr>
          <w:rFonts w:eastAsiaTheme="minorEastAsia"/>
          <w:lang w:eastAsia="zh-CN"/>
        </w:rPr>
        <w:t xml:space="preserve"> </w:t>
      </w:r>
      <w:r w:rsidR="00FC0D8A" w:rsidRPr="00AC2CC9">
        <w:rPr>
          <w:rFonts w:eastAsiaTheme="minorEastAsia"/>
          <w:lang w:eastAsia="zh-CN"/>
        </w:rPr>
        <w:t>implementation. At the end of the “</w:t>
      </w:r>
      <w:proofErr w:type="spellStart"/>
      <w:r w:rsidR="00FC0D8A" w:rsidRPr="00AC2CC9">
        <w:rPr>
          <w:rFonts w:eastAsiaTheme="minorEastAsia"/>
          <w:lang w:eastAsia="zh-CN"/>
        </w:rPr>
        <w:t>hidden_sig_sub_complete</w:t>
      </w:r>
      <w:proofErr w:type="spellEnd"/>
      <w:r w:rsidR="00FC0D8A" w:rsidRPr="00AC2CC9">
        <w:rPr>
          <w:rFonts w:eastAsiaTheme="minorEastAsia"/>
          <w:lang w:eastAsia="zh-CN"/>
        </w:rPr>
        <w:t xml:space="preserve">” state, it is </w:t>
      </w:r>
      <w:r w:rsidR="008C5F16" w:rsidRPr="00AC2CC9">
        <w:rPr>
          <w:rFonts w:eastAsiaTheme="minorEastAsia"/>
          <w:lang w:eastAsia="zh-CN"/>
        </w:rPr>
        <w:t xml:space="preserve">the </w:t>
      </w:r>
      <w:r w:rsidR="00FC0D8A" w:rsidRPr="00AC2CC9">
        <w:rPr>
          <w:rFonts w:eastAsiaTheme="minorEastAsia"/>
          <w:lang w:eastAsia="zh-CN"/>
        </w:rPr>
        <w:t xml:space="preserve">important </w:t>
      </w:r>
      <w:r w:rsidR="00440771" w:rsidRPr="00AC2CC9">
        <w:rPr>
          <w:rFonts w:eastAsiaTheme="minorEastAsia"/>
          <w:lang w:eastAsia="zh-CN"/>
        </w:rPr>
        <w:t xml:space="preserve">time </w:t>
      </w:r>
      <w:r w:rsidR="00FC0D8A" w:rsidRPr="00AC2CC9">
        <w:rPr>
          <w:rFonts w:eastAsiaTheme="minorEastAsia"/>
          <w:lang w:eastAsia="zh-CN"/>
        </w:rPr>
        <w:t xml:space="preserve">to check that </w:t>
      </w:r>
      <w:r w:rsidR="000D11D5" w:rsidRPr="00AC2CC9">
        <w:rPr>
          <w:rFonts w:eastAsiaTheme="minorEastAsia"/>
          <w:lang w:eastAsia="zh-CN"/>
        </w:rPr>
        <w:t>which layer</w:t>
      </w:r>
      <w:r w:rsidR="00FC0D8A" w:rsidRPr="00AC2CC9">
        <w:rPr>
          <w:rFonts w:eastAsiaTheme="minorEastAsia"/>
          <w:lang w:eastAsia="zh-CN"/>
        </w:rPr>
        <w:t xml:space="preserve"> of the neural networks is </w:t>
      </w:r>
      <w:r w:rsidR="000D11D5" w:rsidRPr="00AC2CC9">
        <w:rPr>
          <w:rFonts w:eastAsiaTheme="minorEastAsia"/>
          <w:lang w:eastAsia="zh-CN"/>
        </w:rPr>
        <w:t>calculating right now</w:t>
      </w:r>
      <w:r w:rsidR="00FC0D8A" w:rsidRPr="00AC2CC9">
        <w:rPr>
          <w:rFonts w:eastAsiaTheme="minorEastAsia"/>
          <w:lang w:eastAsia="zh-CN"/>
        </w:rPr>
        <w:t xml:space="preserve">. If </w:t>
      </w:r>
      <w:r w:rsidR="000D11D5" w:rsidRPr="00AC2CC9">
        <w:rPr>
          <w:rFonts w:eastAsiaTheme="minorEastAsia"/>
          <w:lang w:eastAsia="zh-CN"/>
        </w:rPr>
        <w:t xml:space="preserve">the layer at here is not the last one in the hidden layer, the state </w:t>
      </w:r>
      <w:r w:rsidR="00886F7C" w:rsidRPr="00AC2CC9">
        <w:rPr>
          <w:rFonts w:eastAsiaTheme="minorEastAsia"/>
          <w:lang w:eastAsia="zh-CN"/>
        </w:rPr>
        <w:t>will go</w:t>
      </w:r>
      <w:r w:rsidR="00DB0D0F" w:rsidRPr="00AC2CC9">
        <w:rPr>
          <w:rFonts w:eastAsiaTheme="minorEastAsia"/>
          <w:lang w:eastAsia="zh-CN"/>
        </w:rPr>
        <w:t xml:space="preserve"> to the next layer and </w:t>
      </w:r>
      <w:r w:rsidR="000D11D5" w:rsidRPr="00AC2CC9">
        <w:rPr>
          <w:rFonts w:eastAsiaTheme="minorEastAsia"/>
          <w:lang w:eastAsia="zh-CN"/>
        </w:rPr>
        <w:t xml:space="preserve">repeat the procedure of the calculation. On the other hand, when the layer at here is the last one, the state will skip the repeat </w:t>
      </w:r>
      <w:r w:rsidR="00D24846" w:rsidRPr="00AC2CC9">
        <w:rPr>
          <w:rFonts w:eastAsiaTheme="minorEastAsia"/>
          <w:lang w:eastAsia="zh-CN"/>
        </w:rPr>
        <w:t xml:space="preserve">procedure </w:t>
      </w:r>
      <w:r w:rsidR="000D11D5" w:rsidRPr="00AC2CC9">
        <w:rPr>
          <w:rFonts w:eastAsiaTheme="minorEastAsia"/>
          <w:lang w:eastAsia="zh-CN"/>
        </w:rPr>
        <w:t xml:space="preserve">and finish the neural networks </w:t>
      </w:r>
      <w:r w:rsidR="005800A3" w:rsidRPr="00AC2CC9">
        <w:rPr>
          <w:rFonts w:eastAsiaTheme="minorEastAsia"/>
          <w:lang w:eastAsia="zh-CN"/>
        </w:rPr>
        <w:t>by the calculation of the output layer.</w:t>
      </w:r>
      <w:r w:rsidR="000D11D5" w:rsidRPr="00AC2CC9">
        <w:rPr>
          <w:rFonts w:eastAsiaTheme="minorEastAsia"/>
          <w:lang w:eastAsia="zh-CN"/>
        </w:rPr>
        <w:t xml:space="preserve"> </w:t>
      </w:r>
    </w:p>
    <w:p w14:paraId="2BF36915" w14:textId="3FE0EDA6" w:rsidR="00A432DC" w:rsidRPr="00AC2CC9" w:rsidRDefault="00B33E2E" w:rsidP="003753CC">
      <w:pPr>
        <w:rPr>
          <w:rFonts w:eastAsiaTheme="minorEastAsia"/>
          <w:lang w:eastAsia="zh-CN"/>
        </w:rPr>
      </w:pPr>
      <w:r w:rsidRPr="00AC2CC9">
        <w:rPr>
          <w:rFonts w:eastAsiaTheme="minorEastAsia"/>
          <w:lang w:eastAsia="zh-CN"/>
        </w:rPr>
        <w:t>T</w:t>
      </w:r>
      <w:r w:rsidRPr="00AC2CC9">
        <w:rPr>
          <w:rFonts w:eastAsiaTheme="minorEastAsia" w:hint="eastAsia"/>
          <w:lang w:eastAsia="zh-CN"/>
        </w:rPr>
        <w:t xml:space="preserve">he </w:t>
      </w:r>
      <w:r w:rsidRPr="00AC2CC9">
        <w:rPr>
          <w:rFonts w:eastAsiaTheme="minorEastAsia"/>
          <w:lang w:eastAsia="zh-CN"/>
        </w:rPr>
        <w:t>output part of the neural networks has the same procedure</w:t>
      </w:r>
      <w:r w:rsidR="007D69B4" w:rsidRPr="00AC2CC9">
        <w:rPr>
          <w:rFonts w:eastAsiaTheme="minorEastAsia"/>
          <w:lang w:eastAsia="zh-CN"/>
        </w:rPr>
        <w:t>s</w:t>
      </w:r>
      <w:r w:rsidRPr="00AC2CC9">
        <w:rPr>
          <w:rFonts w:eastAsiaTheme="minorEastAsia"/>
          <w:lang w:eastAsia="zh-CN"/>
        </w:rPr>
        <w:t xml:space="preserve"> as the hidden layer. The first thing is also to load the bi</w:t>
      </w:r>
      <w:r w:rsidR="009E4827" w:rsidRPr="00AC2CC9">
        <w:rPr>
          <w:rFonts w:eastAsiaTheme="minorEastAsia"/>
          <w:lang w:eastAsia="zh-CN"/>
        </w:rPr>
        <w:t>as and weights for each neutron</w:t>
      </w:r>
      <w:r w:rsidRPr="00AC2CC9">
        <w:rPr>
          <w:rFonts w:eastAsiaTheme="minorEastAsia"/>
          <w:lang w:eastAsia="zh-CN"/>
        </w:rPr>
        <w:t xml:space="preserve"> and add all of them. After the addition, do the activation function on each of the weighted sum result and t</w:t>
      </w:r>
      <w:r w:rsidR="00440771" w:rsidRPr="00AC2CC9">
        <w:rPr>
          <w:rFonts w:eastAsiaTheme="minorEastAsia"/>
          <w:lang w:eastAsia="zh-CN"/>
        </w:rPr>
        <w:t>he result is the final output for</w:t>
      </w:r>
      <w:r w:rsidRPr="00AC2CC9">
        <w:rPr>
          <w:rFonts w:eastAsiaTheme="minorEastAsia"/>
          <w:lang w:eastAsia="zh-CN"/>
        </w:rPr>
        <w:t xml:space="preserve"> the whole neural networks. </w:t>
      </w:r>
      <w:r w:rsidR="004C4842" w:rsidRPr="00AC2CC9">
        <w:rPr>
          <w:rFonts w:eastAsiaTheme="minorEastAsia"/>
          <w:lang w:eastAsia="zh-CN"/>
        </w:rPr>
        <w:t xml:space="preserve">With a time of delay, when the MLP_DONE signal gives the high, the output of the computation will be treated as the valid result. For the next time of the input, the situation is the same but without the </w:t>
      </w:r>
      <w:r w:rsidR="00B27A0D" w:rsidRPr="00AC2CC9">
        <w:rPr>
          <w:rFonts w:eastAsiaTheme="minorEastAsia"/>
          <w:lang w:eastAsia="zh-CN"/>
        </w:rPr>
        <w:t xml:space="preserve">weights and bias loading again. It </w:t>
      </w:r>
      <w:r w:rsidR="001D6965" w:rsidRPr="00AC2CC9">
        <w:rPr>
          <w:rFonts w:eastAsiaTheme="minorEastAsia"/>
          <w:lang w:eastAsia="zh-CN"/>
        </w:rPr>
        <w:t>because that</w:t>
      </w:r>
      <w:r w:rsidR="004C4842" w:rsidRPr="00AC2CC9">
        <w:rPr>
          <w:rFonts w:eastAsiaTheme="minorEastAsia"/>
          <w:lang w:eastAsia="zh-CN"/>
        </w:rPr>
        <w:t xml:space="preserve"> the new inputs are loaded into the system and the others are the same value</w:t>
      </w:r>
      <w:r w:rsidR="001D6965" w:rsidRPr="00AC2CC9">
        <w:rPr>
          <w:rFonts w:eastAsiaTheme="minorEastAsia"/>
          <w:lang w:eastAsia="zh-CN"/>
        </w:rPr>
        <w:t>s</w:t>
      </w:r>
      <w:r w:rsidR="004C4842" w:rsidRPr="00AC2CC9">
        <w:rPr>
          <w:rFonts w:eastAsiaTheme="minorEastAsia"/>
          <w:lang w:eastAsia="zh-CN"/>
        </w:rPr>
        <w:t xml:space="preserve"> which </w:t>
      </w:r>
      <w:r w:rsidR="001D6965" w:rsidRPr="00AC2CC9">
        <w:rPr>
          <w:rFonts w:eastAsiaTheme="minorEastAsia"/>
          <w:lang w:eastAsia="zh-CN"/>
        </w:rPr>
        <w:t xml:space="preserve">would be </w:t>
      </w:r>
      <w:r w:rsidR="004C4842" w:rsidRPr="00AC2CC9">
        <w:rPr>
          <w:rFonts w:eastAsiaTheme="minorEastAsia"/>
          <w:lang w:eastAsia="zh-CN"/>
        </w:rPr>
        <w:t xml:space="preserve">used again. </w:t>
      </w:r>
    </w:p>
    <w:p w14:paraId="341324C5" w14:textId="16A2A129" w:rsidR="00A432DC" w:rsidRPr="00AC2CC9" w:rsidRDefault="00A432DC" w:rsidP="005C38B5">
      <w:pPr>
        <w:pStyle w:val="1"/>
        <w:rPr>
          <w:color w:val="auto"/>
          <w:lang w:eastAsia="zh-CN"/>
        </w:rPr>
      </w:pPr>
      <w:bookmarkStart w:id="113" w:name="_Toc403603040"/>
      <w:r w:rsidRPr="00AC2CC9">
        <w:rPr>
          <w:color w:val="auto"/>
          <w:lang w:eastAsia="zh-CN"/>
        </w:rPr>
        <w:lastRenderedPageBreak/>
        <w:t>E</w:t>
      </w:r>
      <w:r w:rsidR="00D436E9" w:rsidRPr="00AC2CC9">
        <w:rPr>
          <w:rFonts w:hint="eastAsia"/>
          <w:color w:val="auto"/>
          <w:lang w:eastAsia="zh-CN"/>
        </w:rPr>
        <w:t>xperiments and r</w:t>
      </w:r>
      <w:r w:rsidRPr="00AC2CC9">
        <w:rPr>
          <w:rFonts w:hint="eastAsia"/>
          <w:color w:val="auto"/>
          <w:lang w:eastAsia="zh-CN"/>
        </w:rPr>
        <w:t>esults</w:t>
      </w:r>
      <w:bookmarkEnd w:id="113"/>
      <w:r w:rsidRPr="00AC2CC9">
        <w:rPr>
          <w:rFonts w:hint="eastAsia"/>
          <w:color w:val="auto"/>
          <w:lang w:eastAsia="zh-CN"/>
        </w:rPr>
        <w:t xml:space="preserve"> </w:t>
      </w:r>
    </w:p>
    <w:p w14:paraId="5D7660BF" w14:textId="7D88E156" w:rsidR="00C4620D" w:rsidRPr="00AC2CC9" w:rsidRDefault="00C4620D" w:rsidP="003753CC">
      <w:pPr>
        <w:rPr>
          <w:rFonts w:eastAsiaTheme="minorEastAsia"/>
          <w:lang w:eastAsia="zh-CN"/>
        </w:rPr>
      </w:pPr>
      <w:r w:rsidRPr="00AC2CC9">
        <w:rPr>
          <w:rFonts w:eastAsiaTheme="minorEastAsia"/>
          <w:lang w:eastAsia="zh-CN"/>
        </w:rPr>
        <w:t>I</w:t>
      </w:r>
      <w:r w:rsidRPr="00AC2CC9">
        <w:rPr>
          <w:rFonts w:eastAsiaTheme="minorEastAsia" w:hint="eastAsia"/>
          <w:lang w:eastAsia="zh-CN"/>
        </w:rPr>
        <w:t xml:space="preserve">n </w:t>
      </w:r>
      <w:r w:rsidRPr="00AC2CC9">
        <w:rPr>
          <w:rFonts w:eastAsiaTheme="minorEastAsia"/>
          <w:lang w:eastAsia="zh-CN"/>
        </w:rPr>
        <w:t>order to demonstrate the functionality of the algorithm</w:t>
      </w:r>
      <w:r w:rsidR="003774B4" w:rsidRPr="00AC2CC9">
        <w:rPr>
          <w:rFonts w:eastAsiaTheme="minorEastAsia"/>
          <w:lang w:eastAsia="zh-CN"/>
        </w:rPr>
        <w:t>s</w:t>
      </w:r>
      <w:r w:rsidRPr="00AC2CC9">
        <w:rPr>
          <w:rFonts w:eastAsiaTheme="minorEastAsia"/>
          <w:lang w:eastAsia="zh-CN"/>
        </w:rPr>
        <w:t>, several exampl</w:t>
      </w:r>
      <w:r w:rsidR="00040F78" w:rsidRPr="00AC2CC9">
        <w:rPr>
          <w:rFonts w:eastAsiaTheme="minorEastAsia"/>
          <w:lang w:eastAsia="zh-CN"/>
        </w:rPr>
        <w:t>es application are used as here. They are</w:t>
      </w:r>
      <w:r w:rsidRPr="00AC2CC9">
        <w:rPr>
          <w:rFonts w:eastAsiaTheme="minorEastAsia"/>
          <w:lang w:eastAsia="zh-CN"/>
        </w:rPr>
        <w:t xml:space="preserve"> median filter, Gaussian filter and the </w:t>
      </w:r>
      <w:r w:rsidR="003774B4" w:rsidRPr="00AC2CC9">
        <w:rPr>
          <w:rFonts w:eastAsiaTheme="minorEastAsia"/>
          <w:lang w:eastAsia="zh-CN"/>
        </w:rPr>
        <w:t xml:space="preserve">MLP </w:t>
      </w:r>
      <w:r w:rsidRPr="00AC2CC9">
        <w:rPr>
          <w:rFonts w:eastAsiaTheme="minorEastAsia"/>
          <w:lang w:eastAsia="zh-CN"/>
        </w:rPr>
        <w:t>neural networks.</w:t>
      </w:r>
      <w:r w:rsidR="003774B4" w:rsidRPr="00AC2CC9">
        <w:rPr>
          <w:rFonts w:eastAsiaTheme="minorEastAsia"/>
          <w:lang w:eastAsia="zh-CN"/>
        </w:rPr>
        <w:t xml:space="preserve"> As the filters are simple of the complexity, running on the FPGA</w:t>
      </w:r>
      <w:r w:rsidR="00EA3702" w:rsidRPr="00AC2CC9">
        <w:rPr>
          <w:rFonts w:eastAsiaTheme="minorEastAsia"/>
          <w:lang w:eastAsia="zh-CN"/>
        </w:rPr>
        <w:t>s</w:t>
      </w:r>
      <w:r w:rsidR="003774B4" w:rsidRPr="00AC2CC9">
        <w:rPr>
          <w:rFonts w:eastAsiaTheme="minorEastAsia"/>
          <w:lang w:eastAsia="zh-CN"/>
        </w:rPr>
        <w:t xml:space="preserve"> </w:t>
      </w:r>
      <w:r w:rsidR="007F4F01" w:rsidRPr="00AC2CC9">
        <w:rPr>
          <w:rFonts w:eastAsiaTheme="minorEastAsia"/>
          <w:lang w:eastAsia="zh-CN"/>
        </w:rPr>
        <w:t xml:space="preserve">has a successful result </w:t>
      </w:r>
      <w:r w:rsidR="003774B4" w:rsidRPr="00AC2CC9">
        <w:rPr>
          <w:rFonts w:eastAsiaTheme="minorEastAsia"/>
          <w:lang w:eastAsia="zh-CN"/>
        </w:rPr>
        <w:t>and the real performance</w:t>
      </w:r>
      <w:r w:rsidR="007F4F01" w:rsidRPr="00AC2CC9">
        <w:rPr>
          <w:rFonts w:eastAsiaTheme="minorEastAsia"/>
          <w:lang w:eastAsia="zh-CN"/>
        </w:rPr>
        <w:t xml:space="preserve"> is easily to show</w:t>
      </w:r>
      <w:r w:rsidR="003774B4" w:rsidRPr="00AC2CC9">
        <w:rPr>
          <w:rFonts w:eastAsiaTheme="minorEastAsia"/>
          <w:lang w:eastAsia="zh-CN"/>
        </w:rPr>
        <w:t xml:space="preserve">. </w:t>
      </w:r>
      <w:r w:rsidR="00EF18C6" w:rsidRPr="00AC2CC9">
        <w:rPr>
          <w:rFonts w:eastAsiaTheme="minorEastAsia"/>
          <w:lang w:eastAsia="zh-CN"/>
        </w:rPr>
        <w:t>However</w:t>
      </w:r>
      <w:r w:rsidR="007F4F01" w:rsidRPr="00AC2CC9">
        <w:rPr>
          <w:rFonts w:eastAsiaTheme="minorEastAsia"/>
          <w:lang w:eastAsia="zh-CN"/>
        </w:rPr>
        <w:t>, the MLP neural networks has much more compl</w:t>
      </w:r>
      <w:r w:rsidR="00E65F53" w:rsidRPr="00AC2CC9">
        <w:rPr>
          <w:rFonts w:eastAsiaTheme="minorEastAsia"/>
          <w:lang w:eastAsia="zh-CN"/>
        </w:rPr>
        <w:t>exity in the algorithm design</w:t>
      </w:r>
      <w:r w:rsidR="007F4F01" w:rsidRPr="00AC2CC9">
        <w:rPr>
          <w:rFonts w:eastAsiaTheme="minorEastAsia"/>
          <w:lang w:eastAsia="zh-CN"/>
        </w:rPr>
        <w:t xml:space="preserve"> </w:t>
      </w:r>
      <w:r w:rsidR="00095633" w:rsidRPr="00AC2CC9">
        <w:rPr>
          <w:rFonts w:eastAsiaTheme="minorEastAsia"/>
          <w:lang w:eastAsia="zh-CN"/>
        </w:rPr>
        <w:t xml:space="preserve">and at the end </w:t>
      </w:r>
      <w:r w:rsidR="007F4F01" w:rsidRPr="00AC2CC9">
        <w:rPr>
          <w:rFonts w:eastAsiaTheme="minorEastAsia"/>
          <w:lang w:eastAsia="zh-CN"/>
        </w:rPr>
        <w:t>the synthesis tool shows that, nearly double of the Look-Up Tables</w:t>
      </w:r>
      <w:r w:rsidR="007F4F01" w:rsidRPr="00AC2CC9">
        <w:rPr>
          <w:rFonts w:eastAsiaTheme="minorEastAsia" w:hint="eastAsia"/>
          <w:lang w:eastAsia="zh-CN"/>
        </w:rPr>
        <w:t xml:space="preserve"> </w:t>
      </w:r>
      <w:r w:rsidR="007F4F01" w:rsidRPr="00AC2CC9">
        <w:rPr>
          <w:rFonts w:eastAsiaTheme="minorEastAsia"/>
          <w:lang w:eastAsia="zh-CN"/>
        </w:rPr>
        <w:t>(LUTs) are required whi</w:t>
      </w:r>
      <w:r w:rsidR="00207CD0" w:rsidRPr="00AC2CC9">
        <w:rPr>
          <w:rFonts w:eastAsiaTheme="minorEastAsia"/>
          <w:lang w:eastAsia="zh-CN"/>
        </w:rPr>
        <w:t xml:space="preserve">ch </w:t>
      </w:r>
      <w:r w:rsidR="009A282E" w:rsidRPr="00AC2CC9">
        <w:rPr>
          <w:rFonts w:eastAsiaTheme="minorEastAsia"/>
          <w:lang w:eastAsia="zh-CN"/>
        </w:rPr>
        <w:t xml:space="preserve">is </w:t>
      </w:r>
      <w:r w:rsidR="00207CD0" w:rsidRPr="00AC2CC9">
        <w:rPr>
          <w:rFonts w:eastAsiaTheme="minorEastAsia"/>
          <w:lang w:eastAsia="zh-CN"/>
        </w:rPr>
        <w:t>much large</w:t>
      </w:r>
      <w:r w:rsidR="00E4594F" w:rsidRPr="00AC2CC9">
        <w:rPr>
          <w:rFonts w:eastAsiaTheme="minorEastAsia"/>
          <w:lang w:eastAsia="zh-CN"/>
        </w:rPr>
        <w:t>r</w:t>
      </w:r>
      <w:r w:rsidR="00207CD0" w:rsidRPr="00AC2CC9">
        <w:rPr>
          <w:rFonts w:eastAsiaTheme="minorEastAsia"/>
          <w:lang w:eastAsia="zh-CN"/>
        </w:rPr>
        <w:t xml:space="preserve"> than the </w:t>
      </w:r>
      <w:r w:rsidR="00E4594F" w:rsidRPr="00AC2CC9">
        <w:rPr>
          <w:rFonts w:eastAsiaTheme="minorEastAsia"/>
          <w:lang w:eastAsia="zh-CN"/>
        </w:rPr>
        <w:t xml:space="preserve">resource of </w:t>
      </w:r>
      <w:r w:rsidR="00207CD0" w:rsidRPr="00AC2CC9">
        <w:rPr>
          <w:rFonts w:eastAsiaTheme="minorEastAsia"/>
          <w:lang w:eastAsia="zh-CN"/>
        </w:rPr>
        <w:t>FPGA</w:t>
      </w:r>
      <w:r w:rsidR="00E4594F" w:rsidRPr="00AC2CC9">
        <w:rPr>
          <w:rFonts w:eastAsiaTheme="minorEastAsia"/>
          <w:lang w:eastAsia="zh-CN"/>
        </w:rPr>
        <w:t>s</w:t>
      </w:r>
      <w:r w:rsidR="00207CD0" w:rsidRPr="00AC2CC9">
        <w:rPr>
          <w:rFonts w:eastAsiaTheme="minorEastAsia"/>
          <w:lang w:eastAsia="zh-CN"/>
        </w:rPr>
        <w:t>. Therefore, only</w:t>
      </w:r>
      <w:r w:rsidR="007F4F01" w:rsidRPr="00AC2CC9">
        <w:rPr>
          <w:rFonts w:eastAsiaTheme="minorEastAsia"/>
          <w:lang w:eastAsia="zh-CN"/>
        </w:rPr>
        <w:t xml:space="preserve"> the simulation result</w:t>
      </w:r>
      <w:r w:rsidR="006760DD" w:rsidRPr="00AC2CC9">
        <w:rPr>
          <w:rFonts w:eastAsiaTheme="minorEastAsia"/>
          <w:lang w:eastAsia="zh-CN"/>
        </w:rPr>
        <w:t xml:space="preserve"> are showed at here</w:t>
      </w:r>
      <w:r w:rsidR="007F4F01" w:rsidRPr="00AC2CC9">
        <w:rPr>
          <w:rFonts w:eastAsiaTheme="minorEastAsia"/>
          <w:lang w:eastAsia="zh-CN"/>
        </w:rPr>
        <w:t>.</w:t>
      </w:r>
    </w:p>
    <w:p w14:paraId="216A6EA8" w14:textId="77777777" w:rsidR="003A7A0D" w:rsidRPr="00AC2CC9" w:rsidRDefault="003A7A0D" w:rsidP="00C71014">
      <w:pPr>
        <w:pStyle w:val="2"/>
        <w:rPr>
          <w:lang w:eastAsia="zh-CN"/>
        </w:rPr>
      </w:pPr>
      <w:bookmarkStart w:id="114" w:name="_Toc403603041"/>
      <w:r w:rsidRPr="00AC2CC9">
        <w:rPr>
          <w:rFonts w:hint="eastAsia"/>
          <w:lang w:eastAsia="zh-CN"/>
        </w:rPr>
        <w:t>SPI interface</w:t>
      </w:r>
      <w:bookmarkEnd w:id="114"/>
      <w:r w:rsidRPr="00AC2CC9">
        <w:rPr>
          <w:rFonts w:hint="eastAsia"/>
          <w:lang w:eastAsia="zh-CN"/>
        </w:rPr>
        <w:t xml:space="preserve"> </w:t>
      </w:r>
    </w:p>
    <w:p w14:paraId="0B23F2C2" w14:textId="5C45B2E3" w:rsidR="00806E60" w:rsidRPr="00AC2CC9" w:rsidRDefault="00272B42" w:rsidP="003753CC">
      <w:pPr>
        <w:rPr>
          <w:rFonts w:eastAsiaTheme="minorEastAsia"/>
          <w:lang w:eastAsia="zh-CN"/>
        </w:rPr>
      </w:pPr>
      <w:r w:rsidRPr="00AC2CC9">
        <w:rPr>
          <w:rFonts w:eastAsiaTheme="minorEastAsia"/>
          <w:lang w:eastAsia="zh-CN"/>
        </w:rPr>
        <w:t>The first part of the experiment is to check the speed of the SPI used in the project. The speed of the SPI determines the speed of the a</w:t>
      </w:r>
      <w:r w:rsidR="00EF49C7" w:rsidRPr="00AC2CC9">
        <w:rPr>
          <w:rFonts w:eastAsiaTheme="minorEastAsia"/>
          <w:lang w:eastAsia="zh-CN"/>
        </w:rPr>
        <w:t>lgorithm because all</w:t>
      </w:r>
      <w:r w:rsidR="00A076DF" w:rsidRPr="00AC2CC9">
        <w:rPr>
          <w:rFonts w:eastAsiaTheme="minorEastAsia"/>
          <w:lang w:eastAsia="zh-CN"/>
        </w:rPr>
        <w:t xml:space="preserve"> of the data </w:t>
      </w:r>
      <w:r w:rsidRPr="00AC2CC9">
        <w:rPr>
          <w:rFonts w:eastAsiaTheme="minorEastAsia"/>
          <w:lang w:eastAsia="zh-CN"/>
        </w:rPr>
        <w:t>need to be transferred in to the FPGA</w:t>
      </w:r>
      <w:r w:rsidR="003571FA" w:rsidRPr="00AC2CC9">
        <w:rPr>
          <w:rFonts w:eastAsiaTheme="minorEastAsia"/>
          <w:lang w:eastAsia="zh-CN"/>
        </w:rPr>
        <w:t>s</w:t>
      </w:r>
      <w:r w:rsidRPr="00AC2CC9">
        <w:rPr>
          <w:rFonts w:eastAsiaTheme="minorEastAsia"/>
          <w:lang w:eastAsia="zh-CN"/>
        </w:rPr>
        <w:t xml:space="preserve">. </w:t>
      </w:r>
    </w:p>
    <w:p w14:paraId="7D24BA24" w14:textId="02C272EC" w:rsidR="006A7D02" w:rsidRPr="00AC2CC9" w:rsidRDefault="00272B42" w:rsidP="003753CC">
      <w:pPr>
        <w:rPr>
          <w:rFonts w:eastAsiaTheme="minorEastAsia"/>
          <w:lang w:eastAsia="zh-CN"/>
        </w:rPr>
      </w:pPr>
      <w:r w:rsidRPr="00AC2CC9">
        <w:rPr>
          <w:rFonts w:eastAsiaTheme="minorEastAsia"/>
          <w:lang w:eastAsia="zh-CN"/>
        </w:rPr>
        <w:t>Figu</w:t>
      </w:r>
      <w:r w:rsidR="00A076DF" w:rsidRPr="00AC2CC9">
        <w:rPr>
          <w:rFonts w:eastAsiaTheme="minorEastAsia"/>
          <w:lang w:eastAsia="zh-CN"/>
        </w:rPr>
        <w:t>res 5-1</w:t>
      </w:r>
      <w:r w:rsidR="00156F68" w:rsidRPr="00AC2CC9">
        <w:rPr>
          <w:rFonts w:eastAsiaTheme="minorEastAsia"/>
          <w:lang w:eastAsia="zh-CN"/>
        </w:rPr>
        <w:t xml:space="preserve"> and Table </w:t>
      </w:r>
      <w:r w:rsidR="00DC7E34" w:rsidRPr="00AC2CC9">
        <w:rPr>
          <w:rFonts w:eastAsiaTheme="minorEastAsia"/>
          <w:lang w:eastAsia="zh-CN"/>
        </w:rPr>
        <w:t>5-</w:t>
      </w:r>
      <w:r w:rsidR="00156F68" w:rsidRPr="00AC2CC9">
        <w:rPr>
          <w:rFonts w:eastAsiaTheme="minorEastAsia"/>
          <w:lang w:eastAsia="zh-CN"/>
        </w:rPr>
        <w:t>1</w:t>
      </w:r>
      <w:r w:rsidRPr="00AC2CC9">
        <w:rPr>
          <w:rFonts w:eastAsiaTheme="minorEastAsia"/>
          <w:lang w:eastAsia="zh-CN"/>
        </w:rPr>
        <w:t xml:space="preserve"> show </w:t>
      </w:r>
      <w:r w:rsidR="00A076DF" w:rsidRPr="00AC2CC9">
        <w:rPr>
          <w:rFonts w:eastAsiaTheme="minorEastAsia"/>
          <w:lang w:eastAsia="zh-CN"/>
        </w:rPr>
        <w:t>that t</w:t>
      </w:r>
      <w:r w:rsidR="00136DCE" w:rsidRPr="00AC2CC9">
        <w:rPr>
          <w:rFonts w:eastAsiaTheme="minorEastAsia"/>
          <w:lang w:eastAsia="zh-CN"/>
        </w:rPr>
        <w:t>he comparison between</w:t>
      </w:r>
      <w:r w:rsidRPr="00AC2CC9">
        <w:rPr>
          <w:rFonts w:eastAsiaTheme="minorEastAsia"/>
          <w:lang w:eastAsia="zh-CN"/>
        </w:rPr>
        <w:t xml:space="preserve"> the original image and the image received from the SPI bus witho</w:t>
      </w:r>
      <w:r w:rsidR="00470004" w:rsidRPr="00AC2CC9">
        <w:rPr>
          <w:rFonts w:eastAsiaTheme="minorEastAsia"/>
          <w:lang w:eastAsia="zh-CN"/>
        </w:rPr>
        <w:t xml:space="preserve">ut any computation. The Table </w:t>
      </w:r>
      <w:r w:rsidR="00DC7E34" w:rsidRPr="00AC2CC9">
        <w:rPr>
          <w:rFonts w:eastAsiaTheme="minorEastAsia"/>
          <w:lang w:eastAsia="zh-CN"/>
        </w:rPr>
        <w:t>5-</w:t>
      </w:r>
      <w:r w:rsidR="00470004" w:rsidRPr="00AC2CC9">
        <w:rPr>
          <w:rFonts w:eastAsiaTheme="minorEastAsia"/>
          <w:lang w:eastAsia="zh-CN"/>
        </w:rPr>
        <w:t>1</w:t>
      </w:r>
      <w:r w:rsidRPr="00AC2CC9">
        <w:rPr>
          <w:rFonts w:eastAsiaTheme="minorEastAsia"/>
          <w:lang w:eastAsia="zh-CN"/>
        </w:rPr>
        <w:t xml:space="preserve"> is the size of the image and the </w:t>
      </w:r>
      <w:r w:rsidR="00FE654D" w:rsidRPr="00AC2CC9">
        <w:rPr>
          <w:rFonts w:eastAsiaTheme="minorEastAsia"/>
          <w:lang w:eastAsia="zh-CN"/>
        </w:rPr>
        <w:t xml:space="preserve">maximum </w:t>
      </w:r>
      <w:r w:rsidRPr="00AC2CC9">
        <w:rPr>
          <w:rFonts w:eastAsiaTheme="minorEastAsia"/>
          <w:lang w:eastAsia="zh-CN"/>
        </w:rPr>
        <w:t>speed we could achieve</w:t>
      </w:r>
      <w:r w:rsidR="00506453" w:rsidRPr="00AC2CC9">
        <w:rPr>
          <w:rFonts w:eastAsiaTheme="minorEastAsia"/>
          <w:lang w:eastAsia="zh-CN"/>
        </w:rPr>
        <w:t xml:space="preserve">. </w:t>
      </w:r>
      <w:r w:rsidRPr="00AC2CC9">
        <w:rPr>
          <w:rFonts w:eastAsiaTheme="minorEastAsia"/>
          <w:lang w:eastAsia="zh-CN"/>
        </w:rPr>
        <w:t xml:space="preserve">The </w:t>
      </w:r>
      <w:r w:rsidR="00887602" w:rsidRPr="00AC2CC9">
        <w:rPr>
          <w:rFonts w:eastAsiaTheme="minorEastAsia"/>
          <w:lang w:eastAsia="zh-CN"/>
        </w:rPr>
        <w:t>higher transfer clock could mak</w:t>
      </w:r>
      <w:r w:rsidR="00B96709" w:rsidRPr="00AC2CC9">
        <w:rPr>
          <w:rFonts w:eastAsiaTheme="minorEastAsia"/>
          <w:lang w:eastAsia="zh-CN"/>
        </w:rPr>
        <w:t xml:space="preserve">e the speed faster, but </w:t>
      </w:r>
      <w:r w:rsidR="00DF0EDE" w:rsidRPr="00AC2CC9">
        <w:rPr>
          <w:rFonts w:eastAsiaTheme="minorEastAsia"/>
          <w:lang w:eastAsia="zh-CN"/>
        </w:rPr>
        <w:t xml:space="preserve">also add </w:t>
      </w:r>
      <w:r w:rsidR="00887602" w:rsidRPr="00AC2CC9">
        <w:rPr>
          <w:rFonts w:eastAsiaTheme="minorEastAsia"/>
          <w:lang w:eastAsia="zh-CN"/>
        </w:rPr>
        <w:t>more errors in the data stream</w:t>
      </w:r>
      <w:r w:rsidR="00A076DF" w:rsidRPr="00AC2CC9">
        <w:rPr>
          <w:rFonts w:eastAsiaTheme="minorEastAsia"/>
          <w:lang w:eastAsia="zh-CN"/>
        </w:rPr>
        <w:t xml:space="preserve"> when you read </w:t>
      </w:r>
      <w:r w:rsidR="00DF0EDE" w:rsidRPr="00AC2CC9">
        <w:rPr>
          <w:rFonts w:eastAsiaTheme="minorEastAsia"/>
          <w:lang w:eastAsia="zh-CN"/>
        </w:rPr>
        <w:t xml:space="preserve">them </w:t>
      </w:r>
      <w:r w:rsidR="00A076DF" w:rsidRPr="00AC2CC9">
        <w:rPr>
          <w:rFonts w:eastAsiaTheme="minorEastAsia"/>
          <w:lang w:eastAsia="zh-CN"/>
        </w:rPr>
        <w:t>back</w:t>
      </w:r>
      <w:r w:rsidR="00887602" w:rsidRPr="00AC2CC9">
        <w:rPr>
          <w:rFonts w:eastAsiaTheme="minorEastAsia"/>
          <w:lang w:eastAsia="zh-CN"/>
        </w:rPr>
        <w:t xml:space="preserve">. </w:t>
      </w:r>
    </w:p>
    <w:p w14:paraId="0505E3BA" w14:textId="77777777" w:rsidR="00887602" w:rsidRPr="00AC2CC9" w:rsidRDefault="00887602" w:rsidP="003753CC">
      <w:pPr>
        <w:rPr>
          <w:rFonts w:eastAsiaTheme="minorEastAsia"/>
          <w:lang w:eastAsia="zh-CN"/>
        </w:rPr>
      </w:pPr>
      <w:r w:rsidRPr="00AC2CC9">
        <w:rPr>
          <w:rFonts w:eastAsiaTheme="minorEastAsia" w:hint="eastAsia"/>
          <w:noProof/>
          <w:lang w:eastAsia="zh-CN"/>
        </w:rPr>
        <w:drawing>
          <wp:anchor distT="0" distB="0" distL="114300" distR="114300" simplePos="0" relativeHeight="251263488" behindDoc="0" locked="0" layoutInCell="1" allowOverlap="1" wp14:anchorId="6F51CFFD" wp14:editId="30A51014">
            <wp:simplePos x="0" y="0"/>
            <wp:positionH relativeFrom="column">
              <wp:posOffset>118110</wp:posOffset>
            </wp:positionH>
            <wp:positionV relativeFrom="paragraph">
              <wp:posOffset>154940</wp:posOffset>
            </wp:positionV>
            <wp:extent cx="2451600" cy="1378800"/>
            <wp:effectExtent l="0" t="0" r="0" b="0"/>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51600" cy="1378800"/>
                    </a:xfrm>
                    <a:prstGeom prst="rect">
                      <a:avLst/>
                    </a:prstGeom>
                  </pic:spPr>
                </pic:pic>
              </a:graphicData>
            </a:graphic>
            <wp14:sizeRelH relativeFrom="margin">
              <wp14:pctWidth>0</wp14:pctWidth>
            </wp14:sizeRelH>
            <wp14:sizeRelV relativeFrom="margin">
              <wp14:pctHeight>0</wp14:pctHeight>
            </wp14:sizeRelV>
          </wp:anchor>
        </w:drawing>
      </w:r>
      <w:r w:rsidRPr="00AC2CC9">
        <w:rPr>
          <w:rFonts w:eastAsiaTheme="minorEastAsia"/>
          <w:noProof/>
          <w:lang w:eastAsia="zh-CN"/>
        </w:rPr>
        <w:drawing>
          <wp:anchor distT="0" distB="0" distL="114300" distR="114300" simplePos="0" relativeHeight="251241984" behindDoc="0" locked="0" layoutInCell="1" allowOverlap="1" wp14:anchorId="476689C9" wp14:editId="43C0B88A">
            <wp:simplePos x="0" y="0"/>
            <wp:positionH relativeFrom="column">
              <wp:posOffset>3032760</wp:posOffset>
            </wp:positionH>
            <wp:positionV relativeFrom="paragraph">
              <wp:posOffset>154940</wp:posOffset>
            </wp:positionV>
            <wp:extent cx="2451100" cy="1378585"/>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pi.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51100" cy="1378585"/>
                    </a:xfrm>
                    <a:prstGeom prst="rect">
                      <a:avLst/>
                    </a:prstGeom>
                  </pic:spPr>
                </pic:pic>
              </a:graphicData>
            </a:graphic>
            <wp14:sizeRelH relativeFrom="page">
              <wp14:pctWidth>0</wp14:pctWidth>
            </wp14:sizeRelH>
            <wp14:sizeRelV relativeFrom="page">
              <wp14:pctHeight>0</wp14:pctHeight>
            </wp14:sizeRelV>
          </wp:anchor>
        </w:drawing>
      </w:r>
    </w:p>
    <w:p w14:paraId="4DFE18BB" w14:textId="77777777" w:rsidR="00887602" w:rsidRPr="00AC2CC9" w:rsidRDefault="00887602" w:rsidP="003753CC">
      <w:pPr>
        <w:rPr>
          <w:rFonts w:eastAsiaTheme="minorEastAsia"/>
          <w:lang w:eastAsia="zh-CN"/>
        </w:rPr>
      </w:pPr>
    </w:p>
    <w:p w14:paraId="2807A6AF" w14:textId="77777777" w:rsidR="001A5958" w:rsidRPr="00AC2CC9" w:rsidRDefault="001A5958" w:rsidP="003753CC">
      <w:pPr>
        <w:rPr>
          <w:rFonts w:eastAsiaTheme="minorEastAsia"/>
          <w:lang w:eastAsia="zh-CN"/>
        </w:rPr>
      </w:pPr>
    </w:p>
    <w:p w14:paraId="48925EDE" w14:textId="38643C22" w:rsidR="001A5958" w:rsidRPr="00AC2CC9" w:rsidRDefault="00895577" w:rsidP="003753CC">
      <w:pPr>
        <w:rPr>
          <w:rFonts w:eastAsiaTheme="minorEastAsia"/>
          <w:lang w:eastAsia="zh-CN"/>
        </w:rPr>
      </w:pPr>
      <w:r w:rsidRPr="00AC2CC9">
        <w:rPr>
          <w:noProof/>
          <w:lang w:eastAsia="zh-CN"/>
        </w:rPr>
        <mc:AlternateContent>
          <mc:Choice Requires="wps">
            <w:drawing>
              <wp:anchor distT="45720" distB="45720" distL="114300" distR="114300" simplePos="0" relativeHeight="251377152" behindDoc="0" locked="0" layoutInCell="1" allowOverlap="1" wp14:anchorId="53745BC6" wp14:editId="26D48058">
                <wp:simplePos x="0" y="0"/>
                <wp:positionH relativeFrom="column">
                  <wp:posOffset>3109595</wp:posOffset>
                </wp:positionH>
                <wp:positionV relativeFrom="paragraph">
                  <wp:posOffset>402590</wp:posOffset>
                </wp:positionV>
                <wp:extent cx="2303780" cy="275590"/>
                <wp:effectExtent l="0" t="5715" r="10160" b="12700"/>
                <wp:wrapSquare wrapText="bothSides"/>
                <wp:docPr id="7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275590"/>
                        </a:xfrm>
                        <a:prstGeom prst="rect">
                          <a:avLst/>
                        </a:prstGeom>
                        <a:solidFill>
                          <a:srgbClr val="FFFFFF"/>
                        </a:solidFill>
                        <a:ln w="9525">
                          <a:solidFill>
                            <a:schemeClr val="bg1">
                              <a:lumMod val="100000"/>
                              <a:lumOff val="0"/>
                            </a:schemeClr>
                          </a:solidFill>
                          <a:miter lim="800000"/>
                          <a:headEnd/>
                          <a:tailEnd/>
                        </a:ln>
                      </wps:spPr>
                      <wps:txbx>
                        <w:txbxContent>
                          <w:p w14:paraId="6F034157" w14:textId="77777777" w:rsidR="00ED7499" w:rsidRPr="00887602" w:rsidRDefault="00ED7499" w:rsidP="00156F68">
                            <w:pPr>
                              <w:spacing w:after="0" w:line="240" w:lineRule="auto"/>
                              <w:ind w:firstLineChars="250" w:firstLine="600"/>
                              <w:rPr>
                                <w:rFonts w:eastAsiaTheme="minorEastAsia"/>
                                <w:lang w:eastAsia="zh-CN"/>
                              </w:rPr>
                            </w:pPr>
                            <w:r w:rsidRPr="00887602">
                              <w:rPr>
                                <w:rFonts w:eastAsiaTheme="minorEastAsia"/>
                                <w:lang w:eastAsia="zh-CN"/>
                              </w:rPr>
                              <w:t>SPI interface</w:t>
                            </w:r>
                            <w:r>
                              <w:rPr>
                                <w:rFonts w:eastAsiaTheme="minorEastAsia"/>
                                <w:lang w:eastAsia="zh-CN"/>
                              </w:rPr>
                              <w:t xml:space="preserve"> result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53745BC6" id="Text Box 4" o:spid="_x0000_s1068" type="#_x0000_t202" style="position:absolute;left:0;text-align:left;margin-left:244.85pt;margin-top:31.7pt;width:181.4pt;height:21.7pt;z-index:2513771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" strokecolor="white [3212]">
                <v:textbox style="mso-fit-shape-to-text:t">
                  <w:txbxContent>
                    <w:p w14:paraId="6F034157" w14:textId="77777777" w:rsidR="00ED7499" w:rsidRPr="00887602" w:rsidRDefault="00ED7499" w:rsidP="00156F68">
                      <w:pPr>
                        <w:spacing w:after="0" w:line="240" w:lineRule="auto"/>
                        <w:ind w:firstLineChars="250" w:firstLine="600"/>
                        <w:rPr>
                          <w:rFonts w:eastAsiaTheme="minorEastAsia"/>
                          <w:lang w:eastAsia="zh-CN"/>
                        </w:rPr>
                      </w:pPr>
                      <w:r w:rsidRPr="00887602">
                        <w:rPr>
                          <w:rFonts w:eastAsiaTheme="minorEastAsia"/>
                          <w:lang w:eastAsia="zh-CN"/>
                        </w:rPr>
                        <w:t>SPI interface</w:t>
                      </w:r>
                      <w:r>
                        <w:rPr>
                          <w:rFonts w:eastAsiaTheme="minorEastAsia"/>
                          <w:lang w:eastAsia="zh-CN"/>
                        </w:rPr>
                        <w:t xml:space="preserve"> result</w:t>
                      </w:r>
                    </w:p>
                  </w:txbxContent>
                </v:textbox>
                <w10:wrap type="square"/>
              </v:shape>
            </w:pict>
          </mc:Fallback>
        </mc:AlternateContent>
      </w:r>
    </w:p>
    <w:p w14:paraId="05290494" w14:textId="7863C6F4" w:rsidR="00895577" w:rsidRPr="00AC2CC9" w:rsidRDefault="00895577" w:rsidP="00895577">
      <w:pPr>
        <w:rPr>
          <w:rFonts w:eastAsia="宋体"/>
          <w:lang w:eastAsia="zh-CN"/>
        </w:rPr>
      </w:pPr>
      <w:bookmarkStart w:id="115" w:name="_Toc400315484"/>
      <w:r w:rsidRPr="00AC2CC9">
        <w:rPr>
          <w:noProof/>
          <w:lang w:eastAsia="zh-CN"/>
        </w:rPr>
        <mc:AlternateContent>
          <mc:Choice Requires="wps">
            <w:drawing>
              <wp:anchor distT="45720" distB="45720" distL="114300" distR="114300" simplePos="0" relativeHeight="251355648" behindDoc="0" locked="0" layoutInCell="1" allowOverlap="1" wp14:anchorId="31F1AC5F" wp14:editId="0EB0B32A">
                <wp:simplePos x="0" y="0"/>
                <wp:positionH relativeFrom="column">
                  <wp:posOffset>367665</wp:posOffset>
                </wp:positionH>
                <wp:positionV relativeFrom="paragraph">
                  <wp:posOffset>5715</wp:posOffset>
                </wp:positionV>
                <wp:extent cx="2290445" cy="484505"/>
                <wp:effectExtent l="3175" t="0" r="10160" b="14605"/>
                <wp:wrapSquare wrapText="bothSides"/>
                <wp:docPr id="7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0445" cy="484505"/>
                        </a:xfrm>
                        <a:prstGeom prst="rect">
                          <a:avLst/>
                        </a:prstGeom>
                        <a:solidFill>
                          <a:srgbClr val="FFFFFF"/>
                        </a:solidFill>
                        <a:ln w="9525">
                          <a:solidFill>
                            <a:schemeClr val="bg1">
                              <a:lumMod val="100000"/>
                              <a:lumOff val="0"/>
                            </a:schemeClr>
                          </a:solidFill>
                          <a:miter lim="800000"/>
                          <a:headEnd/>
                          <a:tailEnd/>
                        </a:ln>
                      </wps:spPr>
                      <wps:txbx>
                        <w:txbxContent>
                          <w:p w14:paraId="60CCE195" w14:textId="77777777" w:rsidR="00ED7499" w:rsidRPr="00887602" w:rsidRDefault="00ED7499" w:rsidP="00156F68">
                            <w:pPr>
                              <w:spacing w:after="0" w:line="240" w:lineRule="auto"/>
                              <w:rPr>
                                <w:rFonts w:eastAsiaTheme="minorEastAsia"/>
                                <w:lang w:eastAsia="zh-CN"/>
                              </w:rPr>
                            </w:pPr>
                            <w:r w:rsidRPr="00887602">
                              <w:rPr>
                                <w:rFonts w:eastAsiaTheme="minorEastAsia"/>
                                <w:lang w:eastAsia="zh-CN"/>
                              </w:rPr>
                              <w:t>640x360, grayscale, original</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31F1AC5F" id="文本框 2" o:spid="_x0000_s1069" type="#_x0000_t202" style="position:absolute;left:0;text-align:left;margin-left:28.95pt;margin-top:.45pt;width:180.35pt;height:38.15pt;z-index:25135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" strokecolor="white [3212]">
                <v:textbox>
                  <w:txbxContent>
                    <w:p w14:paraId="60CCE195" w14:textId="77777777" w:rsidR="00ED7499" w:rsidRPr="00887602" w:rsidRDefault="00ED7499" w:rsidP="00156F68">
                      <w:pPr>
                        <w:spacing w:after="0" w:line="240" w:lineRule="auto"/>
                        <w:rPr>
                          <w:rFonts w:eastAsiaTheme="minorEastAsia"/>
                          <w:lang w:eastAsia="zh-CN"/>
                        </w:rPr>
                      </w:pPr>
                      <w:r w:rsidRPr="00887602">
                        <w:rPr>
                          <w:rFonts w:eastAsiaTheme="minorEastAsia"/>
                          <w:lang w:eastAsia="zh-CN"/>
                        </w:rPr>
                        <w:t>640x360, grayscale, original</w:t>
                      </w:r>
                    </w:p>
                  </w:txbxContent>
                </v:textbox>
                <w10:wrap type="square"/>
              </v:shape>
            </w:pict>
          </mc:Fallback>
        </mc:AlternateContent>
      </w:r>
    </w:p>
    <w:p w14:paraId="57E241DD" w14:textId="03ACB3E9" w:rsidR="00895577" w:rsidRPr="00AC2CC9" w:rsidRDefault="00895577" w:rsidP="00895577">
      <w:pPr>
        <w:rPr>
          <w:rFonts w:eastAsia="宋体"/>
          <w:lang w:eastAsia="zh-CN"/>
        </w:rPr>
      </w:pPr>
      <w:r w:rsidRPr="00AC2CC9">
        <w:rPr>
          <w:noProof/>
          <w:lang w:eastAsia="zh-CN"/>
        </w:rPr>
        <mc:AlternateContent>
          <mc:Choice Requires="wps">
            <w:drawing>
              <wp:anchor distT="0" distB="0" distL="114300" distR="114300" simplePos="0" relativeHeight="252014080" behindDoc="0" locked="0" layoutInCell="1" allowOverlap="1" wp14:anchorId="1F6E9281" wp14:editId="78D6F68A">
                <wp:simplePos x="0" y="0"/>
                <wp:positionH relativeFrom="margin">
                  <wp:align>center</wp:align>
                </wp:positionH>
                <wp:positionV relativeFrom="paragraph">
                  <wp:posOffset>12065</wp:posOffset>
                </wp:positionV>
                <wp:extent cx="4298950" cy="349250"/>
                <wp:effectExtent l="0" t="0" r="6350" b="0"/>
                <wp:wrapSquare wrapText="bothSides"/>
                <wp:docPr id="72"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49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CEA4AD" w14:textId="77777777" w:rsidR="00ED7499" w:rsidRPr="004E0869" w:rsidRDefault="00ED7499" w:rsidP="00D041CD">
                            <w:pPr>
                              <w:pStyle w:val="a8"/>
                              <w:jc w:val="center"/>
                              <w:rPr>
                                <w:noProof/>
                                <w:sz w:val="24"/>
                                <w:szCs w:val="24"/>
                              </w:rPr>
                            </w:pPr>
                            <w:bookmarkStart w:id="116" w:name="_Toc400315479"/>
                            <w:r>
                              <w:t xml:space="preserve">Figure </w:t>
                            </w:r>
                            <w:r>
                              <w:fldChar w:fldCharType="begin"/>
                            </w:r>
                            <w:r>
                              <w:instrText xml:space="preserve"> STYLEREF 1 \s </w:instrText>
                            </w:r>
                            <w:r>
                              <w:fldChar w:fldCharType="separate"/>
                            </w:r>
                            <w:r w:rsidR="00D87598">
                              <w:rPr>
                                <w:noProof/>
                              </w:rPr>
                              <w:t>5</w:t>
                            </w:r>
                            <w:r>
                              <w:fldChar w:fldCharType="end"/>
                            </w:r>
                            <w:r>
                              <w:noBreakHyphen/>
                            </w:r>
                            <w:r>
                              <w:fldChar w:fldCharType="begin"/>
                            </w:r>
                            <w:r>
                              <w:instrText xml:space="preserve"> SEQ Figure \* ARABIC \s 1 </w:instrText>
                            </w:r>
                            <w:r>
                              <w:fldChar w:fldCharType="separate"/>
                            </w:r>
                            <w:r w:rsidR="00D87598">
                              <w:rPr>
                                <w:noProof/>
                              </w:rPr>
                              <w:t>1</w:t>
                            </w:r>
                            <w:r>
                              <w:fldChar w:fldCharType="end"/>
                            </w:r>
                            <w:r>
                              <w:t xml:space="preserve"> the original image and the SPI transferred result</w:t>
                            </w:r>
                            <w:bookmarkEnd w:id="116"/>
                          </w:p>
                          <w:p w14:paraId="39906062" w14:textId="77777777" w:rsidR="00ED7499" w:rsidRDefault="00ED749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6E9281" id="Text Box 116" o:spid="_x0000_s1070" type="#_x0000_t202" style="position:absolute;left:0;text-align:left;margin-left:0;margin-top:.95pt;width:338.5pt;height:27.5pt;z-index:25201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" stroked="f">
                <v:textbox inset="0,0,0,0">
                  <w:txbxContent>
                    <w:p w14:paraId="53CEA4AD" w14:textId="77777777" w:rsidR="00ED7499" w:rsidRPr="004E0869" w:rsidRDefault="00ED7499" w:rsidP="00D041CD">
                      <w:pPr>
                        <w:pStyle w:val="a8"/>
                        <w:jc w:val="center"/>
                        <w:rPr>
                          <w:noProof/>
                          <w:sz w:val="24"/>
                          <w:szCs w:val="24"/>
                        </w:rPr>
                      </w:pPr>
                      <w:bookmarkStart w:id="117" w:name="_Toc400315479"/>
                      <w:r>
                        <w:t xml:space="preserve">Figure </w:t>
                      </w:r>
                      <w:r>
                        <w:fldChar w:fldCharType="begin"/>
                      </w:r>
                      <w:r>
                        <w:instrText xml:space="preserve"> STYLEREF 1 \s </w:instrText>
                      </w:r>
                      <w:r>
                        <w:fldChar w:fldCharType="separate"/>
                      </w:r>
                      <w:r w:rsidR="00D87598">
                        <w:rPr>
                          <w:noProof/>
                        </w:rPr>
                        <w:t>5</w:t>
                      </w:r>
                      <w:r>
                        <w:fldChar w:fldCharType="end"/>
                      </w:r>
                      <w:r>
                        <w:noBreakHyphen/>
                      </w:r>
                      <w:r>
                        <w:fldChar w:fldCharType="begin"/>
                      </w:r>
                      <w:r>
                        <w:instrText xml:space="preserve"> SEQ Figure \* ARABIC \s 1 </w:instrText>
                      </w:r>
                      <w:r>
                        <w:fldChar w:fldCharType="separate"/>
                      </w:r>
                      <w:r w:rsidR="00D87598">
                        <w:rPr>
                          <w:noProof/>
                        </w:rPr>
                        <w:t>1</w:t>
                      </w:r>
                      <w:r>
                        <w:fldChar w:fldCharType="end"/>
                      </w:r>
                      <w:r>
                        <w:t xml:space="preserve"> the original image and the SPI transferred result</w:t>
                      </w:r>
                      <w:bookmarkEnd w:id="117"/>
                    </w:p>
                    <w:p w14:paraId="39906062" w14:textId="77777777" w:rsidR="00ED7499" w:rsidRDefault="00ED7499"/>
                  </w:txbxContent>
                </v:textbox>
                <w10:wrap type="square" anchorx="margin"/>
              </v:shape>
            </w:pict>
          </mc:Fallback>
        </mc:AlternateContent>
      </w:r>
    </w:p>
    <w:p w14:paraId="7D6A3AD0" w14:textId="77777777" w:rsidR="00D041CD" w:rsidRPr="00AC2CC9" w:rsidRDefault="00D041CD" w:rsidP="00D041CD">
      <w:pPr>
        <w:pStyle w:val="a8"/>
        <w:keepNext/>
        <w:jc w:val="center"/>
      </w:pPr>
      <w:r w:rsidRPr="00AC2CC9">
        <w:lastRenderedPageBreak/>
        <w:t xml:space="preserve">Table </w:t>
      </w:r>
      <w:r w:rsidRPr="00AC2CC9">
        <w:fldChar w:fldCharType="begin"/>
      </w:r>
      <w:r w:rsidRPr="00AC2CC9">
        <w:instrText xml:space="preserve"> STYLEREF 1 \s </w:instrText>
      </w:r>
      <w:r w:rsidRPr="00AC2CC9">
        <w:fldChar w:fldCharType="separate"/>
      </w:r>
      <w:r w:rsidR="00D87598">
        <w:rPr>
          <w:noProof/>
        </w:rPr>
        <w:t>5</w:t>
      </w:r>
      <w:r w:rsidRPr="00AC2CC9">
        <w:fldChar w:fldCharType="end"/>
      </w:r>
      <w:r w:rsidRPr="00AC2CC9">
        <w:noBreakHyphen/>
      </w:r>
      <w:r w:rsidRPr="00AC2CC9">
        <w:fldChar w:fldCharType="begin"/>
      </w:r>
      <w:r w:rsidRPr="00AC2CC9">
        <w:instrText xml:space="preserve"> SEQ Table \* ARABIC \s 1 </w:instrText>
      </w:r>
      <w:r w:rsidRPr="00AC2CC9">
        <w:fldChar w:fldCharType="separate"/>
      </w:r>
      <w:r w:rsidR="00D87598">
        <w:rPr>
          <w:noProof/>
        </w:rPr>
        <w:t>1</w:t>
      </w:r>
      <w:r w:rsidRPr="00AC2CC9">
        <w:fldChar w:fldCharType="end"/>
      </w:r>
      <w:r w:rsidRPr="00AC2CC9">
        <w:t xml:space="preserve"> the performance of the SPI bus</w:t>
      </w:r>
      <w:bookmarkEnd w:id="115"/>
    </w:p>
    <w:tbl>
      <w:tblPr>
        <w:tblStyle w:val="a9"/>
        <w:tblW w:w="0" w:type="auto"/>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527"/>
        <w:gridCol w:w="4534"/>
      </w:tblGrid>
      <w:tr w:rsidR="00AC2CC9" w:rsidRPr="00AC2CC9" w14:paraId="0EE6D923" w14:textId="77777777" w:rsidTr="00D041CD">
        <w:tc>
          <w:tcPr>
            <w:tcW w:w="4537" w:type="dxa"/>
          </w:tcPr>
          <w:p w14:paraId="6F5F4BC6" w14:textId="77777777" w:rsidR="001A5958" w:rsidRPr="00AC2CC9" w:rsidRDefault="001A5958" w:rsidP="001A5958">
            <w:pPr>
              <w:tabs>
                <w:tab w:val="left" w:pos="825"/>
              </w:tabs>
              <w:jc w:val="center"/>
              <w:rPr>
                <w:rFonts w:eastAsiaTheme="minorEastAsia"/>
                <w:lang w:eastAsia="zh-CN"/>
              </w:rPr>
            </w:pPr>
            <w:r w:rsidRPr="00AC2CC9">
              <w:rPr>
                <w:rFonts w:eastAsiaTheme="minorEastAsia"/>
                <w:lang w:eastAsia="zh-CN"/>
              </w:rPr>
              <w:t>input size</w:t>
            </w:r>
          </w:p>
        </w:tc>
        <w:tc>
          <w:tcPr>
            <w:tcW w:w="4544" w:type="dxa"/>
          </w:tcPr>
          <w:p w14:paraId="35EAE1D8" w14:textId="77777777" w:rsidR="001A5958" w:rsidRPr="00AC2CC9" w:rsidRDefault="001A5958" w:rsidP="001A5958">
            <w:pPr>
              <w:tabs>
                <w:tab w:val="left" w:pos="825"/>
              </w:tabs>
              <w:jc w:val="center"/>
              <w:rPr>
                <w:rFonts w:eastAsiaTheme="minorEastAsia"/>
                <w:lang w:eastAsia="zh-CN"/>
              </w:rPr>
            </w:pPr>
            <w:r w:rsidRPr="00AC2CC9">
              <w:rPr>
                <w:rFonts w:eastAsiaTheme="minorEastAsia"/>
                <w:lang w:eastAsia="zh-CN"/>
              </w:rPr>
              <w:t>time / speed</w:t>
            </w:r>
          </w:p>
        </w:tc>
      </w:tr>
      <w:tr w:rsidR="00AC2CC9" w:rsidRPr="00AC2CC9" w14:paraId="1C5CF1E8" w14:textId="77777777" w:rsidTr="00D041CD">
        <w:tc>
          <w:tcPr>
            <w:tcW w:w="4537" w:type="dxa"/>
          </w:tcPr>
          <w:p w14:paraId="4924D9FF" w14:textId="77777777" w:rsidR="001A5958" w:rsidRPr="00AC2CC9" w:rsidRDefault="001A5958" w:rsidP="001A5958">
            <w:pPr>
              <w:tabs>
                <w:tab w:val="left" w:pos="825"/>
              </w:tabs>
              <w:jc w:val="center"/>
              <w:rPr>
                <w:rFonts w:eastAsiaTheme="minorEastAsia"/>
                <w:lang w:eastAsia="zh-CN"/>
              </w:rPr>
            </w:pPr>
            <w:r w:rsidRPr="00AC2CC9">
              <w:rPr>
                <w:rFonts w:eastAsiaTheme="minorEastAsia"/>
                <w:lang w:eastAsia="zh-CN"/>
              </w:rPr>
              <w:t>230.4KB</w:t>
            </w:r>
          </w:p>
        </w:tc>
        <w:tc>
          <w:tcPr>
            <w:tcW w:w="4544" w:type="dxa"/>
          </w:tcPr>
          <w:p w14:paraId="25CBF404" w14:textId="77777777" w:rsidR="001A5958" w:rsidRPr="00AC2CC9" w:rsidRDefault="001A5958" w:rsidP="001A5958">
            <w:pPr>
              <w:tabs>
                <w:tab w:val="left" w:pos="825"/>
              </w:tabs>
              <w:jc w:val="center"/>
              <w:rPr>
                <w:rFonts w:eastAsiaTheme="minorEastAsia"/>
                <w:lang w:eastAsia="zh-CN"/>
              </w:rPr>
            </w:pPr>
            <w:r w:rsidRPr="00AC2CC9">
              <w:rPr>
                <w:rFonts w:eastAsiaTheme="minorEastAsia"/>
                <w:lang w:eastAsia="zh-CN"/>
              </w:rPr>
              <w:t>0.120s / 1.831MB/s</w:t>
            </w:r>
          </w:p>
        </w:tc>
      </w:tr>
    </w:tbl>
    <w:p w14:paraId="34B90A74" w14:textId="3A043D99" w:rsidR="00887602" w:rsidRPr="00AC2CC9" w:rsidRDefault="00E96E3E" w:rsidP="00D041CD">
      <w:pPr>
        <w:pStyle w:val="2"/>
        <w:rPr>
          <w:lang w:eastAsia="zh-CN"/>
        </w:rPr>
      </w:pPr>
      <w:bookmarkStart w:id="118" w:name="_Toc403603042"/>
      <w:r w:rsidRPr="00AC2CC9">
        <w:rPr>
          <w:rFonts w:hint="eastAsia"/>
          <w:lang w:eastAsia="zh-CN"/>
        </w:rPr>
        <w:t>Median f</w:t>
      </w:r>
      <w:r w:rsidR="001701F1" w:rsidRPr="00AC2CC9">
        <w:rPr>
          <w:rFonts w:hint="eastAsia"/>
          <w:lang w:eastAsia="zh-CN"/>
        </w:rPr>
        <w:t>ilter</w:t>
      </w:r>
      <w:bookmarkEnd w:id="118"/>
      <w:r w:rsidR="001701F1" w:rsidRPr="00AC2CC9">
        <w:rPr>
          <w:rFonts w:hint="eastAsia"/>
          <w:lang w:eastAsia="zh-CN"/>
        </w:rPr>
        <w:t xml:space="preserve"> </w:t>
      </w:r>
    </w:p>
    <w:p w14:paraId="39D2CE52" w14:textId="1372BC5C" w:rsidR="006D41EA" w:rsidRPr="00AC2CC9" w:rsidRDefault="00A076DF" w:rsidP="001A5958">
      <w:pPr>
        <w:tabs>
          <w:tab w:val="left" w:pos="825"/>
        </w:tabs>
        <w:rPr>
          <w:rFonts w:eastAsiaTheme="minorEastAsia"/>
          <w:lang w:eastAsia="zh-CN"/>
        </w:rPr>
      </w:pPr>
      <w:r w:rsidRPr="00AC2CC9">
        <w:rPr>
          <w:rFonts w:eastAsiaTheme="minorEastAsia" w:hint="eastAsia"/>
          <w:lang w:eastAsia="zh-CN"/>
        </w:rPr>
        <w:t>Figure 5-2</w:t>
      </w:r>
      <w:r w:rsidR="00705AB1" w:rsidRPr="00AC2CC9">
        <w:rPr>
          <w:rFonts w:eastAsiaTheme="minorEastAsia" w:hint="eastAsia"/>
          <w:lang w:eastAsia="zh-CN"/>
        </w:rPr>
        <w:t xml:space="preserve"> show</w:t>
      </w:r>
      <w:r w:rsidR="009F5A4A" w:rsidRPr="00AC2CC9">
        <w:rPr>
          <w:rFonts w:eastAsiaTheme="minorEastAsia"/>
          <w:lang w:eastAsia="zh-CN"/>
        </w:rPr>
        <w:t>s</w:t>
      </w:r>
      <w:r w:rsidR="00705AB1" w:rsidRPr="00AC2CC9">
        <w:rPr>
          <w:rFonts w:eastAsiaTheme="minorEastAsia" w:hint="eastAsia"/>
          <w:lang w:eastAsia="zh-CN"/>
        </w:rPr>
        <w:t xml:space="preserve"> </w:t>
      </w:r>
      <w:r w:rsidR="00527C5F" w:rsidRPr="00AC2CC9">
        <w:rPr>
          <w:rFonts w:eastAsiaTheme="minorEastAsia"/>
          <w:lang w:eastAsia="zh-CN"/>
        </w:rPr>
        <w:t>comparison</w:t>
      </w:r>
      <w:r w:rsidR="00705AB1" w:rsidRPr="00AC2CC9">
        <w:rPr>
          <w:rFonts w:eastAsiaTheme="minorEastAsia" w:hint="eastAsia"/>
          <w:lang w:eastAsia="zh-CN"/>
        </w:rPr>
        <w:t xml:space="preserve"> </w:t>
      </w:r>
      <w:r w:rsidR="00527C5F" w:rsidRPr="00AC2CC9">
        <w:rPr>
          <w:rFonts w:eastAsiaTheme="minorEastAsia"/>
          <w:lang w:eastAsia="zh-CN"/>
        </w:rPr>
        <w:t>between</w:t>
      </w:r>
      <w:r w:rsidR="00705AB1" w:rsidRPr="00AC2CC9">
        <w:rPr>
          <w:rFonts w:eastAsiaTheme="minorEastAsia" w:hint="eastAsia"/>
          <w:lang w:eastAsia="zh-CN"/>
        </w:rPr>
        <w:t xml:space="preserve"> the </w:t>
      </w:r>
      <w:r w:rsidR="00705AB1" w:rsidRPr="00AC2CC9">
        <w:rPr>
          <w:rFonts w:eastAsiaTheme="minorEastAsia"/>
          <w:lang w:eastAsia="zh-CN"/>
        </w:rPr>
        <w:t xml:space="preserve">FPGAs and </w:t>
      </w:r>
      <w:proofErr w:type="spellStart"/>
      <w:r w:rsidR="00705AB1" w:rsidRPr="00AC2CC9">
        <w:rPr>
          <w:rFonts w:eastAsiaTheme="minorEastAsia"/>
          <w:lang w:eastAsia="zh-CN"/>
        </w:rPr>
        <w:t>OpenCV</w:t>
      </w:r>
      <w:proofErr w:type="spellEnd"/>
      <w:r w:rsidR="00705AB1" w:rsidRPr="00AC2CC9">
        <w:rPr>
          <w:rFonts w:eastAsiaTheme="minorEastAsia"/>
          <w:lang w:eastAsia="zh-CN"/>
        </w:rPr>
        <w:t xml:space="preserve"> implementation of the algorithms for the median filter. </w:t>
      </w:r>
      <w:r w:rsidR="009B12DF" w:rsidRPr="00AC2CC9">
        <w:rPr>
          <w:rFonts w:eastAsiaTheme="minorEastAsia"/>
          <w:lang w:eastAsia="zh-CN"/>
        </w:rPr>
        <w:t>The original image i</w:t>
      </w:r>
      <w:r w:rsidR="006B55A2" w:rsidRPr="00AC2CC9">
        <w:rPr>
          <w:rFonts w:eastAsiaTheme="minorEastAsia"/>
          <w:lang w:eastAsia="zh-CN"/>
        </w:rPr>
        <w:t>s the second image</w:t>
      </w:r>
      <w:r w:rsidR="009B12DF" w:rsidRPr="00AC2CC9">
        <w:rPr>
          <w:rFonts w:eastAsiaTheme="minorEastAsia"/>
          <w:lang w:eastAsia="zh-CN"/>
        </w:rPr>
        <w:t xml:space="preserve"> with the pepper and salt noise. </w:t>
      </w:r>
    </w:p>
    <w:p w14:paraId="6741F2E2" w14:textId="6B812F3C" w:rsidR="009F5A4A" w:rsidRPr="00AC2CC9" w:rsidRDefault="009F5A4A" w:rsidP="001A5958">
      <w:pPr>
        <w:tabs>
          <w:tab w:val="left" w:pos="825"/>
        </w:tabs>
        <w:rPr>
          <w:rFonts w:eastAsiaTheme="minorEastAsia"/>
          <w:lang w:eastAsia="zh-CN"/>
        </w:rPr>
      </w:pPr>
      <w:r w:rsidRPr="00AC2CC9">
        <w:rPr>
          <w:rFonts w:eastAsiaTheme="minorEastAsia"/>
          <w:lang w:eastAsia="zh-CN"/>
        </w:rPr>
        <w:t xml:space="preserve">The result of the image implementation is not as good as the software implementation duo to the complex design </w:t>
      </w:r>
      <w:r w:rsidR="000F67F1" w:rsidRPr="00AC2CC9">
        <w:rPr>
          <w:rFonts w:eastAsiaTheme="minorEastAsia"/>
          <w:lang w:eastAsia="zh-CN"/>
        </w:rPr>
        <w:t xml:space="preserve">of the hardware system </w:t>
      </w:r>
      <w:r w:rsidRPr="00AC2CC9">
        <w:rPr>
          <w:rFonts w:eastAsiaTheme="minorEastAsia"/>
          <w:lang w:eastAsia="zh-CN"/>
        </w:rPr>
        <w:t xml:space="preserve">but still acceptable.  As much of the time is used for the transfer in the hardware, the time consuming is near 3 times than the </w:t>
      </w:r>
      <w:proofErr w:type="spellStart"/>
      <w:r w:rsidRPr="00AC2CC9">
        <w:rPr>
          <w:rFonts w:eastAsiaTheme="minorEastAsia"/>
          <w:lang w:eastAsia="zh-CN"/>
        </w:rPr>
        <w:t>OpenCV</w:t>
      </w:r>
      <w:r w:rsidR="00A076DF" w:rsidRPr="00AC2CC9">
        <w:rPr>
          <w:rFonts w:eastAsiaTheme="minorEastAsia"/>
          <w:lang w:eastAsia="zh-CN"/>
        </w:rPr>
        <w:t>’s</w:t>
      </w:r>
      <w:proofErr w:type="spellEnd"/>
      <w:r w:rsidRPr="00AC2CC9">
        <w:rPr>
          <w:rFonts w:eastAsiaTheme="minorEastAsia"/>
          <w:lang w:eastAsia="zh-CN"/>
        </w:rPr>
        <w:t xml:space="preserve"> result. If we just look at the image processing part of the hardware, the time is as same as the pure software</w:t>
      </w:r>
      <w:r w:rsidR="00F75684" w:rsidRPr="00AC2CC9">
        <w:rPr>
          <w:rFonts w:eastAsiaTheme="minorEastAsia"/>
          <w:lang w:eastAsia="zh-CN"/>
        </w:rPr>
        <w:t xml:space="preserve"> fr</w:t>
      </w:r>
      <w:r w:rsidR="00A076DF" w:rsidRPr="00AC2CC9">
        <w:rPr>
          <w:rFonts w:eastAsiaTheme="minorEastAsia"/>
          <w:lang w:eastAsia="zh-CN"/>
        </w:rPr>
        <w:t>om the Table 5-2</w:t>
      </w:r>
      <w:r w:rsidR="00F75684" w:rsidRPr="00AC2CC9">
        <w:rPr>
          <w:rFonts w:eastAsiaTheme="minorEastAsia"/>
          <w:lang w:eastAsia="zh-CN"/>
        </w:rPr>
        <w:t xml:space="preserve"> as below</w:t>
      </w:r>
      <w:r w:rsidRPr="00AC2CC9">
        <w:rPr>
          <w:rFonts w:eastAsiaTheme="minorEastAsia"/>
          <w:lang w:eastAsia="zh-CN"/>
        </w:rPr>
        <w:t>.</w:t>
      </w:r>
    </w:p>
    <w:p w14:paraId="680FB2CC" w14:textId="77777777" w:rsidR="007D4594" w:rsidRPr="00AC2CC9" w:rsidRDefault="00AE5202" w:rsidP="001A5958">
      <w:pPr>
        <w:tabs>
          <w:tab w:val="left" w:pos="825"/>
        </w:tabs>
        <w:rPr>
          <w:rFonts w:eastAsiaTheme="minorEastAsia"/>
          <w:lang w:eastAsia="zh-CN"/>
        </w:rPr>
      </w:pPr>
      <w:r w:rsidRPr="00AC2CC9">
        <w:rPr>
          <w:rFonts w:eastAsiaTheme="minorEastAsia" w:hint="eastAsia"/>
          <w:noProof/>
          <w:lang w:eastAsia="zh-CN"/>
        </w:rPr>
        <w:drawing>
          <wp:anchor distT="0" distB="0" distL="114300" distR="114300" simplePos="0" relativeHeight="251948544" behindDoc="0" locked="0" layoutInCell="1" allowOverlap="1" wp14:anchorId="6FF7181B" wp14:editId="7564BB51">
            <wp:simplePos x="0" y="0"/>
            <wp:positionH relativeFrom="column">
              <wp:posOffset>0</wp:posOffset>
            </wp:positionH>
            <wp:positionV relativeFrom="paragraph">
              <wp:posOffset>9525</wp:posOffset>
            </wp:positionV>
            <wp:extent cx="2451600" cy="1378800"/>
            <wp:effectExtent l="0" t="0" r="0" b="0"/>
            <wp:wrapSquare wrapText="bothSides"/>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51600" cy="1378800"/>
                    </a:xfrm>
                    <a:prstGeom prst="rect">
                      <a:avLst/>
                    </a:prstGeom>
                  </pic:spPr>
                </pic:pic>
              </a:graphicData>
            </a:graphic>
            <wp14:sizeRelH relativeFrom="margin">
              <wp14:pctWidth>0</wp14:pctWidth>
            </wp14:sizeRelH>
            <wp14:sizeRelV relativeFrom="margin">
              <wp14:pctHeight>0</wp14:pctHeight>
            </wp14:sizeRelV>
          </wp:anchor>
        </w:drawing>
      </w:r>
      <w:r w:rsidRPr="00AC2CC9">
        <w:rPr>
          <w:rFonts w:eastAsiaTheme="minorEastAsia"/>
          <w:noProof/>
          <w:lang w:eastAsia="zh-CN"/>
        </w:rPr>
        <w:drawing>
          <wp:anchor distT="0" distB="0" distL="114300" distR="114300" simplePos="0" relativeHeight="251268608" behindDoc="0" locked="0" layoutInCell="1" allowOverlap="1" wp14:anchorId="347307D7" wp14:editId="3C008EDC">
            <wp:simplePos x="0" y="0"/>
            <wp:positionH relativeFrom="column">
              <wp:posOffset>3310890</wp:posOffset>
            </wp:positionH>
            <wp:positionV relativeFrom="paragraph">
              <wp:posOffset>6985</wp:posOffset>
            </wp:positionV>
            <wp:extent cx="2451600" cy="1378800"/>
            <wp:effectExtent l="0" t="0" r="0" b="0"/>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_nois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51600" cy="1378800"/>
                    </a:xfrm>
                    <a:prstGeom prst="rect">
                      <a:avLst/>
                    </a:prstGeom>
                  </pic:spPr>
                </pic:pic>
              </a:graphicData>
            </a:graphic>
            <wp14:sizeRelH relativeFrom="page">
              <wp14:pctWidth>0</wp14:pctWidth>
            </wp14:sizeRelH>
            <wp14:sizeRelV relativeFrom="page">
              <wp14:pctHeight>0</wp14:pctHeight>
            </wp14:sizeRelV>
          </wp:anchor>
        </w:drawing>
      </w:r>
    </w:p>
    <w:p w14:paraId="3D4B2F20" w14:textId="77777777" w:rsidR="009B12DF" w:rsidRPr="00AC2CC9" w:rsidRDefault="009B12DF" w:rsidP="001A5958">
      <w:pPr>
        <w:tabs>
          <w:tab w:val="left" w:pos="825"/>
        </w:tabs>
        <w:rPr>
          <w:rFonts w:eastAsiaTheme="minorEastAsia"/>
          <w:lang w:eastAsia="zh-CN"/>
        </w:rPr>
      </w:pPr>
    </w:p>
    <w:p w14:paraId="085BB180" w14:textId="77777777" w:rsidR="006D41EA" w:rsidRPr="00AC2CC9" w:rsidRDefault="006D41EA" w:rsidP="001A5958">
      <w:pPr>
        <w:tabs>
          <w:tab w:val="left" w:pos="825"/>
        </w:tabs>
        <w:rPr>
          <w:rFonts w:eastAsiaTheme="minorEastAsia"/>
          <w:lang w:eastAsia="zh-CN"/>
        </w:rPr>
      </w:pPr>
    </w:p>
    <w:p w14:paraId="40B52AEE" w14:textId="163A36F1" w:rsidR="006D41EA" w:rsidRPr="00AC2CC9" w:rsidRDefault="008D40F2" w:rsidP="001A5958">
      <w:pPr>
        <w:tabs>
          <w:tab w:val="left" w:pos="825"/>
        </w:tabs>
        <w:rPr>
          <w:rFonts w:eastAsiaTheme="minorEastAsia"/>
          <w:lang w:eastAsia="zh-CN"/>
        </w:rPr>
      </w:pPr>
      <w:r w:rsidRPr="00AC2CC9">
        <w:rPr>
          <w:rFonts w:eastAsiaTheme="minorEastAsia"/>
          <w:noProof/>
          <w:lang w:eastAsia="zh-CN"/>
        </w:rPr>
        <mc:AlternateContent>
          <mc:Choice Requires="wps">
            <w:drawing>
              <wp:anchor distT="45720" distB="45720" distL="114300" distR="114300" simplePos="0" relativeHeight="251382272" behindDoc="0" locked="0" layoutInCell="1" allowOverlap="1" wp14:anchorId="3D06AD70" wp14:editId="2DA319AF">
                <wp:simplePos x="0" y="0"/>
                <wp:positionH relativeFrom="margin">
                  <wp:align>left</wp:align>
                </wp:positionH>
                <wp:positionV relativeFrom="paragraph">
                  <wp:posOffset>170815</wp:posOffset>
                </wp:positionV>
                <wp:extent cx="2289810" cy="320675"/>
                <wp:effectExtent l="0" t="0" r="20320" b="22225"/>
                <wp:wrapSquare wrapText="bothSides"/>
                <wp:docPr id="7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9810" cy="320675"/>
                        </a:xfrm>
                        <a:prstGeom prst="rect">
                          <a:avLst/>
                        </a:prstGeom>
                        <a:solidFill>
                          <a:srgbClr val="FFFFFF"/>
                        </a:solidFill>
                        <a:ln w="9525">
                          <a:solidFill>
                            <a:schemeClr val="bg1">
                              <a:lumMod val="100000"/>
                              <a:lumOff val="0"/>
                            </a:schemeClr>
                          </a:solidFill>
                          <a:miter lim="800000"/>
                          <a:headEnd/>
                          <a:tailEnd/>
                        </a:ln>
                      </wps:spPr>
                      <wps:txbx>
                        <w:txbxContent>
                          <w:p w14:paraId="596DF860" w14:textId="77777777" w:rsidR="00ED7499" w:rsidRPr="00887602" w:rsidRDefault="00ED7499" w:rsidP="009F5A4A">
                            <w:pPr>
                              <w:spacing w:after="0" w:line="240" w:lineRule="auto"/>
                              <w:jc w:val="center"/>
                              <w:rPr>
                                <w:rFonts w:eastAsiaTheme="minorEastAsia"/>
                                <w:lang w:eastAsia="zh-CN"/>
                              </w:rPr>
                            </w:pPr>
                            <w:r w:rsidRPr="00887602">
                              <w:rPr>
                                <w:rFonts w:eastAsiaTheme="minorEastAsia"/>
                                <w:lang w:eastAsia="zh-CN"/>
                              </w:rPr>
                              <w:t>640x360, grayscale, original</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3D06AD70" id="Text Box 5" o:spid="_x0000_s1071" type="#_x0000_t202" style="position:absolute;left:0;text-align:left;margin-left:0;margin-top:13.45pt;width:180.3pt;height:25.25pt;z-index:251382272;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" strokecolor="white [3212]">
                <v:textbox>
                  <w:txbxContent>
                    <w:p w14:paraId="596DF860" w14:textId="77777777" w:rsidR="00ED7499" w:rsidRPr="00887602" w:rsidRDefault="00ED7499" w:rsidP="009F5A4A">
                      <w:pPr>
                        <w:spacing w:after="0" w:line="240" w:lineRule="auto"/>
                        <w:jc w:val="center"/>
                        <w:rPr>
                          <w:rFonts w:eastAsiaTheme="minorEastAsia"/>
                          <w:lang w:eastAsia="zh-CN"/>
                        </w:rPr>
                      </w:pPr>
                      <w:r w:rsidRPr="00887602">
                        <w:rPr>
                          <w:rFonts w:eastAsiaTheme="minorEastAsia"/>
                          <w:lang w:eastAsia="zh-CN"/>
                        </w:rPr>
                        <w:t>640x360, grayscale, original</w:t>
                      </w:r>
                    </w:p>
                  </w:txbxContent>
                </v:textbox>
                <w10:wrap type="square" anchorx="margin"/>
              </v:shape>
            </w:pict>
          </mc:Fallback>
        </mc:AlternateContent>
      </w:r>
      <w:r w:rsidR="00284761" w:rsidRPr="00AC2CC9">
        <w:rPr>
          <w:rFonts w:eastAsiaTheme="minorEastAsia"/>
          <w:noProof/>
          <w:lang w:eastAsia="zh-CN"/>
        </w:rPr>
        <mc:AlternateContent>
          <mc:Choice Requires="wps">
            <w:drawing>
              <wp:anchor distT="45720" distB="45720" distL="114300" distR="114300" simplePos="0" relativeHeight="251387392" behindDoc="0" locked="0" layoutInCell="1" allowOverlap="1" wp14:anchorId="7C7559E5" wp14:editId="525A89ED">
                <wp:simplePos x="0" y="0"/>
                <wp:positionH relativeFrom="margin">
                  <wp:align>right</wp:align>
                </wp:positionH>
                <wp:positionV relativeFrom="paragraph">
                  <wp:posOffset>161290</wp:posOffset>
                </wp:positionV>
                <wp:extent cx="2284730" cy="292100"/>
                <wp:effectExtent l="0" t="0" r="20320" b="12700"/>
                <wp:wrapSquare wrapText="bothSides"/>
                <wp:docPr id="7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4730" cy="292100"/>
                        </a:xfrm>
                        <a:prstGeom prst="rect">
                          <a:avLst/>
                        </a:prstGeom>
                        <a:solidFill>
                          <a:srgbClr val="FFFFFF"/>
                        </a:solidFill>
                        <a:ln w="9525">
                          <a:solidFill>
                            <a:schemeClr val="bg1">
                              <a:lumMod val="100000"/>
                              <a:lumOff val="0"/>
                            </a:schemeClr>
                          </a:solidFill>
                          <a:miter lim="800000"/>
                          <a:headEnd/>
                          <a:tailEnd/>
                        </a:ln>
                      </wps:spPr>
                      <wps:txbx>
                        <w:txbxContent>
                          <w:p w14:paraId="715720C0" w14:textId="77777777" w:rsidR="00ED7499" w:rsidRPr="00887602" w:rsidRDefault="00ED7499" w:rsidP="009F5A4A">
                            <w:pPr>
                              <w:spacing w:after="0" w:line="240" w:lineRule="auto"/>
                              <w:jc w:val="center"/>
                              <w:rPr>
                                <w:rFonts w:eastAsiaTheme="minorEastAsia"/>
                                <w:lang w:eastAsia="zh-CN"/>
                              </w:rPr>
                            </w:pPr>
                            <w:r>
                              <w:rPr>
                                <w:rFonts w:eastAsiaTheme="minorEastAsia"/>
                                <w:lang w:eastAsia="zh-CN"/>
                              </w:rPr>
                              <w:t>640x360, grayscale, noised</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7C7559E5" id="Text Box 6" o:spid="_x0000_s1072" type="#_x0000_t202" style="position:absolute;left:0;text-align:left;margin-left:128.7pt;margin-top:12.7pt;width:179.9pt;height:23pt;z-index:25138739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" strokecolor="white [3212]">
                <v:textbox>
                  <w:txbxContent>
                    <w:p w14:paraId="715720C0" w14:textId="77777777" w:rsidR="00ED7499" w:rsidRPr="00887602" w:rsidRDefault="00ED7499" w:rsidP="009F5A4A">
                      <w:pPr>
                        <w:spacing w:after="0" w:line="240" w:lineRule="auto"/>
                        <w:jc w:val="center"/>
                        <w:rPr>
                          <w:rFonts w:eastAsiaTheme="minorEastAsia"/>
                          <w:lang w:eastAsia="zh-CN"/>
                        </w:rPr>
                      </w:pPr>
                      <w:r>
                        <w:rPr>
                          <w:rFonts w:eastAsiaTheme="minorEastAsia"/>
                          <w:lang w:eastAsia="zh-CN"/>
                        </w:rPr>
                        <w:t>640x360, grayscale, noised</w:t>
                      </w:r>
                    </w:p>
                  </w:txbxContent>
                </v:textbox>
                <w10:wrap type="square" anchorx="margin"/>
              </v:shape>
            </w:pict>
          </mc:Fallback>
        </mc:AlternateContent>
      </w:r>
    </w:p>
    <w:p w14:paraId="013CC57B" w14:textId="33D04250" w:rsidR="00AE5202" w:rsidRPr="00AC2CC9" w:rsidRDefault="008D40F2" w:rsidP="001A5958">
      <w:pPr>
        <w:tabs>
          <w:tab w:val="left" w:pos="825"/>
        </w:tabs>
        <w:rPr>
          <w:rFonts w:eastAsiaTheme="minorEastAsia"/>
          <w:lang w:eastAsia="zh-CN"/>
        </w:rPr>
      </w:pPr>
      <w:r w:rsidRPr="00AC2CC9">
        <w:rPr>
          <w:rFonts w:eastAsiaTheme="minorEastAsia"/>
          <w:noProof/>
          <w:lang w:eastAsia="zh-CN"/>
        </w:rPr>
        <w:drawing>
          <wp:anchor distT="0" distB="0" distL="114300" distR="114300" simplePos="0" relativeHeight="251893248" behindDoc="0" locked="0" layoutInCell="1" allowOverlap="1" wp14:anchorId="3ED84086" wp14:editId="15AAEC6B">
            <wp:simplePos x="0" y="0"/>
            <wp:positionH relativeFrom="margin">
              <wp:align>left</wp:align>
            </wp:positionH>
            <wp:positionV relativeFrom="paragraph">
              <wp:posOffset>88265</wp:posOffset>
            </wp:positionV>
            <wp:extent cx="2451100" cy="1378585"/>
            <wp:effectExtent l="0" t="0" r="6350" b="0"/>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edian_fpga.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51100" cy="1378585"/>
                    </a:xfrm>
                    <a:prstGeom prst="rect">
                      <a:avLst/>
                    </a:prstGeom>
                  </pic:spPr>
                </pic:pic>
              </a:graphicData>
            </a:graphic>
            <wp14:sizeRelH relativeFrom="page">
              <wp14:pctWidth>0</wp14:pctWidth>
            </wp14:sizeRelH>
            <wp14:sizeRelV relativeFrom="page">
              <wp14:pctHeight>0</wp14:pctHeight>
            </wp14:sizeRelV>
          </wp:anchor>
        </w:drawing>
      </w:r>
      <w:r w:rsidR="009F5A4A" w:rsidRPr="00AC2CC9">
        <w:rPr>
          <w:rFonts w:eastAsiaTheme="minorEastAsia"/>
          <w:noProof/>
          <w:lang w:eastAsia="zh-CN"/>
        </w:rPr>
        <w:drawing>
          <wp:anchor distT="0" distB="0" distL="114300" distR="114300" simplePos="0" relativeHeight="251983360" behindDoc="0" locked="0" layoutInCell="1" allowOverlap="1" wp14:anchorId="44387648" wp14:editId="578CD6D2">
            <wp:simplePos x="0" y="0"/>
            <wp:positionH relativeFrom="margin">
              <wp:align>right</wp:align>
            </wp:positionH>
            <wp:positionV relativeFrom="paragraph">
              <wp:posOffset>135890</wp:posOffset>
            </wp:positionV>
            <wp:extent cx="2451600" cy="1378800"/>
            <wp:effectExtent l="0" t="0" r="6350" b="0"/>
            <wp:wrapSquare wrapText="bothSides"/>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edian_pi.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51600" cy="1378800"/>
                    </a:xfrm>
                    <a:prstGeom prst="rect">
                      <a:avLst/>
                    </a:prstGeom>
                  </pic:spPr>
                </pic:pic>
              </a:graphicData>
            </a:graphic>
            <wp14:sizeRelH relativeFrom="page">
              <wp14:pctWidth>0</wp14:pctWidth>
            </wp14:sizeRelH>
            <wp14:sizeRelV relativeFrom="page">
              <wp14:pctHeight>0</wp14:pctHeight>
            </wp14:sizeRelV>
          </wp:anchor>
        </w:drawing>
      </w:r>
    </w:p>
    <w:p w14:paraId="1370AB12" w14:textId="77777777" w:rsidR="00AE5202" w:rsidRPr="00AC2CC9" w:rsidRDefault="00AE5202" w:rsidP="001A5958">
      <w:pPr>
        <w:tabs>
          <w:tab w:val="left" w:pos="825"/>
        </w:tabs>
        <w:rPr>
          <w:rFonts w:eastAsiaTheme="minorEastAsia"/>
          <w:lang w:eastAsia="zh-CN"/>
        </w:rPr>
      </w:pPr>
    </w:p>
    <w:p w14:paraId="645F8B88" w14:textId="77777777" w:rsidR="00AE5202" w:rsidRPr="00AC2CC9" w:rsidRDefault="00AE5202" w:rsidP="001A5958">
      <w:pPr>
        <w:tabs>
          <w:tab w:val="left" w:pos="825"/>
        </w:tabs>
        <w:rPr>
          <w:rFonts w:eastAsiaTheme="minorEastAsia"/>
          <w:lang w:eastAsia="zh-CN"/>
        </w:rPr>
      </w:pPr>
    </w:p>
    <w:p w14:paraId="4078DC60" w14:textId="324FBA93" w:rsidR="006B55A2" w:rsidRPr="00AC2CC9" w:rsidRDefault="008D40F2" w:rsidP="001A5958">
      <w:pPr>
        <w:tabs>
          <w:tab w:val="left" w:pos="825"/>
        </w:tabs>
        <w:rPr>
          <w:rFonts w:eastAsiaTheme="minorEastAsia"/>
          <w:lang w:eastAsia="zh-CN"/>
        </w:rPr>
      </w:pPr>
      <w:r w:rsidRPr="00AC2CC9">
        <w:rPr>
          <w:rFonts w:eastAsiaTheme="minorEastAsia"/>
          <w:noProof/>
          <w:lang w:eastAsia="zh-CN"/>
        </w:rPr>
        <mc:AlternateContent>
          <mc:Choice Requires="wps">
            <w:drawing>
              <wp:anchor distT="45720" distB="45720" distL="114300" distR="114300" simplePos="0" relativeHeight="251412992" behindDoc="0" locked="0" layoutInCell="1" allowOverlap="1" wp14:anchorId="71292988" wp14:editId="481B574C">
                <wp:simplePos x="0" y="0"/>
                <wp:positionH relativeFrom="margin">
                  <wp:align>left</wp:align>
                </wp:positionH>
                <wp:positionV relativeFrom="paragraph">
                  <wp:posOffset>297180</wp:posOffset>
                </wp:positionV>
                <wp:extent cx="2289810" cy="294005"/>
                <wp:effectExtent l="0" t="0" r="20320" b="10795"/>
                <wp:wrapSquare wrapText="bothSides"/>
                <wp:docPr id="6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9810" cy="294005"/>
                        </a:xfrm>
                        <a:prstGeom prst="rect">
                          <a:avLst/>
                        </a:prstGeom>
                        <a:solidFill>
                          <a:srgbClr val="FFFFFF"/>
                        </a:solidFill>
                        <a:ln w="9525">
                          <a:solidFill>
                            <a:schemeClr val="bg1">
                              <a:lumMod val="100000"/>
                              <a:lumOff val="0"/>
                            </a:schemeClr>
                          </a:solidFill>
                          <a:miter lim="800000"/>
                          <a:headEnd/>
                          <a:tailEnd/>
                        </a:ln>
                      </wps:spPr>
                      <wps:txbx>
                        <w:txbxContent>
                          <w:p w14:paraId="50267FF8" w14:textId="77777777" w:rsidR="00ED7499" w:rsidRPr="00887602" w:rsidRDefault="00ED7499" w:rsidP="009F5A4A">
                            <w:pPr>
                              <w:spacing w:after="0" w:line="240" w:lineRule="auto"/>
                              <w:jc w:val="center"/>
                              <w:rPr>
                                <w:rFonts w:eastAsiaTheme="minorEastAsia"/>
                                <w:lang w:eastAsia="zh-CN"/>
                              </w:rPr>
                            </w:pPr>
                            <w:r>
                              <w:rPr>
                                <w:rFonts w:eastAsiaTheme="minorEastAsia"/>
                                <w:lang w:eastAsia="zh-CN"/>
                              </w:rPr>
                              <w:t>640x360, grayscale, FPGAs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71292988" id="Text Box 7" o:spid="_x0000_s1073" type="#_x0000_t202" style="position:absolute;left:0;text-align:left;margin-left:0;margin-top:23.4pt;width:180.3pt;height:23.15pt;z-index:251412992;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" strokecolor="white [3212]">
                <v:textbox>
                  <w:txbxContent>
                    <w:p w14:paraId="50267FF8" w14:textId="77777777" w:rsidR="00ED7499" w:rsidRPr="00887602" w:rsidRDefault="00ED7499" w:rsidP="009F5A4A">
                      <w:pPr>
                        <w:spacing w:after="0" w:line="240" w:lineRule="auto"/>
                        <w:jc w:val="center"/>
                        <w:rPr>
                          <w:rFonts w:eastAsiaTheme="minorEastAsia"/>
                          <w:lang w:eastAsia="zh-CN"/>
                        </w:rPr>
                      </w:pPr>
                      <w:r>
                        <w:rPr>
                          <w:rFonts w:eastAsiaTheme="minorEastAsia"/>
                          <w:lang w:eastAsia="zh-CN"/>
                        </w:rPr>
                        <w:t>640x360, grayscale, FPGAs</w:t>
                      </w:r>
                    </w:p>
                  </w:txbxContent>
                </v:textbox>
                <w10:wrap type="square" anchorx="margin"/>
              </v:shape>
            </w:pict>
          </mc:Fallback>
        </mc:AlternateContent>
      </w:r>
      <w:r w:rsidR="00284761" w:rsidRPr="00AC2CC9">
        <w:rPr>
          <w:rFonts w:eastAsiaTheme="minorEastAsia"/>
          <w:noProof/>
          <w:lang w:eastAsia="zh-CN"/>
        </w:rPr>
        <mc:AlternateContent>
          <mc:Choice Requires="wps">
            <w:drawing>
              <wp:anchor distT="45720" distB="45720" distL="114300" distR="114300" simplePos="0" relativeHeight="251418112" behindDoc="0" locked="0" layoutInCell="1" allowOverlap="1" wp14:anchorId="18899516" wp14:editId="2EA07986">
                <wp:simplePos x="0" y="0"/>
                <wp:positionH relativeFrom="margin">
                  <wp:align>right</wp:align>
                </wp:positionH>
                <wp:positionV relativeFrom="paragraph">
                  <wp:posOffset>370205</wp:posOffset>
                </wp:positionV>
                <wp:extent cx="2293620" cy="341630"/>
                <wp:effectExtent l="0" t="0" r="20320" b="20320"/>
                <wp:wrapSquare wrapText="bothSides"/>
                <wp:docPr id="6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3620" cy="341630"/>
                        </a:xfrm>
                        <a:prstGeom prst="rect">
                          <a:avLst/>
                        </a:prstGeom>
                        <a:solidFill>
                          <a:srgbClr val="FFFFFF"/>
                        </a:solidFill>
                        <a:ln w="9525">
                          <a:solidFill>
                            <a:schemeClr val="bg1">
                              <a:lumMod val="100000"/>
                              <a:lumOff val="0"/>
                            </a:schemeClr>
                          </a:solidFill>
                          <a:miter lim="800000"/>
                          <a:headEnd/>
                          <a:tailEnd/>
                        </a:ln>
                      </wps:spPr>
                      <wps:txbx>
                        <w:txbxContent>
                          <w:p w14:paraId="6DC6A943" w14:textId="77777777" w:rsidR="00ED7499" w:rsidRPr="00887602" w:rsidRDefault="00ED7499" w:rsidP="009F5A4A">
                            <w:pPr>
                              <w:spacing w:after="0" w:line="240" w:lineRule="auto"/>
                              <w:jc w:val="center"/>
                              <w:rPr>
                                <w:rFonts w:eastAsiaTheme="minorEastAsia"/>
                                <w:lang w:eastAsia="zh-CN"/>
                              </w:rPr>
                            </w:pPr>
                            <w:r>
                              <w:rPr>
                                <w:rFonts w:eastAsiaTheme="minorEastAsia"/>
                                <w:lang w:eastAsia="zh-CN"/>
                              </w:rPr>
                              <w:t xml:space="preserve">640x360, grayscale, </w:t>
                            </w:r>
                            <w:proofErr w:type="spellStart"/>
                            <w:r>
                              <w:rPr>
                                <w:rFonts w:eastAsiaTheme="minorEastAsia"/>
                                <w:lang w:eastAsia="zh-CN"/>
                              </w:rPr>
                              <w:t>OpenCV</w:t>
                            </w:r>
                            <w:proofErr w:type="spellEnd"/>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18899516" id="Text Box 8" o:spid="_x0000_s1074" type="#_x0000_t202" style="position:absolute;left:0;text-align:left;margin-left:129.4pt;margin-top:29.15pt;width:180.6pt;height:26.9pt;z-index:25141811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" strokecolor="white [3212]">
                <v:textbox>
                  <w:txbxContent>
                    <w:p w14:paraId="6DC6A943" w14:textId="77777777" w:rsidR="00ED7499" w:rsidRPr="00887602" w:rsidRDefault="00ED7499" w:rsidP="009F5A4A">
                      <w:pPr>
                        <w:spacing w:after="0" w:line="240" w:lineRule="auto"/>
                        <w:jc w:val="center"/>
                        <w:rPr>
                          <w:rFonts w:eastAsiaTheme="minorEastAsia"/>
                          <w:lang w:eastAsia="zh-CN"/>
                        </w:rPr>
                      </w:pPr>
                      <w:r>
                        <w:rPr>
                          <w:rFonts w:eastAsiaTheme="minorEastAsia"/>
                          <w:lang w:eastAsia="zh-CN"/>
                        </w:rPr>
                        <w:t xml:space="preserve">640x360, grayscale, </w:t>
                      </w:r>
                      <w:proofErr w:type="spellStart"/>
                      <w:r>
                        <w:rPr>
                          <w:rFonts w:eastAsiaTheme="minorEastAsia"/>
                          <w:lang w:eastAsia="zh-CN"/>
                        </w:rPr>
                        <w:t>OpenCV</w:t>
                      </w:r>
                      <w:proofErr w:type="spellEnd"/>
                    </w:p>
                  </w:txbxContent>
                </v:textbox>
                <w10:wrap type="square" anchorx="margin"/>
              </v:shape>
            </w:pict>
          </mc:Fallback>
        </mc:AlternateContent>
      </w:r>
    </w:p>
    <w:p w14:paraId="77AB29AF" w14:textId="37B57A23" w:rsidR="00AE5202" w:rsidRPr="00AC2CC9" w:rsidRDefault="008D40F2" w:rsidP="00D041CD">
      <w:pPr>
        <w:tabs>
          <w:tab w:val="left" w:pos="825"/>
        </w:tabs>
        <w:rPr>
          <w:rFonts w:eastAsiaTheme="minorEastAsia"/>
          <w:lang w:eastAsia="zh-CN"/>
        </w:rPr>
      </w:pPr>
      <w:r w:rsidRPr="00AC2CC9">
        <w:rPr>
          <w:noProof/>
          <w:lang w:eastAsia="zh-CN"/>
        </w:rPr>
        <mc:AlternateContent>
          <mc:Choice Requires="wps">
            <w:drawing>
              <wp:anchor distT="0" distB="0" distL="114300" distR="114300" simplePos="0" relativeHeight="252019200" behindDoc="0" locked="0" layoutInCell="1" allowOverlap="1" wp14:anchorId="532B3D9E" wp14:editId="3D130975">
                <wp:simplePos x="0" y="0"/>
                <wp:positionH relativeFrom="page">
                  <wp:align>center</wp:align>
                </wp:positionH>
                <wp:positionV relativeFrom="paragraph">
                  <wp:posOffset>453390</wp:posOffset>
                </wp:positionV>
                <wp:extent cx="4498975" cy="450850"/>
                <wp:effectExtent l="0" t="0" r="0" b="6350"/>
                <wp:wrapSquare wrapText="bothSides"/>
                <wp:docPr id="6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8975"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660089" w14:textId="77777777" w:rsidR="00ED7499" w:rsidRPr="006B2349" w:rsidRDefault="00ED7499" w:rsidP="00D041CD">
                            <w:pPr>
                              <w:pStyle w:val="a8"/>
                              <w:jc w:val="center"/>
                              <w:rPr>
                                <w:noProof/>
                                <w:sz w:val="24"/>
                                <w:szCs w:val="24"/>
                              </w:rPr>
                            </w:pPr>
                            <w:bookmarkStart w:id="119" w:name="_Toc400315480"/>
                            <w:r>
                              <w:t xml:space="preserve">Figure </w:t>
                            </w:r>
                            <w:r>
                              <w:fldChar w:fldCharType="begin"/>
                            </w:r>
                            <w:r>
                              <w:instrText xml:space="preserve"> STYLEREF 1 \s </w:instrText>
                            </w:r>
                            <w:r>
                              <w:fldChar w:fldCharType="separate"/>
                            </w:r>
                            <w:r w:rsidR="00D87598">
                              <w:rPr>
                                <w:noProof/>
                              </w:rPr>
                              <w:t>5</w:t>
                            </w:r>
                            <w:r>
                              <w:fldChar w:fldCharType="end"/>
                            </w:r>
                            <w:r>
                              <w:noBreakHyphen/>
                            </w:r>
                            <w:r>
                              <w:fldChar w:fldCharType="begin"/>
                            </w:r>
                            <w:r>
                              <w:instrText xml:space="preserve"> SEQ Figure \* ARABIC \s 1 </w:instrText>
                            </w:r>
                            <w:r>
                              <w:fldChar w:fldCharType="separate"/>
                            </w:r>
                            <w:r w:rsidR="00D87598">
                              <w:rPr>
                                <w:noProof/>
                              </w:rPr>
                              <w:t>2</w:t>
                            </w:r>
                            <w:r>
                              <w:fldChar w:fldCharType="end"/>
                            </w:r>
                            <w:r>
                              <w:t xml:space="preserve"> the result of the median filter for FPGAs and </w:t>
                            </w:r>
                            <w:proofErr w:type="spellStart"/>
                            <w:r>
                              <w:t>OpenCV</w:t>
                            </w:r>
                            <w:bookmarkEnd w:id="119"/>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32B3D9E" id="Text Box 117" o:spid="_x0000_s1075" type="#_x0000_t202" style="position:absolute;left:0;text-align:left;margin-left:0;margin-top:35.7pt;width:354.25pt;height:35.5pt;z-index:2520192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" stroked="f">
                <v:textbox style="mso-fit-shape-to-text:t" inset="0,0,0,0">
                  <w:txbxContent>
                    <w:p w14:paraId="02660089" w14:textId="77777777" w:rsidR="00ED7499" w:rsidRPr="006B2349" w:rsidRDefault="00ED7499" w:rsidP="00D041CD">
                      <w:pPr>
                        <w:pStyle w:val="a8"/>
                        <w:jc w:val="center"/>
                        <w:rPr>
                          <w:noProof/>
                          <w:sz w:val="24"/>
                          <w:szCs w:val="24"/>
                        </w:rPr>
                      </w:pPr>
                      <w:bookmarkStart w:id="120" w:name="_Toc400315480"/>
                      <w:r>
                        <w:t xml:space="preserve">Figure </w:t>
                      </w:r>
                      <w:r>
                        <w:fldChar w:fldCharType="begin"/>
                      </w:r>
                      <w:r>
                        <w:instrText xml:space="preserve"> STYLEREF 1 \s </w:instrText>
                      </w:r>
                      <w:r>
                        <w:fldChar w:fldCharType="separate"/>
                      </w:r>
                      <w:r w:rsidR="00D87598">
                        <w:rPr>
                          <w:noProof/>
                        </w:rPr>
                        <w:t>5</w:t>
                      </w:r>
                      <w:r>
                        <w:fldChar w:fldCharType="end"/>
                      </w:r>
                      <w:r>
                        <w:noBreakHyphen/>
                      </w:r>
                      <w:r>
                        <w:fldChar w:fldCharType="begin"/>
                      </w:r>
                      <w:r>
                        <w:instrText xml:space="preserve"> SEQ Figure \* ARABIC \s 1 </w:instrText>
                      </w:r>
                      <w:r>
                        <w:fldChar w:fldCharType="separate"/>
                      </w:r>
                      <w:r w:rsidR="00D87598">
                        <w:rPr>
                          <w:noProof/>
                        </w:rPr>
                        <w:t>2</w:t>
                      </w:r>
                      <w:r>
                        <w:fldChar w:fldCharType="end"/>
                      </w:r>
                      <w:r>
                        <w:t xml:space="preserve"> the result of the median filter for FPGAs and </w:t>
                      </w:r>
                      <w:proofErr w:type="spellStart"/>
                      <w:r>
                        <w:t>OpenCV</w:t>
                      </w:r>
                      <w:bookmarkEnd w:id="120"/>
                      <w:proofErr w:type="spellEnd"/>
                    </w:p>
                  </w:txbxContent>
                </v:textbox>
                <w10:wrap type="square" anchorx="page"/>
              </v:shape>
            </w:pict>
          </mc:Fallback>
        </mc:AlternateContent>
      </w:r>
    </w:p>
    <w:p w14:paraId="7C6B2478" w14:textId="77777777" w:rsidR="00D041CD" w:rsidRPr="00AC2CC9" w:rsidRDefault="00D041CD" w:rsidP="00D041CD">
      <w:pPr>
        <w:pStyle w:val="a8"/>
        <w:keepNext/>
        <w:jc w:val="center"/>
      </w:pPr>
      <w:bookmarkStart w:id="121" w:name="_Toc400315485"/>
      <w:r w:rsidRPr="00AC2CC9">
        <w:lastRenderedPageBreak/>
        <w:t xml:space="preserve">Table </w:t>
      </w:r>
      <w:r w:rsidRPr="00AC2CC9">
        <w:fldChar w:fldCharType="begin"/>
      </w:r>
      <w:r w:rsidRPr="00AC2CC9">
        <w:instrText xml:space="preserve"> STYLEREF 1 \s </w:instrText>
      </w:r>
      <w:r w:rsidRPr="00AC2CC9">
        <w:fldChar w:fldCharType="separate"/>
      </w:r>
      <w:r w:rsidR="00D87598">
        <w:rPr>
          <w:noProof/>
        </w:rPr>
        <w:t>5</w:t>
      </w:r>
      <w:r w:rsidRPr="00AC2CC9">
        <w:fldChar w:fldCharType="end"/>
      </w:r>
      <w:r w:rsidRPr="00AC2CC9">
        <w:noBreakHyphen/>
      </w:r>
      <w:r w:rsidRPr="00AC2CC9">
        <w:fldChar w:fldCharType="begin"/>
      </w:r>
      <w:r w:rsidRPr="00AC2CC9">
        <w:instrText xml:space="preserve"> SEQ Table \* ARABIC \s 1 </w:instrText>
      </w:r>
      <w:r w:rsidRPr="00AC2CC9">
        <w:fldChar w:fldCharType="separate"/>
      </w:r>
      <w:r w:rsidR="00D87598">
        <w:rPr>
          <w:noProof/>
        </w:rPr>
        <w:t>2</w:t>
      </w:r>
      <w:r w:rsidRPr="00AC2CC9">
        <w:fldChar w:fldCharType="end"/>
      </w:r>
      <w:r w:rsidRPr="00AC2CC9">
        <w:t xml:space="preserve">  the performance of median filter</w:t>
      </w:r>
      <w:bookmarkEnd w:id="121"/>
    </w:p>
    <w:tbl>
      <w:tblPr>
        <w:tblStyle w:val="a9"/>
        <w:tblW w:w="0" w:type="auto"/>
        <w:jc w:val="cente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008"/>
        <w:gridCol w:w="3036"/>
        <w:gridCol w:w="3017"/>
      </w:tblGrid>
      <w:tr w:rsidR="00AC2CC9" w:rsidRPr="00AC2CC9" w14:paraId="1ADD2A4D" w14:textId="77777777" w:rsidTr="00D041CD">
        <w:trPr>
          <w:jc w:val="center"/>
        </w:trPr>
        <w:tc>
          <w:tcPr>
            <w:tcW w:w="3015" w:type="dxa"/>
            <w:shd w:val="clear" w:color="auto" w:fill="auto"/>
          </w:tcPr>
          <w:p w14:paraId="35630036" w14:textId="77777777" w:rsidR="00827200" w:rsidRPr="00AC2CC9" w:rsidRDefault="00827200" w:rsidP="001A5958">
            <w:pPr>
              <w:tabs>
                <w:tab w:val="left" w:pos="825"/>
              </w:tabs>
              <w:rPr>
                <w:rFonts w:eastAsiaTheme="minorEastAsia"/>
                <w:lang w:eastAsia="zh-CN"/>
              </w:rPr>
            </w:pPr>
          </w:p>
        </w:tc>
        <w:tc>
          <w:tcPr>
            <w:tcW w:w="3042" w:type="dxa"/>
          </w:tcPr>
          <w:p w14:paraId="320BF1C2" w14:textId="77777777" w:rsidR="00827200" w:rsidRPr="00AC2CC9" w:rsidRDefault="00827200" w:rsidP="00F946D6">
            <w:pPr>
              <w:tabs>
                <w:tab w:val="left" w:pos="825"/>
              </w:tabs>
              <w:jc w:val="center"/>
              <w:rPr>
                <w:rFonts w:eastAsiaTheme="minorEastAsia"/>
                <w:lang w:eastAsia="zh-CN"/>
              </w:rPr>
            </w:pPr>
            <w:r w:rsidRPr="00AC2CC9">
              <w:rPr>
                <w:rFonts w:eastAsiaTheme="minorEastAsia"/>
                <w:lang w:eastAsia="zh-CN"/>
              </w:rPr>
              <w:t>Time(hardware with SPI)</w:t>
            </w:r>
          </w:p>
        </w:tc>
        <w:tc>
          <w:tcPr>
            <w:tcW w:w="3024" w:type="dxa"/>
          </w:tcPr>
          <w:p w14:paraId="0F4666A9" w14:textId="77777777" w:rsidR="00827200" w:rsidRPr="00AC2CC9" w:rsidRDefault="00827200" w:rsidP="00F946D6">
            <w:pPr>
              <w:tabs>
                <w:tab w:val="left" w:pos="825"/>
              </w:tabs>
              <w:jc w:val="center"/>
              <w:rPr>
                <w:rFonts w:eastAsiaTheme="minorEastAsia"/>
                <w:lang w:eastAsia="zh-CN"/>
              </w:rPr>
            </w:pPr>
            <w:r w:rsidRPr="00AC2CC9">
              <w:rPr>
                <w:rFonts w:eastAsiaTheme="minorEastAsia"/>
                <w:lang w:eastAsia="zh-CN"/>
              </w:rPr>
              <w:t>Time(total-transfer)</w:t>
            </w:r>
          </w:p>
        </w:tc>
      </w:tr>
      <w:tr w:rsidR="00AC2CC9" w:rsidRPr="00AC2CC9" w14:paraId="5D48AD4A" w14:textId="77777777" w:rsidTr="00D041CD">
        <w:trPr>
          <w:jc w:val="center"/>
        </w:trPr>
        <w:tc>
          <w:tcPr>
            <w:tcW w:w="3015" w:type="dxa"/>
          </w:tcPr>
          <w:p w14:paraId="31AC9BB3" w14:textId="53E2F6B1" w:rsidR="00827200" w:rsidRPr="00AC2CC9" w:rsidRDefault="00827200" w:rsidP="00F946D6">
            <w:pPr>
              <w:tabs>
                <w:tab w:val="left" w:pos="825"/>
              </w:tabs>
              <w:jc w:val="center"/>
              <w:rPr>
                <w:rFonts w:eastAsiaTheme="minorEastAsia"/>
                <w:lang w:eastAsia="zh-CN"/>
              </w:rPr>
            </w:pPr>
            <w:r w:rsidRPr="00AC2CC9">
              <w:rPr>
                <w:rFonts w:eastAsiaTheme="minorEastAsia" w:hint="eastAsia"/>
                <w:lang w:eastAsia="zh-CN"/>
              </w:rPr>
              <w:t>FPGA</w:t>
            </w:r>
            <w:r w:rsidR="00156A45" w:rsidRPr="00AC2CC9">
              <w:rPr>
                <w:rFonts w:eastAsiaTheme="minorEastAsia"/>
                <w:lang w:eastAsia="zh-CN"/>
              </w:rPr>
              <w:t>s</w:t>
            </w:r>
          </w:p>
        </w:tc>
        <w:tc>
          <w:tcPr>
            <w:tcW w:w="3042" w:type="dxa"/>
          </w:tcPr>
          <w:p w14:paraId="45DDDFB1" w14:textId="77777777" w:rsidR="00827200" w:rsidRPr="00AC2CC9" w:rsidRDefault="00827200" w:rsidP="00F946D6">
            <w:pPr>
              <w:tabs>
                <w:tab w:val="left" w:pos="825"/>
              </w:tabs>
              <w:jc w:val="center"/>
              <w:rPr>
                <w:rFonts w:eastAsiaTheme="minorEastAsia"/>
                <w:lang w:eastAsia="zh-CN"/>
              </w:rPr>
            </w:pPr>
            <w:r w:rsidRPr="00AC2CC9">
              <w:rPr>
                <w:rFonts w:eastAsiaTheme="minorEastAsia"/>
                <w:lang w:eastAsia="zh-CN"/>
              </w:rPr>
              <w:t>0.180s</w:t>
            </w:r>
          </w:p>
        </w:tc>
        <w:tc>
          <w:tcPr>
            <w:tcW w:w="3024" w:type="dxa"/>
          </w:tcPr>
          <w:p w14:paraId="6BDB75F2" w14:textId="77777777" w:rsidR="00827200" w:rsidRPr="00AC2CC9" w:rsidRDefault="00827200" w:rsidP="00F946D6">
            <w:pPr>
              <w:tabs>
                <w:tab w:val="left" w:pos="825"/>
              </w:tabs>
              <w:jc w:val="center"/>
              <w:rPr>
                <w:rFonts w:eastAsiaTheme="minorEastAsia"/>
                <w:lang w:eastAsia="zh-CN"/>
              </w:rPr>
            </w:pPr>
            <w:r w:rsidRPr="00AC2CC9">
              <w:rPr>
                <w:rFonts w:eastAsiaTheme="minorEastAsia" w:hint="eastAsia"/>
                <w:lang w:eastAsia="zh-CN"/>
              </w:rPr>
              <w:t>0.06</w:t>
            </w:r>
            <w:r w:rsidRPr="00AC2CC9">
              <w:rPr>
                <w:rFonts w:eastAsiaTheme="minorEastAsia"/>
                <w:lang w:eastAsia="zh-CN"/>
              </w:rPr>
              <w:t>0</w:t>
            </w:r>
            <w:r w:rsidRPr="00AC2CC9">
              <w:rPr>
                <w:rFonts w:eastAsiaTheme="minorEastAsia" w:hint="eastAsia"/>
                <w:lang w:eastAsia="zh-CN"/>
              </w:rPr>
              <w:t>s</w:t>
            </w:r>
          </w:p>
        </w:tc>
      </w:tr>
      <w:tr w:rsidR="00827200" w:rsidRPr="00AC2CC9" w14:paraId="5A4D1720" w14:textId="77777777" w:rsidTr="00D041CD">
        <w:trPr>
          <w:jc w:val="center"/>
        </w:trPr>
        <w:tc>
          <w:tcPr>
            <w:tcW w:w="3015" w:type="dxa"/>
          </w:tcPr>
          <w:p w14:paraId="482CCAC5" w14:textId="77777777" w:rsidR="00827200" w:rsidRPr="00AC2CC9" w:rsidRDefault="00827200" w:rsidP="00F946D6">
            <w:pPr>
              <w:tabs>
                <w:tab w:val="left" w:pos="825"/>
              </w:tabs>
              <w:jc w:val="center"/>
              <w:rPr>
                <w:rFonts w:eastAsiaTheme="minorEastAsia"/>
                <w:lang w:eastAsia="zh-CN"/>
              </w:rPr>
            </w:pPr>
            <w:proofErr w:type="spellStart"/>
            <w:r w:rsidRPr="00AC2CC9">
              <w:rPr>
                <w:rFonts w:eastAsiaTheme="minorEastAsia" w:hint="eastAsia"/>
                <w:lang w:eastAsia="zh-CN"/>
              </w:rPr>
              <w:t>OpenCV</w:t>
            </w:r>
            <w:proofErr w:type="spellEnd"/>
          </w:p>
        </w:tc>
        <w:tc>
          <w:tcPr>
            <w:tcW w:w="3042" w:type="dxa"/>
          </w:tcPr>
          <w:p w14:paraId="796BCE11" w14:textId="77777777" w:rsidR="00827200" w:rsidRPr="00AC2CC9" w:rsidRDefault="00827200" w:rsidP="00F946D6">
            <w:pPr>
              <w:tabs>
                <w:tab w:val="left" w:pos="825"/>
              </w:tabs>
              <w:jc w:val="center"/>
              <w:rPr>
                <w:rFonts w:eastAsiaTheme="minorEastAsia"/>
                <w:lang w:eastAsia="zh-CN"/>
              </w:rPr>
            </w:pPr>
            <w:r w:rsidRPr="00AC2CC9">
              <w:rPr>
                <w:rFonts w:eastAsiaTheme="minorEastAsia" w:hint="eastAsia"/>
                <w:lang w:eastAsia="zh-CN"/>
              </w:rPr>
              <w:t>0.06</w:t>
            </w:r>
            <w:r w:rsidRPr="00AC2CC9">
              <w:rPr>
                <w:rFonts w:eastAsiaTheme="minorEastAsia"/>
                <w:lang w:eastAsia="zh-CN"/>
              </w:rPr>
              <w:t>0</w:t>
            </w:r>
            <w:r w:rsidRPr="00AC2CC9">
              <w:rPr>
                <w:rFonts w:eastAsiaTheme="minorEastAsia" w:hint="eastAsia"/>
                <w:lang w:eastAsia="zh-CN"/>
              </w:rPr>
              <w:t>s</w:t>
            </w:r>
          </w:p>
        </w:tc>
        <w:tc>
          <w:tcPr>
            <w:tcW w:w="3024" w:type="dxa"/>
          </w:tcPr>
          <w:p w14:paraId="37CD4E99" w14:textId="77777777" w:rsidR="00827200" w:rsidRPr="00AC2CC9" w:rsidRDefault="00827200" w:rsidP="00F946D6">
            <w:pPr>
              <w:tabs>
                <w:tab w:val="left" w:pos="825"/>
              </w:tabs>
              <w:jc w:val="center"/>
              <w:rPr>
                <w:rFonts w:eastAsiaTheme="minorEastAsia"/>
                <w:lang w:eastAsia="zh-CN"/>
              </w:rPr>
            </w:pPr>
            <w:r w:rsidRPr="00AC2CC9">
              <w:rPr>
                <w:rFonts w:eastAsiaTheme="minorEastAsia" w:hint="eastAsia"/>
                <w:lang w:eastAsia="zh-CN"/>
              </w:rPr>
              <w:t>0.060s</w:t>
            </w:r>
          </w:p>
        </w:tc>
      </w:tr>
    </w:tbl>
    <w:p w14:paraId="5A7D14C5" w14:textId="77777777" w:rsidR="00C71014" w:rsidRPr="00AC2CC9" w:rsidRDefault="00C71014" w:rsidP="001A5958">
      <w:pPr>
        <w:tabs>
          <w:tab w:val="left" w:pos="825"/>
        </w:tabs>
        <w:rPr>
          <w:rFonts w:eastAsiaTheme="minorEastAsia"/>
          <w:lang w:eastAsia="zh-CN"/>
        </w:rPr>
      </w:pPr>
    </w:p>
    <w:p w14:paraId="0B92A3DC" w14:textId="77777777" w:rsidR="00AE5202" w:rsidRPr="00AC2CC9" w:rsidRDefault="000D6029" w:rsidP="00C71014">
      <w:pPr>
        <w:pStyle w:val="2"/>
        <w:rPr>
          <w:lang w:eastAsia="zh-CN"/>
        </w:rPr>
      </w:pPr>
      <w:bookmarkStart w:id="122" w:name="_Toc403603043"/>
      <w:r w:rsidRPr="00AC2CC9">
        <w:rPr>
          <w:rFonts w:hint="eastAsia"/>
          <w:lang w:eastAsia="zh-CN"/>
        </w:rPr>
        <w:t>Gaussian filter</w:t>
      </w:r>
      <w:bookmarkEnd w:id="122"/>
    </w:p>
    <w:p w14:paraId="13A4DDAE" w14:textId="2DD30869" w:rsidR="00AE5202" w:rsidRPr="00AC2CC9" w:rsidRDefault="00F7742B" w:rsidP="001A5958">
      <w:pPr>
        <w:tabs>
          <w:tab w:val="left" w:pos="825"/>
        </w:tabs>
        <w:rPr>
          <w:rFonts w:eastAsiaTheme="minorEastAsia"/>
          <w:lang w:eastAsia="zh-CN"/>
        </w:rPr>
      </w:pPr>
      <w:r w:rsidRPr="00AC2CC9">
        <w:rPr>
          <w:rFonts w:eastAsiaTheme="minorEastAsia"/>
          <w:lang w:eastAsia="zh-CN"/>
        </w:rPr>
        <w:t>As same as the median filter, F</w:t>
      </w:r>
      <w:r w:rsidR="00A076DF" w:rsidRPr="00AC2CC9">
        <w:rPr>
          <w:rFonts w:eastAsiaTheme="minorEastAsia"/>
          <w:lang w:eastAsia="zh-CN"/>
        </w:rPr>
        <w:t xml:space="preserve">igure </w:t>
      </w:r>
      <w:r w:rsidR="006B55A2" w:rsidRPr="00AC2CC9">
        <w:rPr>
          <w:rFonts w:eastAsiaTheme="minorEastAsia"/>
          <w:lang w:eastAsia="zh-CN"/>
        </w:rPr>
        <w:t>5</w:t>
      </w:r>
      <w:r w:rsidR="00A076DF" w:rsidRPr="00AC2CC9">
        <w:rPr>
          <w:rFonts w:eastAsiaTheme="minorEastAsia"/>
          <w:lang w:eastAsia="zh-CN"/>
        </w:rPr>
        <w:t>-3</w:t>
      </w:r>
      <w:r w:rsidR="009D27E1" w:rsidRPr="00AC2CC9">
        <w:rPr>
          <w:rFonts w:eastAsiaTheme="minorEastAsia"/>
          <w:lang w:eastAsia="zh-CN"/>
        </w:rPr>
        <w:t xml:space="preserve"> shows comparison between </w:t>
      </w:r>
      <w:r w:rsidRPr="00AC2CC9">
        <w:rPr>
          <w:rFonts w:eastAsiaTheme="minorEastAsia"/>
          <w:lang w:eastAsia="zh-CN"/>
        </w:rPr>
        <w:t xml:space="preserve">the FPGAs and </w:t>
      </w:r>
      <w:proofErr w:type="spellStart"/>
      <w:r w:rsidRPr="00AC2CC9">
        <w:rPr>
          <w:rFonts w:eastAsiaTheme="minorEastAsia"/>
          <w:lang w:eastAsia="zh-CN"/>
        </w:rPr>
        <w:t>OpenCV</w:t>
      </w:r>
      <w:proofErr w:type="spellEnd"/>
      <w:r w:rsidRPr="00AC2CC9">
        <w:rPr>
          <w:rFonts w:eastAsiaTheme="minorEastAsia"/>
          <w:lang w:eastAsia="zh-CN"/>
        </w:rPr>
        <w:t xml:space="preserve"> implementation </w:t>
      </w:r>
      <w:r w:rsidR="003462CB" w:rsidRPr="00AC2CC9">
        <w:rPr>
          <w:rFonts w:eastAsiaTheme="minorEastAsia"/>
          <w:lang w:eastAsia="zh-CN"/>
        </w:rPr>
        <w:t>of the algorithm</w:t>
      </w:r>
      <w:r w:rsidR="00A076DF" w:rsidRPr="00AC2CC9">
        <w:rPr>
          <w:rFonts w:eastAsiaTheme="minorEastAsia"/>
          <w:lang w:eastAsia="zh-CN"/>
        </w:rPr>
        <w:t xml:space="preserve"> of</w:t>
      </w:r>
      <w:r w:rsidRPr="00AC2CC9">
        <w:rPr>
          <w:rFonts w:eastAsiaTheme="minorEastAsia"/>
          <w:lang w:eastAsia="zh-CN"/>
        </w:rPr>
        <w:t xml:space="preserve"> the Gaussian filter. </w:t>
      </w:r>
    </w:p>
    <w:p w14:paraId="36D91CE0" w14:textId="39420310" w:rsidR="001076C3" w:rsidRPr="00AC2CC9" w:rsidRDefault="0094199A" w:rsidP="001A5958">
      <w:pPr>
        <w:tabs>
          <w:tab w:val="left" w:pos="825"/>
        </w:tabs>
        <w:rPr>
          <w:rFonts w:eastAsiaTheme="minorEastAsia"/>
          <w:lang w:eastAsia="zh-CN"/>
        </w:rPr>
      </w:pPr>
      <w:r w:rsidRPr="00AC2CC9">
        <w:rPr>
          <w:rFonts w:eastAsiaTheme="minorEastAsia"/>
          <w:lang w:eastAsia="zh-CN"/>
        </w:rPr>
        <w:t>Only the time used is different</w:t>
      </w:r>
      <w:r w:rsidR="00A076DF" w:rsidRPr="00AC2CC9">
        <w:rPr>
          <w:rFonts w:eastAsiaTheme="minorEastAsia"/>
          <w:lang w:eastAsia="zh-CN"/>
        </w:rPr>
        <w:t>,</w:t>
      </w:r>
      <w:r w:rsidRPr="00AC2CC9">
        <w:rPr>
          <w:rFonts w:eastAsiaTheme="minorEastAsia"/>
          <w:lang w:eastAsia="zh-CN"/>
        </w:rPr>
        <w:t xml:space="preserve"> as the</w:t>
      </w:r>
      <w:r w:rsidR="009D7C29" w:rsidRPr="00AC2CC9">
        <w:rPr>
          <w:rFonts w:eastAsiaTheme="minorEastAsia"/>
          <w:lang w:eastAsia="zh-CN"/>
        </w:rPr>
        <w:t xml:space="preserve"> linear filter has less time to apply</w:t>
      </w:r>
      <w:r w:rsidR="00122093" w:rsidRPr="00AC2CC9">
        <w:rPr>
          <w:rFonts w:eastAsiaTheme="minorEastAsia"/>
          <w:lang w:eastAsia="zh-CN"/>
        </w:rPr>
        <w:t xml:space="preserve"> </w:t>
      </w:r>
      <w:r w:rsidRPr="00AC2CC9">
        <w:rPr>
          <w:rFonts w:eastAsiaTheme="minorEastAsia"/>
          <w:lang w:eastAsia="zh-CN"/>
        </w:rPr>
        <w:t xml:space="preserve">than the non-linear filter. </w:t>
      </w:r>
      <w:r w:rsidR="00F813E7" w:rsidRPr="00AC2CC9">
        <w:rPr>
          <w:rFonts w:eastAsiaTheme="minorEastAsia"/>
          <w:lang w:eastAsia="zh-CN"/>
        </w:rPr>
        <w:t>The FPGA</w:t>
      </w:r>
      <w:r w:rsidR="00C300ED" w:rsidRPr="00AC2CC9">
        <w:rPr>
          <w:rFonts w:eastAsiaTheme="minorEastAsia"/>
          <w:lang w:eastAsia="zh-CN"/>
        </w:rPr>
        <w:t>s</w:t>
      </w:r>
      <w:r w:rsidR="00F813E7" w:rsidRPr="00AC2CC9">
        <w:rPr>
          <w:rFonts w:eastAsiaTheme="minorEastAsia"/>
          <w:lang w:eastAsia="zh-CN"/>
        </w:rPr>
        <w:t xml:space="preserve"> implementation of the Gaussian filter takes tiny times which could not be detected by the operation system on the Raspberry Pi. As same as the result of the median filer, the most part</w:t>
      </w:r>
      <w:r w:rsidR="00D574D8" w:rsidRPr="00AC2CC9">
        <w:rPr>
          <w:rFonts w:eastAsiaTheme="minorEastAsia"/>
          <w:lang w:eastAsia="zh-CN"/>
        </w:rPr>
        <w:t xml:space="preserve"> of the running time is used at</w:t>
      </w:r>
      <w:r w:rsidR="00F813E7" w:rsidRPr="00AC2CC9">
        <w:rPr>
          <w:rFonts w:eastAsiaTheme="minorEastAsia"/>
          <w:lang w:eastAsia="zh-CN"/>
        </w:rPr>
        <w:t xml:space="preserve"> the data transfer </w:t>
      </w:r>
      <w:r w:rsidR="00D574D8" w:rsidRPr="00AC2CC9">
        <w:rPr>
          <w:rFonts w:eastAsiaTheme="minorEastAsia"/>
          <w:lang w:eastAsia="zh-CN"/>
        </w:rPr>
        <w:t>part. I</w:t>
      </w:r>
      <w:r w:rsidR="00F813E7" w:rsidRPr="00AC2CC9">
        <w:rPr>
          <w:rFonts w:eastAsiaTheme="minorEastAsia"/>
          <w:lang w:eastAsia="zh-CN"/>
        </w:rPr>
        <w:t xml:space="preserve">f we only compare the </w:t>
      </w:r>
      <w:r w:rsidR="0053699D" w:rsidRPr="00AC2CC9">
        <w:rPr>
          <w:rFonts w:eastAsiaTheme="minorEastAsia"/>
          <w:lang w:eastAsia="zh-CN"/>
        </w:rPr>
        <w:t>running time of</w:t>
      </w:r>
      <w:r w:rsidR="00F813E7" w:rsidRPr="00AC2CC9">
        <w:rPr>
          <w:rFonts w:eastAsiaTheme="minorEastAsia"/>
          <w:lang w:eastAsia="zh-CN"/>
        </w:rPr>
        <w:t xml:space="preserve"> algorithm, the hardware is at least not slower than the pure software</w:t>
      </w:r>
      <w:r w:rsidR="005512E0" w:rsidRPr="00AC2CC9">
        <w:rPr>
          <w:rFonts w:eastAsiaTheme="minorEastAsia"/>
          <w:lang w:eastAsia="zh-CN"/>
        </w:rPr>
        <w:t xml:space="preserve">’s </w:t>
      </w:r>
      <w:r w:rsidR="00F813E7" w:rsidRPr="00AC2CC9">
        <w:rPr>
          <w:rFonts w:eastAsiaTheme="minorEastAsia"/>
          <w:lang w:eastAsia="zh-CN"/>
        </w:rPr>
        <w:t xml:space="preserve">implementation. </w:t>
      </w:r>
    </w:p>
    <w:p w14:paraId="42358DD9" w14:textId="77777777" w:rsidR="00B05594" w:rsidRPr="00AC2CC9" w:rsidRDefault="00B05594" w:rsidP="001A5958">
      <w:pPr>
        <w:tabs>
          <w:tab w:val="left" w:pos="825"/>
        </w:tabs>
        <w:rPr>
          <w:rFonts w:eastAsiaTheme="minorEastAsia"/>
          <w:lang w:eastAsia="zh-CN"/>
        </w:rPr>
      </w:pPr>
      <w:r w:rsidRPr="00AC2CC9">
        <w:rPr>
          <w:rFonts w:eastAsiaTheme="minorEastAsia"/>
          <w:noProof/>
          <w:lang w:eastAsia="zh-CN"/>
        </w:rPr>
        <w:drawing>
          <wp:anchor distT="0" distB="0" distL="114300" distR="114300" simplePos="0" relativeHeight="252024320" behindDoc="0" locked="0" layoutInCell="1" allowOverlap="1" wp14:anchorId="3CE7AFF0" wp14:editId="1F55665A">
            <wp:simplePos x="0" y="0"/>
            <wp:positionH relativeFrom="column">
              <wp:posOffset>3308985</wp:posOffset>
            </wp:positionH>
            <wp:positionV relativeFrom="paragraph">
              <wp:posOffset>2606</wp:posOffset>
            </wp:positionV>
            <wp:extent cx="2451600" cy="1378800"/>
            <wp:effectExtent l="0" t="0" r="0" b="0"/>
            <wp:wrapSquare wrapText="bothSides"/>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pencv gaussian.b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51600" cy="1378800"/>
                    </a:xfrm>
                    <a:prstGeom prst="rect">
                      <a:avLst/>
                    </a:prstGeom>
                  </pic:spPr>
                </pic:pic>
              </a:graphicData>
            </a:graphic>
            <wp14:sizeRelH relativeFrom="margin">
              <wp14:pctWidth>0</wp14:pctWidth>
            </wp14:sizeRelH>
            <wp14:sizeRelV relativeFrom="margin">
              <wp14:pctHeight>0</wp14:pctHeight>
            </wp14:sizeRelV>
          </wp:anchor>
        </w:drawing>
      </w:r>
      <w:r w:rsidRPr="00AC2CC9">
        <w:rPr>
          <w:rFonts w:eastAsiaTheme="minorEastAsia"/>
          <w:noProof/>
          <w:lang w:eastAsia="zh-CN"/>
        </w:rPr>
        <w:drawing>
          <wp:anchor distT="0" distB="0" distL="114300" distR="114300" simplePos="0" relativeHeight="252003840" behindDoc="0" locked="0" layoutInCell="1" allowOverlap="1" wp14:anchorId="2A444E35" wp14:editId="197913FC">
            <wp:simplePos x="0" y="0"/>
            <wp:positionH relativeFrom="column">
              <wp:posOffset>3810</wp:posOffset>
            </wp:positionH>
            <wp:positionV relativeFrom="paragraph">
              <wp:posOffset>2540</wp:posOffset>
            </wp:positionV>
            <wp:extent cx="2451600" cy="1378800"/>
            <wp:effectExtent l="0" t="0" r="0" b="0"/>
            <wp:wrapSquare wrapText="bothSides"/>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pga gaussian.b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51600" cy="1378800"/>
                    </a:xfrm>
                    <a:prstGeom prst="rect">
                      <a:avLst/>
                    </a:prstGeom>
                  </pic:spPr>
                </pic:pic>
              </a:graphicData>
            </a:graphic>
            <wp14:sizeRelH relativeFrom="margin">
              <wp14:pctWidth>0</wp14:pctWidth>
            </wp14:sizeRelH>
            <wp14:sizeRelV relativeFrom="margin">
              <wp14:pctHeight>0</wp14:pctHeight>
            </wp14:sizeRelV>
          </wp:anchor>
        </w:drawing>
      </w:r>
    </w:p>
    <w:p w14:paraId="1B8F9AD2" w14:textId="77777777" w:rsidR="00AE5202" w:rsidRPr="00AC2CC9" w:rsidRDefault="00AE5202" w:rsidP="001A5958">
      <w:pPr>
        <w:tabs>
          <w:tab w:val="left" w:pos="825"/>
        </w:tabs>
        <w:rPr>
          <w:rFonts w:eastAsiaTheme="minorEastAsia"/>
          <w:lang w:eastAsia="zh-CN"/>
        </w:rPr>
      </w:pPr>
    </w:p>
    <w:p w14:paraId="6F332DB9" w14:textId="77777777" w:rsidR="00AE5202" w:rsidRPr="00AC2CC9" w:rsidRDefault="00AE5202" w:rsidP="001A5958">
      <w:pPr>
        <w:tabs>
          <w:tab w:val="left" w:pos="825"/>
        </w:tabs>
        <w:rPr>
          <w:rFonts w:eastAsiaTheme="minorEastAsia"/>
          <w:lang w:eastAsia="zh-CN"/>
        </w:rPr>
      </w:pPr>
    </w:p>
    <w:p w14:paraId="196DFE55" w14:textId="7E13ED24" w:rsidR="00B05594" w:rsidRPr="00AC2CC9" w:rsidRDefault="00156A45" w:rsidP="001A5958">
      <w:pPr>
        <w:tabs>
          <w:tab w:val="left" w:pos="825"/>
        </w:tabs>
        <w:rPr>
          <w:rFonts w:eastAsiaTheme="minorEastAsia"/>
          <w:lang w:eastAsia="zh-CN"/>
        </w:rPr>
      </w:pPr>
      <w:r w:rsidRPr="00AC2CC9">
        <w:rPr>
          <w:noProof/>
          <w:lang w:eastAsia="zh-CN"/>
        </w:rPr>
        <mc:AlternateContent>
          <mc:Choice Requires="wps">
            <w:drawing>
              <wp:anchor distT="45720" distB="45720" distL="114300" distR="114300" simplePos="0" relativeHeight="251423232" behindDoc="0" locked="0" layoutInCell="1" allowOverlap="1" wp14:anchorId="1D02CD96" wp14:editId="33CF718E">
                <wp:simplePos x="0" y="0"/>
                <wp:positionH relativeFrom="margin">
                  <wp:align>left</wp:align>
                </wp:positionH>
                <wp:positionV relativeFrom="paragraph">
                  <wp:posOffset>332105</wp:posOffset>
                </wp:positionV>
                <wp:extent cx="2303780" cy="275590"/>
                <wp:effectExtent l="0" t="0" r="20320" b="10160"/>
                <wp:wrapSquare wrapText="bothSides"/>
                <wp:docPr id="6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275590"/>
                        </a:xfrm>
                        <a:prstGeom prst="rect">
                          <a:avLst/>
                        </a:prstGeom>
                        <a:solidFill>
                          <a:srgbClr val="FFFFFF"/>
                        </a:solidFill>
                        <a:ln w="9525">
                          <a:solidFill>
                            <a:schemeClr val="bg1">
                              <a:lumMod val="100000"/>
                              <a:lumOff val="0"/>
                            </a:schemeClr>
                          </a:solidFill>
                          <a:miter lim="800000"/>
                          <a:headEnd/>
                          <a:tailEnd/>
                        </a:ln>
                      </wps:spPr>
                      <wps:txbx>
                        <w:txbxContent>
                          <w:p w14:paraId="76D8119B" w14:textId="77777777" w:rsidR="00ED7499" w:rsidRPr="00B05594" w:rsidRDefault="00ED7499" w:rsidP="00B05594">
                            <w:pPr>
                              <w:spacing w:after="0" w:line="240" w:lineRule="auto"/>
                              <w:jc w:val="center"/>
                              <w:rPr>
                                <w:rFonts w:eastAsiaTheme="minorEastAsia"/>
                                <w:lang w:eastAsia="zh-CN"/>
                              </w:rPr>
                            </w:pPr>
                            <w:r>
                              <w:rPr>
                                <w:rFonts w:eastAsiaTheme="minorEastAsia"/>
                                <w:lang w:eastAsia="zh-CN"/>
                              </w:rPr>
                              <w:t>640x360, grayscale, FPGA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1D02CD96" id="Text Box 14" o:spid="_x0000_s1076" type="#_x0000_t202" style="position:absolute;left:0;text-align:left;margin-left:0;margin-top:26.15pt;width:181.4pt;height:21.7pt;z-index:25142323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" strokecolor="white [3212]">
                <v:textbox style="mso-fit-shape-to-text:t">
                  <w:txbxContent>
                    <w:p w14:paraId="76D8119B" w14:textId="77777777" w:rsidR="00ED7499" w:rsidRPr="00B05594" w:rsidRDefault="00ED7499" w:rsidP="00B05594">
                      <w:pPr>
                        <w:spacing w:after="0" w:line="240" w:lineRule="auto"/>
                        <w:jc w:val="center"/>
                        <w:rPr>
                          <w:rFonts w:eastAsiaTheme="minorEastAsia"/>
                          <w:lang w:eastAsia="zh-CN"/>
                        </w:rPr>
                      </w:pPr>
                      <w:r>
                        <w:rPr>
                          <w:rFonts w:eastAsiaTheme="minorEastAsia"/>
                          <w:lang w:eastAsia="zh-CN"/>
                        </w:rPr>
                        <w:t>640x360, grayscale, FPGA</w:t>
                      </w:r>
                    </w:p>
                  </w:txbxContent>
                </v:textbox>
                <w10:wrap type="square" anchorx="margin"/>
              </v:shape>
            </w:pict>
          </mc:Fallback>
        </mc:AlternateContent>
      </w:r>
      <w:r w:rsidRPr="00AC2CC9">
        <w:rPr>
          <w:rFonts w:eastAsiaTheme="minorEastAsia"/>
          <w:noProof/>
          <w:lang w:eastAsia="zh-CN"/>
        </w:rPr>
        <mc:AlternateContent>
          <mc:Choice Requires="wps">
            <w:drawing>
              <wp:anchor distT="45720" distB="45720" distL="114300" distR="114300" simplePos="0" relativeHeight="251448832" behindDoc="0" locked="0" layoutInCell="1" allowOverlap="1" wp14:anchorId="0A23DDDB" wp14:editId="5DD23E15">
                <wp:simplePos x="0" y="0"/>
                <wp:positionH relativeFrom="margin">
                  <wp:align>right</wp:align>
                </wp:positionH>
                <wp:positionV relativeFrom="paragraph">
                  <wp:posOffset>278765</wp:posOffset>
                </wp:positionV>
                <wp:extent cx="2303780" cy="275590"/>
                <wp:effectExtent l="0" t="0" r="20320" b="10160"/>
                <wp:wrapSquare wrapText="bothSides"/>
                <wp:docPr id="6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275590"/>
                        </a:xfrm>
                        <a:prstGeom prst="rect">
                          <a:avLst/>
                        </a:prstGeom>
                        <a:solidFill>
                          <a:srgbClr val="FFFFFF"/>
                        </a:solidFill>
                        <a:ln w="9525">
                          <a:solidFill>
                            <a:schemeClr val="bg1">
                              <a:lumMod val="100000"/>
                              <a:lumOff val="0"/>
                            </a:schemeClr>
                          </a:solidFill>
                          <a:miter lim="800000"/>
                          <a:headEnd/>
                          <a:tailEnd/>
                        </a:ln>
                      </wps:spPr>
                      <wps:txbx>
                        <w:txbxContent>
                          <w:p w14:paraId="2F743492" w14:textId="77777777" w:rsidR="00ED7499" w:rsidRPr="00B05594" w:rsidRDefault="00ED7499" w:rsidP="00B05594">
                            <w:pPr>
                              <w:spacing w:after="0" w:line="240" w:lineRule="auto"/>
                              <w:jc w:val="center"/>
                              <w:rPr>
                                <w:rFonts w:eastAsiaTheme="minorEastAsia"/>
                                <w:lang w:eastAsia="zh-CN"/>
                              </w:rPr>
                            </w:pPr>
                            <w:r>
                              <w:rPr>
                                <w:rFonts w:eastAsiaTheme="minorEastAsia"/>
                                <w:lang w:eastAsia="zh-CN"/>
                              </w:rPr>
                              <w:t xml:space="preserve">640x360, grayscale, </w:t>
                            </w:r>
                            <w:proofErr w:type="spellStart"/>
                            <w:r>
                              <w:rPr>
                                <w:rFonts w:eastAsiaTheme="minorEastAsia"/>
                                <w:lang w:eastAsia="zh-CN"/>
                              </w:rPr>
                              <w:t>OpenCV</w:t>
                            </w:r>
                            <w:proofErr w:type="spellEnd"/>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0A23DDDB" id="Text Box 15" o:spid="_x0000_s1077" type="#_x0000_t202" style="position:absolute;left:0;text-align:left;margin-left:130.2pt;margin-top:21.95pt;width:181.4pt;height:21.7pt;z-index:25144883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" strokecolor="white [3212]">
                <v:textbox style="mso-fit-shape-to-text:t">
                  <w:txbxContent>
                    <w:p w14:paraId="2F743492" w14:textId="77777777" w:rsidR="00ED7499" w:rsidRPr="00B05594" w:rsidRDefault="00ED7499" w:rsidP="00B05594">
                      <w:pPr>
                        <w:spacing w:after="0" w:line="240" w:lineRule="auto"/>
                        <w:jc w:val="center"/>
                        <w:rPr>
                          <w:rFonts w:eastAsiaTheme="minorEastAsia"/>
                          <w:lang w:eastAsia="zh-CN"/>
                        </w:rPr>
                      </w:pPr>
                      <w:r>
                        <w:rPr>
                          <w:rFonts w:eastAsiaTheme="minorEastAsia"/>
                          <w:lang w:eastAsia="zh-CN"/>
                        </w:rPr>
                        <w:t xml:space="preserve">640x360, grayscale, </w:t>
                      </w:r>
                      <w:proofErr w:type="spellStart"/>
                      <w:r>
                        <w:rPr>
                          <w:rFonts w:eastAsiaTheme="minorEastAsia"/>
                          <w:lang w:eastAsia="zh-CN"/>
                        </w:rPr>
                        <w:t>OpenCV</w:t>
                      </w:r>
                      <w:proofErr w:type="spellEnd"/>
                    </w:p>
                  </w:txbxContent>
                </v:textbox>
                <w10:wrap type="square" anchorx="margin"/>
              </v:shape>
            </w:pict>
          </mc:Fallback>
        </mc:AlternateContent>
      </w:r>
    </w:p>
    <w:p w14:paraId="137115FA" w14:textId="4D003303" w:rsidR="00156A45" w:rsidRPr="00AC2CC9" w:rsidRDefault="00156A45" w:rsidP="00156A45">
      <w:pPr>
        <w:tabs>
          <w:tab w:val="left" w:pos="825"/>
        </w:tabs>
        <w:rPr>
          <w:rFonts w:eastAsia="宋体"/>
          <w:lang w:eastAsia="zh-CN"/>
        </w:rPr>
      </w:pPr>
      <w:r w:rsidRPr="00AC2CC9">
        <w:rPr>
          <w:noProof/>
          <w:lang w:eastAsia="zh-CN"/>
        </w:rPr>
        <mc:AlternateContent>
          <mc:Choice Requires="wps">
            <w:drawing>
              <wp:anchor distT="0" distB="0" distL="114300" distR="114300" simplePos="0" relativeHeight="252029440" behindDoc="0" locked="0" layoutInCell="1" allowOverlap="1" wp14:anchorId="55005E06" wp14:editId="253504C7">
                <wp:simplePos x="0" y="0"/>
                <wp:positionH relativeFrom="margin">
                  <wp:align>center</wp:align>
                </wp:positionH>
                <wp:positionV relativeFrom="paragraph">
                  <wp:posOffset>365125</wp:posOffset>
                </wp:positionV>
                <wp:extent cx="4699000" cy="450850"/>
                <wp:effectExtent l="0" t="0" r="6350" b="6350"/>
                <wp:wrapSquare wrapText="bothSides"/>
                <wp:docPr id="66"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0"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CC9CDF" w14:textId="77777777" w:rsidR="00ED7499" w:rsidRPr="00012835" w:rsidRDefault="00ED7499" w:rsidP="00D041CD">
                            <w:pPr>
                              <w:pStyle w:val="a8"/>
                              <w:jc w:val="center"/>
                              <w:rPr>
                                <w:noProof/>
                                <w:sz w:val="24"/>
                                <w:szCs w:val="24"/>
                              </w:rPr>
                            </w:pPr>
                            <w:bookmarkStart w:id="123" w:name="_Toc400315481"/>
                            <w:r>
                              <w:t xml:space="preserve">Figure </w:t>
                            </w:r>
                            <w:r>
                              <w:fldChar w:fldCharType="begin"/>
                            </w:r>
                            <w:r>
                              <w:instrText xml:space="preserve"> STYLEREF 1 \s </w:instrText>
                            </w:r>
                            <w:r>
                              <w:fldChar w:fldCharType="separate"/>
                            </w:r>
                            <w:r w:rsidR="00D87598">
                              <w:rPr>
                                <w:noProof/>
                              </w:rPr>
                              <w:t>5</w:t>
                            </w:r>
                            <w:r>
                              <w:fldChar w:fldCharType="end"/>
                            </w:r>
                            <w:r>
                              <w:noBreakHyphen/>
                            </w:r>
                            <w:r>
                              <w:fldChar w:fldCharType="begin"/>
                            </w:r>
                            <w:r>
                              <w:instrText xml:space="preserve"> SEQ Figure \* ARABIC \s 1 </w:instrText>
                            </w:r>
                            <w:r>
                              <w:fldChar w:fldCharType="separate"/>
                            </w:r>
                            <w:r w:rsidR="00D87598">
                              <w:rPr>
                                <w:noProof/>
                              </w:rPr>
                              <w:t>3</w:t>
                            </w:r>
                            <w:r>
                              <w:fldChar w:fldCharType="end"/>
                            </w:r>
                            <w:r>
                              <w:t xml:space="preserve"> the result of Gaussian filter for FPGAs and </w:t>
                            </w:r>
                            <w:proofErr w:type="spellStart"/>
                            <w:r>
                              <w:t>OpenCV</w:t>
                            </w:r>
                            <w:bookmarkEnd w:id="123"/>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5005E06" id="Text Box 118" o:spid="_x0000_s1078" type="#_x0000_t202" style="position:absolute;left:0;text-align:left;margin-left:0;margin-top:28.75pt;width:370pt;height:35.5pt;z-index:25202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" stroked="f">
                <v:textbox style="mso-fit-shape-to-text:t" inset="0,0,0,0">
                  <w:txbxContent>
                    <w:p w14:paraId="16CC9CDF" w14:textId="77777777" w:rsidR="00ED7499" w:rsidRPr="00012835" w:rsidRDefault="00ED7499" w:rsidP="00D041CD">
                      <w:pPr>
                        <w:pStyle w:val="a8"/>
                        <w:jc w:val="center"/>
                        <w:rPr>
                          <w:noProof/>
                          <w:sz w:val="24"/>
                          <w:szCs w:val="24"/>
                        </w:rPr>
                      </w:pPr>
                      <w:bookmarkStart w:id="124" w:name="_Toc400315481"/>
                      <w:r>
                        <w:t xml:space="preserve">Figure </w:t>
                      </w:r>
                      <w:r>
                        <w:fldChar w:fldCharType="begin"/>
                      </w:r>
                      <w:r>
                        <w:instrText xml:space="preserve"> STYLEREF 1 \s </w:instrText>
                      </w:r>
                      <w:r>
                        <w:fldChar w:fldCharType="separate"/>
                      </w:r>
                      <w:r w:rsidR="00D87598">
                        <w:rPr>
                          <w:noProof/>
                        </w:rPr>
                        <w:t>5</w:t>
                      </w:r>
                      <w:r>
                        <w:fldChar w:fldCharType="end"/>
                      </w:r>
                      <w:r>
                        <w:noBreakHyphen/>
                      </w:r>
                      <w:r>
                        <w:fldChar w:fldCharType="begin"/>
                      </w:r>
                      <w:r>
                        <w:instrText xml:space="preserve"> SEQ Figure \* ARABIC \s 1 </w:instrText>
                      </w:r>
                      <w:r>
                        <w:fldChar w:fldCharType="separate"/>
                      </w:r>
                      <w:r w:rsidR="00D87598">
                        <w:rPr>
                          <w:noProof/>
                        </w:rPr>
                        <w:t>3</w:t>
                      </w:r>
                      <w:r>
                        <w:fldChar w:fldCharType="end"/>
                      </w:r>
                      <w:r>
                        <w:t xml:space="preserve"> the result of Gaussian filter for FPGAs and </w:t>
                      </w:r>
                      <w:proofErr w:type="spellStart"/>
                      <w:r>
                        <w:t>OpenCV</w:t>
                      </w:r>
                      <w:bookmarkEnd w:id="124"/>
                      <w:proofErr w:type="spellEnd"/>
                    </w:p>
                  </w:txbxContent>
                </v:textbox>
                <w10:wrap type="square" anchorx="margin"/>
              </v:shape>
            </w:pict>
          </mc:Fallback>
        </mc:AlternateContent>
      </w:r>
      <w:bookmarkStart w:id="125" w:name="_Toc400315486"/>
    </w:p>
    <w:p w14:paraId="4C15F0CE" w14:textId="77777777" w:rsidR="00156A45" w:rsidRPr="00AC2CC9" w:rsidRDefault="00156A45" w:rsidP="00156A45">
      <w:pPr>
        <w:tabs>
          <w:tab w:val="left" w:pos="825"/>
        </w:tabs>
        <w:rPr>
          <w:rFonts w:eastAsia="宋体"/>
          <w:lang w:eastAsia="zh-CN"/>
        </w:rPr>
      </w:pPr>
    </w:p>
    <w:p w14:paraId="7464DAE1" w14:textId="77777777" w:rsidR="00156A45" w:rsidRPr="00AC2CC9" w:rsidRDefault="00156A45" w:rsidP="00D041CD">
      <w:pPr>
        <w:pStyle w:val="a8"/>
        <w:keepNext/>
        <w:jc w:val="center"/>
      </w:pPr>
    </w:p>
    <w:p w14:paraId="687B8B7C" w14:textId="77777777" w:rsidR="00D041CD" w:rsidRPr="00AC2CC9" w:rsidRDefault="00D041CD" w:rsidP="00D041CD">
      <w:pPr>
        <w:pStyle w:val="a8"/>
        <w:keepNext/>
        <w:jc w:val="center"/>
      </w:pPr>
      <w:r w:rsidRPr="00AC2CC9">
        <w:t xml:space="preserve">Table </w:t>
      </w:r>
      <w:r w:rsidRPr="00AC2CC9">
        <w:fldChar w:fldCharType="begin"/>
      </w:r>
      <w:r w:rsidRPr="00AC2CC9">
        <w:instrText xml:space="preserve"> STYLEREF 1 \s </w:instrText>
      </w:r>
      <w:r w:rsidRPr="00AC2CC9">
        <w:fldChar w:fldCharType="separate"/>
      </w:r>
      <w:r w:rsidR="00D87598">
        <w:rPr>
          <w:noProof/>
        </w:rPr>
        <w:t>5</w:t>
      </w:r>
      <w:r w:rsidRPr="00AC2CC9">
        <w:fldChar w:fldCharType="end"/>
      </w:r>
      <w:r w:rsidRPr="00AC2CC9">
        <w:noBreakHyphen/>
      </w:r>
      <w:r w:rsidRPr="00AC2CC9">
        <w:fldChar w:fldCharType="begin"/>
      </w:r>
      <w:r w:rsidRPr="00AC2CC9">
        <w:instrText xml:space="preserve"> SEQ Table \* ARABIC \s 1 </w:instrText>
      </w:r>
      <w:r w:rsidRPr="00AC2CC9">
        <w:fldChar w:fldCharType="separate"/>
      </w:r>
      <w:r w:rsidR="00D87598">
        <w:rPr>
          <w:noProof/>
        </w:rPr>
        <w:t>3</w:t>
      </w:r>
      <w:r w:rsidRPr="00AC2CC9">
        <w:fldChar w:fldCharType="end"/>
      </w:r>
      <w:r w:rsidRPr="00AC2CC9">
        <w:t xml:space="preserve"> the performance of Gaussian filter</w:t>
      </w:r>
      <w:bookmarkEnd w:id="125"/>
    </w:p>
    <w:tbl>
      <w:tblPr>
        <w:tblStyle w:val="a9"/>
        <w:tblW w:w="0" w:type="auto"/>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008"/>
        <w:gridCol w:w="3036"/>
        <w:gridCol w:w="3017"/>
      </w:tblGrid>
      <w:tr w:rsidR="00AC2CC9" w:rsidRPr="00AC2CC9" w14:paraId="41C23E03" w14:textId="77777777" w:rsidTr="00D041CD">
        <w:tc>
          <w:tcPr>
            <w:tcW w:w="3015" w:type="dxa"/>
          </w:tcPr>
          <w:p w14:paraId="66A31333" w14:textId="77777777" w:rsidR="00CA7E57" w:rsidRPr="00AC2CC9" w:rsidRDefault="00CA7E57" w:rsidP="001A5958">
            <w:pPr>
              <w:tabs>
                <w:tab w:val="left" w:pos="825"/>
              </w:tabs>
              <w:rPr>
                <w:rFonts w:eastAsiaTheme="minorEastAsia"/>
                <w:lang w:eastAsia="zh-CN"/>
              </w:rPr>
            </w:pPr>
          </w:p>
        </w:tc>
        <w:tc>
          <w:tcPr>
            <w:tcW w:w="3042" w:type="dxa"/>
          </w:tcPr>
          <w:p w14:paraId="19246EBC" w14:textId="77777777" w:rsidR="00CA7E57" w:rsidRPr="00AC2CC9" w:rsidRDefault="00CA7E57" w:rsidP="00CA7E57">
            <w:pPr>
              <w:tabs>
                <w:tab w:val="left" w:pos="825"/>
              </w:tabs>
              <w:jc w:val="center"/>
              <w:rPr>
                <w:rFonts w:eastAsiaTheme="minorEastAsia"/>
                <w:lang w:eastAsia="zh-CN"/>
              </w:rPr>
            </w:pPr>
            <w:r w:rsidRPr="00AC2CC9">
              <w:rPr>
                <w:rFonts w:eastAsiaTheme="minorEastAsia"/>
                <w:lang w:eastAsia="zh-CN"/>
              </w:rPr>
              <w:t>Time(hardware with SPI)</w:t>
            </w:r>
          </w:p>
        </w:tc>
        <w:tc>
          <w:tcPr>
            <w:tcW w:w="3024" w:type="dxa"/>
          </w:tcPr>
          <w:p w14:paraId="25B8E8A8" w14:textId="77777777" w:rsidR="00CA7E57" w:rsidRPr="00AC2CC9" w:rsidRDefault="00CA7E57" w:rsidP="00CA7E57">
            <w:pPr>
              <w:tabs>
                <w:tab w:val="left" w:pos="825"/>
              </w:tabs>
              <w:jc w:val="center"/>
              <w:rPr>
                <w:rFonts w:eastAsiaTheme="minorEastAsia"/>
                <w:lang w:eastAsia="zh-CN"/>
              </w:rPr>
            </w:pPr>
            <w:r w:rsidRPr="00AC2CC9">
              <w:rPr>
                <w:rFonts w:eastAsiaTheme="minorEastAsia"/>
                <w:lang w:eastAsia="zh-CN"/>
              </w:rPr>
              <w:t>Time(total-transfer)</w:t>
            </w:r>
          </w:p>
        </w:tc>
      </w:tr>
      <w:tr w:rsidR="00AC2CC9" w:rsidRPr="00AC2CC9" w14:paraId="5DB521BB" w14:textId="77777777" w:rsidTr="00D041CD">
        <w:tc>
          <w:tcPr>
            <w:tcW w:w="3015" w:type="dxa"/>
          </w:tcPr>
          <w:p w14:paraId="53D1CFC8" w14:textId="42410829" w:rsidR="00CA7E57" w:rsidRPr="00AC2CC9" w:rsidRDefault="00CA7E57" w:rsidP="00CA7E57">
            <w:pPr>
              <w:tabs>
                <w:tab w:val="left" w:pos="825"/>
              </w:tabs>
              <w:jc w:val="center"/>
              <w:rPr>
                <w:rFonts w:eastAsiaTheme="minorEastAsia"/>
                <w:lang w:eastAsia="zh-CN"/>
              </w:rPr>
            </w:pPr>
            <w:r w:rsidRPr="00AC2CC9">
              <w:rPr>
                <w:rFonts w:eastAsiaTheme="minorEastAsia" w:hint="eastAsia"/>
                <w:lang w:eastAsia="zh-CN"/>
              </w:rPr>
              <w:t>FPGA</w:t>
            </w:r>
            <w:r w:rsidR="00156A45" w:rsidRPr="00AC2CC9">
              <w:rPr>
                <w:rFonts w:eastAsiaTheme="minorEastAsia"/>
                <w:lang w:eastAsia="zh-CN"/>
              </w:rPr>
              <w:t>s</w:t>
            </w:r>
          </w:p>
        </w:tc>
        <w:tc>
          <w:tcPr>
            <w:tcW w:w="3042" w:type="dxa"/>
          </w:tcPr>
          <w:p w14:paraId="331D0B91" w14:textId="77777777" w:rsidR="00CA7E57" w:rsidRPr="00AC2CC9" w:rsidRDefault="00CA7E57" w:rsidP="00CA7E57">
            <w:pPr>
              <w:tabs>
                <w:tab w:val="left" w:pos="825"/>
              </w:tabs>
              <w:jc w:val="center"/>
              <w:rPr>
                <w:rFonts w:eastAsiaTheme="minorEastAsia"/>
                <w:lang w:eastAsia="zh-CN"/>
              </w:rPr>
            </w:pPr>
            <w:r w:rsidRPr="00AC2CC9">
              <w:rPr>
                <w:rFonts w:eastAsiaTheme="minorEastAsia" w:hint="eastAsia"/>
                <w:lang w:eastAsia="zh-CN"/>
              </w:rPr>
              <w:t>0.120s</w:t>
            </w:r>
          </w:p>
        </w:tc>
        <w:tc>
          <w:tcPr>
            <w:tcW w:w="3024" w:type="dxa"/>
          </w:tcPr>
          <w:p w14:paraId="7C518054" w14:textId="77777777" w:rsidR="00CA7E57" w:rsidRPr="00AC2CC9" w:rsidRDefault="00CA7E57" w:rsidP="00CA7E57">
            <w:pPr>
              <w:tabs>
                <w:tab w:val="left" w:pos="825"/>
              </w:tabs>
              <w:jc w:val="center"/>
              <w:rPr>
                <w:rFonts w:eastAsiaTheme="minorEastAsia"/>
                <w:lang w:eastAsia="zh-CN"/>
              </w:rPr>
            </w:pPr>
            <w:r w:rsidRPr="00AC2CC9">
              <w:rPr>
                <w:rFonts w:eastAsiaTheme="minorEastAsia" w:hint="eastAsia"/>
                <w:lang w:eastAsia="zh-CN"/>
              </w:rPr>
              <w:t>~0.000s</w:t>
            </w:r>
          </w:p>
        </w:tc>
      </w:tr>
      <w:tr w:rsidR="00D041CD" w:rsidRPr="00AC2CC9" w14:paraId="45442EA4" w14:textId="77777777" w:rsidTr="00D041CD">
        <w:tc>
          <w:tcPr>
            <w:tcW w:w="3015" w:type="dxa"/>
          </w:tcPr>
          <w:p w14:paraId="08DBEFA9" w14:textId="77777777" w:rsidR="00CA7E57" w:rsidRPr="00AC2CC9" w:rsidRDefault="00CA7E57" w:rsidP="00CA7E57">
            <w:pPr>
              <w:tabs>
                <w:tab w:val="left" w:pos="825"/>
              </w:tabs>
              <w:jc w:val="center"/>
              <w:rPr>
                <w:rFonts w:eastAsiaTheme="minorEastAsia"/>
                <w:lang w:eastAsia="zh-CN"/>
              </w:rPr>
            </w:pPr>
            <w:proofErr w:type="spellStart"/>
            <w:r w:rsidRPr="00AC2CC9">
              <w:rPr>
                <w:rFonts w:eastAsiaTheme="minorEastAsia" w:hint="eastAsia"/>
                <w:lang w:eastAsia="zh-CN"/>
              </w:rPr>
              <w:t>Op</w:t>
            </w:r>
            <w:r w:rsidRPr="00AC2CC9">
              <w:rPr>
                <w:rFonts w:eastAsiaTheme="minorEastAsia"/>
                <w:lang w:eastAsia="zh-CN"/>
              </w:rPr>
              <w:t>enCV</w:t>
            </w:r>
            <w:proofErr w:type="spellEnd"/>
          </w:p>
        </w:tc>
        <w:tc>
          <w:tcPr>
            <w:tcW w:w="3042" w:type="dxa"/>
          </w:tcPr>
          <w:p w14:paraId="7885C902" w14:textId="77777777" w:rsidR="00CA7E57" w:rsidRPr="00AC2CC9" w:rsidRDefault="00CA7E57" w:rsidP="00CA7E57">
            <w:pPr>
              <w:tabs>
                <w:tab w:val="left" w:pos="825"/>
              </w:tabs>
              <w:jc w:val="center"/>
              <w:rPr>
                <w:rFonts w:eastAsiaTheme="minorEastAsia"/>
                <w:lang w:eastAsia="zh-CN"/>
              </w:rPr>
            </w:pPr>
            <w:r w:rsidRPr="00AC2CC9">
              <w:rPr>
                <w:rFonts w:eastAsiaTheme="minorEastAsia" w:hint="eastAsia"/>
                <w:lang w:eastAsia="zh-CN"/>
              </w:rPr>
              <w:t>0.</w:t>
            </w:r>
            <w:r w:rsidRPr="00AC2CC9">
              <w:rPr>
                <w:rFonts w:eastAsiaTheme="minorEastAsia"/>
                <w:lang w:eastAsia="zh-CN"/>
              </w:rPr>
              <w:t>020s</w:t>
            </w:r>
          </w:p>
        </w:tc>
        <w:tc>
          <w:tcPr>
            <w:tcW w:w="3024" w:type="dxa"/>
          </w:tcPr>
          <w:p w14:paraId="3F7D4EC8" w14:textId="77777777" w:rsidR="00CA7E57" w:rsidRPr="00AC2CC9" w:rsidRDefault="00CA7E57" w:rsidP="00CA7E57">
            <w:pPr>
              <w:tabs>
                <w:tab w:val="left" w:pos="825"/>
              </w:tabs>
              <w:jc w:val="center"/>
              <w:rPr>
                <w:rFonts w:eastAsiaTheme="minorEastAsia"/>
                <w:lang w:eastAsia="zh-CN"/>
              </w:rPr>
            </w:pPr>
            <w:r w:rsidRPr="00AC2CC9">
              <w:rPr>
                <w:rFonts w:eastAsiaTheme="minorEastAsia" w:hint="eastAsia"/>
                <w:lang w:eastAsia="zh-CN"/>
              </w:rPr>
              <w:t>0.020s</w:t>
            </w:r>
          </w:p>
        </w:tc>
      </w:tr>
    </w:tbl>
    <w:p w14:paraId="63BE1734" w14:textId="77777777" w:rsidR="00AE5202" w:rsidRPr="00AC2CC9" w:rsidRDefault="00AE5202" w:rsidP="001A5958">
      <w:pPr>
        <w:tabs>
          <w:tab w:val="left" w:pos="825"/>
        </w:tabs>
        <w:rPr>
          <w:rFonts w:eastAsiaTheme="minorEastAsia"/>
          <w:lang w:eastAsia="zh-CN"/>
        </w:rPr>
      </w:pPr>
    </w:p>
    <w:p w14:paraId="0E8D06A0" w14:textId="77777777" w:rsidR="00AE5202" w:rsidRPr="00AC2CC9" w:rsidRDefault="00AE5202" w:rsidP="001A5958">
      <w:pPr>
        <w:tabs>
          <w:tab w:val="left" w:pos="825"/>
        </w:tabs>
        <w:rPr>
          <w:rFonts w:eastAsiaTheme="minorEastAsia"/>
          <w:lang w:eastAsia="zh-CN"/>
        </w:rPr>
      </w:pPr>
    </w:p>
    <w:p w14:paraId="5343EEB5" w14:textId="77777777" w:rsidR="00AE5202" w:rsidRPr="00AC2CC9" w:rsidRDefault="00C479B1" w:rsidP="00C71014">
      <w:pPr>
        <w:pStyle w:val="2"/>
        <w:rPr>
          <w:lang w:eastAsia="zh-CN"/>
        </w:rPr>
      </w:pPr>
      <w:bookmarkStart w:id="126" w:name="_Toc403603044"/>
      <w:r w:rsidRPr="00AC2CC9">
        <w:rPr>
          <w:rFonts w:hint="eastAsia"/>
          <w:lang w:eastAsia="zh-CN"/>
        </w:rPr>
        <w:t>MLP neural networks</w:t>
      </w:r>
      <w:bookmarkEnd w:id="126"/>
    </w:p>
    <w:p w14:paraId="702973A3" w14:textId="26A40782" w:rsidR="00C479B1" w:rsidRPr="00AC2CC9" w:rsidRDefault="002B06F5" w:rsidP="001A5958">
      <w:pPr>
        <w:tabs>
          <w:tab w:val="left" w:pos="825"/>
        </w:tabs>
        <w:rPr>
          <w:rFonts w:eastAsiaTheme="minorEastAsia"/>
          <w:lang w:eastAsia="zh-CN"/>
        </w:rPr>
      </w:pPr>
      <w:r w:rsidRPr="00AC2CC9">
        <w:rPr>
          <w:rFonts w:eastAsiaTheme="minorEastAsia"/>
          <w:lang w:eastAsia="zh-CN"/>
        </w:rPr>
        <w:t>T</w:t>
      </w:r>
      <w:r w:rsidRPr="00AC2CC9">
        <w:rPr>
          <w:rFonts w:eastAsiaTheme="minorEastAsia" w:hint="eastAsia"/>
          <w:lang w:eastAsia="zh-CN"/>
        </w:rPr>
        <w:t xml:space="preserve">he </w:t>
      </w:r>
      <w:r w:rsidRPr="00AC2CC9">
        <w:rPr>
          <w:rFonts w:eastAsiaTheme="minorEastAsia"/>
          <w:lang w:eastAsia="zh-CN"/>
        </w:rPr>
        <w:t xml:space="preserve">design of the neural networks </w:t>
      </w:r>
      <w:r w:rsidR="00B60E6B" w:rsidRPr="00AC2CC9">
        <w:rPr>
          <w:rFonts w:eastAsiaTheme="minorEastAsia"/>
          <w:lang w:eastAsia="zh-CN"/>
        </w:rPr>
        <w:t xml:space="preserve">is much more difficult than </w:t>
      </w:r>
      <w:r w:rsidRPr="00AC2CC9">
        <w:rPr>
          <w:rFonts w:eastAsiaTheme="minorEastAsia"/>
          <w:lang w:eastAsia="zh-CN"/>
        </w:rPr>
        <w:t>fil</w:t>
      </w:r>
      <w:r w:rsidR="00B60E6B" w:rsidRPr="00AC2CC9">
        <w:rPr>
          <w:rFonts w:eastAsiaTheme="minorEastAsia"/>
          <w:lang w:eastAsia="zh-CN"/>
        </w:rPr>
        <w:t>t</w:t>
      </w:r>
      <w:r w:rsidRPr="00AC2CC9">
        <w:rPr>
          <w:rFonts w:eastAsiaTheme="minorEastAsia"/>
          <w:lang w:eastAsia="zh-CN"/>
        </w:rPr>
        <w:t>ers of the image processing. Look at the details o</w:t>
      </w:r>
      <w:r w:rsidR="00676054" w:rsidRPr="00AC2CC9">
        <w:rPr>
          <w:rFonts w:eastAsiaTheme="minorEastAsia"/>
          <w:lang w:eastAsia="zh-CN"/>
        </w:rPr>
        <w:t xml:space="preserve">f the implementation, 49 states are </w:t>
      </w:r>
      <w:r w:rsidR="00137B25" w:rsidRPr="00AC2CC9">
        <w:rPr>
          <w:rFonts w:eastAsiaTheme="minorEastAsia"/>
          <w:lang w:eastAsia="zh-CN"/>
        </w:rPr>
        <w:t xml:space="preserve">used for the neural networks, one of the 32 bits ALU computational components and </w:t>
      </w:r>
      <w:r w:rsidR="00A076DF" w:rsidRPr="00AC2CC9">
        <w:rPr>
          <w:rFonts w:eastAsiaTheme="minorEastAsia"/>
          <w:lang w:eastAsia="zh-CN"/>
        </w:rPr>
        <w:t>more of the components of</w:t>
      </w:r>
      <w:r w:rsidR="00676054" w:rsidRPr="00AC2CC9">
        <w:rPr>
          <w:rFonts w:eastAsiaTheme="minorEastAsia"/>
          <w:lang w:eastAsia="zh-CN"/>
        </w:rPr>
        <w:t xml:space="preserve"> the peripheral devices</w:t>
      </w:r>
      <w:r w:rsidR="00137B25" w:rsidRPr="00AC2CC9">
        <w:rPr>
          <w:rFonts w:eastAsiaTheme="minorEastAsia"/>
          <w:lang w:eastAsia="zh-CN"/>
        </w:rPr>
        <w:t xml:space="preserve"> are </w:t>
      </w:r>
      <w:r w:rsidR="00B60E6B" w:rsidRPr="00AC2CC9">
        <w:rPr>
          <w:rFonts w:eastAsiaTheme="minorEastAsia"/>
          <w:lang w:eastAsia="zh-CN"/>
        </w:rPr>
        <w:t>also involved</w:t>
      </w:r>
      <w:r w:rsidR="00676054" w:rsidRPr="00AC2CC9">
        <w:rPr>
          <w:rFonts w:eastAsiaTheme="minorEastAsia"/>
          <w:lang w:eastAsia="zh-CN"/>
        </w:rPr>
        <w:t xml:space="preserve">. </w:t>
      </w:r>
      <w:r w:rsidR="00137B25" w:rsidRPr="00AC2CC9">
        <w:rPr>
          <w:rFonts w:eastAsiaTheme="minorEastAsia"/>
          <w:lang w:eastAsia="zh-CN"/>
        </w:rPr>
        <w:t>With the</w:t>
      </w:r>
      <w:r w:rsidR="00466F5E" w:rsidRPr="00AC2CC9">
        <w:rPr>
          <w:rFonts w:eastAsiaTheme="minorEastAsia"/>
          <w:lang w:eastAsia="zh-CN"/>
        </w:rPr>
        <w:t xml:space="preserve"> much larger of the </w:t>
      </w:r>
      <w:r w:rsidR="00DD7F3A" w:rsidRPr="00AC2CC9">
        <w:rPr>
          <w:rFonts w:eastAsiaTheme="minorEastAsia"/>
          <w:lang w:eastAsia="zh-CN"/>
        </w:rPr>
        <w:t>design</w:t>
      </w:r>
      <w:r w:rsidR="00A076DF" w:rsidRPr="00AC2CC9">
        <w:rPr>
          <w:rFonts w:eastAsiaTheme="minorEastAsia"/>
          <w:lang w:eastAsia="zh-CN"/>
        </w:rPr>
        <w:t xml:space="preserve">, </w:t>
      </w:r>
      <w:r w:rsidR="00BF3075" w:rsidRPr="00AC2CC9">
        <w:rPr>
          <w:rFonts w:eastAsiaTheme="minorEastAsia"/>
          <w:lang w:eastAsia="zh-CN"/>
        </w:rPr>
        <w:t>the resource on the FPGA</w:t>
      </w:r>
      <w:r w:rsidR="00907A78" w:rsidRPr="00AC2CC9">
        <w:rPr>
          <w:rFonts w:eastAsiaTheme="minorEastAsia"/>
          <w:lang w:eastAsia="zh-CN"/>
        </w:rPr>
        <w:t>s</w:t>
      </w:r>
      <w:r w:rsidR="00BF3075" w:rsidRPr="00AC2CC9">
        <w:rPr>
          <w:rFonts w:eastAsiaTheme="minorEastAsia"/>
          <w:lang w:eastAsia="zh-CN"/>
        </w:rPr>
        <w:t xml:space="preserve"> we used in this project cannot meet the</w:t>
      </w:r>
      <w:r w:rsidR="00137B25" w:rsidRPr="00AC2CC9">
        <w:rPr>
          <w:rFonts w:eastAsiaTheme="minorEastAsia"/>
          <w:lang w:eastAsia="zh-CN"/>
        </w:rPr>
        <w:t xml:space="preserve"> requirement</w:t>
      </w:r>
      <w:r w:rsidR="00BF3075" w:rsidRPr="00AC2CC9">
        <w:rPr>
          <w:rFonts w:eastAsiaTheme="minorEastAsia"/>
          <w:lang w:eastAsia="zh-CN"/>
        </w:rPr>
        <w:t xml:space="preserve"> any more. </w:t>
      </w:r>
      <w:r w:rsidR="00137B25" w:rsidRPr="00AC2CC9">
        <w:rPr>
          <w:rFonts w:eastAsiaTheme="minorEastAsia"/>
          <w:lang w:eastAsia="zh-CN"/>
        </w:rPr>
        <w:t>From</w:t>
      </w:r>
      <w:r w:rsidR="00BF3075" w:rsidRPr="00AC2CC9">
        <w:rPr>
          <w:rFonts w:eastAsiaTheme="minorEastAsia"/>
          <w:lang w:eastAsia="zh-CN"/>
        </w:rPr>
        <w:t xml:space="preserve"> the report of the synthesis</w:t>
      </w:r>
      <w:r w:rsidR="00137B25" w:rsidRPr="00AC2CC9">
        <w:rPr>
          <w:rFonts w:eastAsiaTheme="minorEastAsia"/>
          <w:lang w:eastAsia="zh-CN"/>
        </w:rPr>
        <w:t xml:space="preserve"> tool</w:t>
      </w:r>
      <w:r w:rsidR="00BF3075" w:rsidRPr="00AC2CC9">
        <w:rPr>
          <w:rFonts w:eastAsiaTheme="minorEastAsia"/>
          <w:lang w:eastAsia="zh-CN"/>
        </w:rPr>
        <w:t xml:space="preserve">, the </w:t>
      </w:r>
      <w:r w:rsidR="00137B25" w:rsidRPr="00AC2CC9">
        <w:rPr>
          <w:rFonts w:eastAsiaTheme="minorEastAsia"/>
          <w:lang w:eastAsia="zh-CN"/>
        </w:rPr>
        <w:t xml:space="preserve">SLICEs and </w:t>
      </w:r>
      <w:r w:rsidR="00BF3075" w:rsidRPr="00AC2CC9">
        <w:rPr>
          <w:rFonts w:eastAsiaTheme="minorEastAsia"/>
          <w:lang w:eastAsia="zh-CN"/>
        </w:rPr>
        <w:t>LUTs for the logic are nearly doub</w:t>
      </w:r>
      <w:r w:rsidR="00DD7F3A" w:rsidRPr="00AC2CC9">
        <w:rPr>
          <w:rFonts w:eastAsiaTheme="minorEastAsia"/>
          <w:lang w:eastAsia="zh-CN"/>
        </w:rPr>
        <w:t xml:space="preserve">le and these resource in the FPGAs are usually used to store the configuration files. </w:t>
      </w:r>
    </w:p>
    <w:p w14:paraId="014624E9" w14:textId="4C226FD7" w:rsidR="00AE5202" w:rsidRPr="00AC2CC9" w:rsidRDefault="00284761" w:rsidP="001A5958">
      <w:pPr>
        <w:tabs>
          <w:tab w:val="left" w:pos="825"/>
        </w:tabs>
        <w:rPr>
          <w:rFonts w:eastAsiaTheme="minorEastAsia"/>
          <w:lang w:eastAsia="zh-CN"/>
        </w:rPr>
      </w:pPr>
      <w:r w:rsidRPr="00AC2CC9">
        <w:rPr>
          <w:noProof/>
          <w:lang w:eastAsia="zh-CN"/>
        </w:rPr>
        <w:lastRenderedPageBreak/>
        <mc:AlternateContent>
          <mc:Choice Requires="wps">
            <w:drawing>
              <wp:anchor distT="0" distB="0" distL="114300" distR="114300" simplePos="0" relativeHeight="252034560" behindDoc="0" locked="0" layoutInCell="1" allowOverlap="1" wp14:anchorId="0F95C1B8" wp14:editId="345215FE">
                <wp:simplePos x="0" y="0"/>
                <wp:positionH relativeFrom="column">
                  <wp:posOffset>882015</wp:posOffset>
                </wp:positionH>
                <wp:positionV relativeFrom="paragraph">
                  <wp:posOffset>3421380</wp:posOffset>
                </wp:positionV>
                <wp:extent cx="4057015" cy="450850"/>
                <wp:effectExtent l="5715" t="5080" r="1270" b="0"/>
                <wp:wrapSquare wrapText="bothSides"/>
                <wp:docPr id="63"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015"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06CA8C" w14:textId="77777777" w:rsidR="00ED7499" w:rsidRPr="004F6B3F" w:rsidRDefault="00ED7499" w:rsidP="00D041CD">
                            <w:pPr>
                              <w:pStyle w:val="a8"/>
                              <w:jc w:val="center"/>
                              <w:rPr>
                                <w:noProof/>
                                <w:sz w:val="24"/>
                                <w:szCs w:val="24"/>
                              </w:rPr>
                            </w:pPr>
                            <w:bookmarkStart w:id="127" w:name="_Toc400315482"/>
                            <w:r>
                              <w:t xml:space="preserve">Figure </w:t>
                            </w:r>
                            <w:r>
                              <w:fldChar w:fldCharType="begin"/>
                            </w:r>
                            <w:r>
                              <w:instrText xml:space="preserve"> STYLEREF 1 \s </w:instrText>
                            </w:r>
                            <w:r>
                              <w:fldChar w:fldCharType="separate"/>
                            </w:r>
                            <w:r w:rsidR="00D87598">
                              <w:rPr>
                                <w:noProof/>
                              </w:rPr>
                              <w:t>5</w:t>
                            </w:r>
                            <w:r>
                              <w:fldChar w:fldCharType="end"/>
                            </w:r>
                            <w:r>
                              <w:noBreakHyphen/>
                            </w:r>
                            <w:r>
                              <w:fldChar w:fldCharType="begin"/>
                            </w:r>
                            <w:r>
                              <w:instrText xml:space="preserve"> SEQ Figure \* ARABIC \s 1 </w:instrText>
                            </w:r>
                            <w:r>
                              <w:fldChar w:fldCharType="separate"/>
                            </w:r>
                            <w:r w:rsidR="00D87598">
                              <w:rPr>
                                <w:noProof/>
                              </w:rPr>
                              <w:t>4</w:t>
                            </w:r>
                            <w:r>
                              <w:fldChar w:fldCharType="end"/>
                            </w:r>
                            <w:r>
                              <w:t xml:space="preserve"> report of the synthesis tools</w:t>
                            </w:r>
                            <w:bookmarkEnd w:id="12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F95C1B8" id="Text Box 119" o:spid="_x0000_s1079" type="#_x0000_t202" style="position:absolute;left:0;text-align:left;margin-left:69.45pt;margin-top:269.4pt;width:319.45pt;height:35.5pt;z-index:25203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" stroked="f">
                <v:textbox style="mso-fit-shape-to-text:t" inset="0,0,0,0">
                  <w:txbxContent>
                    <w:p w14:paraId="5A06CA8C" w14:textId="77777777" w:rsidR="00ED7499" w:rsidRPr="004F6B3F" w:rsidRDefault="00ED7499" w:rsidP="00D041CD">
                      <w:pPr>
                        <w:pStyle w:val="a8"/>
                        <w:jc w:val="center"/>
                        <w:rPr>
                          <w:noProof/>
                          <w:sz w:val="24"/>
                          <w:szCs w:val="24"/>
                        </w:rPr>
                      </w:pPr>
                      <w:bookmarkStart w:id="128" w:name="_Toc400315482"/>
                      <w:r>
                        <w:t xml:space="preserve">Figure </w:t>
                      </w:r>
                      <w:r>
                        <w:fldChar w:fldCharType="begin"/>
                      </w:r>
                      <w:r>
                        <w:instrText xml:space="preserve"> STYLEREF 1 \s </w:instrText>
                      </w:r>
                      <w:r>
                        <w:fldChar w:fldCharType="separate"/>
                      </w:r>
                      <w:r w:rsidR="00D87598">
                        <w:rPr>
                          <w:noProof/>
                        </w:rPr>
                        <w:t>5</w:t>
                      </w:r>
                      <w:r>
                        <w:fldChar w:fldCharType="end"/>
                      </w:r>
                      <w:r>
                        <w:noBreakHyphen/>
                      </w:r>
                      <w:r>
                        <w:fldChar w:fldCharType="begin"/>
                      </w:r>
                      <w:r>
                        <w:instrText xml:space="preserve"> SEQ Figure \* ARABIC \s 1 </w:instrText>
                      </w:r>
                      <w:r>
                        <w:fldChar w:fldCharType="separate"/>
                      </w:r>
                      <w:r w:rsidR="00D87598">
                        <w:rPr>
                          <w:noProof/>
                        </w:rPr>
                        <w:t>4</w:t>
                      </w:r>
                      <w:r>
                        <w:fldChar w:fldCharType="end"/>
                      </w:r>
                      <w:r>
                        <w:t xml:space="preserve"> report of the synthesis tools</w:t>
                      </w:r>
                      <w:bookmarkEnd w:id="128"/>
                    </w:p>
                  </w:txbxContent>
                </v:textbox>
                <w10:wrap type="square"/>
              </v:shape>
            </w:pict>
          </mc:Fallback>
        </mc:AlternateContent>
      </w:r>
      <w:r w:rsidR="00137B25" w:rsidRPr="00AC2CC9">
        <w:rPr>
          <w:rFonts w:eastAsiaTheme="minorEastAsia"/>
          <w:noProof/>
          <w:lang w:eastAsia="zh-CN"/>
        </w:rPr>
        <w:drawing>
          <wp:anchor distT="0" distB="0" distL="114300" distR="114300" simplePos="0" relativeHeight="252039680" behindDoc="0" locked="0" layoutInCell="1" allowOverlap="1" wp14:anchorId="7F357B98" wp14:editId="41D3688F">
            <wp:simplePos x="0" y="0"/>
            <wp:positionH relativeFrom="column">
              <wp:posOffset>882015</wp:posOffset>
            </wp:positionH>
            <wp:positionV relativeFrom="paragraph">
              <wp:posOffset>12065</wp:posOffset>
            </wp:positionV>
            <wp:extent cx="4057015" cy="3352165"/>
            <wp:effectExtent l="0" t="0" r="0" b="0"/>
            <wp:wrapSquare wrapText="bothSides"/>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ummery.png"/>
                    <pic:cNvPicPr/>
                  </pic:nvPicPr>
                  <pic:blipFill>
                    <a:blip r:embed="rId47">
                      <a:extLst>
                        <a:ext uri="{28A0092B-C50C-407E-A947-70E740481C1C}">
                          <a14:useLocalDpi xmlns:a14="http://schemas.microsoft.com/office/drawing/2010/main" val="0"/>
                        </a:ext>
                      </a:extLst>
                    </a:blip>
                    <a:stretch>
                      <a:fillRect/>
                    </a:stretch>
                  </pic:blipFill>
                  <pic:spPr>
                    <a:xfrm>
                      <a:off x="0" y="0"/>
                      <a:ext cx="4057015" cy="3352165"/>
                    </a:xfrm>
                    <a:prstGeom prst="rect">
                      <a:avLst/>
                    </a:prstGeom>
                  </pic:spPr>
                </pic:pic>
              </a:graphicData>
            </a:graphic>
            <wp14:sizeRelH relativeFrom="page">
              <wp14:pctWidth>0</wp14:pctWidth>
            </wp14:sizeRelH>
            <wp14:sizeRelV relativeFrom="page">
              <wp14:pctHeight>0</wp14:pctHeight>
            </wp14:sizeRelV>
          </wp:anchor>
        </w:drawing>
      </w:r>
    </w:p>
    <w:p w14:paraId="7B02B94F" w14:textId="77777777" w:rsidR="00AE5202" w:rsidRPr="00AC2CC9" w:rsidRDefault="00AE5202" w:rsidP="001A5958">
      <w:pPr>
        <w:tabs>
          <w:tab w:val="left" w:pos="825"/>
        </w:tabs>
        <w:rPr>
          <w:rFonts w:eastAsiaTheme="minorEastAsia"/>
          <w:lang w:eastAsia="zh-CN"/>
        </w:rPr>
      </w:pPr>
    </w:p>
    <w:p w14:paraId="328C1485" w14:textId="77777777" w:rsidR="00AE5202" w:rsidRPr="00AC2CC9" w:rsidRDefault="00AE5202" w:rsidP="001A5958">
      <w:pPr>
        <w:tabs>
          <w:tab w:val="left" w:pos="825"/>
        </w:tabs>
        <w:rPr>
          <w:rFonts w:eastAsiaTheme="minorEastAsia"/>
          <w:lang w:eastAsia="zh-CN"/>
        </w:rPr>
      </w:pPr>
    </w:p>
    <w:p w14:paraId="42FC0B42" w14:textId="77777777" w:rsidR="00AE5202" w:rsidRPr="00AC2CC9" w:rsidRDefault="00AE5202" w:rsidP="001A5958">
      <w:pPr>
        <w:tabs>
          <w:tab w:val="left" w:pos="825"/>
        </w:tabs>
        <w:rPr>
          <w:rFonts w:eastAsiaTheme="minorEastAsia"/>
          <w:lang w:eastAsia="zh-CN"/>
        </w:rPr>
      </w:pPr>
    </w:p>
    <w:p w14:paraId="5A48ADC1" w14:textId="77777777" w:rsidR="00AE5202" w:rsidRPr="00AC2CC9" w:rsidRDefault="00AE5202" w:rsidP="001A5958">
      <w:pPr>
        <w:tabs>
          <w:tab w:val="left" w:pos="825"/>
        </w:tabs>
        <w:rPr>
          <w:rFonts w:eastAsiaTheme="minorEastAsia"/>
          <w:lang w:eastAsia="zh-CN"/>
        </w:rPr>
      </w:pPr>
    </w:p>
    <w:p w14:paraId="313EA998" w14:textId="77777777" w:rsidR="00AE5202" w:rsidRPr="00AC2CC9" w:rsidRDefault="00AE5202" w:rsidP="001A5958">
      <w:pPr>
        <w:tabs>
          <w:tab w:val="left" w:pos="825"/>
        </w:tabs>
        <w:rPr>
          <w:rFonts w:eastAsiaTheme="minorEastAsia"/>
          <w:lang w:eastAsia="zh-CN"/>
        </w:rPr>
      </w:pPr>
    </w:p>
    <w:p w14:paraId="4BFCF5F3" w14:textId="77777777" w:rsidR="00AE5202" w:rsidRPr="00AC2CC9" w:rsidRDefault="00AE5202" w:rsidP="001A5958">
      <w:pPr>
        <w:tabs>
          <w:tab w:val="left" w:pos="825"/>
        </w:tabs>
        <w:rPr>
          <w:rFonts w:eastAsiaTheme="minorEastAsia"/>
          <w:lang w:eastAsia="zh-CN"/>
        </w:rPr>
      </w:pPr>
    </w:p>
    <w:p w14:paraId="42743AED" w14:textId="62A83778" w:rsidR="00AE5202" w:rsidRPr="00AC2CC9" w:rsidRDefault="00284761" w:rsidP="001A5958">
      <w:pPr>
        <w:tabs>
          <w:tab w:val="left" w:pos="825"/>
        </w:tabs>
        <w:rPr>
          <w:rFonts w:eastAsiaTheme="minorEastAsia"/>
          <w:lang w:eastAsia="zh-CN"/>
        </w:rPr>
      </w:pPr>
      <w:r w:rsidRPr="00AC2CC9">
        <w:rPr>
          <w:rFonts w:eastAsiaTheme="minorEastAsia"/>
          <w:noProof/>
          <w:lang w:eastAsia="zh-CN"/>
        </w:rPr>
        <mc:AlternateContent>
          <mc:Choice Requires="wps">
            <w:drawing>
              <wp:anchor distT="45720" distB="45720" distL="114300" distR="114300" simplePos="0" relativeHeight="251453952" behindDoc="0" locked="0" layoutInCell="1" allowOverlap="1" wp14:anchorId="665F16FB" wp14:editId="77D28794">
                <wp:simplePos x="0" y="0"/>
                <wp:positionH relativeFrom="column">
                  <wp:posOffset>767715</wp:posOffset>
                </wp:positionH>
                <wp:positionV relativeFrom="paragraph">
                  <wp:posOffset>437515</wp:posOffset>
                </wp:positionV>
                <wp:extent cx="3238500" cy="354965"/>
                <wp:effectExtent l="5715" t="5715" r="6985" b="7620"/>
                <wp:wrapSquare wrapText="bothSides"/>
                <wp:docPr id="6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354965"/>
                        </a:xfrm>
                        <a:prstGeom prst="rect">
                          <a:avLst/>
                        </a:prstGeom>
                        <a:solidFill>
                          <a:srgbClr val="FFFFFF"/>
                        </a:solidFill>
                        <a:ln w="9525">
                          <a:solidFill>
                            <a:schemeClr val="bg1">
                              <a:lumMod val="100000"/>
                              <a:lumOff val="0"/>
                            </a:schemeClr>
                          </a:solidFill>
                          <a:miter lim="800000"/>
                          <a:headEnd/>
                          <a:tailEnd/>
                        </a:ln>
                      </wps:spPr>
                      <wps:txbx>
                        <w:txbxContent>
                          <w:p w14:paraId="657CD5E5" w14:textId="77777777" w:rsidR="00ED7499" w:rsidRPr="0035788B" w:rsidRDefault="00ED7499" w:rsidP="006B55A2">
                            <w:pPr>
                              <w:spacing w:after="0"/>
                              <w:jc w:val="center"/>
                              <w:rPr>
                                <w:rFonts w:eastAsiaTheme="minorEastAsia"/>
                                <w:lang w:eastAsia="zh-CN"/>
                              </w:rPr>
                            </w:pPr>
                            <w:r>
                              <w:rPr>
                                <w:rFonts w:eastAsiaTheme="minorEastAsia"/>
                                <w:lang w:eastAsia="zh-CN"/>
                              </w:rPr>
                              <w:t>Figure 5.4</w:t>
                            </w:r>
                            <w:r w:rsidRPr="0035788B">
                              <w:rPr>
                                <w:rFonts w:eastAsiaTheme="minorEastAsia"/>
                                <w:lang w:eastAsia="zh-CN"/>
                              </w:rPr>
                              <w:t xml:space="preserve">: </w:t>
                            </w:r>
                            <w:r>
                              <w:rPr>
                                <w:rFonts w:eastAsiaTheme="minorEastAsia" w:hint="eastAsia"/>
                                <w:lang w:eastAsia="zh-CN"/>
                              </w:rPr>
                              <w:t xml:space="preserve"> </w:t>
                            </w:r>
                            <w:r>
                              <w:rPr>
                                <w:rFonts w:eastAsiaTheme="minorEastAsia"/>
                                <w:lang w:eastAsia="zh-CN"/>
                              </w:rPr>
                              <w:t>report of the synthesis tools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5F16FB" id="Text Box 72" o:spid="_x0000_s1080" type="#_x0000_t202" style="position:absolute;left:0;text-align:left;margin-left:60.45pt;margin-top:34.45pt;width:255pt;height:27.95pt;z-index:25145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" strokecolor="white [3212]">
                <v:textbox>
                  <w:txbxContent>
                    <w:p w14:paraId="657CD5E5" w14:textId="77777777" w:rsidR="00ED7499" w:rsidRPr="0035788B" w:rsidRDefault="00ED7499" w:rsidP="006B55A2">
                      <w:pPr>
                        <w:spacing w:after="0"/>
                        <w:jc w:val="center"/>
                        <w:rPr>
                          <w:rFonts w:eastAsiaTheme="minorEastAsia"/>
                          <w:lang w:eastAsia="zh-CN"/>
                        </w:rPr>
                      </w:pPr>
                      <w:r>
                        <w:rPr>
                          <w:rFonts w:eastAsiaTheme="minorEastAsia"/>
                          <w:lang w:eastAsia="zh-CN"/>
                        </w:rPr>
                        <w:t>Figure 5.4</w:t>
                      </w:r>
                      <w:r w:rsidRPr="0035788B">
                        <w:rPr>
                          <w:rFonts w:eastAsiaTheme="minorEastAsia"/>
                          <w:lang w:eastAsia="zh-CN"/>
                        </w:rPr>
                        <w:t xml:space="preserve">: </w:t>
                      </w:r>
                      <w:r>
                        <w:rPr>
                          <w:rFonts w:eastAsiaTheme="minorEastAsia" w:hint="eastAsia"/>
                          <w:lang w:eastAsia="zh-CN"/>
                        </w:rPr>
                        <w:t xml:space="preserve"> </w:t>
                      </w:r>
                      <w:r>
                        <w:rPr>
                          <w:rFonts w:eastAsiaTheme="minorEastAsia"/>
                          <w:lang w:eastAsia="zh-CN"/>
                        </w:rPr>
                        <w:t>report of the synthesis tools</w:t>
                      </w:r>
                    </w:p>
                  </w:txbxContent>
                </v:textbox>
                <w10:wrap type="square"/>
              </v:shape>
            </w:pict>
          </mc:Fallback>
        </mc:AlternateContent>
      </w:r>
    </w:p>
    <w:p w14:paraId="0005732A" w14:textId="77777777" w:rsidR="006B55A2" w:rsidRPr="00AC2CC9" w:rsidRDefault="006B55A2" w:rsidP="001A5958">
      <w:pPr>
        <w:tabs>
          <w:tab w:val="left" w:pos="825"/>
        </w:tabs>
        <w:rPr>
          <w:rFonts w:eastAsiaTheme="minorEastAsia"/>
          <w:lang w:eastAsia="zh-CN"/>
        </w:rPr>
      </w:pPr>
    </w:p>
    <w:p w14:paraId="6C1FB64C" w14:textId="68550586" w:rsidR="00542A1C" w:rsidRPr="00AC2CC9" w:rsidRDefault="00F665AD" w:rsidP="001A5958">
      <w:pPr>
        <w:tabs>
          <w:tab w:val="left" w:pos="825"/>
        </w:tabs>
        <w:rPr>
          <w:rFonts w:eastAsiaTheme="minorEastAsia"/>
          <w:lang w:eastAsia="zh-CN"/>
        </w:rPr>
      </w:pPr>
      <w:r w:rsidRPr="00AC2CC9">
        <w:rPr>
          <w:rFonts w:eastAsiaTheme="minorEastAsia"/>
          <w:noProof/>
          <w:lang w:eastAsia="zh-CN"/>
        </w:rPr>
        <w:drawing>
          <wp:anchor distT="0" distB="0" distL="114300" distR="114300" simplePos="0" relativeHeight="252075520" behindDoc="0" locked="0" layoutInCell="1" allowOverlap="1" wp14:anchorId="793DC9FA" wp14:editId="411A496E">
            <wp:simplePos x="0" y="0"/>
            <wp:positionH relativeFrom="page">
              <wp:align>center</wp:align>
            </wp:positionH>
            <wp:positionV relativeFrom="paragraph">
              <wp:posOffset>798195</wp:posOffset>
            </wp:positionV>
            <wp:extent cx="3077845" cy="3084830"/>
            <wp:effectExtent l="0" t="0" r="8255" b="127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attern.png"/>
                    <pic:cNvPicPr/>
                  </pic:nvPicPr>
                  <pic:blipFill>
                    <a:blip r:embed="rId48">
                      <a:extLst>
                        <a:ext uri="{28A0092B-C50C-407E-A947-70E740481C1C}">
                          <a14:useLocalDpi xmlns:a14="http://schemas.microsoft.com/office/drawing/2010/main" val="0"/>
                        </a:ext>
                      </a:extLst>
                    </a:blip>
                    <a:stretch>
                      <a:fillRect/>
                    </a:stretch>
                  </pic:blipFill>
                  <pic:spPr>
                    <a:xfrm>
                      <a:off x="0" y="0"/>
                      <a:ext cx="3077845" cy="3084830"/>
                    </a:xfrm>
                    <a:prstGeom prst="rect">
                      <a:avLst/>
                    </a:prstGeom>
                  </pic:spPr>
                </pic:pic>
              </a:graphicData>
            </a:graphic>
            <wp14:sizeRelH relativeFrom="page">
              <wp14:pctWidth>0</wp14:pctWidth>
            </wp14:sizeRelH>
            <wp14:sizeRelV relativeFrom="page">
              <wp14:pctHeight>0</wp14:pctHeight>
            </wp14:sizeRelV>
          </wp:anchor>
        </w:drawing>
      </w:r>
      <w:r w:rsidR="00FE5962" w:rsidRPr="00AC2CC9">
        <w:rPr>
          <w:rFonts w:eastAsiaTheme="minorEastAsia"/>
          <w:lang w:eastAsia="zh-CN"/>
        </w:rPr>
        <w:t xml:space="preserve">Although, there is no real experiment for the neural networks, a simulation result is still could give us some of idea </w:t>
      </w:r>
      <w:r w:rsidR="00DA1196" w:rsidRPr="00AC2CC9">
        <w:rPr>
          <w:rFonts w:eastAsiaTheme="minorEastAsia"/>
          <w:lang w:eastAsia="zh-CN"/>
        </w:rPr>
        <w:t>about the</w:t>
      </w:r>
      <w:r w:rsidR="00FE5962" w:rsidRPr="00AC2CC9">
        <w:rPr>
          <w:rFonts w:eastAsiaTheme="minorEastAsia"/>
          <w:lang w:eastAsia="zh-CN"/>
        </w:rPr>
        <w:t xml:space="preserve"> </w:t>
      </w:r>
      <w:r w:rsidR="004769C7" w:rsidRPr="00AC2CC9">
        <w:rPr>
          <w:rFonts w:eastAsiaTheme="minorEastAsia"/>
          <w:lang w:eastAsia="zh-CN"/>
        </w:rPr>
        <w:t xml:space="preserve">real result of </w:t>
      </w:r>
      <w:r w:rsidR="00FE5962" w:rsidRPr="00AC2CC9">
        <w:rPr>
          <w:rFonts w:eastAsiaTheme="minorEastAsia"/>
          <w:lang w:eastAsia="zh-CN"/>
        </w:rPr>
        <w:t xml:space="preserve">neural networks. </w:t>
      </w:r>
      <w:r w:rsidR="00837518" w:rsidRPr="00AC2CC9">
        <w:rPr>
          <w:rFonts w:eastAsiaTheme="minorEastAsia"/>
          <w:lang w:eastAsia="zh-CN"/>
        </w:rPr>
        <w:t xml:space="preserve"> For the experiment, we use the neural networks as a classifier to </w:t>
      </w:r>
      <w:r w:rsidR="00542A1C" w:rsidRPr="00AC2CC9">
        <w:rPr>
          <w:rFonts w:eastAsiaTheme="minorEastAsia"/>
          <w:lang w:eastAsia="zh-CN"/>
        </w:rPr>
        <w:t>recognize the pattern on a 4x4 binary grid.</w:t>
      </w:r>
      <w:r w:rsidR="00DC1C91" w:rsidRPr="00AC2CC9">
        <w:rPr>
          <w:rFonts w:eastAsiaTheme="minorEastAsia"/>
          <w:lang w:eastAsia="zh-CN"/>
        </w:rPr>
        <w:t xml:space="preserve"> </w:t>
      </w:r>
    </w:p>
    <w:p w14:paraId="17A1699D" w14:textId="47D8EEFC" w:rsidR="00AE5202" w:rsidRPr="00AC2CC9" w:rsidRDefault="00F665AD" w:rsidP="001A5958">
      <w:pPr>
        <w:tabs>
          <w:tab w:val="left" w:pos="825"/>
        </w:tabs>
        <w:rPr>
          <w:rFonts w:eastAsiaTheme="minorEastAsia"/>
          <w:lang w:eastAsia="zh-CN"/>
        </w:rPr>
      </w:pPr>
      <w:r w:rsidRPr="00AC2CC9">
        <w:rPr>
          <w:noProof/>
          <w:lang w:eastAsia="zh-CN"/>
        </w:rPr>
        <mc:AlternateContent>
          <mc:Choice Requires="wps">
            <w:drawing>
              <wp:anchor distT="0" distB="0" distL="114300" distR="114300" simplePos="0" relativeHeight="252151296" behindDoc="0" locked="0" layoutInCell="1" allowOverlap="1" wp14:anchorId="6350D9DC" wp14:editId="75A863BC">
                <wp:simplePos x="0" y="0"/>
                <wp:positionH relativeFrom="margin">
                  <wp:align>center</wp:align>
                </wp:positionH>
                <wp:positionV relativeFrom="paragraph">
                  <wp:posOffset>3292475</wp:posOffset>
                </wp:positionV>
                <wp:extent cx="3896995" cy="450850"/>
                <wp:effectExtent l="0" t="0" r="8255" b="6350"/>
                <wp:wrapTopAndBottom/>
                <wp:docPr id="61"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6995"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CF1F5B" w14:textId="488C3B5C" w:rsidR="00ED7499" w:rsidRPr="006A0C73" w:rsidRDefault="00ED7499" w:rsidP="005518E4">
                            <w:pPr>
                              <w:pStyle w:val="a8"/>
                              <w:rPr>
                                <w:noProof/>
                                <w:sz w:val="24"/>
                                <w:szCs w:val="24"/>
                              </w:rPr>
                            </w:pPr>
                            <w:bookmarkStart w:id="129" w:name="_Toc400315483"/>
                            <w:r>
                              <w:t xml:space="preserve">Figure </w:t>
                            </w:r>
                            <w:r>
                              <w:fldChar w:fldCharType="begin"/>
                            </w:r>
                            <w:r>
                              <w:instrText xml:space="preserve"> STYLEREF 1 \s </w:instrText>
                            </w:r>
                            <w:r>
                              <w:fldChar w:fldCharType="separate"/>
                            </w:r>
                            <w:r w:rsidR="00D87598">
                              <w:rPr>
                                <w:noProof/>
                              </w:rPr>
                              <w:t>5</w:t>
                            </w:r>
                            <w:r>
                              <w:fldChar w:fldCharType="end"/>
                            </w:r>
                            <w:r>
                              <w:noBreakHyphen/>
                            </w:r>
                            <w:r>
                              <w:fldChar w:fldCharType="begin"/>
                            </w:r>
                            <w:r>
                              <w:instrText xml:space="preserve"> SEQ Figure \* ARABIC \s 1 </w:instrText>
                            </w:r>
                            <w:r>
                              <w:fldChar w:fldCharType="separate"/>
                            </w:r>
                            <w:r w:rsidR="00D87598">
                              <w:rPr>
                                <w:noProof/>
                              </w:rPr>
                              <w:t>5</w:t>
                            </w:r>
                            <w:r>
                              <w:fldChar w:fldCharType="end"/>
                            </w:r>
                            <w:r>
                              <w:t xml:space="preserve"> patterns for the detection by neural networks</w:t>
                            </w:r>
                            <w:bookmarkEnd w:id="129"/>
                            <w:r w:rsidR="00B900E3">
                              <w:t xml:space="preserve"> [19]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350D9DC" id="Text Box 120" o:spid="_x0000_s1081" type="#_x0000_t202" style="position:absolute;left:0;text-align:left;margin-left:0;margin-top:259.25pt;width:306.85pt;height:35.5pt;z-index:252151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" stroked="f">
                <v:textbox style="mso-fit-shape-to-text:t" inset="0,0,0,0">
                  <w:txbxContent>
                    <w:p w14:paraId="42CF1F5B" w14:textId="488C3B5C" w:rsidR="00ED7499" w:rsidRPr="006A0C73" w:rsidRDefault="00ED7499" w:rsidP="005518E4">
                      <w:pPr>
                        <w:pStyle w:val="a8"/>
                        <w:rPr>
                          <w:noProof/>
                          <w:sz w:val="24"/>
                          <w:szCs w:val="24"/>
                        </w:rPr>
                      </w:pPr>
                      <w:bookmarkStart w:id="130" w:name="_Toc400315483"/>
                      <w:r>
                        <w:t xml:space="preserve">Figure </w:t>
                      </w:r>
                      <w:r>
                        <w:fldChar w:fldCharType="begin"/>
                      </w:r>
                      <w:r>
                        <w:instrText xml:space="preserve"> STYLEREF 1 \s </w:instrText>
                      </w:r>
                      <w:r>
                        <w:fldChar w:fldCharType="separate"/>
                      </w:r>
                      <w:r w:rsidR="00D87598">
                        <w:rPr>
                          <w:noProof/>
                        </w:rPr>
                        <w:t>5</w:t>
                      </w:r>
                      <w:r>
                        <w:fldChar w:fldCharType="end"/>
                      </w:r>
                      <w:r>
                        <w:noBreakHyphen/>
                      </w:r>
                      <w:r>
                        <w:fldChar w:fldCharType="begin"/>
                      </w:r>
                      <w:r>
                        <w:instrText xml:space="preserve"> SEQ Figure \* ARABIC \s 1 </w:instrText>
                      </w:r>
                      <w:r>
                        <w:fldChar w:fldCharType="separate"/>
                      </w:r>
                      <w:r w:rsidR="00D87598">
                        <w:rPr>
                          <w:noProof/>
                        </w:rPr>
                        <w:t>5</w:t>
                      </w:r>
                      <w:r>
                        <w:fldChar w:fldCharType="end"/>
                      </w:r>
                      <w:r>
                        <w:t xml:space="preserve"> patterns for the detection by neural networks</w:t>
                      </w:r>
                      <w:bookmarkEnd w:id="130"/>
                      <w:r w:rsidR="00B900E3">
                        <w:t xml:space="preserve"> [19]</w:t>
                      </w:r>
                    </w:p>
                  </w:txbxContent>
                </v:textbox>
                <w10:wrap type="topAndBottom" anchorx="margin"/>
              </v:shape>
            </w:pict>
          </mc:Fallback>
        </mc:AlternateContent>
      </w:r>
    </w:p>
    <w:p w14:paraId="69E91672" w14:textId="7DCC45BB" w:rsidR="007D4594" w:rsidRPr="00AC2CC9" w:rsidRDefault="005518E4" w:rsidP="00D041CD">
      <w:pPr>
        <w:tabs>
          <w:tab w:val="left" w:pos="825"/>
        </w:tabs>
        <w:rPr>
          <w:rFonts w:eastAsiaTheme="minorEastAsia"/>
          <w:lang w:eastAsia="zh-CN"/>
        </w:rPr>
      </w:pPr>
      <w:r w:rsidRPr="00AC2CC9">
        <w:rPr>
          <w:rFonts w:eastAsiaTheme="minorEastAsia"/>
          <w:lang w:eastAsia="zh-CN"/>
        </w:rPr>
        <w:lastRenderedPageBreak/>
        <w:t>T</w:t>
      </w:r>
      <w:r w:rsidR="00DC1C91" w:rsidRPr="00AC2CC9">
        <w:rPr>
          <w:rFonts w:eastAsiaTheme="minorEastAsia"/>
          <w:lang w:eastAsia="zh-CN"/>
        </w:rPr>
        <w:t>he input</w:t>
      </w:r>
      <w:r w:rsidR="00534573" w:rsidRPr="00AC2CC9">
        <w:rPr>
          <w:rFonts w:eastAsiaTheme="minorEastAsia"/>
          <w:lang w:eastAsia="zh-CN"/>
        </w:rPr>
        <w:t>s of the neural networks are some of the patterns among</w:t>
      </w:r>
      <w:r w:rsidR="00DC1C91" w:rsidRPr="00AC2CC9">
        <w:rPr>
          <w:rFonts w:eastAsiaTheme="minorEastAsia"/>
          <w:lang w:eastAsia="zh-CN"/>
        </w:rPr>
        <w:t xml:space="preserve"> 16 letters of A, C, D, F, H, I, J, L, N, O, </w:t>
      </w:r>
      <w:r w:rsidR="003967C2" w:rsidRPr="00AC2CC9">
        <w:rPr>
          <w:rFonts w:eastAsiaTheme="minorEastAsia"/>
          <w:lang w:eastAsia="zh-CN"/>
        </w:rPr>
        <w:t xml:space="preserve">P, T, U, X, Y, Z </w:t>
      </w:r>
      <w:r w:rsidR="00635E53" w:rsidRPr="00AC2CC9">
        <w:rPr>
          <w:rFonts w:eastAsiaTheme="minorEastAsia"/>
          <w:lang w:eastAsia="zh-CN"/>
        </w:rPr>
        <w:t xml:space="preserve">by </w:t>
      </w:r>
      <w:r w:rsidR="00DC1C91" w:rsidRPr="00AC2CC9">
        <w:rPr>
          <w:rFonts w:eastAsiaTheme="minorEastAsia"/>
          <w:lang w:eastAsia="zh-CN"/>
        </w:rPr>
        <w:t>4x4 binary gird</w:t>
      </w:r>
      <w:r w:rsidR="00534573" w:rsidRPr="00AC2CC9">
        <w:rPr>
          <w:rFonts w:eastAsiaTheme="minorEastAsia"/>
          <w:lang w:eastAsia="zh-CN"/>
        </w:rPr>
        <w:t>s</w:t>
      </w:r>
      <w:r w:rsidR="00635E53" w:rsidRPr="00AC2CC9">
        <w:rPr>
          <w:rFonts w:eastAsiaTheme="minorEastAsia"/>
          <w:lang w:eastAsia="zh-CN"/>
        </w:rPr>
        <w:t xml:space="preserve">. </w:t>
      </w:r>
      <w:r w:rsidR="006F57C3" w:rsidRPr="00AC2CC9">
        <w:rPr>
          <w:rFonts w:eastAsiaTheme="minorEastAsia"/>
          <w:lang w:eastAsia="zh-CN"/>
        </w:rPr>
        <w:t xml:space="preserve">After the </w:t>
      </w:r>
      <w:r w:rsidR="00534573" w:rsidRPr="00AC2CC9">
        <w:rPr>
          <w:rFonts w:eastAsiaTheme="minorEastAsia"/>
          <w:lang w:eastAsia="zh-CN"/>
        </w:rPr>
        <w:t xml:space="preserve">reading pattern and classification, the neural networks give the result back. </w:t>
      </w:r>
      <w:r w:rsidR="008B7B37" w:rsidRPr="00AC2CC9">
        <w:rPr>
          <w:rFonts w:eastAsiaTheme="minorEastAsia"/>
          <w:lang w:eastAsia="zh-CN"/>
        </w:rPr>
        <w:t xml:space="preserve"> </w:t>
      </w:r>
      <w:r w:rsidR="000633C1" w:rsidRPr="00AC2CC9">
        <w:rPr>
          <w:rFonts w:eastAsiaTheme="minorEastAsia"/>
          <w:lang w:eastAsia="zh-CN"/>
        </w:rPr>
        <w:t>For example, one</w:t>
      </w:r>
      <w:r w:rsidR="00D93306" w:rsidRPr="00AC2CC9">
        <w:rPr>
          <w:rFonts w:eastAsiaTheme="minorEastAsia"/>
          <w:lang w:eastAsia="zh-CN"/>
        </w:rPr>
        <w:t xml:space="preserve"> of the result for the pattern</w:t>
      </w:r>
      <w:r w:rsidR="000633C1" w:rsidRPr="00AC2CC9">
        <w:rPr>
          <w:rFonts w:eastAsiaTheme="minorEastAsia"/>
          <w:lang w:eastAsia="zh-CN"/>
        </w:rPr>
        <w:t xml:space="preserve"> is {0.97503 0.998393 0.968699 1.00423 -0.00983099 0.0638887 1.00992 -0.0138897 0.049473 0.975621 0.0662289 -0.020735 0.957592 0.986483 0.990517 0.970726}</w:t>
      </w:r>
      <w:r w:rsidR="00D93306" w:rsidRPr="00AC2CC9">
        <w:rPr>
          <w:rFonts w:eastAsiaTheme="minorEastAsia"/>
          <w:lang w:eastAsia="zh-CN"/>
        </w:rPr>
        <w:t xml:space="preserve"> and we could say it is the letter Z</w:t>
      </w:r>
      <w:r w:rsidR="000633C1" w:rsidRPr="00AC2CC9">
        <w:rPr>
          <w:rFonts w:eastAsiaTheme="minorEastAsia"/>
          <w:lang w:eastAsia="zh-CN"/>
        </w:rPr>
        <w:t xml:space="preserve">. </w:t>
      </w:r>
    </w:p>
    <w:p w14:paraId="38EFB7D5" w14:textId="03791FF2" w:rsidR="00197506" w:rsidRPr="00AC2CC9" w:rsidRDefault="00FD4484" w:rsidP="000633C1">
      <w:pPr>
        <w:tabs>
          <w:tab w:val="center" w:pos="4535"/>
        </w:tabs>
        <w:rPr>
          <w:rFonts w:eastAsiaTheme="minorEastAsia"/>
          <w:lang w:eastAsia="zh-CN"/>
        </w:rPr>
      </w:pPr>
      <w:r w:rsidRPr="00AC2CC9">
        <w:rPr>
          <w:rFonts w:eastAsiaTheme="minorEastAsia"/>
          <w:lang w:eastAsia="zh-CN"/>
        </w:rPr>
        <w:t xml:space="preserve">From the result of the Table </w:t>
      </w:r>
      <w:r w:rsidR="00380FFD" w:rsidRPr="00AC2CC9">
        <w:rPr>
          <w:rFonts w:eastAsiaTheme="minorEastAsia"/>
          <w:lang w:eastAsia="zh-CN"/>
        </w:rPr>
        <w:t>5-</w:t>
      </w:r>
      <w:r w:rsidRPr="00AC2CC9">
        <w:rPr>
          <w:rFonts w:eastAsiaTheme="minorEastAsia"/>
          <w:lang w:eastAsia="zh-CN"/>
        </w:rPr>
        <w:t>4</w:t>
      </w:r>
      <w:r w:rsidR="00D36AE5" w:rsidRPr="00AC2CC9">
        <w:rPr>
          <w:rFonts w:eastAsiaTheme="minorEastAsia"/>
          <w:lang w:eastAsia="zh-CN"/>
        </w:rPr>
        <w:t xml:space="preserve">, the simulation result </w:t>
      </w:r>
      <w:r w:rsidR="00DC7E34" w:rsidRPr="00AC2CC9">
        <w:rPr>
          <w:rFonts w:eastAsiaTheme="minorEastAsia"/>
          <w:lang w:eastAsia="zh-CN"/>
        </w:rPr>
        <w:t xml:space="preserve">shows that the FPGAs </w:t>
      </w:r>
      <w:r w:rsidR="00D36AE5" w:rsidRPr="00AC2CC9">
        <w:rPr>
          <w:rFonts w:eastAsiaTheme="minorEastAsia"/>
          <w:lang w:eastAsia="zh-CN"/>
        </w:rPr>
        <w:t xml:space="preserve">is faster than the pure software if we only look at the </w:t>
      </w:r>
      <w:r w:rsidR="00DC7E34" w:rsidRPr="00AC2CC9">
        <w:rPr>
          <w:rFonts w:eastAsiaTheme="minorEastAsia"/>
          <w:lang w:eastAsia="zh-CN"/>
        </w:rPr>
        <w:t>running time of the algorithm part</w:t>
      </w:r>
      <w:r w:rsidR="00D36AE5" w:rsidRPr="00AC2CC9">
        <w:rPr>
          <w:rFonts w:eastAsiaTheme="minorEastAsia"/>
          <w:lang w:eastAsia="zh-CN"/>
        </w:rPr>
        <w:t>. It is as same as the filter real experiment result</w:t>
      </w:r>
      <w:r w:rsidR="00BD66A6" w:rsidRPr="00AC2CC9">
        <w:rPr>
          <w:rFonts w:eastAsiaTheme="minorEastAsia"/>
          <w:lang w:eastAsia="zh-CN"/>
        </w:rPr>
        <w:t>s</w:t>
      </w:r>
      <w:r w:rsidR="00D36AE5" w:rsidRPr="00AC2CC9">
        <w:rPr>
          <w:rFonts w:eastAsiaTheme="minorEastAsia"/>
          <w:lang w:eastAsia="zh-CN"/>
        </w:rPr>
        <w:t xml:space="preserve">. A faster interface of the hardware may much helpful for the performance in this project. </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2297"/>
        <w:gridCol w:w="1630"/>
        <w:gridCol w:w="2857"/>
        <w:gridCol w:w="2257"/>
      </w:tblGrid>
      <w:tr w:rsidR="00AC2CC9" w:rsidRPr="00AC2CC9" w14:paraId="41BF73F9" w14:textId="77777777" w:rsidTr="00ED7499">
        <w:trPr>
          <w:trHeight w:val="168"/>
        </w:trPr>
        <w:tc>
          <w:tcPr>
            <w:tcW w:w="0" w:type="auto"/>
          </w:tcPr>
          <w:p w14:paraId="7D121D45" w14:textId="77777777" w:rsidR="00AD3E33" w:rsidRPr="00AC2CC9" w:rsidRDefault="00AD3E33" w:rsidP="00ED7499">
            <w:pPr>
              <w:tabs>
                <w:tab w:val="center" w:pos="4535"/>
              </w:tabs>
              <w:jc w:val="center"/>
              <w:rPr>
                <w:rFonts w:eastAsiaTheme="minorEastAsia"/>
                <w:lang w:eastAsia="zh-CN"/>
              </w:rPr>
            </w:pPr>
            <w:r w:rsidRPr="00AC2CC9">
              <w:rPr>
                <w:rFonts w:eastAsiaTheme="minorEastAsia"/>
                <w:lang w:eastAsia="zh-CN"/>
              </w:rPr>
              <w:t>100 samples</w:t>
            </w:r>
          </w:p>
        </w:tc>
        <w:tc>
          <w:tcPr>
            <w:tcW w:w="0" w:type="auto"/>
          </w:tcPr>
          <w:p w14:paraId="3AF9EBBC" w14:textId="77777777" w:rsidR="00AD3E33" w:rsidRPr="00AC2CC9" w:rsidRDefault="00AD3E33" w:rsidP="00ED7499">
            <w:pPr>
              <w:tabs>
                <w:tab w:val="center" w:pos="4535"/>
              </w:tabs>
              <w:jc w:val="center"/>
              <w:rPr>
                <w:rFonts w:eastAsiaTheme="minorEastAsia"/>
                <w:lang w:eastAsia="zh-CN"/>
              </w:rPr>
            </w:pPr>
            <w:r w:rsidRPr="00AC2CC9">
              <w:rPr>
                <w:rFonts w:eastAsiaTheme="minorEastAsia"/>
                <w:lang w:eastAsia="zh-CN"/>
              </w:rPr>
              <w:t>Transfer time</w:t>
            </w:r>
          </w:p>
        </w:tc>
        <w:tc>
          <w:tcPr>
            <w:tcW w:w="0" w:type="auto"/>
          </w:tcPr>
          <w:p w14:paraId="20D554F4" w14:textId="77777777" w:rsidR="00AD3E33" w:rsidRPr="00AC2CC9" w:rsidRDefault="00AD3E33" w:rsidP="00ED7499">
            <w:pPr>
              <w:tabs>
                <w:tab w:val="center" w:pos="4535"/>
              </w:tabs>
              <w:jc w:val="center"/>
              <w:rPr>
                <w:rFonts w:eastAsiaTheme="minorEastAsia"/>
                <w:lang w:eastAsia="zh-CN"/>
              </w:rPr>
            </w:pPr>
            <w:r w:rsidRPr="00AC2CC9">
              <w:rPr>
                <w:rFonts w:eastAsiaTheme="minorEastAsia"/>
                <w:lang w:eastAsia="zh-CN"/>
              </w:rPr>
              <w:t>Time(hardware with SPI)</w:t>
            </w:r>
          </w:p>
        </w:tc>
        <w:tc>
          <w:tcPr>
            <w:tcW w:w="0" w:type="auto"/>
          </w:tcPr>
          <w:p w14:paraId="3328DD52" w14:textId="77777777" w:rsidR="00AD3E33" w:rsidRPr="00AC2CC9" w:rsidRDefault="00AD3E33" w:rsidP="00ED7499">
            <w:pPr>
              <w:tabs>
                <w:tab w:val="center" w:pos="4535"/>
              </w:tabs>
              <w:jc w:val="center"/>
              <w:rPr>
                <w:rFonts w:eastAsiaTheme="minorEastAsia"/>
                <w:lang w:eastAsia="zh-CN"/>
              </w:rPr>
            </w:pPr>
            <w:r w:rsidRPr="00AC2CC9">
              <w:rPr>
                <w:rFonts w:eastAsiaTheme="minorEastAsia"/>
                <w:lang w:eastAsia="zh-CN"/>
              </w:rPr>
              <w:t>Time(total-transfer)</w:t>
            </w:r>
          </w:p>
        </w:tc>
      </w:tr>
      <w:tr w:rsidR="00AC2CC9" w:rsidRPr="00AC2CC9" w14:paraId="3CED5EE3" w14:textId="77777777" w:rsidTr="00ED7499">
        <w:trPr>
          <w:trHeight w:val="168"/>
        </w:trPr>
        <w:tc>
          <w:tcPr>
            <w:tcW w:w="0" w:type="auto"/>
          </w:tcPr>
          <w:p w14:paraId="68D0E17C" w14:textId="77777777" w:rsidR="00AD3E33" w:rsidRPr="00AC2CC9" w:rsidRDefault="00AD3E33" w:rsidP="00ED7499">
            <w:pPr>
              <w:tabs>
                <w:tab w:val="center" w:pos="4535"/>
              </w:tabs>
              <w:jc w:val="center"/>
              <w:rPr>
                <w:rFonts w:eastAsiaTheme="minorEastAsia"/>
                <w:lang w:eastAsia="zh-CN"/>
              </w:rPr>
            </w:pPr>
            <w:r w:rsidRPr="00AC2CC9">
              <w:rPr>
                <w:rFonts w:eastAsiaTheme="minorEastAsia"/>
                <w:lang w:eastAsia="zh-CN"/>
              </w:rPr>
              <w:t>FPGAs (simulation)</w:t>
            </w:r>
          </w:p>
        </w:tc>
        <w:tc>
          <w:tcPr>
            <w:tcW w:w="0" w:type="auto"/>
          </w:tcPr>
          <w:p w14:paraId="30673D92" w14:textId="77777777" w:rsidR="00AD3E33" w:rsidRPr="00AC2CC9" w:rsidRDefault="00AD3E33" w:rsidP="00ED7499">
            <w:pPr>
              <w:tabs>
                <w:tab w:val="center" w:pos="4535"/>
              </w:tabs>
              <w:jc w:val="center"/>
              <w:rPr>
                <w:rFonts w:eastAsiaTheme="minorEastAsia"/>
                <w:lang w:eastAsia="zh-CN"/>
              </w:rPr>
            </w:pPr>
            <w:r w:rsidRPr="00AC2CC9">
              <w:rPr>
                <w:rFonts w:eastAsiaTheme="minorEastAsia"/>
                <w:lang w:eastAsia="zh-CN"/>
              </w:rPr>
              <w:t>0.006s</w:t>
            </w:r>
          </w:p>
        </w:tc>
        <w:tc>
          <w:tcPr>
            <w:tcW w:w="0" w:type="auto"/>
          </w:tcPr>
          <w:p w14:paraId="03B1D69F" w14:textId="77777777" w:rsidR="00AD3E33" w:rsidRPr="00AC2CC9" w:rsidRDefault="00AD3E33" w:rsidP="00ED7499">
            <w:pPr>
              <w:tabs>
                <w:tab w:val="center" w:pos="4535"/>
              </w:tabs>
              <w:jc w:val="center"/>
              <w:rPr>
                <w:rFonts w:eastAsiaTheme="minorEastAsia"/>
                <w:lang w:eastAsia="zh-CN"/>
              </w:rPr>
            </w:pPr>
            <w:r w:rsidRPr="00AC2CC9">
              <w:rPr>
                <w:rFonts w:eastAsiaTheme="minorEastAsia"/>
                <w:lang w:eastAsia="zh-CN"/>
              </w:rPr>
              <w:t>0.140s</w:t>
            </w:r>
          </w:p>
        </w:tc>
        <w:tc>
          <w:tcPr>
            <w:tcW w:w="0" w:type="auto"/>
          </w:tcPr>
          <w:p w14:paraId="5883374D" w14:textId="77777777" w:rsidR="00AD3E33" w:rsidRPr="00AC2CC9" w:rsidRDefault="00AD3E33" w:rsidP="00ED7499">
            <w:pPr>
              <w:tabs>
                <w:tab w:val="center" w:pos="4535"/>
              </w:tabs>
              <w:jc w:val="center"/>
              <w:rPr>
                <w:rFonts w:eastAsiaTheme="minorEastAsia"/>
                <w:lang w:eastAsia="zh-CN"/>
              </w:rPr>
            </w:pPr>
            <w:r w:rsidRPr="00AC2CC9">
              <w:rPr>
                <w:rFonts w:eastAsiaTheme="minorEastAsia"/>
                <w:lang w:eastAsia="zh-CN"/>
              </w:rPr>
              <w:t>0.008s</w:t>
            </w:r>
          </w:p>
        </w:tc>
      </w:tr>
      <w:tr w:rsidR="00AC2CC9" w:rsidRPr="00AC2CC9" w14:paraId="7D109240" w14:textId="77777777" w:rsidTr="00ED7499">
        <w:trPr>
          <w:trHeight w:val="169"/>
        </w:trPr>
        <w:tc>
          <w:tcPr>
            <w:tcW w:w="0" w:type="auto"/>
          </w:tcPr>
          <w:p w14:paraId="795E031A" w14:textId="77777777" w:rsidR="00AD3E33" w:rsidRPr="00AC2CC9" w:rsidRDefault="00AD3E33" w:rsidP="00ED7499">
            <w:pPr>
              <w:tabs>
                <w:tab w:val="center" w:pos="4535"/>
              </w:tabs>
              <w:jc w:val="center"/>
              <w:rPr>
                <w:rFonts w:eastAsiaTheme="minorEastAsia"/>
                <w:lang w:eastAsia="zh-CN"/>
              </w:rPr>
            </w:pPr>
            <w:proofErr w:type="spellStart"/>
            <w:r w:rsidRPr="00AC2CC9">
              <w:rPr>
                <w:rFonts w:eastAsiaTheme="minorEastAsia"/>
                <w:lang w:eastAsia="zh-CN"/>
              </w:rPr>
              <w:t>OpenCV</w:t>
            </w:r>
            <w:proofErr w:type="spellEnd"/>
          </w:p>
        </w:tc>
        <w:tc>
          <w:tcPr>
            <w:tcW w:w="0" w:type="auto"/>
          </w:tcPr>
          <w:p w14:paraId="26A9F814" w14:textId="77777777" w:rsidR="00AD3E33" w:rsidRPr="00AC2CC9" w:rsidRDefault="00AD3E33" w:rsidP="00ED7499">
            <w:pPr>
              <w:tabs>
                <w:tab w:val="center" w:pos="4535"/>
              </w:tabs>
              <w:jc w:val="center"/>
              <w:rPr>
                <w:rFonts w:eastAsiaTheme="minorEastAsia"/>
                <w:lang w:eastAsia="zh-CN"/>
              </w:rPr>
            </w:pPr>
            <w:r w:rsidRPr="00AC2CC9">
              <w:rPr>
                <w:rFonts w:eastAsiaTheme="minorEastAsia"/>
                <w:lang w:eastAsia="zh-CN"/>
              </w:rPr>
              <w:t>0.000s</w:t>
            </w:r>
          </w:p>
        </w:tc>
        <w:tc>
          <w:tcPr>
            <w:tcW w:w="0" w:type="auto"/>
          </w:tcPr>
          <w:p w14:paraId="619EE603" w14:textId="77777777" w:rsidR="00AD3E33" w:rsidRPr="00AC2CC9" w:rsidRDefault="00AD3E33" w:rsidP="00ED7499">
            <w:pPr>
              <w:tabs>
                <w:tab w:val="center" w:pos="4535"/>
              </w:tabs>
              <w:jc w:val="center"/>
              <w:rPr>
                <w:rFonts w:eastAsiaTheme="minorEastAsia"/>
                <w:lang w:eastAsia="zh-CN"/>
              </w:rPr>
            </w:pPr>
            <w:r w:rsidRPr="00AC2CC9">
              <w:rPr>
                <w:rFonts w:eastAsiaTheme="minorEastAsia"/>
                <w:lang w:eastAsia="zh-CN"/>
              </w:rPr>
              <w:t>0.010s</w:t>
            </w:r>
          </w:p>
        </w:tc>
        <w:tc>
          <w:tcPr>
            <w:tcW w:w="0" w:type="auto"/>
          </w:tcPr>
          <w:p w14:paraId="27EAFD9F" w14:textId="77777777" w:rsidR="00AD3E33" w:rsidRPr="00AC2CC9" w:rsidRDefault="00AD3E33" w:rsidP="00ED7499">
            <w:pPr>
              <w:tabs>
                <w:tab w:val="center" w:pos="4535"/>
              </w:tabs>
              <w:jc w:val="center"/>
              <w:rPr>
                <w:rFonts w:eastAsiaTheme="minorEastAsia"/>
                <w:lang w:eastAsia="zh-CN"/>
              </w:rPr>
            </w:pPr>
            <w:r w:rsidRPr="00AC2CC9">
              <w:rPr>
                <w:rFonts w:eastAsiaTheme="minorEastAsia"/>
                <w:lang w:eastAsia="zh-CN"/>
              </w:rPr>
              <w:t>0.010s</w:t>
            </w:r>
          </w:p>
        </w:tc>
      </w:tr>
    </w:tbl>
    <w:p w14:paraId="51738D99" w14:textId="77777777" w:rsidR="00AD3E33" w:rsidRPr="00AC2CC9" w:rsidRDefault="00AD3E33" w:rsidP="00AD3E33">
      <w:pPr>
        <w:pStyle w:val="a8"/>
        <w:keepNext/>
        <w:jc w:val="center"/>
      </w:pPr>
      <w:bookmarkStart w:id="131" w:name="_Toc400315487"/>
      <w:r w:rsidRPr="00AC2CC9">
        <w:t xml:space="preserve">Table </w:t>
      </w:r>
      <w:r w:rsidRPr="00AC2CC9">
        <w:fldChar w:fldCharType="begin"/>
      </w:r>
      <w:r w:rsidRPr="00AC2CC9">
        <w:instrText xml:space="preserve"> STYLEREF 1 \s </w:instrText>
      </w:r>
      <w:r w:rsidRPr="00AC2CC9">
        <w:fldChar w:fldCharType="separate"/>
      </w:r>
      <w:r w:rsidR="00D87598">
        <w:rPr>
          <w:noProof/>
        </w:rPr>
        <w:t>5</w:t>
      </w:r>
      <w:r w:rsidRPr="00AC2CC9">
        <w:fldChar w:fldCharType="end"/>
      </w:r>
      <w:r w:rsidRPr="00AC2CC9">
        <w:noBreakHyphen/>
      </w:r>
      <w:r w:rsidRPr="00AC2CC9">
        <w:fldChar w:fldCharType="begin"/>
      </w:r>
      <w:r w:rsidRPr="00AC2CC9">
        <w:instrText xml:space="preserve"> SEQ Table \* ARABIC \s 1 </w:instrText>
      </w:r>
      <w:r w:rsidRPr="00AC2CC9">
        <w:fldChar w:fldCharType="separate"/>
      </w:r>
      <w:r w:rsidR="00D87598">
        <w:rPr>
          <w:noProof/>
        </w:rPr>
        <w:t>4</w:t>
      </w:r>
      <w:r w:rsidRPr="00AC2CC9">
        <w:fldChar w:fldCharType="end"/>
      </w:r>
      <w:r w:rsidRPr="00AC2CC9">
        <w:t xml:space="preserve"> the performance between the hardware simulation result </w:t>
      </w:r>
      <w:r w:rsidRPr="00AC2CC9">
        <w:rPr>
          <w:noProof/>
        </w:rPr>
        <w:t>and OpenCV</w:t>
      </w:r>
    </w:p>
    <w:p w14:paraId="60B916B0" w14:textId="77777777" w:rsidR="00AD3E33" w:rsidRPr="00AC2CC9" w:rsidRDefault="00AD3E33" w:rsidP="001566F4">
      <w:pPr>
        <w:tabs>
          <w:tab w:val="center" w:pos="4535"/>
        </w:tabs>
        <w:rPr>
          <w:rFonts w:eastAsiaTheme="minorEastAsia"/>
          <w:lang w:eastAsia="zh-CN"/>
        </w:rPr>
      </w:pPr>
    </w:p>
    <w:p w14:paraId="37A83F1F" w14:textId="77777777" w:rsidR="00AD3E33" w:rsidRPr="00AC2CC9" w:rsidRDefault="00AD3E33" w:rsidP="001566F4">
      <w:pPr>
        <w:tabs>
          <w:tab w:val="center" w:pos="4535"/>
        </w:tabs>
        <w:rPr>
          <w:rFonts w:eastAsiaTheme="minorEastAsia"/>
          <w:lang w:eastAsia="zh-CN"/>
        </w:rPr>
      </w:pPr>
    </w:p>
    <w:p w14:paraId="4C8A524A" w14:textId="77777777" w:rsidR="00AD3E33" w:rsidRPr="00AC2CC9" w:rsidRDefault="00AD3E33" w:rsidP="001566F4">
      <w:pPr>
        <w:tabs>
          <w:tab w:val="center" w:pos="4535"/>
        </w:tabs>
        <w:rPr>
          <w:rFonts w:eastAsiaTheme="minorEastAsia"/>
          <w:lang w:eastAsia="zh-CN"/>
        </w:rPr>
      </w:pPr>
    </w:p>
    <w:p w14:paraId="7183CC67" w14:textId="77777777" w:rsidR="00AD3E33" w:rsidRPr="00AC2CC9" w:rsidRDefault="00AD3E33" w:rsidP="001566F4">
      <w:pPr>
        <w:tabs>
          <w:tab w:val="center" w:pos="4535"/>
        </w:tabs>
        <w:rPr>
          <w:rFonts w:eastAsiaTheme="minorEastAsia"/>
          <w:lang w:eastAsia="zh-CN"/>
        </w:rPr>
      </w:pPr>
    </w:p>
    <w:p w14:paraId="68457E5B" w14:textId="77777777" w:rsidR="00AD3E33" w:rsidRPr="00AC2CC9" w:rsidRDefault="00AD3E33" w:rsidP="001566F4">
      <w:pPr>
        <w:tabs>
          <w:tab w:val="center" w:pos="4535"/>
        </w:tabs>
        <w:rPr>
          <w:rFonts w:eastAsiaTheme="minorEastAsia"/>
          <w:lang w:eastAsia="zh-CN"/>
        </w:rPr>
      </w:pPr>
    </w:p>
    <w:p w14:paraId="4D0D5B79" w14:textId="77777777" w:rsidR="00AD3E33" w:rsidRPr="00AC2CC9" w:rsidRDefault="00AD3E33" w:rsidP="001566F4">
      <w:pPr>
        <w:tabs>
          <w:tab w:val="center" w:pos="4535"/>
        </w:tabs>
        <w:rPr>
          <w:rFonts w:eastAsia="宋体"/>
          <w:bCs/>
          <w:i/>
          <w:lang w:eastAsia="zh-CN"/>
        </w:rPr>
      </w:pPr>
    </w:p>
    <w:p w14:paraId="66D054C2" w14:textId="77777777" w:rsidR="00AD3E33" w:rsidRPr="00AC2CC9" w:rsidRDefault="00AD3E33" w:rsidP="00AD3E33">
      <w:pPr>
        <w:rPr>
          <w:rFonts w:eastAsia="宋体"/>
          <w:lang w:eastAsia="zh-CN"/>
        </w:rPr>
      </w:pPr>
    </w:p>
    <w:p w14:paraId="61508AEA" w14:textId="77777777" w:rsidR="00AD3E33" w:rsidRPr="00AC2CC9" w:rsidRDefault="00AD3E33" w:rsidP="00AD3E33">
      <w:pPr>
        <w:rPr>
          <w:rFonts w:eastAsia="宋体"/>
          <w:lang w:eastAsia="zh-CN"/>
        </w:rPr>
      </w:pPr>
    </w:p>
    <w:p w14:paraId="69EE172F" w14:textId="77777777" w:rsidR="00AD3E33" w:rsidRPr="00AC2CC9" w:rsidRDefault="00AD3E33" w:rsidP="00AD3E33">
      <w:pPr>
        <w:rPr>
          <w:rFonts w:eastAsia="宋体"/>
          <w:lang w:eastAsia="zh-CN"/>
        </w:rPr>
      </w:pPr>
    </w:p>
    <w:p w14:paraId="6DFC60A8" w14:textId="77777777" w:rsidR="00AD3E33" w:rsidRPr="00AC2CC9" w:rsidRDefault="00AD3E33" w:rsidP="00AD3E33">
      <w:pPr>
        <w:rPr>
          <w:rFonts w:eastAsia="宋体"/>
          <w:lang w:eastAsia="zh-CN"/>
        </w:rPr>
      </w:pPr>
    </w:p>
    <w:p w14:paraId="74176DF0" w14:textId="03817A5C" w:rsidR="00521ADE" w:rsidRPr="00AC2CC9" w:rsidRDefault="00E65644" w:rsidP="00521ADE">
      <w:pPr>
        <w:pStyle w:val="1"/>
        <w:rPr>
          <w:color w:val="auto"/>
          <w:lang w:eastAsia="zh-CN"/>
        </w:rPr>
      </w:pPr>
      <w:bookmarkStart w:id="132" w:name="_Toc403603045"/>
      <w:bookmarkEnd w:id="131"/>
      <w:r w:rsidRPr="00AC2CC9">
        <w:rPr>
          <w:color w:val="auto"/>
          <w:lang w:eastAsia="zh-CN"/>
        </w:rPr>
        <w:lastRenderedPageBreak/>
        <w:t>Conclusion</w:t>
      </w:r>
      <w:bookmarkEnd w:id="132"/>
      <w:r w:rsidRPr="00AC2CC9">
        <w:rPr>
          <w:color w:val="auto"/>
          <w:lang w:eastAsia="zh-CN"/>
        </w:rPr>
        <w:t xml:space="preserve"> </w:t>
      </w:r>
    </w:p>
    <w:p w14:paraId="633F4D6E" w14:textId="3139DB63" w:rsidR="00642503" w:rsidRPr="00AC2CC9" w:rsidRDefault="00642503" w:rsidP="00264AB1">
      <w:pPr>
        <w:rPr>
          <w:rFonts w:eastAsiaTheme="minorEastAsia"/>
          <w:lang w:eastAsia="zh-CN"/>
        </w:rPr>
      </w:pPr>
      <w:r w:rsidRPr="00AC2CC9">
        <w:rPr>
          <w:rFonts w:eastAsiaTheme="minorEastAsia"/>
          <w:lang w:eastAsia="zh-CN"/>
        </w:rPr>
        <w:t>T</w:t>
      </w:r>
      <w:r w:rsidRPr="00AC2CC9">
        <w:rPr>
          <w:rFonts w:eastAsiaTheme="minorEastAsia" w:hint="eastAsia"/>
          <w:lang w:eastAsia="zh-CN"/>
        </w:rPr>
        <w:t xml:space="preserve">he </w:t>
      </w:r>
      <w:r w:rsidRPr="00AC2CC9">
        <w:rPr>
          <w:rFonts w:eastAsiaTheme="minorEastAsia"/>
          <w:lang w:eastAsia="zh-CN"/>
        </w:rPr>
        <w:t xml:space="preserve">development of the hardware system in this </w:t>
      </w:r>
      <w:r w:rsidR="00003895" w:rsidRPr="00AC2CC9">
        <w:rPr>
          <w:rFonts w:eastAsiaTheme="minorEastAsia"/>
          <w:lang w:eastAsia="zh-CN"/>
        </w:rPr>
        <w:t>project is quite tedious. As a</w:t>
      </w:r>
      <w:r w:rsidR="00CA08FA" w:rsidRPr="00AC2CC9">
        <w:rPr>
          <w:rFonts w:eastAsiaTheme="minorEastAsia"/>
          <w:lang w:eastAsia="zh-CN"/>
        </w:rPr>
        <w:t xml:space="preserve"> </w:t>
      </w:r>
      <w:r w:rsidR="00BA16CB" w:rsidRPr="00AC2CC9">
        <w:rPr>
          <w:rFonts w:eastAsiaTheme="minorEastAsia"/>
          <w:lang w:eastAsia="zh-CN"/>
        </w:rPr>
        <w:t>n</w:t>
      </w:r>
      <w:r w:rsidRPr="00AC2CC9">
        <w:rPr>
          <w:rFonts w:eastAsiaTheme="minorEastAsia"/>
          <w:lang w:eastAsia="zh-CN"/>
        </w:rPr>
        <w:t xml:space="preserve">ewbie for the hardware design, I need to learn the knowledge from the very basic level. The hardware of the implementation of each algorithm really could improve the performance and be helpful in the real situation. </w:t>
      </w:r>
    </w:p>
    <w:p w14:paraId="0E8A6548" w14:textId="2D62E3F3" w:rsidR="00264AB1" w:rsidRPr="00AC2CC9" w:rsidRDefault="00264AB1" w:rsidP="00264AB1">
      <w:pPr>
        <w:rPr>
          <w:rFonts w:eastAsiaTheme="minorEastAsia"/>
          <w:lang w:eastAsia="zh-CN"/>
        </w:rPr>
      </w:pPr>
      <w:r w:rsidRPr="00AC2CC9">
        <w:rPr>
          <w:rFonts w:eastAsiaTheme="minorEastAsia"/>
          <w:lang w:eastAsia="zh-CN"/>
        </w:rPr>
        <w:t>From the experiment result</w:t>
      </w:r>
      <w:r w:rsidR="00803D05" w:rsidRPr="00AC2CC9">
        <w:rPr>
          <w:rFonts w:eastAsiaTheme="minorEastAsia"/>
          <w:lang w:eastAsia="zh-CN"/>
        </w:rPr>
        <w:t>s</w:t>
      </w:r>
      <w:r w:rsidRPr="00AC2CC9">
        <w:rPr>
          <w:rFonts w:eastAsiaTheme="minorEastAsia"/>
          <w:lang w:eastAsia="zh-CN"/>
        </w:rPr>
        <w:t>, the most time consuming part of the hardware system is the transferring part. The computation of the FPGA</w:t>
      </w:r>
      <w:r w:rsidR="00377991" w:rsidRPr="00AC2CC9">
        <w:rPr>
          <w:rFonts w:eastAsiaTheme="minorEastAsia"/>
          <w:lang w:eastAsia="zh-CN"/>
        </w:rPr>
        <w:t>s</w:t>
      </w:r>
      <w:r w:rsidRPr="00AC2CC9">
        <w:rPr>
          <w:rFonts w:eastAsiaTheme="minorEastAsia"/>
          <w:lang w:eastAsia="zh-CN"/>
        </w:rPr>
        <w:t xml:space="preserve"> is faster than the software if we only look at the computation time between the </w:t>
      </w:r>
      <w:proofErr w:type="spellStart"/>
      <w:r w:rsidRPr="00AC2CC9">
        <w:rPr>
          <w:rFonts w:eastAsiaTheme="minorEastAsia"/>
          <w:lang w:eastAsia="zh-CN"/>
        </w:rPr>
        <w:t>OpenCV</w:t>
      </w:r>
      <w:proofErr w:type="spellEnd"/>
      <w:r w:rsidRPr="00AC2CC9">
        <w:rPr>
          <w:rFonts w:eastAsiaTheme="minorEastAsia"/>
          <w:lang w:eastAsia="zh-CN"/>
        </w:rPr>
        <w:t xml:space="preserve"> and the VHDL. </w:t>
      </w:r>
      <w:r w:rsidR="00BF0348" w:rsidRPr="00AC2CC9">
        <w:rPr>
          <w:rFonts w:eastAsiaTheme="minorEastAsia"/>
          <w:lang w:eastAsia="zh-CN"/>
        </w:rPr>
        <w:t>If we could use another FPGAs which has a much faster inter</w:t>
      </w:r>
      <w:r w:rsidR="00F21928" w:rsidRPr="00AC2CC9">
        <w:rPr>
          <w:rFonts w:eastAsiaTheme="minorEastAsia"/>
          <w:lang w:eastAsia="zh-CN"/>
        </w:rPr>
        <w:t>fa</w:t>
      </w:r>
      <w:r w:rsidR="00BF0348" w:rsidRPr="00AC2CC9">
        <w:rPr>
          <w:rFonts w:eastAsiaTheme="minorEastAsia"/>
          <w:lang w:eastAsia="zh-CN"/>
        </w:rPr>
        <w:t xml:space="preserve">ce, the result could be much better than this project. </w:t>
      </w:r>
      <w:r w:rsidRPr="00AC2CC9">
        <w:rPr>
          <w:rFonts w:eastAsiaTheme="minorEastAsia"/>
          <w:lang w:eastAsia="zh-CN"/>
        </w:rPr>
        <w:t>A large number of</w:t>
      </w:r>
      <w:r w:rsidR="00865DB5" w:rsidRPr="00AC2CC9">
        <w:rPr>
          <w:rFonts w:eastAsiaTheme="minorEastAsia"/>
          <w:lang w:eastAsia="zh-CN"/>
        </w:rPr>
        <w:t xml:space="preserve"> the data like image pixels,</w:t>
      </w:r>
      <w:r w:rsidRPr="00AC2CC9">
        <w:rPr>
          <w:rFonts w:eastAsiaTheme="minorEastAsia"/>
          <w:lang w:eastAsia="zh-CN"/>
        </w:rPr>
        <w:t xml:space="preserve"> weights and bi</w:t>
      </w:r>
      <w:r w:rsidR="004751B1" w:rsidRPr="00AC2CC9">
        <w:rPr>
          <w:rFonts w:eastAsiaTheme="minorEastAsia"/>
          <w:lang w:eastAsia="zh-CN"/>
        </w:rPr>
        <w:t>as of the neural networks would need to load</w:t>
      </w:r>
      <w:r w:rsidRPr="00AC2CC9">
        <w:rPr>
          <w:rFonts w:eastAsiaTheme="minorEastAsia"/>
          <w:lang w:eastAsia="zh-CN"/>
        </w:rPr>
        <w:t xml:space="preserve"> into the FPGA</w:t>
      </w:r>
      <w:r w:rsidR="008E7530" w:rsidRPr="00AC2CC9">
        <w:rPr>
          <w:rFonts w:eastAsiaTheme="minorEastAsia"/>
          <w:lang w:eastAsia="zh-CN"/>
        </w:rPr>
        <w:t xml:space="preserve">’s </w:t>
      </w:r>
      <w:r w:rsidR="00865DB5" w:rsidRPr="00AC2CC9">
        <w:rPr>
          <w:rFonts w:eastAsiaTheme="minorEastAsia"/>
          <w:lang w:eastAsia="zh-CN"/>
        </w:rPr>
        <w:t>FIFO buffers or</w:t>
      </w:r>
      <w:r w:rsidRPr="00AC2CC9">
        <w:rPr>
          <w:rFonts w:eastAsiaTheme="minorEastAsia"/>
          <w:lang w:eastAsia="zh-CN"/>
        </w:rPr>
        <w:t xml:space="preserve"> SRAM storage </w:t>
      </w:r>
      <w:r w:rsidR="004850DD" w:rsidRPr="00AC2CC9">
        <w:rPr>
          <w:rFonts w:eastAsiaTheme="minorEastAsia"/>
          <w:lang w:eastAsia="zh-CN"/>
        </w:rPr>
        <w:t>in order to the computation in the latter time.</w:t>
      </w:r>
      <w:r w:rsidRPr="00AC2CC9">
        <w:rPr>
          <w:rFonts w:eastAsiaTheme="minorEastAsia"/>
          <w:lang w:eastAsia="zh-CN"/>
        </w:rPr>
        <w:t xml:space="preserve"> </w:t>
      </w:r>
    </w:p>
    <w:p w14:paraId="6E5C3958" w14:textId="032ABC9D" w:rsidR="008E7530" w:rsidRPr="00AC2CC9" w:rsidRDefault="004E6437" w:rsidP="00264AB1">
      <w:pPr>
        <w:rPr>
          <w:rFonts w:eastAsiaTheme="minorEastAsia"/>
          <w:lang w:eastAsia="zh-CN"/>
        </w:rPr>
      </w:pPr>
      <w:r w:rsidRPr="00AC2CC9">
        <w:rPr>
          <w:rFonts w:eastAsiaTheme="minorEastAsia"/>
          <w:lang w:eastAsia="zh-CN"/>
        </w:rPr>
        <w:t xml:space="preserve">Because of the large requirement of the neural networks, the VHDL codes cannot convert </w:t>
      </w:r>
      <w:r w:rsidR="00F76B34" w:rsidRPr="00AC2CC9">
        <w:rPr>
          <w:rFonts w:eastAsiaTheme="minorEastAsia"/>
          <w:lang w:eastAsia="zh-CN"/>
        </w:rPr>
        <w:t>in</w:t>
      </w:r>
      <w:r w:rsidRPr="00AC2CC9">
        <w:rPr>
          <w:rFonts w:eastAsiaTheme="minorEastAsia"/>
          <w:lang w:eastAsia="zh-CN"/>
        </w:rPr>
        <w:t xml:space="preserve">to the </w:t>
      </w:r>
      <w:r w:rsidR="00F76B34" w:rsidRPr="00AC2CC9">
        <w:rPr>
          <w:rFonts w:eastAsiaTheme="minorEastAsia"/>
          <w:lang w:eastAsia="zh-CN"/>
        </w:rPr>
        <w:t xml:space="preserve">bit </w:t>
      </w:r>
      <w:r w:rsidRPr="00AC2CC9">
        <w:rPr>
          <w:rFonts w:eastAsiaTheme="minorEastAsia"/>
          <w:lang w:eastAsia="zh-CN"/>
        </w:rPr>
        <w:t>stream file and work on the FPGA</w:t>
      </w:r>
      <w:r w:rsidR="005861E9" w:rsidRPr="00AC2CC9">
        <w:rPr>
          <w:rFonts w:eastAsiaTheme="minorEastAsia"/>
          <w:lang w:eastAsia="zh-CN"/>
        </w:rPr>
        <w:t>s</w:t>
      </w:r>
      <w:r w:rsidRPr="00AC2CC9">
        <w:rPr>
          <w:rFonts w:eastAsiaTheme="minorEastAsia"/>
          <w:lang w:eastAsia="zh-CN"/>
        </w:rPr>
        <w:t xml:space="preserve"> chip. However, the design at here give us an idea about the implementation to the later use. If we have a more powerful FPGA</w:t>
      </w:r>
      <w:r w:rsidR="009F6E64" w:rsidRPr="00AC2CC9">
        <w:rPr>
          <w:rFonts w:eastAsiaTheme="minorEastAsia"/>
          <w:lang w:eastAsia="zh-CN"/>
        </w:rPr>
        <w:t>s</w:t>
      </w:r>
      <w:r w:rsidR="00B454F8" w:rsidRPr="00AC2CC9">
        <w:rPr>
          <w:rFonts w:eastAsiaTheme="minorEastAsia"/>
          <w:lang w:eastAsia="zh-CN"/>
        </w:rPr>
        <w:t xml:space="preserve"> and even with some of </w:t>
      </w:r>
      <w:r w:rsidR="00A42DB8" w:rsidRPr="00AC2CC9">
        <w:rPr>
          <w:rFonts w:eastAsiaTheme="minorEastAsia"/>
          <w:lang w:eastAsia="zh-CN"/>
        </w:rPr>
        <w:t>the off</w:t>
      </w:r>
      <w:r w:rsidRPr="00AC2CC9">
        <w:rPr>
          <w:rFonts w:eastAsiaTheme="minorEastAsia"/>
          <w:lang w:eastAsia="zh-CN"/>
        </w:rPr>
        <w:t xml:space="preserve">-chip RAM, this implementation may could be done in reality.  </w:t>
      </w:r>
    </w:p>
    <w:p w14:paraId="6310DC07" w14:textId="77777777" w:rsidR="004E6437" w:rsidRPr="00AC2CC9" w:rsidRDefault="00B12ADF" w:rsidP="00264AB1">
      <w:pPr>
        <w:rPr>
          <w:rFonts w:eastAsiaTheme="minorEastAsia"/>
          <w:lang w:eastAsia="zh-CN"/>
        </w:rPr>
      </w:pPr>
      <w:r w:rsidRPr="00AC2CC9">
        <w:rPr>
          <w:rFonts w:eastAsiaTheme="minorEastAsia" w:hint="eastAsia"/>
          <w:lang w:eastAsia="zh-CN"/>
        </w:rPr>
        <w:t>After this project</w:t>
      </w:r>
      <w:r w:rsidRPr="00AC2CC9">
        <w:rPr>
          <w:rFonts w:eastAsiaTheme="minorEastAsia"/>
          <w:lang w:eastAsia="zh-CN"/>
        </w:rPr>
        <w:t xml:space="preserve">, I think I have obtained </w:t>
      </w:r>
      <w:r w:rsidRPr="00AC2CC9">
        <w:rPr>
          <w:rFonts w:eastAsiaTheme="minorEastAsia" w:hint="eastAsia"/>
          <w:lang w:eastAsia="zh-CN"/>
        </w:rPr>
        <w:t xml:space="preserve">a great </w:t>
      </w:r>
      <w:r w:rsidRPr="00AC2CC9">
        <w:rPr>
          <w:rFonts w:eastAsiaTheme="minorEastAsia"/>
          <w:lang w:eastAsia="zh-CN"/>
        </w:rPr>
        <w:t>deal o</w:t>
      </w:r>
      <w:r w:rsidRPr="00AC2CC9">
        <w:rPr>
          <w:rFonts w:eastAsiaTheme="minorEastAsia" w:hint="eastAsia"/>
          <w:lang w:eastAsia="zh-CN"/>
        </w:rPr>
        <w:t xml:space="preserve">f </w:t>
      </w:r>
      <w:r w:rsidR="00803D05" w:rsidRPr="00AC2CC9">
        <w:rPr>
          <w:rFonts w:eastAsiaTheme="minorEastAsia"/>
          <w:lang w:eastAsia="zh-CN"/>
        </w:rPr>
        <w:t>knowledge in</w:t>
      </w:r>
      <w:r w:rsidRPr="00AC2CC9">
        <w:rPr>
          <w:rFonts w:eastAsiaTheme="minorEastAsia"/>
          <w:lang w:eastAsia="zh-CN"/>
        </w:rPr>
        <w:t xml:space="preserve"> the hardware design. FPGA</w:t>
      </w:r>
      <w:r w:rsidR="00803D05" w:rsidRPr="00AC2CC9">
        <w:rPr>
          <w:rFonts w:eastAsiaTheme="minorEastAsia"/>
          <w:lang w:eastAsia="zh-CN"/>
        </w:rPr>
        <w:t>s</w:t>
      </w:r>
      <w:r w:rsidRPr="00AC2CC9">
        <w:rPr>
          <w:rFonts w:eastAsiaTheme="minorEastAsia"/>
          <w:lang w:eastAsia="zh-CN"/>
        </w:rPr>
        <w:t xml:space="preserve"> is a great target for the image processing problem</w:t>
      </w:r>
      <w:r w:rsidR="00803D05" w:rsidRPr="00AC2CC9">
        <w:rPr>
          <w:rFonts w:eastAsiaTheme="minorEastAsia"/>
          <w:lang w:eastAsia="zh-CN"/>
        </w:rPr>
        <w:t>s</w:t>
      </w:r>
      <w:r w:rsidRPr="00AC2CC9">
        <w:rPr>
          <w:rFonts w:eastAsiaTheme="minorEastAsia" w:hint="eastAsia"/>
          <w:lang w:eastAsia="zh-CN"/>
        </w:rPr>
        <w:t xml:space="preserve">. </w:t>
      </w:r>
      <w:r w:rsidRPr="00AC2CC9">
        <w:rPr>
          <w:rFonts w:eastAsiaTheme="minorEastAsia"/>
          <w:lang w:eastAsia="zh-CN"/>
        </w:rPr>
        <w:t>This project help me understand the image processing and machine learning algorithm</w:t>
      </w:r>
      <w:r w:rsidR="00803D05" w:rsidRPr="00AC2CC9">
        <w:rPr>
          <w:rFonts w:eastAsiaTheme="minorEastAsia"/>
          <w:lang w:eastAsia="zh-CN"/>
        </w:rPr>
        <w:t>s</w:t>
      </w:r>
      <w:r w:rsidRPr="00AC2CC9">
        <w:rPr>
          <w:rFonts w:eastAsiaTheme="minorEastAsia"/>
          <w:lang w:eastAsia="zh-CN"/>
        </w:rPr>
        <w:t xml:space="preserve"> more deeply. </w:t>
      </w:r>
    </w:p>
    <w:p w14:paraId="18D5EA83" w14:textId="77777777" w:rsidR="00264AB1" w:rsidRPr="00AC2CC9" w:rsidRDefault="00264AB1" w:rsidP="00264AB1">
      <w:pPr>
        <w:rPr>
          <w:rFonts w:eastAsiaTheme="minorEastAsia"/>
          <w:lang w:eastAsia="zh-CN"/>
        </w:rPr>
      </w:pPr>
    </w:p>
    <w:p w14:paraId="619261A1" w14:textId="77777777" w:rsidR="00264AB1" w:rsidRPr="00AC2CC9" w:rsidRDefault="00264AB1" w:rsidP="00264AB1">
      <w:pPr>
        <w:rPr>
          <w:rFonts w:eastAsiaTheme="minorEastAsia"/>
          <w:lang w:eastAsia="zh-CN"/>
        </w:rPr>
        <w:sectPr w:rsidR="00264AB1" w:rsidRPr="00AC2CC9" w:rsidSect="002A18A7">
          <w:headerReference w:type="even" r:id="rId49"/>
          <w:footerReference w:type="first" r:id="rId50"/>
          <w:type w:val="oddPage"/>
          <w:pgSz w:w="11906" w:h="16838" w:code="9"/>
          <w:pgMar w:top="1418" w:right="1134" w:bottom="1418" w:left="1701" w:header="851" w:footer="851" w:gutter="0"/>
          <w:cols w:space="708"/>
          <w:titlePg/>
          <w:docGrid w:linePitch="360"/>
        </w:sectPr>
      </w:pPr>
    </w:p>
    <w:p w14:paraId="01629D44" w14:textId="2CF7DC25" w:rsidR="00063044" w:rsidRPr="00AC2CC9" w:rsidRDefault="00CB4CEE" w:rsidP="00F046F9">
      <w:pPr>
        <w:pStyle w:val="Zwischenberschrift"/>
        <w:rPr>
          <w:color w:val="auto"/>
        </w:rPr>
      </w:pPr>
      <w:bookmarkStart w:id="133" w:name="_Toc403603046"/>
      <w:r w:rsidRPr="00AC2CC9">
        <w:rPr>
          <w:color w:val="auto"/>
        </w:rPr>
        <w:lastRenderedPageBreak/>
        <w:t>Reference</w:t>
      </w:r>
      <w:bookmarkEnd w:id="133"/>
    </w:p>
    <w:p w14:paraId="1493E42F" w14:textId="333B97D6" w:rsidR="00063044" w:rsidRDefault="00F046F9" w:rsidP="00F046F9">
      <w:pPr>
        <w:pStyle w:val="af2"/>
        <w:numPr>
          <w:ilvl w:val="0"/>
          <w:numId w:val="31"/>
        </w:numPr>
      </w:pPr>
      <w:r w:rsidRPr="00F046F9">
        <w:t xml:space="preserve">Jung M, </w:t>
      </w:r>
      <w:proofErr w:type="spellStart"/>
      <w:r w:rsidRPr="00F046F9">
        <w:t>Hohenstein</w:t>
      </w:r>
      <w:proofErr w:type="spellEnd"/>
      <w:r w:rsidRPr="00F046F9">
        <w:t xml:space="preserve"> F, </w:t>
      </w:r>
      <w:proofErr w:type="spellStart"/>
      <w:r w:rsidRPr="00F046F9">
        <w:t>Günthner</w:t>
      </w:r>
      <w:proofErr w:type="spellEnd"/>
      <w:r w:rsidRPr="00F046F9">
        <w:t xml:space="preserve"> W. “</w:t>
      </w:r>
      <w:proofErr w:type="spellStart"/>
      <w:r w:rsidRPr="00F046F9">
        <w:t>Staplerauge</w:t>
      </w:r>
      <w:proofErr w:type="spellEnd"/>
      <w:r w:rsidRPr="00F046F9">
        <w:t xml:space="preserve">”: A Framework for Camera-Based Sensor Functions on Forklift </w:t>
      </w:r>
      <w:proofErr w:type="gramStart"/>
      <w:r w:rsidRPr="00F046F9">
        <w:t>Trucks[</w:t>
      </w:r>
      <w:proofErr w:type="gramEnd"/>
      <w:r w:rsidRPr="00F046F9">
        <w:t>M]//Efficiency and Innovation in Logistics. Springer International Publishing, 2014: 77-88.</w:t>
      </w:r>
    </w:p>
    <w:p w14:paraId="5A0CAC51" w14:textId="20E44957" w:rsidR="00F046F9" w:rsidRDefault="000B4040" w:rsidP="000B4040">
      <w:pPr>
        <w:pStyle w:val="af2"/>
        <w:numPr>
          <w:ilvl w:val="0"/>
          <w:numId w:val="31"/>
        </w:numPr>
      </w:pPr>
      <w:r w:rsidRPr="000B4040">
        <w:t xml:space="preserve">Upton E, </w:t>
      </w:r>
      <w:proofErr w:type="spellStart"/>
      <w:r w:rsidRPr="000B4040">
        <w:t>Halfacree</w:t>
      </w:r>
      <w:proofErr w:type="spellEnd"/>
      <w:r w:rsidRPr="000B4040">
        <w:t xml:space="preserve"> G. Raspberry Pi user </w:t>
      </w:r>
      <w:proofErr w:type="gramStart"/>
      <w:r w:rsidRPr="000B4040">
        <w:t>guide[</w:t>
      </w:r>
      <w:proofErr w:type="gramEnd"/>
      <w:r w:rsidRPr="000B4040">
        <w:t>M]. John Wiley &amp; Sons, 2013.</w:t>
      </w:r>
    </w:p>
    <w:p w14:paraId="47D065F5" w14:textId="7BFC49B9" w:rsidR="000B4040" w:rsidRDefault="00AF75EF" w:rsidP="00AF75EF">
      <w:pPr>
        <w:pStyle w:val="af2"/>
        <w:numPr>
          <w:ilvl w:val="0"/>
          <w:numId w:val="31"/>
        </w:numPr>
      </w:pPr>
      <w:r w:rsidRPr="00AF75EF">
        <w:t xml:space="preserve">Pi R. </w:t>
      </w:r>
      <w:proofErr w:type="gramStart"/>
      <w:r w:rsidRPr="00AF75EF">
        <w:t>FAQs[</w:t>
      </w:r>
      <w:proofErr w:type="gramEnd"/>
      <w:r w:rsidRPr="00AF75EF">
        <w:t>J]. Raspberry Pi, 2012.</w:t>
      </w:r>
    </w:p>
    <w:p w14:paraId="475EF9A6" w14:textId="2FA5AA57" w:rsidR="00797C60" w:rsidRDefault="008262F1" w:rsidP="008262F1">
      <w:pPr>
        <w:pStyle w:val="af2"/>
        <w:numPr>
          <w:ilvl w:val="0"/>
          <w:numId w:val="31"/>
        </w:numPr>
      </w:pPr>
      <w:r w:rsidRPr="008262F1">
        <w:t xml:space="preserve">Powers S. The open-source classroom: your first bite of raspberry </w:t>
      </w:r>
      <w:proofErr w:type="gramStart"/>
      <w:r w:rsidRPr="008262F1">
        <w:t>pi[</w:t>
      </w:r>
      <w:proofErr w:type="gramEnd"/>
      <w:r w:rsidRPr="008262F1">
        <w:t>J]. Linux Journal, 2012, 2012(224): 7.</w:t>
      </w:r>
    </w:p>
    <w:p w14:paraId="6B3D745B" w14:textId="4667E17F" w:rsidR="008262F1" w:rsidRDefault="004C4ED9" w:rsidP="004C4ED9">
      <w:pPr>
        <w:pStyle w:val="af2"/>
        <w:numPr>
          <w:ilvl w:val="0"/>
          <w:numId w:val="31"/>
        </w:numPr>
      </w:pPr>
      <w:proofErr w:type="spellStart"/>
      <w:r w:rsidRPr="004C4ED9">
        <w:t>Bradski</w:t>
      </w:r>
      <w:proofErr w:type="spellEnd"/>
      <w:r w:rsidRPr="004C4ED9">
        <w:t xml:space="preserve"> G, </w:t>
      </w:r>
      <w:proofErr w:type="spellStart"/>
      <w:r w:rsidRPr="004C4ED9">
        <w:t>Kaehler</w:t>
      </w:r>
      <w:proofErr w:type="spellEnd"/>
      <w:r w:rsidRPr="004C4ED9">
        <w:t xml:space="preserve"> A. Learning </w:t>
      </w:r>
      <w:proofErr w:type="spellStart"/>
      <w:r w:rsidRPr="004C4ED9">
        <w:t>OpenCV</w:t>
      </w:r>
      <w:proofErr w:type="spellEnd"/>
      <w:r w:rsidRPr="004C4ED9">
        <w:t xml:space="preserve">: Computer vision with the </w:t>
      </w:r>
      <w:proofErr w:type="spellStart"/>
      <w:r w:rsidRPr="004C4ED9">
        <w:t>OpenCV</w:t>
      </w:r>
      <w:proofErr w:type="spellEnd"/>
      <w:r w:rsidRPr="004C4ED9">
        <w:t xml:space="preserve"> </w:t>
      </w:r>
      <w:proofErr w:type="gramStart"/>
      <w:r w:rsidRPr="004C4ED9">
        <w:t>library[</w:t>
      </w:r>
      <w:proofErr w:type="gramEnd"/>
      <w:r w:rsidRPr="004C4ED9">
        <w:t xml:space="preserve">M]. </w:t>
      </w:r>
      <w:proofErr w:type="gramStart"/>
      <w:r w:rsidRPr="004C4ED9">
        <w:t>" O'Reilly</w:t>
      </w:r>
      <w:proofErr w:type="gramEnd"/>
      <w:r w:rsidRPr="004C4ED9">
        <w:t xml:space="preserve"> Media, Inc.", 2008.</w:t>
      </w:r>
    </w:p>
    <w:p w14:paraId="0060B5C5" w14:textId="77777777" w:rsidR="00B35560" w:rsidRPr="00B35560" w:rsidRDefault="00B35560" w:rsidP="00B35560">
      <w:pPr>
        <w:pStyle w:val="af2"/>
        <w:numPr>
          <w:ilvl w:val="0"/>
          <w:numId w:val="31"/>
        </w:numPr>
      </w:pPr>
      <w:proofErr w:type="spellStart"/>
      <w:proofErr w:type="gramStart"/>
      <w:r w:rsidRPr="00B35560">
        <w:t>pif</w:t>
      </w:r>
      <w:proofErr w:type="spellEnd"/>
      <w:proofErr w:type="gramEnd"/>
      <w:r w:rsidRPr="00B35560">
        <w:t xml:space="preserve"> - Raspberry Pi FPGA Board, version 1.0, October 03, 2013, manual.</w:t>
      </w:r>
    </w:p>
    <w:p w14:paraId="1DE0074A" w14:textId="29C4F1F8" w:rsidR="005F29B4" w:rsidRDefault="00C53B27" w:rsidP="00C53B27">
      <w:pPr>
        <w:pStyle w:val="af2"/>
        <w:numPr>
          <w:ilvl w:val="0"/>
          <w:numId w:val="31"/>
        </w:numPr>
      </w:pPr>
      <w:proofErr w:type="spellStart"/>
      <w:r w:rsidRPr="00C53B27">
        <w:rPr>
          <w:lang w:val="de-DE"/>
        </w:rPr>
        <w:t>Shahdad</w:t>
      </w:r>
      <w:proofErr w:type="spellEnd"/>
      <w:r w:rsidRPr="00C53B27">
        <w:rPr>
          <w:lang w:val="de-DE"/>
        </w:rPr>
        <w:t xml:space="preserve"> M, </w:t>
      </w:r>
      <w:proofErr w:type="spellStart"/>
      <w:r w:rsidRPr="00C53B27">
        <w:rPr>
          <w:lang w:val="de-DE"/>
        </w:rPr>
        <w:t>Lipsett</w:t>
      </w:r>
      <w:proofErr w:type="spellEnd"/>
      <w:r w:rsidRPr="00C53B27">
        <w:rPr>
          <w:lang w:val="de-DE"/>
        </w:rPr>
        <w:t xml:space="preserve"> R, </w:t>
      </w:r>
      <w:proofErr w:type="spellStart"/>
      <w:r w:rsidRPr="00C53B27">
        <w:rPr>
          <w:lang w:val="de-DE"/>
        </w:rPr>
        <w:t>Marschner</w:t>
      </w:r>
      <w:proofErr w:type="spellEnd"/>
      <w:r w:rsidRPr="00C53B27">
        <w:rPr>
          <w:lang w:val="de-DE"/>
        </w:rPr>
        <w:t xml:space="preserve"> E, et al. </w:t>
      </w:r>
      <w:r w:rsidRPr="00C53B27">
        <w:t>VHSIC hardware description language[J]. Computer, 1985, 18(2): 94-103.</w:t>
      </w:r>
    </w:p>
    <w:p w14:paraId="02E1C165" w14:textId="4C7280B7" w:rsidR="00C53B27" w:rsidRDefault="00044F09" w:rsidP="00044F09">
      <w:pPr>
        <w:pStyle w:val="af2"/>
        <w:numPr>
          <w:ilvl w:val="0"/>
          <w:numId w:val="31"/>
        </w:numPr>
      </w:pPr>
      <w:r w:rsidRPr="00044F09">
        <w:t xml:space="preserve">Gonzalez R C, Woods R E, </w:t>
      </w:r>
      <w:proofErr w:type="spellStart"/>
      <w:r w:rsidRPr="00044F09">
        <w:t>Eddins</w:t>
      </w:r>
      <w:proofErr w:type="spellEnd"/>
      <w:r w:rsidRPr="00044F09">
        <w:t xml:space="preserve"> S L. Digital image processing using </w:t>
      </w:r>
      <w:proofErr w:type="gramStart"/>
      <w:r w:rsidRPr="00044F09">
        <w:t>MATLAB[</w:t>
      </w:r>
      <w:proofErr w:type="gramEnd"/>
      <w:r w:rsidRPr="00044F09">
        <w:t>J]. Upper Saddle River, NJ Jensen: Prentice Hall</w:t>
      </w:r>
      <w:proofErr w:type="gramStart"/>
      <w:r w:rsidRPr="00044F09">
        <w:t>,,</w:t>
      </w:r>
      <w:proofErr w:type="gramEnd"/>
      <w:r w:rsidRPr="00044F09">
        <w:t xml:space="preserve"> 2004.</w:t>
      </w:r>
    </w:p>
    <w:p w14:paraId="1311EA00" w14:textId="325D3BB6" w:rsidR="00E332E1" w:rsidRDefault="00E332E1" w:rsidP="00E332E1">
      <w:pPr>
        <w:pStyle w:val="af2"/>
        <w:numPr>
          <w:ilvl w:val="0"/>
          <w:numId w:val="31"/>
        </w:numPr>
      </w:pPr>
      <w:r w:rsidRPr="00E332E1">
        <w:t xml:space="preserve">Bishop C M. Pattern recognition and machine </w:t>
      </w:r>
      <w:proofErr w:type="gramStart"/>
      <w:r w:rsidRPr="00E332E1">
        <w:t>learning[</w:t>
      </w:r>
      <w:proofErr w:type="gramEnd"/>
      <w:r w:rsidRPr="00E332E1">
        <w:t>M]. New York: springer, 2006.</w:t>
      </w:r>
    </w:p>
    <w:p w14:paraId="7AFDB1A9" w14:textId="1AC6D19B" w:rsidR="007511D0" w:rsidRDefault="007511D0" w:rsidP="007511D0">
      <w:pPr>
        <w:pStyle w:val="af2"/>
        <w:numPr>
          <w:ilvl w:val="0"/>
          <w:numId w:val="31"/>
        </w:numPr>
      </w:pPr>
      <w:r w:rsidRPr="007511D0">
        <w:t>Counters B D L, Counters L D, Counters L U, et al. Primitive Library-MachXO2 and Platform Manager 2[J]. FPGA Libraries Reference Guide, 2013: 91.</w:t>
      </w:r>
    </w:p>
    <w:p w14:paraId="08A5A3A3" w14:textId="43EF88BF" w:rsidR="00063044" w:rsidRDefault="00667F09" w:rsidP="00B35560">
      <w:pPr>
        <w:pStyle w:val="af2"/>
        <w:numPr>
          <w:ilvl w:val="0"/>
          <w:numId w:val="31"/>
        </w:numPr>
      </w:pPr>
      <w:r w:rsidRPr="00667F09">
        <w:rPr>
          <w:bCs/>
        </w:rPr>
        <w:t xml:space="preserve">Richard E. Haskell Darrin M. </w:t>
      </w:r>
      <w:proofErr w:type="gramStart"/>
      <w:r w:rsidRPr="00667F09">
        <w:rPr>
          <w:bCs/>
        </w:rPr>
        <w:t>Hanna ,</w:t>
      </w:r>
      <w:proofErr w:type="gramEnd"/>
      <w:r w:rsidRPr="00667F09">
        <w:rPr>
          <w:bCs/>
        </w:rPr>
        <w:t xml:space="preserve"> (2009). </w:t>
      </w:r>
      <w:r w:rsidRPr="00667F09">
        <w:rPr>
          <w:bCs/>
          <w:i/>
          <w:iCs/>
        </w:rPr>
        <w:t xml:space="preserve">Introduction to Digital Design Using </w:t>
      </w:r>
      <w:proofErr w:type="spellStart"/>
      <w:r w:rsidRPr="00667F09">
        <w:rPr>
          <w:bCs/>
          <w:i/>
          <w:iCs/>
        </w:rPr>
        <w:t>Digilent</w:t>
      </w:r>
      <w:proofErr w:type="spellEnd"/>
      <w:r w:rsidRPr="00667F09">
        <w:rPr>
          <w:bCs/>
          <w:i/>
          <w:iCs/>
        </w:rPr>
        <w:t xml:space="preserve"> FPGA Boards ─ Block Diagram / VHDL Examples</w:t>
      </w:r>
      <w:r w:rsidRPr="00667F09">
        <w:rPr>
          <w:bCs/>
        </w:rPr>
        <w:t xml:space="preserve">. 1st ed. Oakland University, Rochester, </w:t>
      </w:r>
      <w:proofErr w:type="gramStart"/>
      <w:r w:rsidRPr="00667F09">
        <w:rPr>
          <w:bCs/>
        </w:rPr>
        <w:t>Michigan :</w:t>
      </w:r>
      <w:proofErr w:type="gramEnd"/>
      <w:r w:rsidRPr="00667F09">
        <w:rPr>
          <w:bCs/>
        </w:rPr>
        <w:t xml:space="preserve"> e.g. Houghton Mifflin.</w:t>
      </w:r>
    </w:p>
    <w:p w14:paraId="432FDF72" w14:textId="77777777" w:rsidR="00B35560" w:rsidRPr="00B35560" w:rsidRDefault="00B35560" w:rsidP="00B35560">
      <w:pPr>
        <w:pStyle w:val="af2"/>
        <w:numPr>
          <w:ilvl w:val="0"/>
          <w:numId w:val="31"/>
        </w:numPr>
      </w:pPr>
      <w:r w:rsidRPr="00B35560">
        <w:t xml:space="preserve">TN1199   -   MachXO2 </w:t>
      </w:r>
      <w:proofErr w:type="spellStart"/>
      <w:r w:rsidRPr="00B35560">
        <w:t>sysCLOCK</w:t>
      </w:r>
      <w:proofErr w:type="spellEnd"/>
      <w:r w:rsidRPr="00B35560">
        <w:t xml:space="preserve"> PLL Design and Usage Guide.</w:t>
      </w:r>
    </w:p>
    <w:p w14:paraId="3C1E451D" w14:textId="77777777" w:rsidR="00B35560" w:rsidRPr="00B35560" w:rsidRDefault="00B35560" w:rsidP="00B35560">
      <w:pPr>
        <w:pStyle w:val="af2"/>
        <w:numPr>
          <w:ilvl w:val="0"/>
          <w:numId w:val="31"/>
        </w:numPr>
      </w:pPr>
      <w:r w:rsidRPr="00B35560">
        <w:t>TN1201   -   Memory Usage Guide for MachXO2 Devices.</w:t>
      </w:r>
    </w:p>
    <w:p w14:paraId="3DCDE17C" w14:textId="77777777" w:rsidR="00B35560" w:rsidRPr="00B35560" w:rsidRDefault="00B35560" w:rsidP="00B35560">
      <w:pPr>
        <w:pStyle w:val="af2"/>
        <w:numPr>
          <w:ilvl w:val="0"/>
          <w:numId w:val="31"/>
        </w:numPr>
      </w:pPr>
      <w:r w:rsidRPr="00B35560">
        <w:t xml:space="preserve">TN1202   -   MachXO2 </w:t>
      </w:r>
      <w:proofErr w:type="spellStart"/>
      <w:r w:rsidRPr="00B35560">
        <w:t>sysIO</w:t>
      </w:r>
      <w:proofErr w:type="spellEnd"/>
      <w:r w:rsidRPr="00B35560">
        <w:t xml:space="preserve"> Usage Guide.</w:t>
      </w:r>
    </w:p>
    <w:p w14:paraId="1570ED98" w14:textId="77777777" w:rsidR="00B35560" w:rsidRPr="00B35560" w:rsidRDefault="00B35560" w:rsidP="00B35560">
      <w:pPr>
        <w:pStyle w:val="af2"/>
        <w:numPr>
          <w:ilvl w:val="0"/>
          <w:numId w:val="31"/>
        </w:numPr>
      </w:pPr>
      <w:r w:rsidRPr="00B35560">
        <w:t>TN1204   -   MachXO2 Programming and Configuration Usage Guide.</w:t>
      </w:r>
    </w:p>
    <w:p w14:paraId="2144DA1C" w14:textId="77777777" w:rsidR="00B35560" w:rsidRDefault="00B35560" w:rsidP="00B35560">
      <w:pPr>
        <w:pStyle w:val="af2"/>
        <w:numPr>
          <w:ilvl w:val="0"/>
          <w:numId w:val="31"/>
        </w:numPr>
      </w:pPr>
      <w:r w:rsidRPr="00B35560">
        <w:t>TN1205 - Using User Flash Memory and Hardened Control Functions in MachXO2 Devices.</w:t>
      </w:r>
    </w:p>
    <w:p w14:paraId="03164D50" w14:textId="5D0DC986" w:rsidR="00315AD1" w:rsidRPr="00B35560" w:rsidRDefault="00315AD1" w:rsidP="00315AD1">
      <w:pPr>
        <w:pStyle w:val="af2"/>
        <w:numPr>
          <w:ilvl w:val="0"/>
          <w:numId w:val="31"/>
        </w:numPr>
      </w:pPr>
      <w:r w:rsidRPr="00315AD1">
        <w:t xml:space="preserve">Nelson A E. Implementation of image processing algorithms on FPGA </w:t>
      </w:r>
      <w:proofErr w:type="gramStart"/>
      <w:r w:rsidRPr="00315AD1">
        <w:t>hardware[</w:t>
      </w:r>
      <w:proofErr w:type="gramEnd"/>
      <w:r w:rsidRPr="00315AD1">
        <w:t>D]. Vanderbilt University, 2000.</w:t>
      </w:r>
    </w:p>
    <w:p w14:paraId="43919AE1" w14:textId="3DE80179" w:rsidR="00B35560" w:rsidRPr="00F82311" w:rsidRDefault="00B35560" w:rsidP="00F82311">
      <w:pPr>
        <w:pStyle w:val="af2"/>
        <w:numPr>
          <w:ilvl w:val="0"/>
          <w:numId w:val="31"/>
        </w:numPr>
        <w:rPr>
          <w:lang w:val="de-DE"/>
        </w:rPr>
      </w:pPr>
      <w:proofErr w:type="spellStart"/>
      <w:r w:rsidRPr="00B35560">
        <w:rPr>
          <w:lang w:val="de-DE"/>
        </w:rPr>
        <w:t>Froß</w:t>
      </w:r>
      <w:proofErr w:type="spellEnd"/>
      <w:r w:rsidRPr="00B35560">
        <w:rPr>
          <w:lang w:val="de-DE"/>
        </w:rPr>
        <w:t xml:space="preserve">, A., Markert, E., Lange, R., &amp; </w:t>
      </w:r>
      <w:proofErr w:type="spellStart"/>
      <w:r w:rsidRPr="00B35560">
        <w:rPr>
          <w:lang w:val="de-DE"/>
        </w:rPr>
        <w:t>Heinkel</w:t>
      </w:r>
      <w:proofErr w:type="spellEnd"/>
      <w:r w:rsidRPr="00B35560">
        <w:rPr>
          <w:lang w:val="de-DE"/>
        </w:rPr>
        <w:t>, U. Entwicklung einer generischen FPGA-Implementierung Neuronaler Netze.</w:t>
      </w:r>
    </w:p>
    <w:p w14:paraId="1824EC10" w14:textId="77777777" w:rsidR="00B35560" w:rsidRDefault="00B35560" w:rsidP="00B35560">
      <w:pPr>
        <w:pStyle w:val="af2"/>
        <w:numPr>
          <w:ilvl w:val="0"/>
          <w:numId w:val="31"/>
        </w:numPr>
      </w:pPr>
      <w:r>
        <w:t xml:space="preserve">Zhou, J. L. (2010). Artificial Neural Network DSD Project Final Report. </w:t>
      </w:r>
    </w:p>
    <w:p w14:paraId="73777B9F" w14:textId="5725ED6D" w:rsidR="00AC32EA" w:rsidRPr="00AC2CC9" w:rsidRDefault="00B35560" w:rsidP="00AC32EA">
      <w:pPr>
        <w:pStyle w:val="af2"/>
        <w:numPr>
          <w:ilvl w:val="0"/>
          <w:numId w:val="31"/>
        </w:numPr>
      </w:pPr>
      <w:proofErr w:type="spellStart"/>
      <w:r>
        <w:t>Detrey</w:t>
      </w:r>
      <w:proofErr w:type="spellEnd"/>
      <w:r>
        <w:t xml:space="preserve">, J., &amp; De </w:t>
      </w:r>
      <w:proofErr w:type="spellStart"/>
      <w:r>
        <w:t>Dinechin</w:t>
      </w:r>
      <w:proofErr w:type="spellEnd"/>
      <w:r>
        <w:t xml:space="preserve">, F. (2003). A VHDL library of </w:t>
      </w:r>
      <w:proofErr w:type="spellStart"/>
      <w:r>
        <w:t>parametrisable</w:t>
      </w:r>
      <w:proofErr w:type="spellEnd"/>
      <w:r>
        <w:t xml:space="preserve"> floating-point and LNS operators for FPGA. </w:t>
      </w:r>
      <w:proofErr w:type="gramStart"/>
      <w:r>
        <w:t>http</w:t>
      </w:r>
      <w:proofErr w:type="gramEnd"/>
      <w:r>
        <w:t xml:space="preserve">//www. </w:t>
      </w:r>
      <w:proofErr w:type="spellStart"/>
      <w:proofErr w:type="gramStart"/>
      <w:r>
        <w:t>ens-lyon</w:t>
      </w:r>
      <w:proofErr w:type="spellEnd"/>
      <w:proofErr w:type="gramEnd"/>
      <w:r>
        <w:t xml:space="preserve">. </w:t>
      </w:r>
      <w:proofErr w:type="spellStart"/>
      <w:proofErr w:type="gramStart"/>
      <w:r>
        <w:t>fr</w:t>
      </w:r>
      <w:proofErr w:type="spellEnd"/>
      <w:proofErr w:type="gramEnd"/>
      <w:r>
        <w:t xml:space="preserve">/~ </w:t>
      </w:r>
      <w:proofErr w:type="spellStart"/>
      <w:r>
        <w:t>jdetrey</w:t>
      </w:r>
      <w:proofErr w:type="spellEnd"/>
      <w:r>
        <w:t>/</w:t>
      </w:r>
      <w:proofErr w:type="spellStart"/>
      <w:r>
        <w:t>FPLibrary</w:t>
      </w:r>
      <w:proofErr w:type="spellEnd"/>
      <w:r>
        <w:t>.</w:t>
      </w:r>
    </w:p>
    <w:p w14:paraId="7CA22280" w14:textId="77777777" w:rsidR="000D0BCF" w:rsidRPr="00AC2CC9" w:rsidRDefault="000D0BCF" w:rsidP="000D0BCF">
      <w:pPr>
        <w:sectPr w:rsidR="000D0BCF" w:rsidRPr="00AC2CC9" w:rsidSect="00314AE6">
          <w:headerReference w:type="even" r:id="rId51"/>
          <w:headerReference w:type="default" r:id="rId52"/>
          <w:type w:val="oddPage"/>
          <w:pgSz w:w="11906" w:h="16838" w:code="9"/>
          <w:pgMar w:top="1418" w:right="1134" w:bottom="1418" w:left="1701" w:header="851" w:footer="851" w:gutter="0"/>
          <w:cols w:space="708"/>
          <w:titlePg/>
          <w:docGrid w:linePitch="360"/>
        </w:sectPr>
      </w:pPr>
    </w:p>
    <w:p w14:paraId="73128FF8" w14:textId="77777777" w:rsidR="000D0BCF" w:rsidRPr="00AC2CC9" w:rsidRDefault="00C8709E" w:rsidP="000D0BCF">
      <w:pPr>
        <w:pStyle w:val="Zwischenberschrift"/>
        <w:rPr>
          <w:color w:val="auto"/>
        </w:rPr>
      </w:pPr>
      <w:bookmarkStart w:id="134" w:name="_Toc403603047"/>
      <w:r w:rsidRPr="00AC2CC9">
        <w:rPr>
          <w:color w:val="auto"/>
        </w:rPr>
        <w:lastRenderedPageBreak/>
        <w:t>List</w:t>
      </w:r>
      <w:r w:rsidR="00CB4CEE" w:rsidRPr="00AC2CC9">
        <w:rPr>
          <w:color w:val="auto"/>
        </w:rPr>
        <w:t xml:space="preserve"> of </w:t>
      </w:r>
      <w:r w:rsidR="00985335" w:rsidRPr="00AC2CC9">
        <w:rPr>
          <w:color w:val="auto"/>
        </w:rPr>
        <w:t>F</w:t>
      </w:r>
      <w:r w:rsidR="00CB4CEE" w:rsidRPr="00AC2CC9">
        <w:rPr>
          <w:color w:val="auto"/>
        </w:rPr>
        <w:t>igures</w:t>
      </w:r>
      <w:bookmarkEnd w:id="134"/>
    </w:p>
    <w:p w14:paraId="2A2A0685" w14:textId="77777777" w:rsidR="00422F7A" w:rsidRPr="00AC2CC9" w:rsidRDefault="00422F7A">
      <w:pPr>
        <w:pStyle w:val="aa"/>
        <w:rPr>
          <w:rFonts w:asciiTheme="minorHAnsi" w:eastAsiaTheme="minorEastAsia" w:hAnsiTheme="minorHAnsi" w:cstheme="minorBidi"/>
          <w:noProof/>
          <w:kern w:val="2"/>
          <w:sz w:val="21"/>
          <w:szCs w:val="22"/>
          <w:lang w:eastAsia="zh-CN"/>
        </w:rPr>
      </w:pPr>
      <w:r w:rsidRPr="00AC2CC9">
        <w:fldChar w:fldCharType="begin"/>
      </w:r>
      <w:r w:rsidRPr="00AC2CC9">
        <w:instrText xml:space="preserve"> TOC \h \z \c "Figure" </w:instrText>
      </w:r>
      <w:r w:rsidRPr="00AC2CC9">
        <w:fldChar w:fldCharType="separate"/>
      </w:r>
      <w:hyperlink r:id="rId53" w:anchor="_Toc400315437" w:history="1">
        <w:r w:rsidRPr="00AC2CC9">
          <w:rPr>
            <w:rStyle w:val="af1"/>
            <w:noProof/>
            <w:color w:val="auto"/>
          </w:rPr>
          <w:t>Figure 1</w:t>
        </w:r>
        <w:r w:rsidRPr="00AC2CC9">
          <w:rPr>
            <w:rStyle w:val="af1"/>
            <w:noProof/>
            <w:color w:val="auto"/>
          </w:rPr>
          <w:noBreakHyphen/>
          <w:t>1  Raspberry Pi</w:t>
        </w:r>
        <w:r w:rsidRPr="00AC2CC9">
          <w:rPr>
            <w:noProof/>
            <w:webHidden/>
          </w:rPr>
          <w:tab/>
        </w:r>
        <w:r w:rsidRPr="00AC2CC9">
          <w:rPr>
            <w:noProof/>
            <w:webHidden/>
          </w:rPr>
          <w:fldChar w:fldCharType="begin"/>
        </w:r>
        <w:r w:rsidRPr="00AC2CC9">
          <w:rPr>
            <w:noProof/>
            <w:webHidden/>
          </w:rPr>
          <w:instrText xml:space="preserve"> PAGEREF _Toc400315437 \h </w:instrText>
        </w:r>
        <w:r w:rsidRPr="00AC2CC9">
          <w:rPr>
            <w:noProof/>
            <w:webHidden/>
          </w:rPr>
        </w:r>
        <w:r w:rsidRPr="00AC2CC9">
          <w:rPr>
            <w:noProof/>
            <w:webHidden/>
          </w:rPr>
          <w:fldChar w:fldCharType="separate"/>
        </w:r>
        <w:r w:rsidR="00EF6250">
          <w:rPr>
            <w:noProof/>
            <w:webHidden/>
          </w:rPr>
          <w:t>4</w:t>
        </w:r>
        <w:r w:rsidRPr="00AC2CC9">
          <w:rPr>
            <w:noProof/>
            <w:webHidden/>
          </w:rPr>
          <w:fldChar w:fldCharType="end"/>
        </w:r>
      </w:hyperlink>
    </w:p>
    <w:p w14:paraId="2948E5AC"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54" w:anchor="_Toc400315438" w:history="1">
        <w:r w:rsidR="00422F7A" w:rsidRPr="00AC2CC9">
          <w:rPr>
            <w:rStyle w:val="af1"/>
            <w:noProof/>
            <w:color w:val="auto"/>
          </w:rPr>
          <w:t>Figure 1</w:t>
        </w:r>
        <w:r w:rsidR="00422F7A" w:rsidRPr="00AC2CC9">
          <w:rPr>
            <w:rStyle w:val="af1"/>
            <w:noProof/>
            <w:color w:val="auto"/>
          </w:rPr>
          <w:noBreakHyphen/>
          <w:t>2 the board of Raspberry Pi</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_Toc400315438 \h </w:instrText>
        </w:r>
        <w:r w:rsidR="00422F7A" w:rsidRPr="00AC2CC9">
          <w:rPr>
            <w:noProof/>
            <w:webHidden/>
          </w:rPr>
        </w:r>
        <w:r w:rsidR="00422F7A" w:rsidRPr="00AC2CC9">
          <w:rPr>
            <w:noProof/>
            <w:webHidden/>
          </w:rPr>
          <w:fldChar w:fldCharType="separate"/>
        </w:r>
        <w:r w:rsidR="00EF6250">
          <w:rPr>
            <w:noProof/>
            <w:webHidden/>
          </w:rPr>
          <w:t>5</w:t>
        </w:r>
        <w:r w:rsidR="00422F7A" w:rsidRPr="00AC2CC9">
          <w:rPr>
            <w:noProof/>
            <w:webHidden/>
          </w:rPr>
          <w:fldChar w:fldCharType="end"/>
        </w:r>
      </w:hyperlink>
    </w:p>
    <w:p w14:paraId="6C9FCAA7"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55" w:anchor="_Toc400315439" w:history="1">
        <w:r w:rsidR="00422F7A" w:rsidRPr="00AC2CC9">
          <w:rPr>
            <w:rStyle w:val="af1"/>
            <w:noProof/>
            <w:color w:val="auto"/>
          </w:rPr>
          <w:t>Figure 1</w:t>
        </w:r>
        <w:r w:rsidR="00422F7A" w:rsidRPr="00AC2CC9">
          <w:rPr>
            <w:rStyle w:val="af1"/>
            <w:noProof/>
            <w:color w:val="auto"/>
          </w:rPr>
          <w:noBreakHyphen/>
          <w:t>3 Mode A and Mode B</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_Toc400315439 \h </w:instrText>
        </w:r>
        <w:r w:rsidR="00422F7A" w:rsidRPr="00AC2CC9">
          <w:rPr>
            <w:noProof/>
            <w:webHidden/>
          </w:rPr>
        </w:r>
        <w:r w:rsidR="00422F7A" w:rsidRPr="00AC2CC9">
          <w:rPr>
            <w:noProof/>
            <w:webHidden/>
          </w:rPr>
          <w:fldChar w:fldCharType="separate"/>
        </w:r>
        <w:r w:rsidR="00EF6250">
          <w:rPr>
            <w:noProof/>
            <w:webHidden/>
          </w:rPr>
          <w:t>5</w:t>
        </w:r>
        <w:r w:rsidR="00422F7A" w:rsidRPr="00AC2CC9">
          <w:rPr>
            <w:noProof/>
            <w:webHidden/>
          </w:rPr>
          <w:fldChar w:fldCharType="end"/>
        </w:r>
      </w:hyperlink>
    </w:p>
    <w:p w14:paraId="492E5A55"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56" w:anchor="_Toc400315440" w:history="1">
        <w:r w:rsidR="00422F7A" w:rsidRPr="00AC2CC9">
          <w:rPr>
            <w:rStyle w:val="af1"/>
            <w:noProof/>
            <w:color w:val="auto"/>
          </w:rPr>
          <w:t>Figure 1</w:t>
        </w:r>
        <w:r w:rsidR="00422F7A" w:rsidRPr="00AC2CC9">
          <w:rPr>
            <w:rStyle w:val="af1"/>
            <w:noProof/>
            <w:color w:val="auto"/>
          </w:rPr>
          <w:noBreakHyphen/>
          <w:t>4 physical structure of FPGAs</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_Toc400315440 \h </w:instrText>
        </w:r>
        <w:r w:rsidR="00422F7A" w:rsidRPr="00AC2CC9">
          <w:rPr>
            <w:noProof/>
            <w:webHidden/>
          </w:rPr>
        </w:r>
        <w:r w:rsidR="00422F7A" w:rsidRPr="00AC2CC9">
          <w:rPr>
            <w:noProof/>
            <w:webHidden/>
          </w:rPr>
          <w:fldChar w:fldCharType="separate"/>
        </w:r>
        <w:r w:rsidR="00EF6250">
          <w:rPr>
            <w:noProof/>
            <w:webHidden/>
          </w:rPr>
          <w:t>6</w:t>
        </w:r>
        <w:r w:rsidR="00422F7A" w:rsidRPr="00AC2CC9">
          <w:rPr>
            <w:noProof/>
            <w:webHidden/>
          </w:rPr>
          <w:fldChar w:fldCharType="end"/>
        </w:r>
      </w:hyperlink>
    </w:p>
    <w:p w14:paraId="124C5DDA"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57" w:anchor="_Toc400315441" w:history="1">
        <w:r w:rsidR="00422F7A" w:rsidRPr="00AC2CC9">
          <w:rPr>
            <w:rStyle w:val="af1"/>
            <w:noProof/>
            <w:color w:val="auto"/>
          </w:rPr>
          <w:t>Figure 1</w:t>
        </w:r>
        <w:r w:rsidR="00422F7A" w:rsidRPr="00AC2CC9">
          <w:rPr>
            <w:rStyle w:val="af1"/>
            <w:noProof/>
            <w:color w:val="auto"/>
          </w:rPr>
          <w:noBreakHyphen/>
          <w:t>5 the PIF board</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_Toc400315441 \h </w:instrText>
        </w:r>
        <w:r w:rsidR="00422F7A" w:rsidRPr="00AC2CC9">
          <w:rPr>
            <w:noProof/>
            <w:webHidden/>
          </w:rPr>
        </w:r>
        <w:r w:rsidR="00422F7A" w:rsidRPr="00AC2CC9">
          <w:rPr>
            <w:noProof/>
            <w:webHidden/>
          </w:rPr>
          <w:fldChar w:fldCharType="separate"/>
        </w:r>
        <w:r w:rsidR="00EF6250">
          <w:rPr>
            <w:noProof/>
            <w:webHidden/>
          </w:rPr>
          <w:t>7</w:t>
        </w:r>
        <w:r w:rsidR="00422F7A" w:rsidRPr="00AC2CC9">
          <w:rPr>
            <w:noProof/>
            <w:webHidden/>
          </w:rPr>
          <w:fldChar w:fldCharType="end"/>
        </w:r>
      </w:hyperlink>
    </w:p>
    <w:p w14:paraId="16B9280C"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58" w:anchor="_Toc400315442" w:history="1">
        <w:r w:rsidR="00422F7A" w:rsidRPr="00AC2CC9">
          <w:rPr>
            <w:rStyle w:val="af1"/>
            <w:noProof/>
            <w:color w:val="auto"/>
          </w:rPr>
          <w:t>Figure 1</w:t>
        </w:r>
        <w:r w:rsidR="00422F7A" w:rsidRPr="00AC2CC9">
          <w:rPr>
            <w:rStyle w:val="af1"/>
            <w:noProof/>
            <w:color w:val="auto"/>
          </w:rPr>
          <w:noBreakHyphen/>
          <w:t>6 the PIF structure</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_Toc400315442 \h </w:instrText>
        </w:r>
        <w:r w:rsidR="00422F7A" w:rsidRPr="00AC2CC9">
          <w:rPr>
            <w:noProof/>
            <w:webHidden/>
          </w:rPr>
        </w:r>
        <w:r w:rsidR="00422F7A" w:rsidRPr="00AC2CC9">
          <w:rPr>
            <w:noProof/>
            <w:webHidden/>
          </w:rPr>
          <w:fldChar w:fldCharType="separate"/>
        </w:r>
        <w:r w:rsidR="00EF6250">
          <w:rPr>
            <w:noProof/>
            <w:webHidden/>
          </w:rPr>
          <w:t>8</w:t>
        </w:r>
        <w:r w:rsidR="00422F7A" w:rsidRPr="00AC2CC9">
          <w:rPr>
            <w:noProof/>
            <w:webHidden/>
          </w:rPr>
          <w:fldChar w:fldCharType="end"/>
        </w:r>
      </w:hyperlink>
    </w:p>
    <w:p w14:paraId="58422282"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59" w:anchor="_Toc400315443" w:history="1">
        <w:r w:rsidR="00422F7A" w:rsidRPr="00AC2CC9">
          <w:rPr>
            <w:rStyle w:val="af1"/>
            <w:noProof/>
            <w:color w:val="auto"/>
          </w:rPr>
          <w:t>Figure 2</w:t>
        </w:r>
        <w:r w:rsidR="00422F7A" w:rsidRPr="00AC2CC9">
          <w:rPr>
            <w:rStyle w:val="af1"/>
            <w:noProof/>
            <w:color w:val="auto"/>
          </w:rPr>
          <w:noBreakHyphen/>
          <w:t>1 3x3 window</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_Toc400315443 \h </w:instrText>
        </w:r>
        <w:r w:rsidR="00422F7A" w:rsidRPr="00AC2CC9">
          <w:rPr>
            <w:noProof/>
            <w:webHidden/>
          </w:rPr>
        </w:r>
        <w:r w:rsidR="00422F7A" w:rsidRPr="00AC2CC9">
          <w:rPr>
            <w:noProof/>
            <w:webHidden/>
          </w:rPr>
          <w:fldChar w:fldCharType="separate"/>
        </w:r>
        <w:r w:rsidR="00EF6250">
          <w:rPr>
            <w:noProof/>
            <w:webHidden/>
          </w:rPr>
          <w:t>10</w:t>
        </w:r>
        <w:r w:rsidR="00422F7A" w:rsidRPr="00AC2CC9">
          <w:rPr>
            <w:noProof/>
            <w:webHidden/>
          </w:rPr>
          <w:fldChar w:fldCharType="end"/>
        </w:r>
      </w:hyperlink>
    </w:p>
    <w:p w14:paraId="7C32C05F"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60" w:anchor="_Toc400315444" w:history="1">
        <w:r w:rsidR="00422F7A" w:rsidRPr="00AC2CC9">
          <w:rPr>
            <w:rStyle w:val="af1"/>
            <w:noProof/>
            <w:color w:val="auto"/>
          </w:rPr>
          <w:t>Figure 2</w:t>
        </w:r>
        <w:r w:rsidR="00422F7A" w:rsidRPr="00AC2CC9">
          <w:rPr>
            <w:rStyle w:val="af1"/>
            <w:noProof/>
            <w:color w:val="auto"/>
          </w:rPr>
          <w:noBreakHyphen/>
          <w:t>2 Gaussian kernel</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_Toc400315444 \h </w:instrText>
        </w:r>
        <w:r w:rsidR="00422F7A" w:rsidRPr="00AC2CC9">
          <w:rPr>
            <w:noProof/>
            <w:webHidden/>
          </w:rPr>
        </w:r>
        <w:r w:rsidR="00422F7A" w:rsidRPr="00AC2CC9">
          <w:rPr>
            <w:noProof/>
            <w:webHidden/>
          </w:rPr>
          <w:fldChar w:fldCharType="separate"/>
        </w:r>
        <w:r w:rsidR="00EF6250">
          <w:rPr>
            <w:noProof/>
            <w:webHidden/>
          </w:rPr>
          <w:t>11</w:t>
        </w:r>
        <w:r w:rsidR="00422F7A" w:rsidRPr="00AC2CC9">
          <w:rPr>
            <w:noProof/>
            <w:webHidden/>
          </w:rPr>
          <w:fldChar w:fldCharType="end"/>
        </w:r>
      </w:hyperlink>
    </w:p>
    <w:p w14:paraId="420AF2F9"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61" w:anchor="_Toc400315445" w:history="1">
        <w:r w:rsidR="00422F7A" w:rsidRPr="00AC2CC9">
          <w:rPr>
            <w:rStyle w:val="af1"/>
            <w:noProof/>
            <w:color w:val="auto"/>
          </w:rPr>
          <w:t>Figure 2</w:t>
        </w:r>
        <w:r w:rsidR="00422F7A" w:rsidRPr="00AC2CC9">
          <w:rPr>
            <w:rStyle w:val="af1"/>
            <w:noProof/>
            <w:color w:val="auto"/>
          </w:rPr>
          <w:noBreakHyphen/>
          <w:t>3 convolution algorithm</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_Toc400315445 \h </w:instrText>
        </w:r>
        <w:r w:rsidR="00422F7A" w:rsidRPr="00AC2CC9">
          <w:rPr>
            <w:noProof/>
            <w:webHidden/>
          </w:rPr>
        </w:r>
        <w:r w:rsidR="00422F7A" w:rsidRPr="00AC2CC9">
          <w:rPr>
            <w:noProof/>
            <w:webHidden/>
          </w:rPr>
          <w:fldChar w:fldCharType="separate"/>
        </w:r>
        <w:r w:rsidR="00EF6250">
          <w:rPr>
            <w:noProof/>
            <w:webHidden/>
          </w:rPr>
          <w:t>11</w:t>
        </w:r>
        <w:r w:rsidR="00422F7A" w:rsidRPr="00AC2CC9">
          <w:rPr>
            <w:noProof/>
            <w:webHidden/>
          </w:rPr>
          <w:fldChar w:fldCharType="end"/>
        </w:r>
      </w:hyperlink>
    </w:p>
    <w:p w14:paraId="39181B0A"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62" w:anchor="_Toc400315446" w:history="1">
        <w:r w:rsidR="00422F7A" w:rsidRPr="00AC2CC9">
          <w:rPr>
            <w:rStyle w:val="af1"/>
            <w:noProof/>
            <w:color w:val="auto"/>
          </w:rPr>
          <w:t>Figure 2</w:t>
        </w:r>
        <w:r w:rsidR="00422F7A" w:rsidRPr="00AC2CC9">
          <w:rPr>
            <w:rStyle w:val="af1"/>
            <w:noProof/>
            <w:color w:val="auto"/>
          </w:rPr>
          <w:noBreakHyphen/>
          <w:t>4 sorting algorithm</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_Toc400315446 \h </w:instrText>
        </w:r>
        <w:r w:rsidR="00422F7A" w:rsidRPr="00AC2CC9">
          <w:rPr>
            <w:noProof/>
            <w:webHidden/>
          </w:rPr>
        </w:r>
        <w:r w:rsidR="00422F7A" w:rsidRPr="00AC2CC9">
          <w:rPr>
            <w:noProof/>
            <w:webHidden/>
          </w:rPr>
          <w:fldChar w:fldCharType="separate"/>
        </w:r>
        <w:r w:rsidR="00EF6250">
          <w:rPr>
            <w:noProof/>
            <w:webHidden/>
          </w:rPr>
          <w:t>12</w:t>
        </w:r>
        <w:r w:rsidR="00422F7A" w:rsidRPr="00AC2CC9">
          <w:rPr>
            <w:noProof/>
            <w:webHidden/>
          </w:rPr>
          <w:fldChar w:fldCharType="end"/>
        </w:r>
      </w:hyperlink>
    </w:p>
    <w:p w14:paraId="6CD22DA4"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63" w:anchor="_Toc400315447" w:history="1">
        <w:r w:rsidR="00422F7A" w:rsidRPr="00AC2CC9">
          <w:rPr>
            <w:rStyle w:val="af1"/>
            <w:noProof/>
            <w:color w:val="auto"/>
          </w:rPr>
          <w:t>Figure 2</w:t>
        </w:r>
        <w:r w:rsidR="00422F7A" w:rsidRPr="00AC2CC9">
          <w:rPr>
            <w:rStyle w:val="af1"/>
            <w:noProof/>
            <w:color w:val="auto"/>
          </w:rPr>
          <w:noBreakHyphen/>
          <w:t>5 neural networks</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_Toc400315447 \h </w:instrText>
        </w:r>
        <w:r w:rsidR="00422F7A" w:rsidRPr="00AC2CC9">
          <w:rPr>
            <w:noProof/>
            <w:webHidden/>
          </w:rPr>
        </w:r>
        <w:r w:rsidR="00422F7A" w:rsidRPr="00AC2CC9">
          <w:rPr>
            <w:noProof/>
            <w:webHidden/>
          </w:rPr>
          <w:fldChar w:fldCharType="separate"/>
        </w:r>
        <w:r w:rsidR="00EF6250">
          <w:rPr>
            <w:noProof/>
            <w:webHidden/>
          </w:rPr>
          <w:t>13</w:t>
        </w:r>
        <w:r w:rsidR="00422F7A" w:rsidRPr="00AC2CC9">
          <w:rPr>
            <w:noProof/>
            <w:webHidden/>
          </w:rPr>
          <w:fldChar w:fldCharType="end"/>
        </w:r>
      </w:hyperlink>
    </w:p>
    <w:p w14:paraId="562DD2B4"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64" w:anchor="_Toc400315448" w:history="1">
        <w:r w:rsidR="00422F7A" w:rsidRPr="00AC2CC9">
          <w:rPr>
            <w:rStyle w:val="af1"/>
            <w:noProof/>
            <w:color w:val="auto"/>
          </w:rPr>
          <w:t>Figure 2</w:t>
        </w:r>
        <w:r w:rsidR="00422F7A" w:rsidRPr="00AC2CC9">
          <w:rPr>
            <w:rStyle w:val="af1"/>
            <w:noProof/>
            <w:color w:val="auto"/>
          </w:rPr>
          <w:noBreakHyphen/>
          <w:t>6 weighs, bias and activation function</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_Toc400315448 \h </w:instrText>
        </w:r>
        <w:r w:rsidR="00422F7A" w:rsidRPr="00AC2CC9">
          <w:rPr>
            <w:noProof/>
            <w:webHidden/>
          </w:rPr>
        </w:r>
        <w:r w:rsidR="00422F7A" w:rsidRPr="00AC2CC9">
          <w:rPr>
            <w:noProof/>
            <w:webHidden/>
          </w:rPr>
          <w:fldChar w:fldCharType="separate"/>
        </w:r>
        <w:r w:rsidR="00EF6250">
          <w:rPr>
            <w:noProof/>
            <w:webHidden/>
          </w:rPr>
          <w:t>14</w:t>
        </w:r>
        <w:r w:rsidR="00422F7A" w:rsidRPr="00AC2CC9">
          <w:rPr>
            <w:noProof/>
            <w:webHidden/>
          </w:rPr>
          <w:fldChar w:fldCharType="end"/>
        </w:r>
      </w:hyperlink>
    </w:p>
    <w:p w14:paraId="36F93369"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65" w:anchor="_Toc400315449" w:history="1">
        <w:r w:rsidR="00422F7A" w:rsidRPr="00AC2CC9">
          <w:rPr>
            <w:rStyle w:val="af1"/>
            <w:noProof/>
            <w:color w:val="auto"/>
          </w:rPr>
          <w:t>Figure 2</w:t>
        </w:r>
        <w:r w:rsidR="00422F7A" w:rsidRPr="00AC2CC9">
          <w:rPr>
            <w:rStyle w:val="af1"/>
            <w:noProof/>
            <w:color w:val="auto"/>
          </w:rPr>
          <w:noBreakHyphen/>
          <w:t>7 sigmoid function</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_Toc400315449 \h </w:instrText>
        </w:r>
        <w:r w:rsidR="00422F7A" w:rsidRPr="00AC2CC9">
          <w:rPr>
            <w:noProof/>
            <w:webHidden/>
          </w:rPr>
        </w:r>
        <w:r w:rsidR="00422F7A" w:rsidRPr="00AC2CC9">
          <w:rPr>
            <w:noProof/>
            <w:webHidden/>
          </w:rPr>
          <w:fldChar w:fldCharType="separate"/>
        </w:r>
        <w:r w:rsidR="00EF6250">
          <w:rPr>
            <w:noProof/>
            <w:webHidden/>
          </w:rPr>
          <w:t>14</w:t>
        </w:r>
        <w:r w:rsidR="00422F7A" w:rsidRPr="00AC2CC9">
          <w:rPr>
            <w:noProof/>
            <w:webHidden/>
          </w:rPr>
          <w:fldChar w:fldCharType="end"/>
        </w:r>
      </w:hyperlink>
    </w:p>
    <w:p w14:paraId="11360BD4"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66" w:anchor="_Toc400315450" w:history="1">
        <w:r w:rsidR="00422F7A" w:rsidRPr="00AC2CC9">
          <w:rPr>
            <w:rStyle w:val="af1"/>
            <w:noProof/>
            <w:color w:val="auto"/>
          </w:rPr>
          <w:t>Figure 3</w:t>
        </w:r>
        <w:r w:rsidR="00422F7A" w:rsidRPr="00AC2CC9">
          <w:rPr>
            <w:rStyle w:val="af1"/>
            <w:noProof/>
            <w:color w:val="auto"/>
          </w:rPr>
          <w:noBreakHyphen/>
          <w:t>1 EFB of pif FPGAs</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_Toc400315450 \h </w:instrText>
        </w:r>
        <w:r w:rsidR="00422F7A" w:rsidRPr="00AC2CC9">
          <w:rPr>
            <w:noProof/>
            <w:webHidden/>
          </w:rPr>
        </w:r>
        <w:r w:rsidR="00422F7A" w:rsidRPr="00AC2CC9">
          <w:rPr>
            <w:noProof/>
            <w:webHidden/>
          </w:rPr>
          <w:fldChar w:fldCharType="separate"/>
        </w:r>
        <w:r w:rsidR="00EF6250">
          <w:rPr>
            <w:noProof/>
            <w:webHidden/>
          </w:rPr>
          <w:t>16</w:t>
        </w:r>
        <w:r w:rsidR="00422F7A" w:rsidRPr="00AC2CC9">
          <w:rPr>
            <w:noProof/>
            <w:webHidden/>
          </w:rPr>
          <w:fldChar w:fldCharType="end"/>
        </w:r>
      </w:hyperlink>
    </w:p>
    <w:p w14:paraId="61707ED5"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67" w:anchor="_Toc400315451" w:history="1">
        <w:r w:rsidR="00422F7A" w:rsidRPr="00AC2CC9">
          <w:rPr>
            <w:rStyle w:val="af1"/>
            <w:noProof/>
            <w:color w:val="auto"/>
          </w:rPr>
          <w:t>Figure 3</w:t>
        </w:r>
        <w:r w:rsidR="00422F7A" w:rsidRPr="00AC2CC9">
          <w:rPr>
            <w:rStyle w:val="af1"/>
            <w:noProof/>
            <w:color w:val="auto"/>
          </w:rPr>
          <w:noBreakHyphen/>
          <w:t>2 wishbone bus</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_Toc400315451 \h </w:instrText>
        </w:r>
        <w:r w:rsidR="00422F7A" w:rsidRPr="00AC2CC9">
          <w:rPr>
            <w:noProof/>
            <w:webHidden/>
          </w:rPr>
        </w:r>
        <w:r w:rsidR="00422F7A" w:rsidRPr="00AC2CC9">
          <w:rPr>
            <w:noProof/>
            <w:webHidden/>
          </w:rPr>
          <w:fldChar w:fldCharType="separate"/>
        </w:r>
        <w:r w:rsidR="00EF6250">
          <w:rPr>
            <w:noProof/>
            <w:webHidden/>
          </w:rPr>
          <w:t>17</w:t>
        </w:r>
        <w:r w:rsidR="00422F7A" w:rsidRPr="00AC2CC9">
          <w:rPr>
            <w:noProof/>
            <w:webHidden/>
          </w:rPr>
          <w:fldChar w:fldCharType="end"/>
        </w:r>
      </w:hyperlink>
    </w:p>
    <w:p w14:paraId="33BEA1C6"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68" w:anchor="_Toc400315452" w:history="1">
        <w:r w:rsidR="00422F7A" w:rsidRPr="00AC2CC9">
          <w:rPr>
            <w:rStyle w:val="af1"/>
            <w:noProof/>
            <w:color w:val="auto"/>
          </w:rPr>
          <w:t>Figure 3</w:t>
        </w:r>
        <w:r w:rsidR="00422F7A" w:rsidRPr="00AC2CC9">
          <w:rPr>
            <w:rStyle w:val="af1"/>
            <w:noProof/>
            <w:color w:val="auto"/>
          </w:rPr>
          <w:noBreakHyphen/>
          <w:t>3 SPI bus</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_Toc400315452 \h </w:instrText>
        </w:r>
        <w:r w:rsidR="00422F7A" w:rsidRPr="00AC2CC9">
          <w:rPr>
            <w:noProof/>
            <w:webHidden/>
          </w:rPr>
        </w:r>
        <w:r w:rsidR="00422F7A" w:rsidRPr="00AC2CC9">
          <w:rPr>
            <w:noProof/>
            <w:webHidden/>
          </w:rPr>
          <w:fldChar w:fldCharType="separate"/>
        </w:r>
        <w:r w:rsidR="00EF6250">
          <w:rPr>
            <w:noProof/>
            <w:webHidden/>
          </w:rPr>
          <w:t>17</w:t>
        </w:r>
        <w:r w:rsidR="00422F7A" w:rsidRPr="00AC2CC9">
          <w:rPr>
            <w:noProof/>
            <w:webHidden/>
          </w:rPr>
          <w:fldChar w:fldCharType="end"/>
        </w:r>
      </w:hyperlink>
    </w:p>
    <w:p w14:paraId="3350EE17"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69" w:anchor="_Toc400315453" w:history="1">
        <w:r w:rsidR="00422F7A" w:rsidRPr="00AC2CC9">
          <w:rPr>
            <w:rStyle w:val="af1"/>
            <w:noProof/>
            <w:color w:val="auto"/>
          </w:rPr>
          <w:t>Figure 3</w:t>
        </w:r>
        <w:r w:rsidR="00422F7A" w:rsidRPr="00AC2CC9">
          <w:rPr>
            <w:rStyle w:val="af1"/>
            <w:noProof/>
            <w:color w:val="auto"/>
          </w:rPr>
          <w:noBreakHyphen/>
          <w:t>4 the master and slave devices</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_Toc400315453 \h </w:instrText>
        </w:r>
        <w:r w:rsidR="00422F7A" w:rsidRPr="00AC2CC9">
          <w:rPr>
            <w:noProof/>
            <w:webHidden/>
          </w:rPr>
        </w:r>
        <w:r w:rsidR="00422F7A" w:rsidRPr="00AC2CC9">
          <w:rPr>
            <w:noProof/>
            <w:webHidden/>
          </w:rPr>
          <w:fldChar w:fldCharType="separate"/>
        </w:r>
        <w:r w:rsidR="00EF6250">
          <w:rPr>
            <w:noProof/>
            <w:webHidden/>
          </w:rPr>
          <w:t>18</w:t>
        </w:r>
        <w:r w:rsidR="00422F7A" w:rsidRPr="00AC2CC9">
          <w:rPr>
            <w:noProof/>
            <w:webHidden/>
          </w:rPr>
          <w:fldChar w:fldCharType="end"/>
        </w:r>
      </w:hyperlink>
    </w:p>
    <w:p w14:paraId="42CAB4EF"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70" w:anchor="_Toc400315454" w:history="1">
        <w:r w:rsidR="00422F7A" w:rsidRPr="00AC2CC9">
          <w:rPr>
            <w:rStyle w:val="af1"/>
            <w:noProof/>
            <w:color w:val="auto"/>
          </w:rPr>
          <w:t>Figure 3</w:t>
        </w:r>
        <w:r w:rsidR="00422F7A" w:rsidRPr="00AC2CC9">
          <w:rPr>
            <w:rStyle w:val="af1"/>
            <w:noProof/>
            <w:color w:val="auto"/>
          </w:rPr>
          <w:noBreakHyphen/>
          <w:t>5 OSCH clock component</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_Toc400315454 \h </w:instrText>
        </w:r>
        <w:r w:rsidR="00422F7A" w:rsidRPr="00AC2CC9">
          <w:rPr>
            <w:noProof/>
            <w:webHidden/>
          </w:rPr>
        </w:r>
        <w:r w:rsidR="00422F7A" w:rsidRPr="00AC2CC9">
          <w:rPr>
            <w:noProof/>
            <w:webHidden/>
          </w:rPr>
          <w:fldChar w:fldCharType="separate"/>
        </w:r>
        <w:r w:rsidR="00EF6250">
          <w:rPr>
            <w:noProof/>
            <w:webHidden/>
          </w:rPr>
          <w:t>18</w:t>
        </w:r>
        <w:r w:rsidR="00422F7A" w:rsidRPr="00AC2CC9">
          <w:rPr>
            <w:noProof/>
            <w:webHidden/>
          </w:rPr>
          <w:fldChar w:fldCharType="end"/>
        </w:r>
      </w:hyperlink>
    </w:p>
    <w:p w14:paraId="758C00B9"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71" w:anchor="_Toc400315455" w:history="1">
        <w:r w:rsidR="00422F7A" w:rsidRPr="00AC2CC9">
          <w:rPr>
            <w:rStyle w:val="af1"/>
            <w:noProof/>
            <w:color w:val="auto"/>
          </w:rPr>
          <w:t>Figure 3</w:t>
        </w:r>
        <w:r w:rsidR="00422F7A" w:rsidRPr="00AC2CC9">
          <w:rPr>
            <w:rStyle w:val="af1"/>
            <w:noProof/>
            <w:color w:val="auto"/>
          </w:rPr>
          <w:noBreakHyphen/>
          <w:t>6 dual port ram component</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_Toc400315455 \h </w:instrText>
        </w:r>
        <w:r w:rsidR="00422F7A" w:rsidRPr="00AC2CC9">
          <w:rPr>
            <w:noProof/>
            <w:webHidden/>
          </w:rPr>
        </w:r>
        <w:r w:rsidR="00422F7A" w:rsidRPr="00AC2CC9">
          <w:rPr>
            <w:noProof/>
            <w:webHidden/>
          </w:rPr>
          <w:fldChar w:fldCharType="separate"/>
        </w:r>
        <w:r w:rsidR="00EF6250">
          <w:rPr>
            <w:noProof/>
            <w:webHidden/>
          </w:rPr>
          <w:t>19</w:t>
        </w:r>
        <w:r w:rsidR="00422F7A" w:rsidRPr="00AC2CC9">
          <w:rPr>
            <w:noProof/>
            <w:webHidden/>
          </w:rPr>
          <w:fldChar w:fldCharType="end"/>
        </w:r>
      </w:hyperlink>
    </w:p>
    <w:p w14:paraId="1704B97D"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72" w:anchor="_Toc400315456" w:history="1">
        <w:r w:rsidR="00422F7A" w:rsidRPr="00AC2CC9">
          <w:rPr>
            <w:rStyle w:val="af1"/>
            <w:noProof/>
            <w:color w:val="auto"/>
          </w:rPr>
          <w:t>Figure 4</w:t>
        </w:r>
        <w:r w:rsidR="00422F7A" w:rsidRPr="00AC2CC9">
          <w:rPr>
            <w:rStyle w:val="af1"/>
            <w:noProof/>
            <w:color w:val="auto"/>
          </w:rPr>
          <w:noBreakHyphen/>
          <w:t>1 reset component</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_Toc400315456 \h </w:instrText>
        </w:r>
        <w:r w:rsidR="00422F7A" w:rsidRPr="00AC2CC9">
          <w:rPr>
            <w:noProof/>
            <w:webHidden/>
          </w:rPr>
        </w:r>
        <w:r w:rsidR="00422F7A" w:rsidRPr="00AC2CC9">
          <w:rPr>
            <w:noProof/>
            <w:webHidden/>
          </w:rPr>
          <w:fldChar w:fldCharType="separate"/>
        </w:r>
        <w:r w:rsidR="00EF6250">
          <w:rPr>
            <w:noProof/>
            <w:webHidden/>
          </w:rPr>
          <w:t>20</w:t>
        </w:r>
        <w:r w:rsidR="00422F7A" w:rsidRPr="00AC2CC9">
          <w:rPr>
            <w:noProof/>
            <w:webHidden/>
          </w:rPr>
          <w:fldChar w:fldCharType="end"/>
        </w:r>
      </w:hyperlink>
    </w:p>
    <w:p w14:paraId="2B4CA2B0"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73" w:anchor="_Toc400315457" w:history="1">
        <w:r w:rsidR="00422F7A" w:rsidRPr="00AC2CC9">
          <w:rPr>
            <w:rStyle w:val="af1"/>
            <w:noProof/>
            <w:color w:val="auto"/>
          </w:rPr>
          <w:t>Figure 4</w:t>
        </w:r>
        <w:r w:rsidR="00422F7A" w:rsidRPr="00AC2CC9">
          <w:rPr>
            <w:rStyle w:val="af1"/>
            <w:noProof/>
            <w:color w:val="auto"/>
          </w:rPr>
          <w:noBreakHyphen/>
          <w:t>2 SPI component</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_Toc400315457 \h </w:instrText>
        </w:r>
        <w:r w:rsidR="00422F7A" w:rsidRPr="00AC2CC9">
          <w:rPr>
            <w:noProof/>
            <w:webHidden/>
          </w:rPr>
        </w:r>
        <w:r w:rsidR="00422F7A" w:rsidRPr="00AC2CC9">
          <w:rPr>
            <w:noProof/>
            <w:webHidden/>
          </w:rPr>
          <w:fldChar w:fldCharType="separate"/>
        </w:r>
        <w:r w:rsidR="00EF6250">
          <w:rPr>
            <w:noProof/>
            <w:webHidden/>
          </w:rPr>
          <w:t>21</w:t>
        </w:r>
        <w:r w:rsidR="00422F7A" w:rsidRPr="00AC2CC9">
          <w:rPr>
            <w:noProof/>
            <w:webHidden/>
          </w:rPr>
          <w:fldChar w:fldCharType="end"/>
        </w:r>
      </w:hyperlink>
    </w:p>
    <w:p w14:paraId="360A0F35"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74" w:anchor="_Toc400315458" w:history="1">
        <w:r w:rsidR="00422F7A" w:rsidRPr="00AC2CC9">
          <w:rPr>
            <w:rStyle w:val="af1"/>
            <w:noProof/>
            <w:color w:val="auto"/>
          </w:rPr>
          <w:t>Figure 4</w:t>
        </w:r>
        <w:r w:rsidR="00422F7A" w:rsidRPr="00AC2CC9">
          <w:rPr>
            <w:rStyle w:val="af1"/>
            <w:noProof/>
            <w:color w:val="auto"/>
          </w:rPr>
          <w:noBreakHyphen/>
          <w:t>3 OSCH component</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_Toc400315458 \h </w:instrText>
        </w:r>
        <w:r w:rsidR="00422F7A" w:rsidRPr="00AC2CC9">
          <w:rPr>
            <w:noProof/>
            <w:webHidden/>
          </w:rPr>
        </w:r>
        <w:r w:rsidR="00422F7A" w:rsidRPr="00AC2CC9">
          <w:rPr>
            <w:noProof/>
            <w:webHidden/>
          </w:rPr>
          <w:fldChar w:fldCharType="separate"/>
        </w:r>
        <w:r w:rsidR="00EF6250">
          <w:rPr>
            <w:noProof/>
            <w:webHidden/>
          </w:rPr>
          <w:t>21</w:t>
        </w:r>
        <w:r w:rsidR="00422F7A" w:rsidRPr="00AC2CC9">
          <w:rPr>
            <w:noProof/>
            <w:webHidden/>
          </w:rPr>
          <w:fldChar w:fldCharType="end"/>
        </w:r>
      </w:hyperlink>
    </w:p>
    <w:p w14:paraId="3AF632DB"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75" w:anchor="_Toc400315459" w:history="1">
        <w:r w:rsidR="00422F7A" w:rsidRPr="00AC2CC9">
          <w:rPr>
            <w:rStyle w:val="af1"/>
            <w:noProof/>
            <w:color w:val="auto"/>
          </w:rPr>
          <w:t>Figure 4</w:t>
        </w:r>
        <w:r w:rsidR="00422F7A" w:rsidRPr="00AC2CC9">
          <w:rPr>
            <w:rStyle w:val="af1"/>
            <w:noProof/>
            <w:color w:val="auto"/>
          </w:rPr>
          <w:noBreakHyphen/>
          <w:t>4 sorting filter main hierarchy</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_Toc400315459 \h </w:instrText>
        </w:r>
        <w:r w:rsidR="00422F7A" w:rsidRPr="00AC2CC9">
          <w:rPr>
            <w:noProof/>
            <w:webHidden/>
          </w:rPr>
        </w:r>
        <w:r w:rsidR="00422F7A" w:rsidRPr="00AC2CC9">
          <w:rPr>
            <w:noProof/>
            <w:webHidden/>
          </w:rPr>
          <w:fldChar w:fldCharType="separate"/>
        </w:r>
        <w:r w:rsidR="00EF6250">
          <w:rPr>
            <w:noProof/>
            <w:webHidden/>
          </w:rPr>
          <w:t>22</w:t>
        </w:r>
        <w:r w:rsidR="00422F7A" w:rsidRPr="00AC2CC9">
          <w:rPr>
            <w:noProof/>
            <w:webHidden/>
          </w:rPr>
          <w:fldChar w:fldCharType="end"/>
        </w:r>
      </w:hyperlink>
    </w:p>
    <w:p w14:paraId="1209C3CB"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76" w:anchor="_Toc400315460" w:history="1">
        <w:r w:rsidR="00422F7A" w:rsidRPr="00AC2CC9">
          <w:rPr>
            <w:rStyle w:val="af1"/>
            <w:noProof/>
            <w:color w:val="auto"/>
          </w:rPr>
          <w:t>Figure 4</w:t>
        </w:r>
        <w:r w:rsidR="00422F7A" w:rsidRPr="00AC2CC9">
          <w:rPr>
            <w:rStyle w:val="af1"/>
            <w:noProof/>
            <w:color w:val="auto"/>
          </w:rPr>
          <w:noBreakHyphen/>
          <w:t>5 sorting filter component</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_Toc400315460 \h </w:instrText>
        </w:r>
        <w:r w:rsidR="00422F7A" w:rsidRPr="00AC2CC9">
          <w:rPr>
            <w:noProof/>
            <w:webHidden/>
          </w:rPr>
        </w:r>
        <w:r w:rsidR="00422F7A" w:rsidRPr="00AC2CC9">
          <w:rPr>
            <w:noProof/>
            <w:webHidden/>
          </w:rPr>
          <w:fldChar w:fldCharType="separate"/>
        </w:r>
        <w:r w:rsidR="00EF6250">
          <w:rPr>
            <w:noProof/>
            <w:webHidden/>
          </w:rPr>
          <w:t>22</w:t>
        </w:r>
        <w:r w:rsidR="00422F7A" w:rsidRPr="00AC2CC9">
          <w:rPr>
            <w:noProof/>
            <w:webHidden/>
          </w:rPr>
          <w:fldChar w:fldCharType="end"/>
        </w:r>
      </w:hyperlink>
    </w:p>
    <w:p w14:paraId="1BA8FA1F"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77" w:anchor="_Toc400315461" w:history="1">
        <w:r w:rsidR="00422F7A" w:rsidRPr="00AC2CC9">
          <w:rPr>
            <w:rStyle w:val="af1"/>
            <w:noProof/>
            <w:color w:val="auto"/>
          </w:rPr>
          <w:t>Figure 4</w:t>
        </w:r>
        <w:r w:rsidR="00422F7A" w:rsidRPr="00AC2CC9">
          <w:rPr>
            <w:rStyle w:val="af1"/>
            <w:noProof/>
            <w:color w:val="auto"/>
          </w:rPr>
          <w:noBreakHyphen/>
          <w:t>6 sorting filter hierarchy</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_Toc400315461 \h </w:instrText>
        </w:r>
        <w:r w:rsidR="00422F7A" w:rsidRPr="00AC2CC9">
          <w:rPr>
            <w:noProof/>
            <w:webHidden/>
          </w:rPr>
        </w:r>
        <w:r w:rsidR="00422F7A" w:rsidRPr="00AC2CC9">
          <w:rPr>
            <w:noProof/>
            <w:webHidden/>
          </w:rPr>
          <w:fldChar w:fldCharType="separate"/>
        </w:r>
        <w:r w:rsidR="00EF6250">
          <w:rPr>
            <w:noProof/>
            <w:webHidden/>
          </w:rPr>
          <w:t>23</w:t>
        </w:r>
        <w:r w:rsidR="00422F7A" w:rsidRPr="00AC2CC9">
          <w:rPr>
            <w:noProof/>
            <w:webHidden/>
          </w:rPr>
          <w:fldChar w:fldCharType="end"/>
        </w:r>
      </w:hyperlink>
    </w:p>
    <w:p w14:paraId="3C9033A8"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78" w:anchor="_Toc400315462" w:history="1">
        <w:r w:rsidR="00422F7A" w:rsidRPr="00AC2CC9">
          <w:rPr>
            <w:rStyle w:val="af1"/>
            <w:noProof/>
            <w:color w:val="auto"/>
          </w:rPr>
          <w:t>Figure 4</w:t>
        </w:r>
        <w:r w:rsidR="00422F7A" w:rsidRPr="00AC2CC9">
          <w:rPr>
            <w:rStyle w:val="af1"/>
            <w:noProof/>
            <w:color w:val="auto"/>
          </w:rPr>
          <w:noBreakHyphen/>
          <w:t>7 window operator</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_Toc400315462 \h </w:instrText>
        </w:r>
        <w:r w:rsidR="00422F7A" w:rsidRPr="00AC2CC9">
          <w:rPr>
            <w:noProof/>
            <w:webHidden/>
          </w:rPr>
        </w:r>
        <w:r w:rsidR="00422F7A" w:rsidRPr="00AC2CC9">
          <w:rPr>
            <w:noProof/>
            <w:webHidden/>
          </w:rPr>
          <w:fldChar w:fldCharType="separate"/>
        </w:r>
        <w:r w:rsidR="00EF6250">
          <w:rPr>
            <w:noProof/>
            <w:webHidden/>
          </w:rPr>
          <w:t>24</w:t>
        </w:r>
        <w:r w:rsidR="00422F7A" w:rsidRPr="00AC2CC9">
          <w:rPr>
            <w:noProof/>
            <w:webHidden/>
          </w:rPr>
          <w:fldChar w:fldCharType="end"/>
        </w:r>
      </w:hyperlink>
    </w:p>
    <w:p w14:paraId="031A76F2"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79" w:anchor="_Toc400315463" w:history="1">
        <w:r w:rsidR="00422F7A" w:rsidRPr="00AC2CC9">
          <w:rPr>
            <w:rStyle w:val="af1"/>
            <w:noProof/>
            <w:color w:val="auto"/>
          </w:rPr>
          <w:t>Figure 4</w:t>
        </w:r>
        <w:r w:rsidR="00422F7A" w:rsidRPr="00AC2CC9">
          <w:rPr>
            <w:rStyle w:val="af1"/>
            <w:noProof/>
            <w:color w:val="auto"/>
          </w:rPr>
          <w:noBreakHyphen/>
          <w:t>8 sorting algorithm implementation</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_Toc400315463 \h </w:instrText>
        </w:r>
        <w:r w:rsidR="00422F7A" w:rsidRPr="00AC2CC9">
          <w:rPr>
            <w:noProof/>
            <w:webHidden/>
          </w:rPr>
        </w:r>
        <w:r w:rsidR="00422F7A" w:rsidRPr="00AC2CC9">
          <w:rPr>
            <w:noProof/>
            <w:webHidden/>
          </w:rPr>
          <w:fldChar w:fldCharType="separate"/>
        </w:r>
        <w:r w:rsidR="00EF6250">
          <w:rPr>
            <w:noProof/>
            <w:webHidden/>
          </w:rPr>
          <w:t>24</w:t>
        </w:r>
        <w:r w:rsidR="00422F7A" w:rsidRPr="00AC2CC9">
          <w:rPr>
            <w:noProof/>
            <w:webHidden/>
          </w:rPr>
          <w:fldChar w:fldCharType="end"/>
        </w:r>
      </w:hyperlink>
    </w:p>
    <w:p w14:paraId="2951DD42"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80" w:anchor="_Toc400315464" w:history="1">
        <w:r w:rsidR="00422F7A" w:rsidRPr="00AC2CC9">
          <w:rPr>
            <w:rStyle w:val="af1"/>
            <w:noProof/>
            <w:color w:val="auto"/>
          </w:rPr>
          <w:t>Figure 4</w:t>
        </w:r>
        <w:r w:rsidR="00422F7A" w:rsidRPr="00AC2CC9">
          <w:rPr>
            <w:rStyle w:val="af1"/>
            <w:noProof/>
            <w:color w:val="auto"/>
          </w:rPr>
          <w:noBreakHyphen/>
          <w:t>9 convolution filter main hierarchy</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_Toc400315464 \h </w:instrText>
        </w:r>
        <w:r w:rsidR="00422F7A" w:rsidRPr="00AC2CC9">
          <w:rPr>
            <w:noProof/>
            <w:webHidden/>
          </w:rPr>
        </w:r>
        <w:r w:rsidR="00422F7A" w:rsidRPr="00AC2CC9">
          <w:rPr>
            <w:noProof/>
            <w:webHidden/>
          </w:rPr>
          <w:fldChar w:fldCharType="separate"/>
        </w:r>
        <w:r w:rsidR="00EF6250">
          <w:rPr>
            <w:noProof/>
            <w:webHidden/>
          </w:rPr>
          <w:t>26</w:t>
        </w:r>
        <w:r w:rsidR="00422F7A" w:rsidRPr="00AC2CC9">
          <w:rPr>
            <w:noProof/>
            <w:webHidden/>
          </w:rPr>
          <w:fldChar w:fldCharType="end"/>
        </w:r>
      </w:hyperlink>
    </w:p>
    <w:p w14:paraId="44A2016C"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81" w:anchor="_Toc400315465" w:history="1">
        <w:r w:rsidR="00422F7A" w:rsidRPr="00AC2CC9">
          <w:rPr>
            <w:rStyle w:val="af1"/>
            <w:noProof/>
            <w:color w:val="auto"/>
          </w:rPr>
          <w:t>Figure 4</w:t>
        </w:r>
        <w:r w:rsidR="00422F7A" w:rsidRPr="00AC2CC9">
          <w:rPr>
            <w:rStyle w:val="af1"/>
            <w:noProof/>
            <w:color w:val="auto"/>
          </w:rPr>
          <w:noBreakHyphen/>
          <w:t>10 convolution component</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_Toc400315465 \h </w:instrText>
        </w:r>
        <w:r w:rsidR="00422F7A" w:rsidRPr="00AC2CC9">
          <w:rPr>
            <w:noProof/>
            <w:webHidden/>
          </w:rPr>
        </w:r>
        <w:r w:rsidR="00422F7A" w:rsidRPr="00AC2CC9">
          <w:rPr>
            <w:noProof/>
            <w:webHidden/>
          </w:rPr>
          <w:fldChar w:fldCharType="separate"/>
        </w:r>
        <w:r w:rsidR="00EF6250">
          <w:rPr>
            <w:noProof/>
            <w:webHidden/>
          </w:rPr>
          <w:t>27</w:t>
        </w:r>
        <w:r w:rsidR="00422F7A" w:rsidRPr="00AC2CC9">
          <w:rPr>
            <w:noProof/>
            <w:webHidden/>
          </w:rPr>
          <w:fldChar w:fldCharType="end"/>
        </w:r>
      </w:hyperlink>
    </w:p>
    <w:p w14:paraId="161D71EA"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82" w:anchor="_Toc400315466" w:history="1">
        <w:r w:rsidR="00422F7A" w:rsidRPr="00AC2CC9">
          <w:rPr>
            <w:rStyle w:val="af1"/>
            <w:noProof/>
            <w:color w:val="auto"/>
          </w:rPr>
          <w:t>Figure 4</w:t>
        </w:r>
        <w:r w:rsidR="00422F7A" w:rsidRPr="00AC2CC9">
          <w:rPr>
            <w:rStyle w:val="af1"/>
            <w:noProof/>
            <w:color w:val="auto"/>
          </w:rPr>
          <w:noBreakHyphen/>
          <w:t>11 convolution algorithm implementation</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_Toc400315466 \h </w:instrText>
        </w:r>
        <w:r w:rsidR="00422F7A" w:rsidRPr="00AC2CC9">
          <w:rPr>
            <w:noProof/>
            <w:webHidden/>
          </w:rPr>
        </w:r>
        <w:r w:rsidR="00422F7A" w:rsidRPr="00AC2CC9">
          <w:rPr>
            <w:noProof/>
            <w:webHidden/>
          </w:rPr>
          <w:fldChar w:fldCharType="separate"/>
        </w:r>
        <w:r w:rsidR="00EF6250">
          <w:rPr>
            <w:noProof/>
            <w:webHidden/>
          </w:rPr>
          <w:t>27</w:t>
        </w:r>
        <w:r w:rsidR="00422F7A" w:rsidRPr="00AC2CC9">
          <w:rPr>
            <w:noProof/>
            <w:webHidden/>
          </w:rPr>
          <w:fldChar w:fldCharType="end"/>
        </w:r>
      </w:hyperlink>
    </w:p>
    <w:p w14:paraId="02A7E425"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83" w:anchor="_Toc400315467" w:history="1">
        <w:r w:rsidR="00422F7A" w:rsidRPr="00AC2CC9">
          <w:rPr>
            <w:rStyle w:val="af1"/>
            <w:noProof/>
            <w:color w:val="auto"/>
          </w:rPr>
          <w:t>Figure 4</w:t>
        </w:r>
        <w:r w:rsidR="00422F7A" w:rsidRPr="00AC2CC9">
          <w:rPr>
            <w:rStyle w:val="af1"/>
            <w:noProof/>
            <w:color w:val="auto"/>
          </w:rPr>
          <w:noBreakHyphen/>
          <w:t>12 neural networks architecture</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_Toc400315467 \h </w:instrText>
        </w:r>
        <w:r w:rsidR="00422F7A" w:rsidRPr="00AC2CC9">
          <w:rPr>
            <w:noProof/>
            <w:webHidden/>
          </w:rPr>
        </w:r>
        <w:r w:rsidR="00422F7A" w:rsidRPr="00AC2CC9">
          <w:rPr>
            <w:noProof/>
            <w:webHidden/>
          </w:rPr>
          <w:fldChar w:fldCharType="separate"/>
        </w:r>
        <w:r w:rsidR="00EF6250">
          <w:rPr>
            <w:noProof/>
            <w:webHidden/>
          </w:rPr>
          <w:t>28</w:t>
        </w:r>
        <w:r w:rsidR="00422F7A" w:rsidRPr="00AC2CC9">
          <w:rPr>
            <w:noProof/>
            <w:webHidden/>
          </w:rPr>
          <w:fldChar w:fldCharType="end"/>
        </w:r>
      </w:hyperlink>
    </w:p>
    <w:p w14:paraId="7DE81383"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84" w:anchor="_Toc400315468" w:history="1">
        <w:r w:rsidR="00422F7A" w:rsidRPr="00AC2CC9">
          <w:rPr>
            <w:rStyle w:val="af1"/>
            <w:noProof/>
            <w:color w:val="auto"/>
          </w:rPr>
          <w:t>Figure 4</w:t>
        </w:r>
        <w:r w:rsidR="00422F7A" w:rsidRPr="00AC2CC9">
          <w:rPr>
            <w:rStyle w:val="af1"/>
            <w:noProof/>
            <w:color w:val="auto"/>
          </w:rPr>
          <w:noBreakHyphen/>
          <w:t>13 neural networks parameters</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_Toc400315468 \h </w:instrText>
        </w:r>
        <w:r w:rsidR="00422F7A" w:rsidRPr="00AC2CC9">
          <w:rPr>
            <w:noProof/>
            <w:webHidden/>
          </w:rPr>
        </w:r>
        <w:r w:rsidR="00422F7A" w:rsidRPr="00AC2CC9">
          <w:rPr>
            <w:noProof/>
            <w:webHidden/>
          </w:rPr>
          <w:fldChar w:fldCharType="separate"/>
        </w:r>
        <w:r w:rsidR="00EF6250">
          <w:rPr>
            <w:noProof/>
            <w:webHidden/>
          </w:rPr>
          <w:t>29</w:t>
        </w:r>
        <w:r w:rsidR="00422F7A" w:rsidRPr="00AC2CC9">
          <w:rPr>
            <w:noProof/>
            <w:webHidden/>
          </w:rPr>
          <w:fldChar w:fldCharType="end"/>
        </w:r>
      </w:hyperlink>
    </w:p>
    <w:p w14:paraId="4B419203"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85" w:anchor="_Toc400315469" w:history="1">
        <w:r w:rsidR="00422F7A" w:rsidRPr="00AC2CC9">
          <w:rPr>
            <w:rStyle w:val="af1"/>
            <w:noProof/>
            <w:color w:val="auto"/>
          </w:rPr>
          <w:t>Figure 4</w:t>
        </w:r>
        <w:r w:rsidR="00422F7A" w:rsidRPr="00AC2CC9">
          <w:rPr>
            <w:rStyle w:val="af1"/>
            <w:noProof/>
            <w:color w:val="auto"/>
          </w:rPr>
          <w:noBreakHyphen/>
          <w:t>14 receiver component</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_Toc400315469 \h </w:instrText>
        </w:r>
        <w:r w:rsidR="00422F7A" w:rsidRPr="00AC2CC9">
          <w:rPr>
            <w:noProof/>
            <w:webHidden/>
          </w:rPr>
        </w:r>
        <w:r w:rsidR="00422F7A" w:rsidRPr="00AC2CC9">
          <w:rPr>
            <w:noProof/>
            <w:webHidden/>
          </w:rPr>
          <w:fldChar w:fldCharType="separate"/>
        </w:r>
        <w:r w:rsidR="00EF6250">
          <w:rPr>
            <w:noProof/>
            <w:webHidden/>
          </w:rPr>
          <w:t>30</w:t>
        </w:r>
        <w:r w:rsidR="00422F7A" w:rsidRPr="00AC2CC9">
          <w:rPr>
            <w:noProof/>
            <w:webHidden/>
          </w:rPr>
          <w:fldChar w:fldCharType="end"/>
        </w:r>
      </w:hyperlink>
    </w:p>
    <w:p w14:paraId="2D8B4C97"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86" w:anchor="_Toc400315470" w:history="1">
        <w:r w:rsidR="00422F7A" w:rsidRPr="00AC2CC9">
          <w:rPr>
            <w:rStyle w:val="af1"/>
            <w:noProof/>
            <w:color w:val="auto"/>
          </w:rPr>
          <w:t>Figure 4</w:t>
        </w:r>
        <w:r w:rsidR="00422F7A" w:rsidRPr="00AC2CC9">
          <w:rPr>
            <w:rStyle w:val="af1"/>
            <w:noProof/>
            <w:color w:val="auto"/>
          </w:rPr>
          <w:noBreakHyphen/>
          <w:t>15 output component</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_Toc400315470 \h </w:instrText>
        </w:r>
        <w:r w:rsidR="00422F7A" w:rsidRPr="00AC2CC9">
          <w:rPr>
            <w:noProof/>
            <w:webHidden/>
          </w:rPr>
        </w:r>
        <w:r w:rsidR="00422F7A" w:rsidRPr="00AC2CC9">
          <w:rPr>
            <w:noProof/>
            <w:webHidden/>
          </w:rPr>
          <w:fldChar w:fldCharType="separate"/>
        </w:r>
        <w:r w:rsidR="00EF6250">
          <w:rPr>
            <w:noProof/>
            <w:webHidden/>
          </w:rPr>
          <w:t>30</w:t>
        </w:r>
        <w:r w:rsidR="00422F7A" w:rsidRPr="00AC2CC9">
          <w:rPr>
            <w:noProof/>
            <w:webHidden/>
          </w:rPr>
          <w:fldChar w:fldCharType="end"/>
        </w:r>
      </w:hyperlink>
    </w:p>
    <w:p w14:paraId="54060BFB"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87" w:anchor="_Toc400315471" w:history="1">
        <w:r w:rsidR="00422F7A" w:rsidRPr="00AC2CC9">
          <w:rPr>
            <w:rStyle w:val="af1"/>
            <w:noProof/>
            <w:color w:val="auto"/>
          </w:rPr>
          <w:t>Figure 4</w:t>
        </w:r>
        <w:r w:rsidR="00422F7A" w:rsidRPr="00AC2CC9">
          <w:rPr>
            <w:rStyle w:val="af1"/>
            <w:noProof/>
            <w:color w:val="auto"/>
          </w:rPr>
          <w:noBreakHyphen/>
          <w:t>16 float_alu component</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_Toc400315471 \h </w:instrText>
        </w:r>
        <w:r w:rsidR="00422F7A" w:rsidRPr="00AC2CC9">
          <w:rPr>
            <w:noProof/>
            <w:webHidden/>
          </w:rPr>
        </w:r>
        <w:r w:rsidR="00422F7A" w:rsidRPr="00AC2CC9">
          <w:rPr>
            <w:noProof/>
            <w:webHidden/>
          </w:rPr>
          <w:fldChar w:fldCharType="separate"/>
        </w:r>
        <w:r w:rsidR="00EF6250">
          <w:rPr>
            <w:noProof/>
            <w:webHidden/>
          </w:rPr>
          <w:t>31</w:t>
        </w:r>
        <w:r w:rsidR="00422F7A" w:rsidRPr="00AC2CC9">
          <w:rPr>
            <w:noProof/>
            <w:webHidden/>
          </w:rPr>
          <w:fldChar w:fldCharType="end"/>
        </w:r>
      </w:hyperlink>
    </w:p>
    <w:p w14:paraId="07066ED5"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88" w:anchor="_Toc400315472" w:history="1">
        <w:r w:rsidR="00422F7A" w:rsidRPr="00AC2CC9">
          <w:rPr>
            <w:rStyle w:val="af1"/>
            <w:noProof/>
            <w:color w:val="auto"/>
          </w:rPr>
          <w:t>Figure 4</w:t>
        </w:r>
        <w:r w:rsidR="00422F7A" w:rsidRPr="00AC2CC9">
          <w:rPr>
            <w:rStyle w:val="af1"/>
            <w:noProof/>
            <w:color w:val="auto"/>
          </w:rPr>
          <w:noBreakHyphen/>
          <w:t>17 dual port ram component</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_Toc400315472 \h </w:instrText>
        </w:r>
        <w:r w:rsidR="00422F7A" w:rsidRPr="00AC2CC9">
          <w:rPr>
            <w:noProof/>
            <w:webHidden/>
          </w:rPr>
        </w:r>
        <w:r w:rsidR="00422F7A" w:rsidRPr="00AC2CC9">
          <w:rPr>
            <w:noProof/>
            <w:webHidden/>
          </w:rPr>
          <w:fldChar w:fldCharType="separate"/>
        </w:r>
        <w:r w:rsidR="00EF6250">
          <w:rPr>
            <w:noProof/>
            <w:webHidden/>
          </w:rPr>
          <w:t>31</w:t>
        </w:r>
        <w:r w:rsidR="00422F7A" w:rsidRPr="00AC2CC9">
          <w:rPr>
            <w:noProof/>
            <w:webHidden/>
          </w:rPr>
          <w:fldChar w:fldCharType="end"/>
        </w:r>
      </w:hyperlink>
    </w:p>
    <w:p w14:paraId="1CD6A245"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89" w:anchor="_Toc400315473" w:history="1">
        <w:r w:rsidR="00422F7A" w:rsidRPr="00AC2CC9">
          <w:rPr>
            <w:rStyle w:val="af1"/>
            <w:noProof/>
            <w:color w:val="auto"/>
          </w:rPr>
          <w:t>Figure 4</w:t>
        </w:r>
        <w:r w:rsidR="00422F7A" w:rsidRPr="00AC2CC9">
          <w:rPr>
            <w:rStyle w:val="af1"/>
            <w:noProof/>
            <w:color w:val="auto"/>
          </w:rPr>
          <w:noBreakHyphen/>
          <w:t>18 load the weight and bias into RAM</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_Toc400315473 \h </w:instrText>
        </w:r>
        <w:r w:rsidR="00422F7A" w:rsidRPr="00AC2CC9">
          <w:rPr>
            <w:noProof/>
            <w:webHidden/>
          </w:rPr>
        </w:r>
        <w:r w:rsidR="00422F7A" w:rsidRPr="00AC2CC9">
          <w:rPr>
            <w:noProof/>
            <w:webHidden/>
          </w:rPr>
          <w:fldChar w:fldCharType="separate"/>
        </w:r>
        <w:r w:rsidR="00EF6250">
          <w:rPr>
            <w:noProof/>
            <w:webHidden/>
          </w:rPr>
          <w:t>32</w:t>
        </w:r>
        <w:r w:rsidR="00422F7A" w:rsidRPr="00AC2CC9">
          <w:rPr>
            <w:noProof/>
            <w:webHidden/>
          </w:rPr>
          <w:fldChar w:fldCharType="end"/>
        </w:r>
      </w:hyperlink>
    </w:p>
    <w:p w14:paraId="711BF014"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90" w:anchor="_Toc400315474" w:history="1">
        <w:r w:rsidR="00422F7A" w:rsidRPr="00AC2CC9">
          <w:rPr>
            <w:rStyle w:val="af1"/>
            <w:noProof/>
            <w:color w:val="auto"/>
          </w:rPr>
          <w:t>Figure 4</w:t>
        </w:r>
        <w:r w:rsidR="00422F7A" w:rsidRPr="00AC2CC9">
          <w:rPr>
            <w:rStyle w:val="af1"/>
            <w:noProof/>
            <w:color w:val="auto"/>
          </w:rPr>
          <w:noBreakHyphen/>
          <w:t>19 MLP neural networks interface</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_Toc400315474 \h </w:instrText>
        </w:r>
        <w:r w:rsidR="00422F7A" w:rsidRPr="00AC2CC9">
          <w:rPr>
            <w:noProof/>
            <w:webHidden/>
          </w:rPr>
        </w:r>
        <w:r w:rsidR="00422F7A" w:rsidRPr="00AC2CC9">
          <w:rPr>
            <w:noProof/>
            <w:webHidden/>
          </w:rPr>
          <w:fldChar w:fldCharType="separate"/>
        </w:r>
        <w:r w:rsidR="00EF6250">
          <w:rPr>
            <w:noProof/>
            <w:webHidden/>
          </w:rPr>
          <w:t>33</w:t>
        </w:r>
        <w:r w:rsidR="00422F7A" w:rsidRPr="00AC2CC9">
          <w:rPr>
            <w:noProof/>
            <w:webHidden/>
          </w:rPr>
          <w:fldChar w:fldCharType="end"/>
        </w:r>
      </w:hyperlink>
    </w:p>
    <w:p w14:paraId="57D62640"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91" w:anchor="_Toc400315475" w:history="1">
        <w:r w:rsidR="00422F7A" w:rsidRPr="00AC2CC9">
          <w:rPr>
            <w:rStyle w:val="af1"/>
            <w:noProof/>
            <w:color w:val="auto"/>
          </w:rPr>
          <w:t>Figure 4</w:t>
        </w:r>
        <w:r w:rsidR="00422F7A" w:rsidRPr="00AC2CC9">
          <w:rPr>
            <w:rStyle w:val="af1"/>
            <w:noProof/>
            <w:color w:val="auto"/>
          </w:rPr>
          <w:noBreakHyphen/>
          <w:t>20 initialization of the neural networks, read inputs from RAM</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_Toc400315475 \h </w:instrText>
        </w:r>
        <w:r w:rsidR="00422F7A" w:rsidRPr="00AC2CC9">
          <w:rPr>
            <w:noProof/>
            <w:webHidden/>
          </w:rPr>
        </w:r>
        <w:r w:rsidR="00422F7A" w:rsidRPr="00AC2CC9">
          <w:rPr>
            <w:noProof/>
            <w:webHidden/>
          </w:rPr>
          <w:fldChar w:fldCharType="separate"/>
        </w:r>
        <w:r w:rsidR="00EF6250">
          <w:rPr>
            <w:noProof/>
            <w:webHidden/>
          </w:rPr>
          <w:t>33</w:t>
        </w:r>
        <w:r w:rsidR="00422F7A" w:rsidRPr="00AC2CC9">
          <w:rPr>
            <w:noProof/>
            <w:webHidden/>
          </w:rPr>
          <w:fldChar w:fldCharType="end"/>
        </w:r>
      </w:hyperlink>
    </w:p>
    <w:p w14:paraId="4D86502C"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92" w:anchor="_Toc400315476" w:history="1">
        <w:r w:rsidR="00422F7A" w:rsidRPr="00AC2CC9">
          <w:rPr>
            <w:rStyle w:val="af1"/>
            <w:noProof/>
            <w:color w:val="auto"/>
          </w:rPr>
          <w:t>Figure 4</w:t>
        </w:r>
        <w:r w:rsidR="00422F7A" w:rsidRPr="00AC2CC9">
          <w:rPr>
            <w:rStyle w:val="af1"/>
            <w:noProof/>
            <w:color w:val="auto"/>
          </w:rPr>
          <w:noBreakHyphen/>
          <w:t>21 read bias and weight for each neutron</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_Toc400315476 \h </w:instrText>
        </w:r>
        <w:r w:rsidR="00422F7A" w:rsidRPr="00AC2CC9">
          <w:rPr>
            <w:noProof/>
            <w:webHidden/>
          </w:rPr>
        </w:r>
        <w:r w:rsidR="00422F7A" w:rsidRPr="00AC2CC9">
          <w:rPr>
            <w:noProof/>
            <w:webHidden/>
          </w:rPr>
          <w:fldChar w:fldCharType="separate"/>
        </w:r>
        <w:r w:rsidR="00EF6250">
          <w:rPr>
            <w:noProof/>
            <w:webHidden/>
          </w:rPr>
          <w:t>34</w:t>
        </w:r>
        <w:r w:rsidR="00422F7A" w:rsidRPr="00AC2CC9">
          <w:rPr>
            <w:noProof/>
            <w:webHidden/>
          </w:rPr>
          <w:fldChar w:fldCharType="end"/>
        </w:r>
      </w:hyperlink>
    </w:p>
    <w:p w14:paraId="34BE898B"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93" w:anchor="_Toc400315477" w:history="1">
        <w:r w:rsidR="00422F7A" w:rsidRPr="00AC2CC9">
          <w:rPr>
            <w:rStyle w:val="af1"/>
            <w:noProof/>
            <w:color w:val="auto"/>
          </w:rPr>
          <w:t>Figure 4</w:t>
        </w:r>
        <w:r w:rsidR="00422F7A" w:rsidRPr="00AC2CC9">
          <w:rPr>
            <w:rStyle w:val="af1"/>
            <w:noProof/>
            <w:color w:val="auto"/>
          </w:rPr>
          <w:noBreakHyphen/>
          <w:t>22 to the next input neutron or to the activation function</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_Toc400315477 \h </w:instrText>
        </w:r>
        <w:r w:rsidR="00422F7A" w:rsidRPr="00AC2CC9">
          <w:rPr>
            <w:noProof/>
            <w:webHidden/>
          </w:rPr>
        </w:r>
        <w:r w:rsidR="00422F7A" w:rsidRPr="00AC2CC9">
          <w:rPr>
            <w:noProof/>
            <w:webHidden/>
          </w:rPr>
          <w:fldChar w:fldCharType="separate"/>
        </w:r>
        <w:r w:rsidR="00EF6250">
          <w:rPr>
            <w:noProof/>
            <w:webHidden/>
          </w:rPr>
          <w:t>35</w:t>
        </w:r>
        <w:r w:rsidR="00422F7A" w:rsidRPr="00AC2CC9">
          <w:rPr>
            <w:noProof/>
            <w:webHidden/>
          </w:rPr>
          <w:fldChar w:fldCharType="end"/>
        </w:r>
      </w:hyperlink>
    </w:p>
    <w:p w14:paraId="0CAF6002"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94" w:anchor="_Toc400315478" w:history="1">
        <w:r w:rsidR="00422F7A" w:rsidRPr="00AC2CC9">
          <w:rPr>
            <w:rStyle w:val="af1"/>
            <w:noProof/>
            <w:color w:val="auto"/>
          </w:rPr>
          <w:t>Figure 4</w:t>
        </w:r>
        <w:r w:rsidR="00422F7A" w:rsidRPr="00AC2CC9">
          <w:rPr>
            <w:rStyle w:val="af1"/>
            <w:noProof/>
            <w:color w:val="auto"/>
          </w:rPr>
          <w:noBreakHyphen/>
          <w:t>23 to the next layer or the output layer</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_Toc400315478 \h </w:instrText>
        </w:r>
        <w:r w:rsidR="00422F7A" w:rsidRPr="00AC2CC9">
          <w:rPr>
            <w:noProof/>
            <w:webHidden/>
          </w:rPr>
        </w:r>
        <w:r w:rsidR="00422F7A" w:rsidRPr="00AC2CC9">
          <w:rPr>
            <w:noProof/>
            <w:webHidden/>
          </w:rPr>
          <w:fldChar w:fldCharType="separate"/>
        </w:r>
        <w:r w:rsidR="00EF6250">
          <w:rPr>
            <w:noProof/>
            <w:webHidden/>
          </w:rPr>
          <w:t>36</w:t>
        </w:r>
        <w:r w:rsidR="00422F7A" w:rsidRPr="00AC2CC9">
          <w:rPr>
            <w:noProof/>
            <w:webHidden/>
          </w:rPr>
          <w:fldChar w:fldCharType="end"/>
        </w:r>
      </w:hyperlink>
    </w:p>
    <w:p w14:paraId="3F02DD48"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95" w:anchor="_Toc400315479" w:history="1">
        <w:r w:rsidR="00422F7A" w:rsidRPr="00AC2CC9">
          <w:rPr>
            <w:rStyle w:val="af1"/>
            <w:noProof/>
            <w:color w:val="auto"/>
          </w:rPr>
          <w:t>Figure 5</w:t>
        </w:r>
        <w:r w:rsidR="00422F7A" w:rsidRPr="00AC2CC9">
          <w:rPr>
            <w:rStyle w:val="af1"/>
            <w:noProof/>
            <w:color w:val="auto"/>
          </w:rPr>
          <w:noBreakHyphen/>
          <w:t>1 the original image and the SPI transferred result</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_Toc400315479 \h </w:instrText>
        </w:r>
        <w:r w:rsidR="00422F7A" w:rsidRPr="00AC2CC9">
          <w:rPr>
            <w:noProof/>
            <w:webHidden/>
          </w:rPr>
        </w:r>
        <w:r w:rsidR="00422F7A" w:rsidRPr="00AC2CC9">
          <w:rPr>
            <w:noProof/>
            <w:webHidden/>
          </w:rPr>
          <w:fldChar w:fldCharType="separate"/>
        </w:r>
        <w:r w:rsidR="00EF6250">
          <w:rPr>
            <w:noProof/>
            <w:webHidden/>
          </w:rPr>
          <w:t>37</w:t>
        </w:r>
        <w:r w:rsidR="00422F7A" w:rsidRPr="00AC2CC9">
          <w:rPr>
            <w:noProof/>
            <w:webHidden/>
          </w:rPr>
          <w:fldChar w:fldCharType="end"/>
        </w:r>
      </w:hyperlink>
    </w:p>
    <w:p w14:paraId="6BEFE19B"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96" w:anchor="_Toc400315480" w:history="1">
        <w:r w:rsidR="00422F7A" w:rsidRPr="00AC2CC9">
          <w:rPr>
            <w:rStyle w:val="af1"/>
            <w:noProof/>
            <w:color w:val="auto"/>
          </w:rPr>
          <w:t>Figure 5</w:t>
        </w:r>
        <w:r w:rsidR="00422F7A" w:rsidRPr="00AC2CC9">
          <w:rPr>
            <w:rStyle w:val="af1"/>
            <w:noProof/>
            <w:color w:val="auto"/>
          </w:rPr>
          <w:noBreakHyphen/>
          <w:t>2 the result of the median filter for FPGAs and OpenCV</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_Toc400315480 \h </w:instrText>
        </w:r>
        <w:r w:rsidR="00422F7A" w:rsidRPr="00AC2CC9">
          <w:rPr>
            <w:noProof/>
            <w:webHidden/>
          </w:rPr>
        </w:r>
        <w:r w:rsidR="00422F7A" w:rsidRPr="00AC2CC9">
          <w:rPr>
            <w:noProof/>
            <w:webHidden/>
          </w:rPr>
          <w:fldChar w:fldCharType="separate"/>
        </w:r>
        <w:r w:rsidR="00EF6250">
          <w:rPr>
            <w:noProof/>
            <w:webHidden/>
          </w:rPr>
          <w:t>38</w:t>
        </w:r>
        <w:r w:rsidR="00422F7A" w:rsidRPr="00AC2CC9">
          <w:rPr>
            <w:noProof/>
            <w:webHidden/>
          </w:rPr>
          <w:fldChar w:fldCharType="end"/>
        </w:r>
      </w:hyperlink>
    </w:p>
    <w:p w14:paraId="6CAED7F7"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97" w:anchor="_Toc400315481" w:history="1">
        <w:r w:rsidR="00422F7A" w:rsidRPr="00AC2CC9">
          <w:rPr>
            <w:rStyle w:val="af1"/>
            <w:noProof/>
            <w:color w:val="auto"/>
          </w:rPr>
          <w:t>Figure 5</w:t>
        </w:r>
        <w:r w:rsidR="00422F7A" w:rsidRPr="00AC2CC9">
          <w:rPr>
            <w:rStyle w:val="af1"/>
            <w:noProof/>
            <w:color w:val="auto"/>
          </w:rPr>
          <w:noBreakHyphen/>
          <w:t>3 the result of Gaussian filter for FPGAs and OpenCV</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_Toc400315481 \h </w:instrText>
        </w:r>
        <w:r w:rsidR="00422F7A" w:rsidRPr="00AC2CC9">
          <w:rPr>
            <w:noProof/>
            <w:webHidden/>
          </w:rPr>
        </w:r>
        <w:r w:rsidR="00422F7A" w:rsidRPr="00AC2CC9">
          <w:rPr>
            <w:noProof/>
            <w:webHidden/>
          </w:rPr>
          <w:fldChar w:fldCharType="separate"/>
        </w:r>
        <w:r w:rsidR="00EF6250">
          <w:rPr>
            <w:noProof/>
            <w:webHidden/>
          </w:rPr>
          <w:t>39</w:t>
        </w:r>
        <w:r w:rsidR="00422F7A" w:rsidRPr="00AC2CC9">
          <w:rPr>
            <w:noProof/>
            <w:webHidden/>
          </w:rPr>
          <w:fldChar w:fldCharType="end"/>
        </w:r>
      </w:hyperlink>
    </w:p>
    <w:p w14:paraId="0AA004DC"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98" w:anchor="_Toc400315482" w:history="1">
        <w:r w:rsidR="00422F7A" w:rsidRPr="00AC2CC9">
          <w:rPr>
            <w:rStyle w:val="af1"/>
            <w:noProof/>
            <w:color w:val="auto"/>
          </w:rPr>
          <w:t>Figure 5</w:t>
        </w:r>
        <w:r w:rsidR="00422F7A" w:rsidRPr="00AC2CC9">
          <w:rPr>
            <w:rStyle w:val="af1"/>
            <w:noProof/>
            <w:color w:val="auto"/>
          </w:rPr>
          <w:noBreakHyphen/>
          <w:t>4 report of the synthesis tools</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_Toc400315482 \h </w:instrText>
        </w:r>
        <w:r w:rsidR="00422F7A" w:rsidRPr="00AC2CC9">
          <w:rPr>
            <w:noProof/>
            <w:webHidden/>
          </w:rPr>
        </w:r>
        <w:r w:rsidR="00422F7A" w:rsidRPr="00AC2CC9">
          <w:rPr>
            <w:noProof/>
            <w:webHidden/>
          </w:rPr>
          <w:fldChar w:fldCharType="separate"/>
        </w:r>
        <w:r w:rsidR="00EF6250">
          <w:rPr>
            <w:noProof/>
            <w:webHidden/>
          </w:rPr>
          <w:t>41</w:t>
        </w:r>
        <w:r w:rsidR="00422F7A" w:rsidRPr="00AC2CC9">
          <w:rPr>
            <w:noProof/>
            <w:webHidden/>
          </w:rPr>
          <w:fldChar w:fldCharType="end"/>
        </w:r>
      </w:hyperlink>
    </w:p>
    <w:p w14:paraId="37E73594"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r:id="rId99" w:anchor="_Toc400315483" w:history="1">
        <w:r w:rsidR="00422F7A" w:rsidRPr="00AC2CC9">
          <w:rPr>
            <w:rStyle w:val="af1"/>
            <w:noProof/>
            <w:color w:val="auto"/>
          </w:rPr>
          <w:t>Figure 5</w:t>
        </w:r>
        <w:r w:rsidR="00422F7A" w:rsidRPr="00AC2CC9">
          <w:rPr>
            <w:rStyle w:val="af1"/>
            <w:noProof/>
            <w:color w:val="auto"/>
          </w:rPr>
          <w:noBreakHyphen/>
          <w:t>5 patterns for the detection by neural networks</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_Toc400315483 \h </w:instrText>
        </w:r>
        <w:r w:rsidR="00422F7A" w:rsidRPr="00AC2CC9">
          <w:rPr>
            <w:noProof/>
            <w:webHidden/>
          </w:rPr>
        </w:r>
        <w:r w:rsidR="00422F7A" w:rsidRPr="00AC2CC9">
          <w:rPr>
            <w:noProof/>
            <w:webHidden/>
          </w:rPr>
          <w:fldChar w:fldCharType="separate"/>
        </w:r>
        <w:r w:rsidR="00EF6250">
          <w:rPr>
            <w:noProof/>
            <w:webHidden/>
          </w:rPr>
          <w:t>41</w:t>
        </w:r>
        <w:r w:rsidR="00422F7A" w:rsidRPr="00AC2CC9">
          <w:rPr>
            <w:noProof/>
            <w:webHidden/>
          </w:rPr>
          <w:fldChar w:fldCharType="end"/>
        </w:r>
      </w:hyperlink>
    </w:p>
    <w:p w14:paraId="3BFF3772" w14:textId="77777777" w:rsidR="005E5B2C" w:rsidRPr="00AC2CC9" w:rsidRDefault="00422F7A" w:rsidP="000D0BCF">
      <w:pPr>
        <w:pStyle w:val="aa"/>
      </w:pPr>
      <w:r w:rsidRPr="00AC2CC9">
        <w:fldChar w:fldCharType="end"/>
      </w:r>
    </w:p>
    <w:p w14:paraId="48FEF199" w14:textId="77777777" w:rsidR="00AA45D2" w:rsidRPr="00AC2CC9" w:rsidRDefault="00AA45D2" w:rsidP="000D0BCF">
      <w:pPr>
        <w:rPr>
          <w:lang w:val="de-DE"/>
        </w:rPr>
        <w:sectPr w:rsidR="00AA45D2" w:rsidRPr="00AC2CC9" w:rsidSect="00C554D6">
          <w:type w:val="oddPage"/>
          <w:pgSz w:w="11906" w:h="16838" w:code="9"/>
          <w:pgMar w:top="1418" w:right="1134" w:bottom="1418" w:left="1701" w:header="851" w:footer="851" w:gutter="0"/>
          <w:cols w:space="708"/>
          <w:titlePg/>
          <w:docGrid w:linePitch="360"/>
        </w:sectPr>
      </w:pPr>
    </w:p>
    <w:p w14:paraId="7787449C" w14:textId="77777777" w:rsidR="000D0BCF" w:rsidRPr="00AC2CC9" w:rsidRDefault="00985335" w:rsidP="000D0BCF">
      <w:pPr>
        <w:pStyle w:val="Zwischenberschrift"/>
        <w:rPr>
          <w:color w:val="auto"/>
        </w:rPr>
      </w:pPr>
      <w:bookmarkStart w:id="135" w:name="_Toc403603048"/>
      <w:r w:rsidRPr="00AC2CC9">
        <w:rPr>
          <w:color w:val="auto"/>
        </w:rPr>
        <w:lastRenderedPageBreak/>
        <w:t>List of Tables</w:t>
      </w:r>
      <w:bookmarkEnd w:id="135"/>
    </w:p>
    <w:p w14:paraId="1B600032" w14:textId="77777777" w:rsidR="00422F7A" w:rsidRPr="00AC2CC9" w:rsidRDefault="00422F7A">
      <w:pPr>
        <w:pStyle w:val="aa"/>
        <w:rPr>
          <w:rFonts w:asciiTheme="minorHAnsi" w:eastAsiaTheme="minorEastAsia" w:hAnsiTheme="minorHAnsi" w:cstheme="minorBidi"/>
          <w:noProof/>
          <w:kern w:val="2"/>
          <w:sz w:val="21"/>
          <w:szCs w:val="22"/>
          <w:lang w:eastAsia="zh-CN"/>
        </w:rPr>
      </w:pPr>
      <w:r w:rsidRPr="00AC2CC9">
        <w:fldChar w:fldCharType="begin"/>
      </w:r>
      <w:r w:rsidRPr="00AC2CC9">
        <w:instrText xml:space="preserve"> TOC \h \z \c "Table" </w:instrText>
      </w:r>
      <w:r w:rsidRPr="00AC2CC9">
        <w:fldChar w:fldCharType="separate"/>
      </w:r>
      <w:hyperlink w:anchor="_Toc400315484" w:history="1">
        <w:r w:rsidRPr="00AC2CC9">
          <w:rPr>
            <w:rStyle w:val="af1"/>
            <w:noProof/>
            <w:color w:val="auto"/>
          </w:rPr>
          <w:t>Table 5</w:t>
        </w:r>
        <w:r w:rsidRPr="00AC2CC9">
          <w:rPr>
            <w:rStyle w:val="af1"/>
            <w:noProof/>
            <w:color w:val="auto"/>
          </w:rPr>
          <w:noBreakHyphen/>
          <w:t>1 the performance of the SPI bus</w:t>
        </w:r>
        <w:r w:rsidRPr="00AC2CC9">
          <w:rPr>
            <w:noProof/>
            <w:webHidden/>
          </w:rPr>
          <w:tab/>
        </w:r>
        <w:r w:rsidRPr="00AC2CC9">
          <w:rPr>
            <w:noProof/>
            <w:webHidden/>
          </w:rPr>
          <w:fldChar w:fldCharType="begin"/>
        </w:r>
        <w:r w:rsidRPr="00AC2CC9">
          <w:rPr>
            <w:noProof/>
            <w:webHidden/>
          </w:rPr>
          <w:instrText xml:space="preserve"> PAGEREF _Toc400315484 \h </w:instrText>
        </w:r>
        <w:r w:rsidRPr="00AC2CC9">
          <w:rPr>
            <w:noProof/>
            <w:webHidden/>
          </w:rPr>
        </w:r>
        <w:r w:rsidRPr="00AC2CC9">
          <w:rPr>
            <w:noProof/>
            <w:webHidden/>
          </w:rPr>
          <w:fldChar w:fldCharType="separate"/>
        </w:r>
        <w:r w:rsidR="00EF6250">
          <w:rPr>
            <w:noProof/>
            <w:webHidden/>
          </w:rPr>
          <w:t>37</w:t>
        </w:r>
        <w:r w:rsidRPr="00AC2CC9">
          <w:rPr>
            <w:noProof/>
            <w:webHidden/>
          </w:rPr>
          <w:fldChar w:fldCharType="end"/>
        </w:r>
      </w:hyperlink>
    </w:p>
    <w:p w14:paraId="4CF44AD1"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w:anchor="_Toc400315485" w:history="1">
        <w:r w:rsidR="00422F7A" w:rsidRPr="00AC2CC9">
          <w:rPr>
            <w:rStyle w:val="af1"/>
            <w:noProof/>
            <w:color w:val="auto"/>
          </w:rPr>
          <w:t>Table 5</w:t>
        </w:r>
        <w:r w:rsidR="00422F7A" w:rsidRPr="00AC2CC9">
          <w:rPr>
            <w:rStyle w:val="af1"/>
            <w:noProof/>
            <w:color w:val="auto"/>
          </w:rPr>
          <w:noBreakHyphen/>
          <w:t>2  the performance of median filter</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_Toc400315485 \h </w:instrText>
        </w:r>
        <w:r w:rsidR="00422F7A" w:rsidRPr="00AC2CC9">
          <w:rPr>
            <w:noProof/>
            <w:webHidden/>
          </w:rPr>
        </w:r>
        <w:r w:rsidR="00422F7A" w:rsidRPr="00AC2CC9">
          <w:rPr>
            <w:noProof/>
            <w:webHidden/>
          </w:rPr>
          <w:fldChar w:fldCharType="separate"/>
        </w:r>
        <w:r w:rsidR="00EF6250">
          <w:rPr>
            <w:noProof/>
            <w:webHidden/>
          </w:rPr>
          <w:t>39</w:t>
        </w:r>
        <w:r w:rsidR="00422F7A" w:rsidRPr="00AC2CC9">
          <w:rPr>
            <w:noProof/>
            <w:webHidden/>
          </w:rPr>
          <w:fldChar w:fldCharType="end"/>
        </w:r>
      </w:hyperlink>
    </w:p>
    <w:p w14:paraId="52E706CC"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w:anchor="_Toc400315486" w:history="1">
        <w:r w:rsidR="00422F7A" w:rsidRPr="00AC2CC9">
          <w:rPr>
            <w:rStyle w:val="af1"/>
            <w:noProof/>
            <w:color w:val="auto"/>
          </w:rPr>
          <w:t>Table 5</w:t>
        </w:r>
        <w:r w:rsidR="00422F7A" w:rsidRPr="00AC2CC9">
          <w:rPr>
            <w:rStyle w:val="af1"/>
            <w:noProof/>
            <w:color w:val="auto"/>
          </w:rPr>
          <w:noBreakHyphen/>
          <w:t>3 the performance of Gaussian filter</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_Toc400315486 \h </w:instrText>
        </w:r>
        <w:r w:rsidR="00422F7A" w:rsidRPr="00AC2CC9">
          <w:rPr>
            <w:noProof/>
            <w:webHidden/>
          </w:rPr>
        </w:r>
        <w:r w:rsidR="00422F7A" w:rsidRPr="00AC2CC9">
          <w:rPr>
            <w:noProof/>
            <w:webHidden/>
          </w:rPr>
          <w:fldChar w:fldCharType="separate"/>
        </w:r>
        <w:r w:rsidR="00EF6250">
          <w:rPr>
            <w:noProof/>
            <w:webHidden/>
          </w:rPr>
          <w:t>40</w:t>
        </w:r>
        <w:r w:rsidR="00422F7A" w:rsidRPr="00AC2CC9">
          <w:rPr>
            <w:noProof/>
            <w:webHidden/>
          </w:rPr>
          <w:fldChar w:fldCharType="end"/>
        </w:r>
      </w:hyperlink>
    </w:p>
    <w:p w14:paraId="03FC95E8" w14:textId="77777777" w:rsidR="00422F7A" w:rsidRPr="00AC2CC9" w:rsidRDefault="00ED7499">
      <w:pPr>
        <w:pStyle w:val="aa"/>
        <w:rPr>
          <w:rFonts w:asciiTheme="minorHAnsi" w:eastAsiaTheme="minorEastAsia" w:hAnsiTheme="minorHAnsi" w:cstheme="minorBidi"/>
          <w:noProof/>
          <w:kern w:val="2"/>
          <w:sz w:val="21"/>
          <w:szCs w:val="22"/>
          <w:lang w:eastAsia="zh-CN"/>
        </w:rPr>
      </w:pPr>
      <w:hyperlink w:anchor="_Toc400315487" w:history="1">
        <w:r w:rsidR="00422F7A" w:rsidRPr="00AC2CC9">
          <w:rPr>
            <w:rStyle w:val="af1"/>
            <w:noProof/>
            <w:color w:val="auto"/>
          </w:rPr>
          <w:t>Table 5</w:t>
        </w:r>
        <w:r w:rsidR="00422F7A" w:rsidRPr="00AC2CC9">
          <w:rPr>
            <w:rStyle w:val="af1"/>
            <w:noProof/>
            <w:color w:val="auto"/>
          </w:rPr>
          <w:noBreakHyphen/>
          <w:t>4 the performance between the hardware simulation result and OpenCV</w:t>
        </w:r>
        <w:r w:rsidR="00422F7A" w:rsidRPr="00AC2CC9">
          <w:rPr>
            <w:noProof/>
            <w:webHidden/>
          </w:rPr>
          <w:tab/>
        </w:r>
        <w:r w:rsidR="00422F7A" w:rsidRPr="00AC2CC9">
          <w:rPr>
            <w:noProof/>
            <w:webHidden/>
          </w:rPr>
          <w:fldChar w:fldCharType="begin"/>
        </w:r>
        <w:r w:rsidR="00422F7A" w:rsidRPr="00AC2CC9">
          <w:rPr>
            <w:noProof/>
            <w:webHidden/>
          </w:rPr>
          <w:instrText xml:space="preserve"> PAGEREF _Toc400315487 \h </w:instrText>
        </w:r>
        <w:r w:rsidR="00422F7A" w:rsidRPr="00AC2CC9">
          <w:rPr>
            <w:noProof/>
            <w:webHidden/>
          </w:rPr>
        </w:r>
        <w:r w:rsidR="00422F7A" w:rsidRPr="00AC2CC9">
          <w:rPr>
            <w:noProof/>
            <w:webHidden/>
          </w:rPr>
          <w:fldChar w:fldCharType="separate"/>
        </w:r>
        <w:r w:rsidR="00EF6250">
          <w:rPr>
            <w:noProof/>
            <w:webHidden/>
          </w:rPr>
          <w:t>42</w:t>
        </w:r>
        <w:r w:rsidR="00422F7A" w:rsidRPr="00AC2CC9">
          <w:rPr>
            <w:noProof/>
            <w:webHidden/>
          </w:rPr>
          <w:fldChar w:fldCharType="end"/>
        </w:r>
      </w:hyperlink>
    </w:p>
    <w:p w14:paraId="4D447D92" w14:textId="64B8B440" w:rsidR="000D0BCF" w:rsidRPr="00AC2CC9" w:rsidRDefault="00422F7A" w:rsidP="000D0BCF">
      <w:pPr>
        <w:sectPr w:rsidR="000D0BCF" w:rsidRPr="00AC2CC9" w:rsidSect="00C554D6">
          <w:type w:val="oddPage"/>
          <w:pgSz w:w="11906" w:h="16838" w:code="9"/>
          <w:pgMar w:top="1418" w:right="1134" w:bottom="1418" w:left="1701" w:header="851" w:footer="851" w:gutter="0"/>
          <w:cols w:space="708"/>
          <w:titlePg/>
          <w:docGrid w:linePitch="360"/>
        </w:sectPr>
      </w:pPr>
      <w:r w:rsidRPr="00AC2CC9">
        <w:fldChar w:fldCharType="end"/>
      </w:r>
    </w:p>
    <w:p w14:paraId="7571F8A2" w14:textId="1CE7E101" w:rsidR="000D0BCF" w:rsidRPr="00AC2CC9" w:rsidRDefault="000D0BCF" w:rsidP="000D0BCF">
      <w:pPr>
        <w:spacing w:line="360" w:lineRule="auto"/>
        <w:jc w:val="left"/>
        <w:rPr>
          <w:lang w:val="de-DE"/>
        </w:rPr>
      </w:pPr>
    </w:p>
    <w:p w14:paraId="305C517E" w14:textId="77777777" w:rsidR="000D0BCF" w:rsidRPr="00AC2CC9" w:rsidRDefault="000D0BCF" w:rsidP="000D0BCF">
      <w:pPr>
        <w:pStyle w:val="Vorberschrift"/>
        <w:rPr>
          <w:color w:val="auto"/>
          <w:lang w:val="de-DE"/>
        </w:rPr>
      </w:pPr>
      <w:bookmarkStart w:id="136" w:name="_GoBack"/>
      <w:bookmarkEnd w:id="136"/>
      <w:r w:rsidRPr="00AC2CC9">
        <w:rPr>
          <w:color w:val="auto"/>
          <w:lang w:val="de-DE"/>
        </w:rPr>
        <w:t>Eidesstattliche Erklärung</w:t>
      </w:r>
    </w:p>
    <w:p w14:paraId="60AF2550" w14:textId="77777777" w:rsidR="000D0BCF" w:rsidRPr="00AC2CC9" w:rsidRDefault="000D0BCF" w:rsidP="000D0BCF">
      <w:pPr>
        <w:rPr>
          <w:lang w:val="de-DE"/>
        </w:rPr>
      </w:pPr>
      <w:r w:rsidRPr="00AC2CC9">
        <w:rPr>
          <w:lang w:val="de-DE"/>
        </w:rPr>
        <w:t>Ich erkläre hiermit eidesstattlich, dass ich die vorliegende Arbeit selbständig angefertigt habe.</w:t>
      </w:r>
    </w:p>
    <w:p w14:paraId="3A376666" w14:textId="77777777" w:rsidR="000D0BCF" w:rsidRPr="00AC2CC9" w:rsidRDefault="000D0BCF" w:rsidP="000D0BCF">
      <w:pPr>
        <w:rPr>
          <w:lang w:val="de-DE"/>
        </w:rPr>
      </w:pPr>
    </w:p>
    <w:p w14:paraId="7A6025F3" w14:textId="77777777" w:rsidR="000D0BCF" w:rsidRPr="00AC2CC9" w:rsidRDefault="000D0BCF" w:rsidP="000D0BCF">
      <w:pPr>
        <w:rPr>
          <w:lang w:val="de-DE"/>
        </w:rPr>
      </w:pPr>
      <w:r w:rsidRPr="00AC2CC9">
        <w:rPr>
          <w:lang w:val="de-DE"/>
        </w:rPr>
        <w:t>Alle aus fremden Quellen direkt oder indirekt übernommenen Gedanken sind als solche kenntlich gemacht.</w:t>
      </w:r>
    </w:p>
    <w:p w14:paraId="559CE5BE" w14:textId="77777777" w:rsidR="000D0BCF" w:rsidRPr="00AC2CC9" w:rsidRDefault="000D0BCF" w:rsidP="000D0BCF">
      <w:pPr>
        <w:rPr>
          <w:lang w:val="de-DE"/>
        </w:rPr>
      </w:pPr>
    </w:p>
    <w:p w14:paraId="7F269DA2" w14:textId="77777777" w:rsidR="000D0BCF" w:rsidRPr="00AC2CC9" w:rsidRDefault="000D0BCF" w:rsidP="000D0BCF">
      <w:pPr>
        <w:rPr>
          <w:lang w:val="de-DE"/>
        </w:rPr>
      </w:pPr>
      <w:r w:rsidRPr="00AC2CC9">
        <w:rPr>
          <w:lang w:val="de-DE"/>
        </w:rPr>
        <w:t>Diese Arbeit wurde bisher keiner anderen Prüfungsbehörde vorgelegt.</w:t>
      </w:r>
    </w:p>
    <w:p w14:paraId="077A5A79" w14:textId="77777777" w:rsidR="000D0BCF" w:rsidRPr="00AC2CC9" w:rsidRDefault="000D0BCF" w:rsidP="000D0BCF">
      <w:pPr>
        <w:rPr>
          <w:lang w:val="de-DE"/>
        </w:rPr>
      </w:pPr>
    </w:p>
    <w:p w14:paraId="7BED88EE" w14:textId="77777777" w:rsidR="000D0BCF" w:rsidRPr="00AC2CC9" w:rsidRDefault="000D0BCF" w:rsidP="000D0BCF">
      <w:pPr>
        <w:rPr>
          <w:lang w:val="de-DE"/>
        </w:rPr>
      </w:pPr>
    </w:p>
    <w:p w14:paraId="62AAFC68" w14:textId="77777777" w:rsidR="000D0BCF" w:rsidRPr="00AC2CC9" w:rsidRDefault="000D0BCF" w:rsidP="000D0BCF">
      <w:pPr>
        <w:rPr>
          <w:lang w:val="de-DE"/>
        </w:rPr>
      </w:pPr>
    </w:p>
    <w:p w14:paraId="54A21BFD" w14:textId="77777777" w:rsidR="000D0BCF" w:rsidRPr="00AC2CC9" w:rsidRDefault="00F710DA" w:rsidP="000D0BCF">
      <w:pPr>
        <w:rPr>
          <w:lang w:val="de-DE"/>
        </w:rPr>
      </w:pPr>
      <w:r w:rsidRPr="00AC2CC9">
        <w:rPr>
          <w:lang w:val="de-DE"/>
        </w:rPr>
        <w:t>München, 26. September 2014</w:t>
      </w:r>
    </w:p>
    <w:p w14:paraId="6A189C90" w14:textId="77777777" w:rsidR="000D0BCF" w:rsidRPr="00AC2CC9" w:rsidRDefault="000D0BCF" w:rsidP="000D0BCF">
      <w:pPr>
        <w:rPr>
          <w:lang w:val="de-DE"/>
        </w:rPr>
      </w:pPr>
    </w:p>
    <w:p w14:paraId="4D3B307B" w14:textId="77777777" w:rsidR="000D0BCF" w:rsidRPr="00AC2CC9" w:rsidRDefault="000D0BCF" w:rsidP="000D0BCF">
      <w:pPr>
        <w:rPr>
          <w:lang w:val="de-DE"/>
        </w:rPr>
      </w:pPr>
    </w:p>
    <w:p w14:paraId="72BFB54C" w14:textId="77777777" w:rsidR="000D0BCF" w:rsidRPr="00AC2CC9" w:rsidRDefault="00F710DA" w:rsidP="000D0BCF">
      <w:pPr>
        <w:rPr>
          <w:lang w:val="de-DE"/>
        </w:rPr>
      </w:pPr>
      <w:r w:rsidRPr="00AC2CC9">
        <w:rPr>
          <w:lang w:val="de-DE"/>
        </w:rPr>
        <w:t>Yisong, Qiao</w:t>
      </w:r>
    </w:p>
    <w:p w14:paraId="3F9B23EA" w14:textId="77777777" w:rsidR="00ED4837" w:rsidRPr="00AC2CC9" w:rsidRDefault="00ED4837" w:rsidP="000D0BCF">
      <w:pPr>
        <w:rPr>
          <w:lang w:val="de-DE"/>
        </w:rPr>
      </w:pPr>
    </w:p>
    <w:sectPr w:rsidR="00ED4837" w:rsidRPr="00AC2CC9" w:rsidSect="005B2352">
      <w:footerReference w:type="first" r:id="rId100"/>
      <w:type w:val="oddPage"/>
      <w:pgSz w:w="11906" w:h="16838" w:code="9"/>
      <w:pgMar w:top="1418" w:right="1134" w:bottom="1418" w:left="1701" w:header="851" w:footer="851" w:gutter="0"/>
      <w:pgNumType w:start="1" w:chapStyle="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3410D7" w14:textId="77777777" w:rsidR="009D4C0C" w:rsidRDefault="009D4C0C">
      <w:pPr>
        <w:spacing w:line="240" w:lineRule="auto"/>
      </w:pPr>
      <w:r>
        <w:separator/>
      </w:r>
    </w:p>
  </w:endnote>
  <w:endnote w:type="continuationSeparator" w:id="0">
    <w:p w14:paraId="4FBE0777" w14:textId="77777777" w:rsidR="009D4C0C" w:rsidRDefault="009D4C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UM Neue Helvetica 55 Regular">
    <w:altName w:val="Arial"/>
    <w:charset w:val="00"/>
    <w:family w:val="swiss"/>
    <w:pitch w:val="variable"/>
    <w:sig w:usb0="00000001" w:usb1="5000204A" w:usb2="00000000" w:usb3="00000000" w:csb0="0000009B" w:csb1="00000000"/>
  </w:font>
  <w:font w:name="MingLiU">
    <w:altName w:val="細明體"/>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27D6C5" w14:textId="77777777" w:rsidR="00ED7499" w:rsidRDefault="00ED7499" w:rsidP="004A3676">
    <w:pPr>
      <w:pStyle w:val="a6"/>
    </w:pPr>
    <w:r>
      <w:fldChar w:fldCharType="begin"/>
    </w:r>
    <w:r>
      <w:instrText xml:space="preserve"> </w:instrText>
    </w:r>
    <w:r w:rsidRPr="004A3676">
      <w:instrText>PAGE   \* MERGEFORMAT</w:instrText>
    </w:r>
    <w:r>
      <w:instrText xml:space="preserve"> </w:instrText>
    </w:r>
    <w:r>
      <w:fldChar w:fldCharType="separate"/>
    </w:r>
    <w:r w:rsidR="00EF6250">
      <w:rPr>
        <w:noProof/>
      </w:rPr>
      <w:t>43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6756082"/>
      <w:docPartObj>
        <w:docPartGallery w:val="Page Numbers (Bottom of Page)"/>
        <w:docPartUnique/>
      </w:docPartObj>
    </w:sdtPr>
    <w:sdtEndPr>
      <w:rPr>
        <w:rStyle w:val="Char0"/>
      </w:rPr>
    </w:sdtEndPr>
    <w:sdtContent>
      <w:p w14:paraId="242DB879" w14:textId="77777777" w:rsidR="00ED7499" w:rsidRPr="00C11C00" w:rsidRDefault="00ED7499" w:rsidP="00C11C00">
        <w:pPr>
          <w:spacing w:line="240" w:lineRule="auto"/>
          <w:jc w:val="right"/>
          <w:rPr>
            <w:rStyle w:val="Char0"/>
          </w:rPr>
        </w:pPr>
        <w:r w:rsidRPr="00C11C00">
          <w:rPr>
            <w:rStyle w:val="Char0"/>
          </w:rPr>
          <w:fldChar w:fldCharType="begin"/>
        </w:r>
        <w:r w:rsidRPr="00C11C00">
          <w:rPr>
            <w:rStyle w:val="Char0"/>
          </w:rPr>
          <w:instrText xml:space="preserve"> PAGE   \* MERGEFORMAT </w:instrText>
        </w:r>
        <w:r w:rsidRPr="00C11C00">
          <w:rPr>
            <w:rStyle w:val="Char0"/>
          </w:rPr>
          <w:fldChar w:fldCharType="separate"/>
        </w:r>
        <w:r w:rsidR="00EF6250">
          <w:rPr>
            <w:rStyle w:val="Char0"/>
            <w:noProof/>
          </w:rPr>
          <w:t>I</w:t>
        </w:r>
        <w:r w:rsidRPr="00C11C00">
          <w:rPr>
            <w:rStyle w:val="Char0"/>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9649703"/>
      <w:docPartObj>
        <w:docPartGallery w:val="Page Numbers (Bottom of Page)"/>
        <w:docPartUnique/>
      </w:docPartObj>
    </w:sdtPr>
    <w:sdtEndPr>
      <w:rPr>
        <w:rStyle w:val="Char0"/>
      </w:rPr>
    </w:sdtEndPr>
    <w:sdtContent>
      <w:p w14:paraId="48565A29" w14:textId="77777777" w:rsidR="00ED7499" w:rsidRPr="00C11C00" w:rsidRDefault="00ED7499" w:rsidP="00C11C00">
        <w:pPr>
          <w:spacing w:line="240" w:lineRule="auto"/>
          <w:jc w:val="right"/>
          <w:rPr>
            <w:rStyle w:val="Char0"/>
          </w:rPr>
        </w:pPr>
        <w:r w:rsidRPr="00C11C00">
          <w:rPr>
            <w:rStyle w:val="Char0"/>
          </w:rPr>
          <w:fldChar w:fldCharType="begin"/>
        </w:r>
        <w:r w:rsidRPr="00C11C00">
          <w:rPr>
            <w:rStyle w:val="Char0"/>
          </w:rPr>
          <w:instrText xml:space="preserve"> PAGE   \* MERGEFORMAT </w:instrText>
        </w:r>
        <w:r w:rsidRPr="00C11C00">
          <w:rPr>
            <w:rStyle w:val="Char0"/>
          </w:rPr>
          <w:fldChar w:fldCharType="separate"/>
        </w:r>
        <w:r w:rsidR="00EF6250">
          <w:rPr>
            <w:rStyle w:val="Char0"/>
            <w:noProof/>
          </w:rPr>
          <w:t>49</w:t>
        </w:r>
        <w:r w:rsidRPr="00C11C00">
          <w:rPr>
            <w:rStyle w:val="Char0"/>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058D86" w14:textId="77777777" w:rsidR="00ED7499" w:rsidRPr="00C11C00" w:rsidRDefault="00ED7499" w:rsidP="00C11C00">
    <w:pPr>
      <w:spacing w:line="240" w:lineRule="auto"/>
      <w:jc w:val="right"/>
      <w:rPr>
        <w:rStyle w:val="Char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B6CE5D" w14:textId="77777777" w:rsidR="009D4C0C" w:rsidRDefault="009D4C0C">
      <w:pPr>
        <w:spacing w:line="240" w:lineRule="auto"/>
      </w:pPr>
      <w:r>
        <w:separator/>
      </w:r>
    </w:p>
  </w:footnote>
  <w:footnote w:type="continuationSeparator" w:id="0">
    <w:p w14:paraId="1D9B400E" w14:textId="77777777" w:rsidR="009D4C0C" w:rsidRDefault="009D4C0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066E8" w14:textId="7181C01E" w:rsidR="00ED7499" w:rsidRPr="00A432DC" w:rsidRDefault="00ED7499" w:rsidP="008C1F10">
    <w:pPr>
      <w:pStyle w:val="KopfzeileGerade"/>
      <w:rPr>
        <w:rFonts w:eastAsiaTheme="minorEastAsia"/>
        <w:lang w:eastAsia="zh-CN"/>
      </w:rPr>
    </w:pPr>
    <w:r>
      <w:rPr>
        <w:noProof/>
        <w:lang w:eastAsia="zh-CN"/>
      </w:rPr>
      <mc:AlternateContent>
        <mc:Choice Requires="wps">
          <w:drawing>
            <wp:anchor distT="0" distB="0" distL="114300" distR="114300" simplePos="0" relativeHeight="251654656" behindDoc="0" locked="1" layoutInCell="1" allowOverlap="1" wp14:anchorId="531632DD" wp14:editId="2F2D2218">
              <wp:simplePos x="0" y="0"/>
              <wp:positionH relativeFrom="margin">
                <wp:align>left</wp:align>
              </wp:positionH>
              <wp:positionV relativeFrom="page">
                <wp:posOffset>737870</wp:posOffset>
              </wp:positionV>
              <wp:extent cx="5760085" cy="0"/>
              <wp:effectExtent l="12700" t="13970" r="31115" b="24130"/>
              <wp:wrapNone/>
              <wp:docPr id="58"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0DBEB7" id="Line 40" o:spid="_x0000_s1026" style="position:absolute;left:0;text-align:left;z-index:25165465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58.1pt" to="453.55pt,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njeFAIAACo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">
              <w10:wrap anchorx="margin" anchory="page"/>
              <w10:anchorlock/>
            </v:line>
          </w:pict>
        </mc:Fallback>
      </mc:AlternateContent>
    </w:r>
    <w:r>
      <w:rPr>
        <w:rFonts w:eastAsiaTheme="minorEastAsia" w:hint="eastAsia"/>
        <w:lang w:eastAsia="zh-CN"/>
      </w:rPr>
      <w:t>CONTENTS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5BEECB" w14:textId="5F1C0AD8" w:rsidR="00ED7499" w:rsidRPr="004E3F05" w:rsidRDefault="00ED7499" w:rsidP="004E3F05">
    <w:pPr>
      <w:pStyle w:val="KopfzeileGerade"/>
      <w:rPr>
        <w:rFonts w:eastAsiaTheme="minorEastAsia"/>
        <w:lang w:eastAsia="zh-CN"/>
      </w:rPr>
    </w:pPr>
    <w:r w:rsidRPr="002A18A7">
      <w:rPr>
        <w:rFonts w:eastAsiaTheme="minorEastAsia"/>
        <w:lang w:eastAsia="zh-CN"/>
      </w:rPr>
      <w:t>Acceleration of computer vision applications on the Raspberry Pi using FPGA</w:t>
    </w:r>
    <w:r>
      <w:rPr>
        <w:noProof/>
        <w:lang w:eastAsia="zh-CN"/>
      </w:rPr>
      <mc:AlternateContent>
        <mc:Choice Requires="wps">
          <w:drawing>
            <wp:anchor distT="0" distB="0" distL="114300" distR="114300" simplePos="0" relativeHeight="251664896" behindDoc="0" locked="1" layoutInCell="1" allowOverlap="1" wp14:anchorId="15AA31F0" wp14:editId="086D2B1F">
              <wp:simplePos x="0" y="0"/>
              <wp:positionH relativeFrom="margin">
                <wp:align>left</wp:align>
              </wp:positionH>
              <wp:positionV relativeFrom="page">
                <wp:posOffset>737870</wp:posOffset>
              </wp:positionV>
              <wp:extent cx="5760085" cy="0"/>
              <wp:effectExtent l="12700" t="13970" r="31115" b="24130"/>
              <wp:wrapNone/>
              <wp:docPr id="56"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A80216" id="Line 52" o:spid="_x0000_s1026" style="position:absolute;left:0;text-align:left;z-index:25166489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58.1pt" to="453.55pt,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hTgFAIAACoEAAAOAAAAZHJzL2Uyb0RvYy54bWysU8GO2jAQvVfqP1i+QxJK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">
              <w10:wrap anchorx="margin" anchory="page"/>
              <w10:anchorlock/>
            </v:lin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6A20E" w14:textId="479FE541" w:rsidR="00ED7499" w:rsidRPr="00A432DC" w:rsidRDefault="00ED7499" w:rsidP="008C1F10">
    <w:pPr>
      <w:pStyle w:val="KopfzeileGerade"/>
      <w:rPr>
        <w:rFonts w:eastAsiaTheme="minorEastAsia"/>
        <w:lang w:eastAsia="zh-CN"/>
      </w:rPr>
    </w:pPr>
    <w:r>
      <w:rPr>
        <w:noProof/>
        <w:lang w:eastAsia="zh-CN"/>
      </w:rPr>
      <mc:AlternateContent>
        <mc:Choice Requires="wps">
          <w:drawing>
            <wp:anchor distT="0" distB="0" distL="114300" distR="114300" simplePos="0" relativeHeight="251670016" behindDoc="0" locked="1" layoutInCell="1" allowOverlap="1" wp14:anchorId="3D4A7C02" wp14:editId="30EB22B9">
              <wp:simplePos x="0" y="0"/>
              <wp:positionH relativeFrom="margin">
                <wp:align>left</wp:align>
              </wp:positionH>
              <wp:positionV relativeFrom="page">
                <wp:posOffset>737870</wp:posOffset>
              </wp:positionV>
              <wp:extent cx="5760085" cy="0"/>
              <wp:effectExtent l="12700" t="13970" r="31115" b="24130"/>
              <wp:wrapNone/>
              <wp:docPr id="53"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C229F7" id="Line 53" o:spid="_x0000_s1026" style="position:absolute;left:0;text-align:left;z-index:2516700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58.1pt" to="453.55pt,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">
              <w10:wrap anchorx="margin" anchory="page"/>
              <w10:anchorlock/>
            </v:line>
          </w:pict>
        </mc:Fallback>
      </mc:AlternateContent>
    </w:r>
    <w:r>
      <w:rPr>
        <w:rFonts w:eastAsiaTheme="minorEastAsia" w:hint="eastAsia"/>
        <w:lang w:eastAsia="zh-CN"/>
      </w:rPr>
      <w:t>I</w:t>
    </w:r>
    <w:r>
      <w:rPr>
        <w:rFonts w:eastAsiaTheme="minorEastAsia"/>
        <w:lang w:eastAsia="zh-CN"/>
      </w:rPr>
      <w:t>NTORDUCTION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F33798" w14:textId="3CAF817E" w:rsidR="00ED7499" w:rsidRPr="00BE53EB" w:rsidRDefault="00ED7499" w:rsidP="00C45082">
    <w:pPr>
      <w:pStyle w:val="KopfzeileGerade"/>
    </w:pPr>
    <w:r>
      <w:rPr>
        <w:noProof/>
        <w:lang w:eastAsia="zh-CN"/>
      </w:rPr>
      <mc:AlternateContent>
        <mc:Choice Requires="wps">
          <w:drawing>
            <wp:anchor distT="0" distB="0" distL="114300" distR="114300" simplePos="0" relativeHeight="251659776" behindDoc="0" locked="1" layoutInCell="1" allowOverlap="1" wp14:anchorId="6D843EED" wp14:editId="524F063F">
              <wp:simplePos x="0" y="0"/>
              <wp:positionH relativeFrom="margin">
                <wp:align>left</wp:align>
              </wp:positionH>
              <wp:positionV relativeFrom="page">
                <wp:posOffset>737870</wp:posOffset>
              </wp:positionV>
              <wp:extent cx="5760085" cy="0"/>
              <wp:effectExtent l="12700" t="13970" r="31115" b="24130"/>
              <wp:wrapNone/>
              <wp:docPr id="21"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B3E304" id="Line 45" o:spid="_x0000_s1026" style="position:absolute;left:0;text-align:left;z-index:25165977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58.1pt" to="453.55pt,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XW6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">
              <w10:wrap anchorx="margin" anchory="page"/>
              <w10:anchorlock/>
            </v:line>
          </w:pict>
        </mc:Fallback>
      </mc:AlternateContent>
    </w:r>
    <w:r w:rsidRPr="00BE53EB">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CAC280" w14:textId="174D62B0" w:rsidR="00ED7499" w:rsidRPr="00BE53EB" w:rsidRDefault="00ED7499" w:rsidP="00C45082">
    <w:pPr>
      <w:pStyle w:val="a5"/>
    </w:pPr>
    <w:r>
      <w:fldChar w:fldCharType="begin"/>
    </w:r>
    <w:r>
      <w:instrText xml:space="preserve"> STYLEREF  Zwischenüberschrift </w:instrText>
    </w:r>
    <w:r>
      <w:fldChar w:fldCharType="separate"/>
    </w:r>
    <w:r w:rsidR="00EF6250">
      <w:rPr>
        <w:noProof/>
      </w:rPr>
      <w:t>List of Figures</w:t>
    </w:r>
    <w:r>
      <w:rPr>
        <w:noProof/>
      </w:rPr>
      <w:fldChar w:fldCharType="end"/>
    </w:r>
    <w:r>
      <w:rPr>
        <w:noProof/>
        <w:lang w:eastAsia="zh-CN"/>
      </w:rPr>
      <mc:AlternateContent>
        <mc:Choice Requires="wps">
          <w:drawing>
            <wp:anchor distT="0" distB="0" distL="114300" distR="114300" simplePos="0" relativeHeight="251649536" behindDoc="0" locked="1" layoutInCell="1" allowOverlap="1" wp14:anchorId="056F0103" wp14:editId="636E3E00">
              <wp:simplePos x="0" y="0"/>
              <wp:positionH relativeFrom="margin">
                <wp:align>left</wp:align>
              </wp:positionH>
              <wp:positionV relativeFrom="page">
                <wp:posOffset>737870</wp:posOffset>
              </wp:positionV>
              <wp:extent cx="5760085" cy="0"/>
              <wp:effectExtent l="12700" t="13970" r="31115" b="24130"/>
              <wp:wrapNone/>
              <wp:docPr id="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CF3E8B" id="Line 44" o:spid="_x0000_s1026" style="position:absolute;left:0;text-align:left;z-index:25164953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58.1pt" to="453.55pt,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6YR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">
              <w10:wrap anchorx="margin" anchory="page"/>
              <w10:anchorlock/>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8600491A"/>
    <w:lvl w:ilvl="0">
      <w:start w:val="1"/>
      <w:numFmt w:val="bullet"/>
      <w:pStyle w:val="a"/>
      <w:lvlText w:val=""/>
      <w:lvlJc w:val="left"/>
      <w:pPr>
        <w:ind w:left="785" w:hanging="360"/>
      </w:pPr>
      <w:rPr>
        <w:rFonts w:ascii="Wingdings" w:hAnsi="Wingdings" w:hint="default"/>
        <w:color w:val="086EA0"/>
      </w:rPr>
    </w:lvl>
  </w:abstractNum>
  <w:abstractNum w:abstractNumId="1">
    <w:nsid w:val="02E54BC8"/>
    <w:multiLevelType w:val="hybridMultilevel"/>
    <w:tmpl w:val="263E9B38"/>
    <w:lvl w:ilvl="0" w:tplc="778487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B2686D"/>
    <w:multiLevelType w:val="hybridMultilevel"/>
    <w:tmpl w:val="8F9CDA12"/>
    <w:lvl w:ilvl="0" w:tplc="A8B0D95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9C9696B"/>
    <w:multiLevelType w:val="hybridMultilevel"/>
    <w:tmpl w:val="D2A005A0"/>
    <w:lvl w:ilvl="0" w:tplc="2EE6A4C2">
      <w:start w:val="1"/>
      <w:numFmt w:val="bullet"/>
      <w:lvlText w:val=""/>
      <w:lvlJc w:val="left"/>
      <w:pPr>
        <w:ind w:left="720" w:hanging="360"/>
      </w:pPr>
      <w:rPr>
        <w:rFonts w:ascii="Symbol" w:hAnsi="Symbol" w:hint="default"/>
        <w:color w:val="086EA0" w:themeColor="text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304130A"/>
    <w:multiLevelType w:val="multilevel"/>
    <w:tmpl w:val="D8E8FB8C"/>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624"/>
        </w:tabs>
        <w:ind w:left="624" w:hanging="624"/>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nsid w:val="31FB1FC4"/>
    <w:multiLevelType w:val="hybridMultilevel"/>
    <w:tmpl w:val="B2DC2242"/>
    <w:lvl w:ilvl="0" w:tplc="35A0BD9C">
      <w:start w:val="1"/>
      <w:numFmt w:val="decimal"/>
      <w:pStyle w:val="a0"/>
      <w:lvlText w:val="%1."/>
      <w:lvlJc w:val="left"/>
      <w:pPr>
        <w:ind w:left="785"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46101680"/>
    <w:multiLevelType w:val="hybridMultilevel"/>
    <w:tmpl w:val="61CE8D58"/>
    <w:lvl w:ilvl="0" w:tplc="1A7A00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89C548B"/>
    <w:multiLevelType w:val="multilevel"/>
    <w:tmpl w:val="2648FA64"/>
    <w:lvl w:ilvl="0">
      <w:start w:val="1"/>
      <w:numFmt w:val="decimal"/>
      <w:pStyle w:val="1"/>
      <w:lvlText w:val="%1"/>
      <w:lvlJc w:val="left"/>
      <w:pPr>
        <w:tabs>
          <w:tab w:val="num" w:pos="624"/>
        </w:tabs>
        <w:ind w:left="624" w:hanging="624"/>
      </w:pPr>
      <w:rPr>
        <w:rFonts w:hint="default"/>
      </w:rPr>
    </w:lvl>
    <w:lvl w:ilvl="1">
      <w:start w:val="1"/>
      <w:numFmt w:val="decimal"/>
      <w:pStyle w:val="2"/>
      <w:lvlText w:val="%1.%2"/>
      <w:lvlJc w:val="left"/>
      <w:pPr>
        <w:tabs>
          <w:tab w:val="num" w:pos="624"/>
        </w:tabs>
        <w:ind w:left="624" w:hanging="624"/>
      </w:pPr>
      <w:rPr>
        <w:rFonts w:hint="default"/>
      </w:rPr>
    </w:lvl>
    <w:lvl w:ilvl="2">
      <w:start w:val="1"/>
      <w:numFmt w:val="decimal"/>
      <w:pStyle w:val="3"/>
      <w:lvlText w:val="%1.%2.%3"/>
      <w:lvlJc w:val="left"/>
      <w:pPr>
        <w:tabs>
          <w:tab w:val="num" w:pos="624"/>
        </w:tabs>
        <w:ind w:left="624" w:hanging="624"/>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upperLetter"/>
      <w:lvlRestart w:val="0"/>
      <w:pStyle w:val="7"/>
      <w:lvlText w:val="Anhang %7"/>
      <w:lvlJc w:val="left"/>
      <w:pPr>
        <w:tabs>
          <w:tab w:val="num" w:pos="1985"/>
        </w:tabs>
        <w:ind w:left="1985" w:hanging="1985"/>
      </w:pPr>
      <w:rPr>
        <w:rFonts w:hint="default"/>
      </w:rPr>
    </w:lvl>
    <w:lvl w:ilvl="7">
      <w:start w:val="1"/>
      <w:numFmt w:val="decimal"/>
      <w:pStyle w:val="8"/>
      <w:lvlText w:val="%7.%8"/>
      <w:lvlJc w:val="left"/>
      <w:pPr>
        <w:tabs>
          <w:tab w:val="num" w:pos="624"/>
        </w:tabs>
        <w:ind w:left="624" w:hanging="624"/>
      </w:pPr>
      <w:rPr>
        <w:rFonts w:hint="default"/>
      </w:rPr>
    </w:lvl>
    <w:lvl w:ilvl="8">
      <w:start w:val="1"/>
      <w:numFmt w:val="decimal"/>
      <w:pStyle w:val="9"/>
      <w:lvlText w:val="%7.%8.%9"/>
      <w:lvlJc w:val="left"/>
      <w:pPr>
        <w:tabs>
          <w:tab w:val="num" w:pos="624"/>
        </w:tabs>
        <w:ind w:left="624" w:hanging="624"/>
      </w:pPr>
      <w:rPr>
        <w:rFonts w:hint="default"/>
      </w:rPr>
    </w:lvl>
  </w:abstractNum>
  <w:abstractNum w:abstractNumId="8">
    <w:nsid w:val="59222549"/>
    <w:multiLevelType w:val="hybridMultilevel"/>
    <w:tmpl w:val="1FF0823A"/>
    <w:lvl w:ilvl="0" w:tplc="A606B3A4">
      <w:start w:val="5"/>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5E9E25D7"/>
    <w:multiLevelType w:val="hybridMultilevel"/>
    <w:tmpl w:val="03BCA85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nsid w:val="67E16D26"/>
    <w:multiLevelType w:val="hybridMultilevel"/>
    <w:tmpl w:val="687E1E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9AD4EC2"/>
    <w:multiLevelType w:val="multilevel"/>
    <w:tmpl w:val="D8E8FB8C"/>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624"/>
        </w:tabs>
        <w:ind w:left="624" w:hanging="624"/>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2">
    <w:nsid w:val="6C8C756D"/>
    <w:multiLevelType w:val="multilevel"/>
    <w:tmpl w:val="1FF0823A"/>
    <w:lvl w:ilvl="0">
      <w:start w:val="5"/>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3">
    <w:nsid w:val="711207DC"/>
    <w:multiLevelType w:val="hybridMultilevel"/>
    <w:tmpl w:val="52E6BED4"/>
    <w:lvl w:ilvl="0" w:tplc="3800AAB4">
      <w:start w:val="3"/>
      <w:numFmt w:val="decimal"/>
      <w:lvlText w:val="%1."/>
      <w:lvlJc w:val="left"/>
      <w:pPr>
        <w:ind w:left="984" w:hanging="360"/>
      </w:pPr>
      <w:rPr>
        <w:rFonts w:hint="default"/>
      </w:rPr>
    </w:lvl>
    <w:lvl w:ilvl="1" w:tplc="04090019" w:tentative="1">
      <w:start w:val="1"/>
      <w:numFmt w:val="lowerLetter"/>
      <w:lvlText w:val="%2)"/>
      <w:lvlJc w:val="left"/>
      <w:pPr>
        <w:ind w:left="1464" w:hanging="420"/>
      </w:pPr>
    </w:lvl>
    <w:lvl w:ilvl="2" w:tplc="0409001B" w:tentative="1">
      <w:start w:val="1"/>
      <w:numFmt w:val="lowerRoman"/>
      <w:lvlText w:val="%3."/>
      <w:lvlJc w:val="right"/>
      <w:pPr>
        <w:ind w:left="1884" w:hanging="420"/>
      </w:pPr>
    </w:lvl>
    <w:lvl w:ilvl="3" w:tplc="0409000F" w:tentative="1">
      <w:start w:val="1"/>
      <w:numFmt w:val="decimal"/>
      <w:lvlText w:val="%4."/>
      <w:lvlJc w:val="left"/>
      <w:pPr>
        <w:ind w:left="2304" w:hanging="420"/>
      </w:pPr>
    </w:lvl>
    <w:lvl w:ilvl="4" w:tplc="04090019" w:tentative="1">
      <w:start w:val="1"/>
      <w:numFmt w:val="lowerLetter"/>
      <w:lvlText w:val="%5)"/>
      <w:lvlJc w:val="left"/>
      <w:pPr>
        <w:ind w:left="2724" w:hanging="420"/>
      </w:pPr>
    </w:lvl>
    <w:lvl w:ilvl="5" w:tplc="0409001B" w:tentative="1">
      <w:start w:val="1"/>
      <w:numFmt w:val="lowerRoman"/>
      <w:lvlText w:val="%6."/>
      <w:lvlJc w:val="right"/>
      <w:pPr>
        <w:ind w:left="3144" w:hanging="420"/>
      </w:pPr>
    </w:lvl>
    <w:lvl w:ilvl="6" w:tplc="0409000F" w:tentative="1">
      <w:start w:val="1"/>
      <w:numFmt w:val="decimal"/>
      <w:lvlText w:val="%7."/>
      <w:lvlJc w:val="left"/>
      <w:pPr>
        <w:ind w:left="3564" w:hanging="420"/>
      </w:pPr>
    </w:lvl>
    <w:lvl w:ilvl="7" w:tplc="04090019" w:tentative="1">
      <w:start w:val="1"/>
      <w:numFmt w:val="lowerLetter"/>
      <w:lvlText w:val="%8)"/>
      <w:lvlJc w:val="left"/>
      <w:pPr>
        <w:ind w:left="3984" w:hanging="420"/>
      </w:pPr>
    </w:lvl>
    <w:lvl w:ilvl="8" w:tplc="0409001B" w:tentative="1">
      <w:start w:val="1"/>
      <w:numFmt w:val="lowerRoman"/>
      <w:lvlText w:val="%9."/>
      <w:lvlJc w:val="right"/>
      <w:pPr>
        <w:ind w:left="4404" w:hanging="420"/>
      </w:pPr>
    </w:lvl>
  </w:abstractNum>
  <w:abstractNum w:abstractNumId="14">
    <w:nsid w:val="77A668FE"/>
    <w:multiLevelType w:val="hybridMultilevel"/>
    <w:tmpl w:val="28B2B1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9421DB5"/>
    <w:multiLevelType w:val="hybridMultilevel"/>
    <w:tmpl w:val="4B1A9306"/>
    <w:lvl w:ilvl="0" w:tplc="3A565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9A329EF"/>
    <w:multiLevelType w:val="multilevel"/>
    <w:tmpl w:val="4BCA1C40"/>
    <w:lvl w:ilvl="0">
      <w:start w:val="1"/>
      <w:numFmt w:val="upperLetter"/>
      <w:lvlText w:val="Anhang %1:"/>
      <w:lvlJc w:val="left"/>
      <w:pPr>
        <w:tabs>
          <w:tab w:val="num" w:pos="1985"/>
        </w:tabs>
        <w:ind w:left="1985" w:hanging="1985"/>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3597"/>
        </w:tabs>
        <w:ind w:left="1725" w:hanging="648"/>
      </w:pPr>
      <w:rPr>
        <w:rFonts w:hint="default"/>
      </w:rPr>
    </w:lvl>
    <w:lvl w:ilvl="4">
      <w:start w:val="1"/>
      <w:numFmt w:val="decimal"/>
      <w:lvlText w:val="%1.%2.%3.%4.%5."/>
      <w:lvlJc w:val="left"/>
      <w:pPr>
        <w:tabs>
          <w:tab w:val="num" w:pos="4317"/>
        </w:tabs>
        <w:ind w:left="2229" w:hanging="792"/>
      </w:pPr>
      <w:rPr>
        <w:rFonts w:hint="default"/>
      </w:rPr>
    </w:lvl>
    <w:lvl w:ilvl="5">
      <w:start w:val="1"/>
      <w:numFmt w:val="decimal"/>
      <w:lvlText w:val="%1.%2.%3.%4.%5.%6."/>
      <w:lvlJc w:val="left"/>
      <w:pPr>
        <w:tabs>
          <w:tab w:val="num" w:pos="5397"/>
        </w:tabs>
        <w:ind w:left="2733" w:hanging="936"/>
      </w:pPr>
      <w:rPr>
        <w:rFonts w:hint="default"/>
      </w:rPr>
    </w:lvl>
    <w:lvl w:ilvl="6">
      <w:start w:val="1"/>
      <w:numFmt w:val="decimal"/>
      <w:lvlText w:val="%1.%2.%3.%4.%5.%6.%7."/>
      <w:lvlJc w:val="left"/>
      <w:pPr>
        <w:tabs>
          <w:tab w:val="num" w:pos="6117"/>
        </w:tabs>
        <w:ind w:left="3237" w:hanging="1080"/>
      </w:pPr>
      <w:rPr>
        <w:rFonts w:hint="default"/>
      </w:rPr>
    </w:lvl>
    <w:lvl w:ilvl="7">
      <w:start w:val="1"/>
      <w:numFmt w:val="decimal"/>
      <w:lvlText w:val="%1.%2.%3.%4.%5.%6.%7.%8."/>
      <w:lvlJc w:val="left"/>
      <w:pPr>
        <w:tabs>
          <w:tab w:val="num" w:pos="7197"/>
        </w:tabs>
        <w:ind w:left="3741" w:hanging="1224"/>
      </w:pPr>
      <w:rPr>
        <w:rFonts w:hint="default"/>
      </w:rPr>
    </w:lvl>
    <w:lvl w:ilvl="8">
      <w:start w:val="1"/>
      <w:numFmt w:val="decimal"/>
      <w:lvlText w:val="%1.%2.%3.%4.%5.%6.%7.%8.%9."/>
      <w:lvlJc w:val="left"/>
      <w:pPr>
        <w:tabs>
          <w:tab w:val="num" w:pos="8277"/>
        </w:tabs>
        <w:ind w:left="4317" w:hanging="1440"/>
      </w:pPr>
      <w:rPr>
        <w:rFonts w:hint="default"/>
      </w:rPr>
    </w:lvl>
  </w:abstractNum>
  <w:abstractNum w:abstractNumId="17">
    <w:nsid w:val="79C12668"/>
    <w:multiLevelType w:val="hybridMultilevel"/>
    <w:tmpl w:val="AD32C86A"/>
    <w:lvl w:ilvl="0" w:tplc="6B425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7"/>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3"/>
  </w:num>
  <w:num w:numId="7">
    <w:abstractNumId w:val="5"/>
  </w:num>
  <w:num w:numId="8">
    <w:abstractNumId w:val="11"/>
  </w:num>
  <w:num w:numId="9">
    <w:abstractNumId w:val="4"/>
  </w:num>
  <w:num w:numId="10">
    <w:abstractNumId w:val="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lvl w:ilvl="0">
        <w:start w:val="1"/>
        <w:numFmt w:val="decimal"/>
        <w:pStyle w:val="1"/>
        <w:lvlText w:val="%1"/>
        <w:lvlJc w:val="left"/>
        <w:pPr>
          <w:tabs>
            <w:tab w:val="num" w:pos="567"/>
          </w:tabs>
          <w:ind w:left="567" w:hanging="567"/>
        </w:pPr>
        <w:rPr>
          <w:rFonts w:hint="default"/>
        </w:rPr>
      </w:lvl>
    </w:lvlOverride>
    <w:lvlOverride w:ilvl="1">
      <w:lvl w:ilvl="1">
        <w:start w:val="1"/>
        <w:numFmt w:val="decimal"/>
        <w:pStyle w:val="2"/>
        <w:lvlText w:val="%1.%2"/>
        <w:lvlJc w:val="left"/>
        <w:pPr>
          <w:tabs>
            <w:tab w:val="num" w:pos="567"/>
          </w:tabs>
          <w:ind w:left="567" w:hanging="567"/>
        </w:pPr>
        <w:rPr>
          <w:rFonts w:hint="default"/>
        </w:rPr>
      </w:lvl>
    </w:lvlOverride>
    <w:lvlOverride w:ilvl="2">
      <w:lvl w:ilvl="2">
        <w:start w:val="1"/>
        <w:numFmt w:val="decimal"/>
        <w:pStyle w:val="3"/>
        <w:lvlText w:val="%1.%2.%3"/>
        <w:lvlJc w:val="left"/>
        <w:pPr>
          <w:tabs>
            <w:tab w:val="num" w:pos="851"/>
          </w:tabs>
          <w:ind w:left="851" w:hanging="851"/>
        </w:pPr>
        <w:rPr>
          <w:rFonts w:hint="default"/>
        </w:rPr>
      </w:lvl>
    </w:lvlOverride>
    <w:lvlOverride w:ilvl="3">
      <w:lvl w:ilvl="3">
        <w:start w:val="1"/>
        <w:numFmt w:val="decimal"/>
        <w:lvlText w:val="%1.%2.%3.%4"/>
        <w:lvlJc w:val="left"/>
        <w:pPr>
          <w:tabs>
            <w:tab w:val="num" w:pos="851"/>
          </w:tabs>
          <w:ind w:left="851" w:hanging="851"/>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upperLetter"/>
        <w:lvlRestart w:val="0"/>
        <w:pStyle w:val="7"/>
        <w:lvlText w:val="Anhang %7"/>
        <w:lvlJc w:val="left"/>
        <w:pPr>
          <w:tabs>
            <w:tab w:val="num" w:pos="1985"/>
          </w:tabs>
          <w:ind w:left="1985" w:hanging="1985"/>
        </w:pPr>
        <w:rPr>
          <w:rFonts w:hint="default"/>
        </w:rPr>
      </w:lvl>
    </w:lvlOverride>
    <w:lvlOverride w:ilvl="7">
      <w:lvl w:ilvl="7">
        <w:start w:val="1"/>
        <w:numFmt w:val="decimal"/>
        <w:pStyle w:val="8"/>
        <w:lvlText w:val="%1.%2.%3.%4.%5.%6.%7.%8."/>
        <w:lvlJc w:val="left"/>
        <w:pPr>
          <w:tabs>
            <w:tab w:val="num" w:pos="4320"/>
          </w:tabs>
          <w:ind w:left="3744" w:hanging="1224"/>
        </w:pPr>
        <w:rPr>
          <w:rFonts w:hint="default"/>
        </w:rPr>
      </w:lvl>
    </w:lvlOverride>
    <w:lvlOverride w:ilvl="8">
      <w:lvl w:ilvl="8">
        <w:start w:val="1"/>
        <w:numFmt w:val="decimal"/>
        <w:pStyle w:val="9"/>
        <w:lvlText w:val="%1.%2.%3.%4.%5.%6.%7.%8.%9."/>
        <w:lvlJc w:val="left"/>
        <w:pPr>
          <w:tabs>
            <w:tab w:val="num" w:pos="5040"/>
          </w:tabs>
          <w:ind w:left="4320" w:hanging="1440"/>
        </w:pPr>
        <w:rPr>
          <w:rFonts w:hint="default"/>
        </w:rPr>
      </w:lvl>
    </w:lvlOverride>
  </w:num>
  <w:num w:numId="12">
    <w:abstractNumId w:val="7"/>
    <w:lvlOverride w:ilvl="0">
      <w:lvl w:ilvl="0">
        <w:start w:val="1"/>
        <w:numFmt w:val="decimal"/>
        <w:pStyle w:val="1"/>
        <w:lvlText w:val="%1"/>
        <w:lvlJc w:val="left"/>
        <w:pPr>
          <w:tabs>
            <w:tab w:val="num" w:pos="567"/>
          </w:tabs>
          <w:ind w:left="567" w:hanging="567"/>
        </w:pPr>
        <w:rPr>
          <w:rFonts w:hint="default"/>
        </w:rPr>
      </w:lvl>
    </w:lvlOverride>
    <w:lvlOverride w:ilvl="1">
      <w:lvl w:ilvl="1">
        <w:start w:val="1"/>
        <w:numFmt w:val="decimal"/>
        <w:pStyle w:val="2"/>
        <w:lvlText w:val="%1.%2"/>
        <w:lvlJc w:val="left"/>
        <w:pPr>
          <w:tabs>
            <w:tab w:val="num" w:pos="567"/>
          </w:tabs>
          <w:ind w:left="567" w:hanging="567"/>
        </w:pPr>
        <w:rPr>
          <w:rFonts w:hint="default"/>
        </w:rPr>
      </w:lvl>
    </w:lvlOverride>
    <w:lvlOverride w:ilvl="2">
      <w:lvl w:ilvl="2">
        <w:start w:val="1"/>
        <w:numFmt w:val="decimal"/>
        <w:pStyle w:val="3"/>
        <w:lvlText w:val="%1.%2.%3"/>
        <w:lvlJc w:val="left"/>
        <w:pPr>
          <w:tabs>
            <w:tab w:val="num" w:pos="851"/>
          </w:tabs>
          <w:ind w:left="851" w:hanging="851"/>
        </w:pPr>
        <w:rPr>
          <w:rFonts w:hint="default"/>
        </w:rPr>
      </w:lvl>
    </w:lvlOverride>
    <w:lvlOverride w:ilvl="3">
      <w:lvl w:ilvl="3">
        <w:start w:val="1"/>
        <w:numFmt w:val="decimal"/>
        <w:lvlText w:val="%1.%2.%3.%4"/>
        <w:lvlJc w:val="left"/>
        <w:pPr>
          <w:tabs>
            <w:tab w:val="num" w:pos="851"/>
          </w:tabs>
          <w:ind w:left="851" w:hanging="851"/>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upperLetter"/>
        <w:lvlRestart w:val="0"/>
        <w:pStyle w:val="7"/>
        <w:lvlText w:val="Anhang %7"/>
        <w:lvlJc w:val="left"/>
        <w:pPr>
          <w:tabs>
            <w:tab w:val="num" w:pos="1985"/>
          </w:tabs>
          <w:ind w:left="1985" w:hanging="1985"/>
        </w:pPr>
        <w:rPr>
          <w:rFonts w:hint="default"/>
        </w:rPr>
      </w:lvl>
    </w:lvlOverride>
    <w:lvlOverride w:ilvl="7">
      <w:lvl w:ilvl="7">
        <w:start w:val="1"/>
        <w:numFmt w:val="decimal"/>
        <w:pStyle w:val="8"/>
        <w:lvlText w:val="%7.%8"/>
        <w:lvlJc w:val="left"/>
        <w:pPr>
          <w:tabs>
            <w:tab w:val="num" w:pos="567"/>
          </w:tabs>
          <w:ind w:left="567" w:hanging="567"/>
        </w:pPr>
        <w:rPr>
          <w:rFonts w:hint="default"/>
        </w:rPr>
      </w:lvl>
    </w:lvlOverride>
    <w:lvlOverride w:ilvl="8">
      <w:lvl w:ilvl="8">
        <w:start w:val="1"/>
        <w:numFmt w:val="decimal"/>
        <w:pStyle w:val="9"/>
        <w:lvlText w:val="%7.%8.%9"/>
        <w:lvlJc w:val="left"/>
        <w:pPr>
          <w:tabs>
            <w:tab w:val="num" w:pos="851"/>
          </w:tabs>
          <w:ind w:left="851" w:hanging="851"/>
        </w:pPr>
        <w:rPr>
          <w:rFonts w:hint="default"/>
        </w:rPr>
      </w:lvl>
    </w:lvlOverride>
  </w:num>
  <w:num w:numId="13">
    <w:abstractNumId w:val="7"/>
    <w:lvlOverride w:ilvl="0">
      <w:lvl w:ilvl="0">
        <w:start w:val="1"/>
        <w:numFmt w:val="decimal"/>
        <w:pStyle w:val="1"/>
        <w:lvlText w:val="%1"/>
        <w:lvlJc w:val="left"/>
        <w:pPr>
          <w:tabs>
            <w:tab w:val="num" w:pos="567"/>
          </w:tabs>
          <w:ind w:left="567" w:hanging="567"/>
        </w:pPr>
        <w:rPr>
          <w:rFonts w:hint="default"/>
        </w:rPr>
      </w:lvl>
    </w:lvlOverride>
    <w:lvlOverride w:ilvl="1">
      <w:lvl w:ilvl="1">
        <w:start w:val="1"/>
        <w:numFmt w:val="decimal"/>
        <w:pStyle w:val="2"/>
        <w:lvlText w:val="%1.%2"/>
        <w:lvlJc w:val="left"/>
        <w:pPr>
          <w:tabs>
            <w:tab w:val="num" w:pos="567"/>
          </w:tabs>
          <w:ind w:left="567" w:hanging="567"/>
        </w:pPr>
        <w:rPr>
          <w:rFonts w:hint="default"/>
        </w:rPr>
      </w:lvl>
    </w:lvlOverride>
    <w:lvlOverride w:ilvl="2">
      <w:lvl w:ilvl="2">
        <w:start w:val="1"/>
        <w:numFmt w:val="decimal"/>
        <w:pStyle w:val="3"/>
        <w:lvlText w:val="%1.%2.%3"/>
        <w:lvlJc w:val="left"/>
        <w:pPr>
          <w:tabs>
            <w:tab w:val="num" w:pos="851"/>
          </w:tabs>
          <w:ind w:left="851" w:hanging="851"/>
        </w:pPr>
        <w:rPr>
          <w:rFonts w:hint="default"/>
        </w:rPr>
      </w:lvl>
    </w:lvlOverride>
    <w:lvlOverride w:ilvl="3">
      <w:lvl w:ilvl="3">
        <w:start w:val="1"/>
        <w:numFmt w:val="decimal"/>
        <w:lvlText w:val="%1.%2.%3.%4"/>
        <w:lvlJc w:val="left"/>
        <w:pPr>
          <w:tabs>
            <w:tab w:val="num" w:pos="851"/>
          </w:tabs>
          <w:ind w:left="851" w:hanging="851"/>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upperLetter"/>
        <w:lvlRestart w:val="0"/>
        <w:pStyle w:val="7"/>
        <w:lvlText w:val="Anhang %7"/>
        <w:lvlJc w:val="left"/>
        <w:pPr>
          <w:tabs>
            <w:tab w:val="num" w:pos="1985"/>
          </w:tabs>
          <w:ind w:left="1985" w:hanging="1985"/>
        </w:pPr>
        <w:rPr>
          <w:rFonts w:hint="default"/>
        </w:rPr>
      </w:lvl>
    </w:lvlOverride>
    <w:lvlOverride w:ilvl="7">
      <w:lvl w:ilvl="7">
        <w:start w:val="1"/>
        <w:numFmt w:val="decimal"/>
        <w:pStyle w:val="8"/>
        <w:lvlText w:val="%7.%8"/>
        <w:lvlJc w:val="left"/>
        <w:pPr>
          <w:tabs>
            <w:tab w:val="num" w:pos="680"/>
          </w:tabs>
          <w:ind w:left="680" w:hanging="680"/>
        </w:pPr>
        <w:rPr>
          <w:rFonts w:hint="default"/>
        </w:rPr>
      </w:lvl>
    </w:lvlOverride>
    <w:lvlOverride w:ilvl="8">
      <w:lvl w:ilvl="8">
        <w:start w:val="1"/>
        <w:numFmt w:val="decimal"/>
        <w:pStyle w:val="9"/>
        <w:lvlText w:val="%7.%8.%9"/>
        <w:lvlJc w:val="left"/>
        <w:pPr>
          <w:tabs>
            <w:tab w:val="num" w:pos="680"/>
          </w:tabs>
          <w:ind w:left="680" w:hanging="680"/>
        </w:pPr>
        <w:rPr>
          <w:rFonts w:hint="default"/>
        </w:rPr>
      </w:lvl>
    </w:lvlOverride>
  </w:num>
  <w:num w:numId="14">
    <w:abstractNumId w:val="7"/>
    <w:lvlOverride w:ilvl="0">
      <w:lvl w:ilvl="0">
        <w:start w:val="1"/>
        <w:numFmt w:val="decimal"/>
        <w:pStyle w:val="1"/>
        <w:lvlText w:val="%1"/>
        <w:lvlJc w:val="left"/>
        <w:pPr>
          <w:tabs>
            <w:tab w:val="num" w:pos="567"/>
          </w:tabs>
          <w:ind w:left="567" w:hanging="567"/>
        </w:pPr>
        <w:rPr>
          <w:rFonts w:hint="default"/>
        </w:rPr>
      </w:lvl>
    </w:lvlOverride>
    <w:lvlOverride w:ilvl="1">
      <w:lvl w:ilvl="1">
        <w:start w:val="1"/>
        <w:numFmt w:val="decimal"/>
        <w:pStyle w:val="2"/>
        <w:lvlText w:val="%1.%2"/>
        <w:lvlJc w:val="left"/>
        <w:pPr>
          <w:tabs>
            <w:tab w:val="num" w:pos="567"/>
          </w:tabs>
          <w:ind w:left="567" w:hanging="567"/>
        </w:pPr>
        <w:rPr>
          <w:rFonts w:hint="default"/>
        </w:rPr>
      </w:lvl>
    </w:lvlOverride>
    <w:lvlOverride w:ilvl="2">
      <w:lvl w:ilvl="2">
        <w:start w:val="1"/>
        <w:numFmt w:val="decimal"/>
        <w:pStyle w:val="3"/>
        <w:lvlText w:val="%1.%2.%3"/>
        <w:lvlJc w:val="left"/>
        <w:pPr>
          <w:tabs>
            <w:tab w:val="num" w:pos="851"/>
          </w:tabs>
          <w:ind w:left="851" w:hanging="851"/>
        </w:pPr>
        <w:rPr>
          <w:rFonts w:hint="default"/>
        </w:rPr>
      </w:lvl>
    </w:lvlOverride>
    <w:lvlOverride w:ilvl="3">
      <w:lvl w:ilvl="3">
        <w:start w:val="1"/>
        <w:numFmt w:val="decimal"/>
        <w:lvlText w:val="%1.%2.%3.%4"/>
        <w:lvlJc w:val="left"/>
        <w:pPr>
          <w:tabs>
            <w:tab w:val="num" w:pos="851"/>
          </w:tabs>
          <w:ind w:left="851" w:hanging="851"/>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upperLetter"/>
        <w:lvlRestart w:val="0"/>
        <w:pStyle w:val="7"/>
        <w:lvlText w:val="Anhang %7"/>
        <w:lvlJc w:val="left"/>
        <w:pPr>
          <w:tabs>
            <w:tab w:val="num" w:pos="1985"/>
          </w:tabs>
          <w:ind w:left="1985" w:hanging="1985"/>
        </w:pPr>
        <w:rPr>
          <w:rFonts w:hint="default"/>
        </w:rPr>
      </w:lvl>
    </w:lvlOverride>
    <w:lvlOverride w:ilvl="7">
      <w:lvl w:ilvl="7">
        <w:start w:val="1"/>
        <w:numFmt w:val="decimal"/>
        <w:pStyle w:val="8"/>
        <w:lvlText w:val="%7.%8"/>
        <w:lvlJc w:val="left"/>
        <w:pPr>
          <w:tabs>
            <w:tab w:val="num" w:pos="680"/>
          </w:tabs>
          <w:ind w:left="680" w:hanging="680"/>
        </w:pPr>
        <w:rPr>
          <w:rFonts w:hint="default"/>
        </w:rPr>
      </w:lvl>
    </w:lvlOverride>
    <w:lvlOverride w:ilvl="8">
      <w:lvl w:ilvl="8">
        <w:start w:val="1"/>
        <w:numFmt w:val="decimal"/>
        <w:pStyle w:val="9"/>
        <w:lvlText w:val="%7.%8.%9"/>
        <w:lvlJc w:val="left"/>
        <w:pPr>
          <w:tabs>
            <w:tab w:val="num" w:pos="851"/>
          </w:tabs>
          <w:ind w:left="851" w:hanging="851"/>
        </w:pPr>
        <w:rPr>
          <w:rFonts w:hint="default"/>
        </w:rPr>
      </w:lvl>
    </w:lvlOverride>
  </w:num>
  <w:num w:numId="15">
    <w:abstractNumId w:val="7"/>
    <w:lvlOverride w:ilvl="0">
      <w:lvl w:ilvl="0">
        <w:start w:val="1"/>
        <w:numFmt w:val="decimal"/>
        <w:pStyle w:val="1"/>
        <w:lvlText w:val="%1"/>
        <w:lvlJc w:val="left"/>
        <w:pPr>
          <w:tabs>
            <w:tab w:val="num" w:pos="567"/>
          </w:tabs>
          <w:ind w:left="567" w:hanging="567"/>
        </w:pPr>
        <w:rPr>
          <w:rFonts w:hint="default"/>
        </w:rPr>
      </w:lvl>
    </w:lvlOverride>
    <w:lvlOverride w:ilvl="1">
      <w:lvl w:ilvl="1">
        <w:start w:val="1"/>
        <w:numFmt w:val="decimal"/>
        <w:pStyle w:val="2"/>
        <w:lvlText w:val="%1.%2"/>
        <w:lvlJc w:val="left"/>
        <w:pPr>
          <w:tabs>
            <w:tab w:val="num" w:pos="567"/>
          </w:tabs>
          <w:ind w:left="567" w:hanging="567"/>
        </w:pPr>
        <w:rPr>
          <w:rFonts w:hint="default"/>
        </w:rPr>
      </w:lvl>
    </w:lvlOverride>
    <w:lvlOverride w:ilvl="2">
      <w:lvl w:ilvl="2">
        <w:start w:val="1"/>
        <w:numFmt w:val="decimal"/>
        <w:pStyle w:val="3"/>
        <w:lvlText w:val="%1.%2.%3"/>
        <w:lvlJc w:val="left"/>
        <w:pPr>
          <w:tabs>
            <w:tab w:val="num" w:pos="680"/>
          </w:tabs>
          <w:ind w:left="680" w:hanging="680"/>
        </w:pPr>
        <w:rPr>
          <w:rFonts w:hint="default"/>
        </w:rPr>
      </w:lvl>
    </w:lvlOverride>
    <w:lvlOverride w:ilvl="3">
      <w:lvl w:ilvl="3">
        <w:start w:val="1"/>
        <w:numFmt w:val="decimal"/>
        <w:lvlText w:val="%1.%2.%3.%4"/>
        <w:lvlJc w:val="left"/>
        <w:pPr>
          <w:tabs>
            <w:tab w:val="num" w:pos="851"/>
          </w:tabs>
          <w:ind w:left="851" w:hanging="851"/>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upperLetter"/>
        <w:lvlRestart w:val="0"/>
        <w:pStyle w:val="7"/>
        <w:lvlText w:val="Anhang %7"/>
        <w:lvlJc w:val="left"/>
        <w:pPr>
          <w:tabs>
            <w:tab w:val="num" w:pos="1985"/>
          </w:tabs>
          <w:ind w:left="1985" w:hanging="1985"/>
        </w:pPr>
        <w:rPr>
          <w:rFonts w:hint="default"/>
        </w:rPr>
      </w:lvl>
    </w:lvlOverride>
    <w:lvlOverride w:ilvl="7">
      <w:lvl w:ilvl="7">
        <w:start w:val="1"/>
        <w:numFmt w:val="decimal"/>
        <w:pStyle w:val="8"/>
        <w:lvlText w:val="%7.%8"/>
        <w:lvlJc w:val="left"/>
        <w:pPr>
          <w:tabs>
            <w:tab w:val="num" w:pos="567"/>
          </w:tabs>
          <w:ind w:left="567" w:hanging="567"/>
        </w:pPr>
        <w:rPr>
          <w:rFonts w:hint="default"/>
        </w:rPr>
      </w:lvl>
    </w:lvlOverride>
    <w:lvlOverride w:ilvl="8">
      <w:lvl w:ilvl="8">
        <w:start w:val="1"/>
        <w:numFmt w:val="decimal"/>
        <w:pStyle w:val="9"/>
        <w:lvlText w:val="%7.%8.%9"/>
        <w:lvlJc w:val="left"/>
        <w:pPr>
          <w:tabs>
            <w:tab w:val="num" w:pos="851"/>
          </w:tabs>
          <w:ind w:left="851" w:hanging="851"/>
        </w:pPr>
        <w:rPr>
          <w:rFonts w:hint="default"/>
        </w:rPr>
      </w:lvl>
    </w:lvlOverride>
  </w:num>
  <w:num w:numId="16">
    <w:abstractNumId w:val="7"/>
    <w:lvlOverride w:ilvl="0">
      <w:lvl w:ilvl="0">
        <w:start w:val="1"/>
        <w:numFmt w:val="decimal"/>
        <w:pStyle w:val="1"/>
        <w:lvlText w:val="%1"/>
        <w:lvlJc w:val="left"/>
        <w:pPr>
          <w:tabs>
            <w:tab w:val="num" w:pos="624"/>
          </w:tabs>
          <w:ind w:left="624" w:hanging="624"/>
        </w:pPr>
        <w:rPr>
          <w:rFonts w:hint="default"/>
        </w:rPr>
      </w:lvl>
    </w:lvlOverride>
    <w:lvlOverride w:ilvl="1">
      <w:lvl w:ilvl="1">
        <w:start w:val="1"/>
        <w:numFmt w:val="decimal"/>
        <w:pStyle w:val="2"/>
        <w:lvlText w:val="%1.%2"/>
        <w:lvlJc w:val="left"/>
        <w:pPr>
          <w:tabs>
            <w:tab w:val="num" w:pos="624"/>
          </w:tabs>
          <w:ind w:left="624" w:hanging="624"/>
        </w:pPr>
        <w:rPr>
          <w:rFonts w:hint="default"/>
        </w:rPr>
      </w:lvl>
    </w:lvlOverride>
    <w:lvlOverride w:ilvl="2">
      <w:lvl w:ilvl="2">
        <w:start w:val="1"/>
        <w:numFmt w:val="decimal"/>
        <w:pStyle w:val="3"/>
        <w:lvlText w:val="%1.%2.%3"/>
        <w:lvlJc w:val="left"/>
        <w:pPr>
          <w:tabs>
            <w:tab w:val="num" w:pos="624"/>
          </w:tabs>
          <w:ind w:left="624" w:hanging="624"/>
        </w:pPr>
        <w:rPr>
          <w:rFonts w:hint="default"/>
        </w:rPr>
      </w:lvl>
    </w:lvlOverride>
    <w:lvlOverride w:ilvl="3">
      <w:lvl w:ilvl="3">
        <w:start w:val="1"/>
        <w:numFmt w:val="decimal"/>
        <w:lvlText w:val="%1.%2.%3.%4"/>
        <w:lvlJc w:val="left"/>
        <w:pPr>
          <w:tabs>
            <w:tab w:val="num" w:pos="851"/>
          </w:tabs>
          <w:ind w:left="851" w:hanging="851"/>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upperLetter"/>
        <w:lvlRestart w:val="0"/>
        <w:pStyle w:val="7"/>
        <w:lvlText w:val="Anhang %7"/>
        <w:lvlJc w:val="left"/>
        <w:pPr>
          <w:tabs>
            <w:tab w:val="num" w:pos="1985"/>
          </w:tabs>
          <w:ind w:left="1985" w:hanging="1985"/>
        </w:pPr>
        <w:rPr>
          <w:rFonts w:hint="default"/>
        </w:rPr>
      </w:lvl>
    </w:lvlOverride>
    <w:lvlOverride w:ilvl="7">
      <w:lvl w:ilvl="7">
        <w:start w:val="1"/>
        <w:numFmt w:val="decimal"/>
        <w:pStyle w:val="8"/>
        <w:lvlText w:val="%7.%8"/>
        <w:lvlJc w:val="left"/>
        <w:pPr>
          <w:tabs>
            <w:tab w:val="num" w:pos="624"/>
          </w:tabs>
          <w:ind w:left="624" w:hanging="624"/>
        </w:pPr>
        <w:rPr>
          <w:rFonts w:hint="default"/>
        </w:rPr>
      </w:lvl>
    </w:lvlOverride>
    <w:lvlOverride w:ilvl="8">
      <w:lvl w:ilvl="8">
        <w:start w:val="1"/>
        <w:numFmt w:val="decimal"/>
        <w:pStyle w:val="9"/>
        <w:lvlText w:val="%7.%8.%9"/>
        <w:lvlJc w:val="left"/>
        <w:pPr>
          <w:tabs>
            <w:tab w:val="num" w:pos="624"/>
          </w:tabs>
          <w:ind w:left="624" w:hanging="624"/>
        </w:pPr>
        <w:rPr>
          <w:rFonts w:hint="default"/>
        </w:rPr>
      </w:lvl>
    </w:lvlOverride>
  </w:num>
  <w:num w:numId="17">
    <w:abstractNumId w:val="7"/>
  </w:num>
  <w:num w:numId="18">
    <w:abstractNumId w:val="0"/>
  </w:num>
  <w:num w:numId="19">
    <w:abstractNumId w:val="0"/>
  </w:num>
  <w:num w:numId="20">
    <w:abstractNumId w:val="14"/>
  </w:num>
  <w:num w:numId="21">
    <w:abstractNumId w:val="10"/>
  </w:num>
  <w:num w:numId="22">
    <w:abstractNumId w:val="17"/>
  </w:num>
  <w:num w:numId="23">
    <w:abstractNumId w:val="1"/>
  </w:num>
  <w:num w:numId="24">
    <w:abstractNumId w:val="9"/>
  </w:num>
  <w:num w:numId="25">
    <w:abstractNumId w:val="6"/>
  </w:num>
  <w:num w:numId="26">
    <w:abstractNumId w:val="7"/>
    <w:lvlOverride w:ilvl="0">
      <w:startOverride w:val="2"/>
    </w:lvlOverride>
    <w:lvlOverride w:ilvl="1">
      <w:startOverride w:val="1"/>
    </w:lvlOverride>
    <w:lvlOverride w:ilvl="2">
      <w:startOverride w:val="3"/>
    </w:lvlOverride>
  </w:num>
  <w:num w:numId="27">
    <w:abstractNumId w:val="8"/>
  </w:num>
  <w:num w:numId="28">
    <w:abstractNumId w:val="12"/>
  </w:num>
  <w:num w:numId="29">
    <w:abstractNumId w:val="13"/>
  </w:num>
  <w:num w:numId="30">
    <w:abstractNumId w:val="15"/>
  </w:num>
  <w:num w:numId="31">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aveSubsetFonts/>
  <w:mirrorMargins/>
  <w:bordersDoNotSurroundHeader/>
  <w:bordersDoNotSurroundFooter/>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defaultTabStop w:val="709"/>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D31"/>
    <w:rsid w:val="00000260"/>
    <w:rsid w:val="00000A6D"/>
    <w:rsid w:val="0000104F"/>
    <w:rsid w:val="000011BA"/>
    <w:rsid w:val="000013B6"/>
    <w:rsid w:val="000019AD"/>
    <w:rsid w:val="00001AB1"/>
    <w:rsid w:val="00002196"/>
    <w:rsid w:val="00003895"/>
    <w:rsid w:val="000039BA"/>
    <w:rsid w:val="00003A82"/>
    <w:rsid w:val="00004244"/>
    <w:rsid w:val="000042EC"/>
    <w:rsid w:val="000044F3"/>
    <w:rsid w:val="00004AB1"/>
    <w:rsid w:val="00005979"/>
    <w:rsid w:val="0000642F"/>
    <w:rsid w:val="00006585"/>
    <w:rsid w:val="000067D0"/>
    <w:rsid w:val="00006AB6"/>
    <w:rsid w:val="00006BA7"/>
    <w:rsid w:val="00006DDC"/>
    <w:rsid w:val="00006EE2"/>
    <w:rsid w:val="000078B4"/>
    <w:rsid w:val="000108BE"/>
    <w:rsid w:val="00010D45"/>
    <w:rsid w:val="00010DF8"/>
    <w:rsid w:val="00011990"/>
    <w:rsid w:val="000120C5"/>
    <w:rsid w:val="00012A1A"/>
    <w:rsid w:val="00012BB0"/>
    <w:rsid w:val="000134B2"/>
    <w:rsid w:val="00013551"/>
    <w:rsid w:val="000137FA"/>
    <w:rsid w:val="0001386F"/>
    <w:rsid w:val="000143C1"/>
    <w:rsid w:val="00014E4C"/>
    <w:rsid w:val="00014FB4"/>
    <w:rsid w:val="0001503A"/>
    <w:rsid w:val="0001520F"/>
    <w:rsid w:val="000152DB"/>
    <w:rsid w:val="0001536F"/>
    <w:rsid w:val="00015A72"/>
    <w:rsid w:val="00015CA5"/>
    <w:rsid w:val="0001667A"/>
    <w:rsid w:val="0001694F"/>
    <w:rsid w:val="0001756B"/>
    <w:rsid w:val="00017C77"/>
    <w:rsid w:val="00017F69"/>
    <w:rsid w:val="0002016F"/>
    <w:rsid w:val="0002076E"/>
    <w:rsid w:val="00021206"/>
    <w:rsid w:val="000213C9"/>
    <w:rsid w:val="000217CD"/>
    <w:rsid w:val="00021DA6"/>
    <w:rsid w:val="00023A97"/>
    <w:rsid w:val="00023D18"/>
    <w:rsid w:val="000243E8"/>
    <w:rsid w:val="000244BE"/>
    <w:rsid w:val="00024735"/>
    <w:rsid w:val="00024C32"/>
    <w:rsid w:val="00025881"/>
    <w:rsid w:val="00025DBA"/>
    <w:rsid w:val="00026BA9"/>
    <w:rsid w:val="00026F93"/>
    <w:rsid w:val="0003037D"/>
    <w:rsid w:val="000318EF"/>
    <w:rsid w:val="00031B8D"/>
    <w:rsid w:val="0003290C"/>
    <w:rsid w:val="0003310E"/>
    <w:rsid w:val="00033880"/>
    <w:rsid w:val="0003420A"/>
    <w:rsid w:val="00034DD8"/>
    <w:rsid w:val="000352D7"/>
    <w:rsid w:val="00035464"/>
    <w:rsid w:val="00035A4D"/>
    <w:rsid w:val="00035C98"/>
    <w:rsid w:val="00035CF9"/>
    <w:rsid w:val="00035FE9"/>
    <w:rsid w:val="000360ED"/>
    <w:rsid w:val="000369E7"/>
    <w:rsid w:val="00036F45"/>
    <w:rsid w:val="00036F95"/>
    <w:rsid w:val="000373DF"/>
    <w:rsid w:val="000377CF"/>
    <w:rsid w:val="00037B9F"/>
    <w:rsid w:val="00040073"/>
    <w:rsid w:val="00040F78"/>
    <w:rsid w:val="000411CE"/>
    <w:rsid w:val="000412CC"/>
    <w:rsid w:val="00041754"/>
    <w:rsid w:val="000417D4"/>
    <w:rsid w:val="00042705"/>
    <w:rsid w:val="00042BFD"/>
    <w:rsid w:val="00044F06"/>
    <w:rsid w:val="00044F09"/>
    <w:rsid w:val="00045793"/>
    <w:rsid w:val="00045B4F"/>
    <w:rsid w:val="0004702B"/>
    <w:rsid w:val="0004759B"/>
    <w:rsid w:val="00047EBE"/>
    <w:rsid w:val="00050309"/>
    <w:rsid w:val="00050621"/>
    <w:rsid w:val="00050A0B"/>
    <w:rsid w:val="000511E3"/>
    <w:rsid w:val="000517A4"/>
    <w:rsid w:val="00051B32"/>
    <w:rsid w:val="00052F4F"/>
    <w:rsid w:val="0005301C"/>
    <w:rsid w:val="00053CC0"/>
    <w:rsid w:val="0005427C"/>
    <w:rsid w:val="00054A9F"/>
    <w:rsid w:val="0005518B"/>
    <w:rsid w:val="00055C1C"/>
    <w:rsid w:val="00055EF7"/>
    <w:rsid w:val="0005618B"/>
    <w:rsid w:val="00057CEC"/>
    <w:rsid w:val="00057E8B"/>
    <w:rsid w:val="00057F04"/>
    <w:rsid w:val="00057F6A"/>
    <w:rsid w:val="00060120"/>
    <w:rsid w:val="000612BA"/>
    <w:rsid w:val="000619D5"/>
    <w:rsid w:val="00061CD2"/>
    <w:rsid w:val="000621F0"/>
    <w:rsid w:val="000621FD"/>
    <w:rsid w:val="00063044"/>
    <w:rsid w:val="0006326F"/>
    <w:rsid w:val="000633C1"/>
    <w:rsid w:val="00064385"/>
    <w:rsid w:val="00064AFE"/>
    <w:rsid w:val="0006513C"/>
    <w:rsid w:val="00065733"/>
    <w:rsid w:val="00066E39"/>
    <w:rsid w:val="00067C58"/>
    <w:rsid w:val="00070279"/>
    <w:rsid w:val="00070628"/>
    <w:rsid w:val="0007121F"/>
    <w:rsid w:val="00071557"/>
    <w:rsid w:val="0007165B"/>
    <w:rsid w:val="00072549"/>
    <w:rsid w:val="00072F36"/>
    <w:rsid w:val="00073F6F"/>
    <w:rsid w:val="00074775"/>
    <w:rsid w:val="00075EE3"/>
    <w:rsid w:val="00080DC4"/>
    <w:rsid w:val="00081775"/>
    <w:rsid w:val="00081ECB"/>
    <w:rsid w:val="00082690"/>
    <w:rsid w:val="0008278B"/>
    <w:rsid w:val="00083380"/>
    <w:rsid w:val="0008394B"/>
    <w:rsid w:val="00083D83"/>
    <w:rsid w:val="000840FC"/>
    <w:rsid w:val="00084DEA"/>
    <w:rsid w:val="0008531A"/>
    <w:rsid w:val="000853E7"/>
    <w:rsid w:val="000854C6"/>
    <w:rsid w:val="00085524"/>
    <w:rsid w:val="0008568A"/>
    <w:rsid w:val="00085B6C"/>
    <w:rsid w:val="00085C8E"/>
    <w:rsid w:val="000861AC"/>
    <w:rsid w:val="00086B77"/>
    <w:rsid w:val="0008713F"/>
    <w:rsid w:val="00087425"/>
    <w:rsid w:val="00087964"/>
    <w:rsid w:val="00091A2E"/>
    <w:rsid w:val="00091EAF"/>
    <w:rsid w:val="00091F7D"/>
    <w:rsid w:val="00092179"/>
    <w:rsid w:val="000929EB"/>
    <w:rsid w:val="00093A7C"/>
    <w:rsid w:val="00094D2F"/>
    <w:rsid w:val="00095633"/>
    <w:rsid w:val="000958D8"/>
    <w:rsid w:val="00095D0B"/>
    <w:rsid w:val="000963A3"/>
    <w:rsid w:val="00096840"/>
    <w:rsid w:val="0009779D"/>
    <w:rsid w:val="000A069B"/>
    <w:rsid w:val="000A0A01"/>
    <w:rsid w:val="000A1091"/>
    <w:rsid w:val="000A1185"/>
    <w:rsid w:val="000A1575"/>
    <w:rsid w:val="000A1B23"/>
    <w:rsid w:val="000A1B70"/>
    <w:rsid w:val="000A1F85"/>
    <w:rsid w:val="000A23D9"/>
    <w:rsid w:val="000A2480"/>
    <w:rsid w:val="000A2E41"/>
    <w:rsid w:val="000A4207"/>
    <w:rsid w:val="000A483E"/>
    <w:rsid w:val="000A4AF3"/>
    <w:rsid w:val="000A5909"/>
    <w:rsid w:val="000A5D74"/>
    <w:rsid w:val="000A677F"/>
    <w:rsid w:val="000A6865"/>
    <w:rsid w:val="000A7C12"/>
    <w:rsid w:val="000B084A"/>
    <w:rsid w:val="000B0D71"/>
    <w:rsid w:val="000B1BD8"/>
    <w:rsid w:val="000B275F"/>
    <w:rsid w:val="000B2B02"/>
    <w:rsid w:val="000B2C96"/>
    <w:rsid w:val="000B3029"/>
    <w:rsid w:val="000B33F4"/>
    <w:rsid w:val="000B3562"/>
    <w:rsid w:val="000B35DD"/>
    <w:rsid w:val="000B3C67"/>
    <w:rsid w:val="000B3D8C"/>
    <w:rsid w:val="000B3E4F"/>
    <w:rsid w:val="000B3F95"/>
    <w:rsid w:val="000B4040"/>
    <w:rsid w:val="000B47F6"/>
    <w:rsid w:val="000B481A"/>
    <w:rsid w:val="000B4C9A"/>
    <w:rsid w:val="000B5267"/>
    <w:rsid w:val="000B52F8"/>
    <w:rsid w:val="000B554E"/>
    <w:rsid w:val="000B5ABA"/>
    <w:rsid w:val="000B6033"/>
    <w:rsid w:val="000B617A"/>
    <w:rsid w:val="000B6534"/>
    <w:rsid w:val="000B7FE2"/>
    <w:rsid w:val="000C0026"/>
    <w:rsid w:val="000C165D"/>
    <w:rsid w:val="000C1E4A"/>
    <w:rsid w:val="000C2588"/>
    <w:rsid w:val="000C2F0E"/>
    <w:rsid w:val="000C32DF"/>
    <w:rsid w:val="000C3621"/>
    <w:rsid w:val="000C3DA5"/>
    <w:rsid w:val="000C3E06"/>
    <w:rsid w:val="000C3F08"/>
    <w:rsid w:val="000C41CC"/>
    <w:rsid w:val="000C4507"/>
    <w:rsid w:val="000C5C1E"/>
    <w:rsid w:val="000C6337"/>
    <w:rsid w:val="000C6C15"/>
    <w:rsid w:val="000C7421"/>
    <w:rsid w:val="000D0BCF"/>
    <w:rsid w:val="000D11D5"/>
    <w:rsid w:val="000D1651"/>
    <w:rsid w:val="000D1EB8"/>
    <w:rsid w:val="000D2016"/>
    <w:rsid w:val="000D28C3"/>
    <w:rsid w:val="000D2C7E"/>
    <w:rsid w:val="000D514E"/>
    <w:rsid w:val="000D5294"/>
    <w:rsid w:val="000D6029"/>
    <w:rsid w:val="000D6044"/>
    <w:rsid w:val="000D6AE5"/>
    <w:rsid w:val="000D7864"/>
    <w:rsid w:val="000E123B"/>
    <w:rsid w:val="000E2408"/>
    <w:rsid w:val="000E4026"/>
    <w:rsid w:val="000E529B"/>
    <w:rsid w:val="000E5615"/>
    <w:rsid w:val="000E5A45"/>
    <w:rsid w:val="000E5BAE"/>
    <w:rsid w:val="000E6088"/>
    <w:rsid w:val="000E65E1"/>
    <w:rsid w:val="000F1450"/>
    <w:rsid w:val="000F2FB9"/>
    <w:rsid w:val="000F31AE"/>
    <w:rsid w:val="000F4A1E"/>
    <w:rsid w:val="000F59CD"/>
    <w:rsid w:val="000F5D9E"/>
    <w:rsid w:val="000F5E56"/>
    <w:rsid w:val="000F5EAB"/>
    <w:rsid w:val="000F62CA"/>
    <w:rsid w:val="000F67F1"/>
    <w:rsid w:val="000F7DED"/>
    <w:rsid w:val="0010017D"/>
    <w:rsid w:val="001006FC"/>
    <w:rsid w:val="00100BD1"/>
    <w:rsid w:val="00100FA0"/>
    <w:rsid w:val="00101284"/>
    <w:rsid w:val="00101491"/>
    <w:rsid w:val="00101B07"/>
    <w:rsid w:val="00101FDB"/>
    <w:rsid w:val="00102212"/>
    <w:rsid w:val="001023E0"/>
    <w:rsid w:val="00102C06"/>
    <w:rsid w:val="00102E19"/>
    <w:rsid w:val="00104126"/>
    <w:rsid w:val="00104341"/>
    <w:rsid w:val="001049EA"/>
    <w:rsid w:val="00104CC8"/>
    <w:rsid w:val="001053AD"/>
    <w:rsid w:val="0010544C"/>
    <w:rsid w:val="00105840"/>
    <w:rsid w:val="00106517"/>
    <w:rsid w:val="00106535"/>
    <w:rsid w:val="00106763"/>
    <w:rsid w:val="001076C3"/>
    <w:rsid w:val="00107ECF"/>
    <w:rsid w:val="00110335"/>
    <w:rsid w:val="001124ED"/>
    <w:rsid w:val="00112BF4"/>
    <w:rsid w:val="00112DC7"/>
    <w:rsid w:val="00112E94"/>
    <w:rsid w:val="00113073"/>
    <w:rsid w:val="001130A9"/>
    <w:rsid w:val="00114656"/>
    <w:rsid w:val="00114B54"/>
    <w:rsid w:val="00117106"/>
    <w:rsid w:val="00117C09"/>
    <w:rsid w:val="00117E1C"/>
    <w:rsid w:val="00120653"/>
    <w:rsid w:val="00120DFD"/>
    <w:rsid w:val="001210D0"/>
    <w:rsid w:val="001210EC"/>
    <w:rsid w:val="001216FE"/>
    <w:rsid w:val="00121C26"/>
    <w:rsid w:val="00122093"/>
    <w:rsid w:val="001220EA"/>
    <w:rsid w:val="0012295D"/>
    <w:rsid w:val="0012461B"/>
    <w:rsid w:val="0012519A"/>
    <w:rsid w:val="00126601"/>
    <w:rsid w:val="00126CE8"/>
    <w:rsid w:val="00126E7F"/>
    <w:rsid w:val="001271AF"/>
    <w:rsid w:val="001276A3"/>
    <w:rsid w:val="00127C50"/>
    <w:rsid w:val="00130D4D"/>
    <w:rsid w:val="00131036"/>
    <w:rsid w:val="001317BD"/>
    <w:rsid w:val="00132B45"/>
    <w:rsid w:val="0013304F"/>
    <w:rsid w:val="001337DD"/>
    <w:rsid w:val="00133D2D"/>
    <w:rsid w:val="00133E16"/>
    <w:rsid w:val="00134EF0"/>
    <w:rsid w:val="00135254"/>
    <w:rsid w:val="00135CD6"/>
    <w:rsid w:val="00135E83"/>
    <w:rsid w:val="00136007"/>
    <w:rsid w:val="00136110"/>
    <w:rsid w:val="0013640F"/>
    <w:rsid w:val="00136652"/>
    <w:rsid w:val="00136AB0"/>
    <w:rsid w:val="00136DCE"/>
    <w:rsid w:val="0013700F"/>
    <w:rsid w:val="001373E3"/>
    <w:rsid w:val="001379B5"/>
    <w:rsid w:val="00137A48"/>
    <w:rsid w:val="00137B25"/>
    <w:rsid w:val="001417CD"/>
    <w:rsid w:val="00142033"/>
    <w:rsid w:val="00142D58"/>
    <w:rsid w:val="001434DA"/>
    <w:rsid w:val="00143B7D"/>
    <w:rsid w:val="00143C1D"/>
    <w:rsid w:val="0014450E"/>
    <w:rsid w:val="001445B3"/>
    <w:rsid w:val="001446BC"/>
    <w:rsid w:val="00144BFD"/>
    <w:rsid w:val="00144C7C"/>
    <w:rsid w:val="00144DBE"/>
    <w:rsid w:val="001459FC"/>
    <w:rsid w:val="00146E69"/>
    <w:rsid w:val="00146F2F"/>
    <w:rsid w:val="00147562"/>
    <w:rsid w:val="00147CA8"/>
    <w:rsid w:val="00147CC5"/>
    <w:rsid w:val="00147E2D"/>
    <w:rsid w:val="00150AC9"/>
    <w:rsid w:val="00150CE2"/>
    <w:rsid w:val="00150E02"/>
    <w:rsid w:val="0015114E"/>
    <w:rsid w:val="0015168F"/>
    <w:rsid w:val="00151C1A"/>
    <w:rsid w:val="00152EFD"/>
    <w:rsid w:val="001546CA"/>
    <w:rsid w:val="00154BDE"/>
    <w:rsid w:val="00155003"/>
    <w:rsid w:val="001550AE"/>
    <w:rsid w:val="0015604F"/>
    <w:rsid w:val="00156106"/>
    <w:rsid w:val="001566F4"/>
    <w:rsid w:val="00156A45"/>
    <w:rsid w:val="00156F68"/>
    <w:rsid w:val="00157904"/>
    <w:rsid w:val="00157A8D"/>
    <w:rsid w:val="00161B39"/>
    <w:rsid w:val="00161B70"/>
    <w:rsid w:val="00162252"/>
    <w:rsid w:val="00162312"/>
    <w:rsid w:val="001634CB"/>
    <w:rsid w:val="001634D5"/>
    <w:rsid w:val="00163B48"/>
    <w:rsid w:val="00163DF1"/>
    <w:rsid w:val="00164673"/>
    <w:rsid w:val="001648F6"/>
    <w:rsid w:val="00164B2C"/>
    <w:rsid w:val="00164DE3"/>
    <w:rsid w:val="001654DE"/>
    <w:rsid w:val="00165BBD"/>
    <w:rsid w:val="00166C1F"/>
    <w:rsid w:val="00166F4C"/>
    <w:rsid w:val="00167304"/>
    <w:rsid w:val="001701F1"/>
    <w:rsid w:val="00171DF2"/>
    <w:rsid w:val="001721DB"/>
    <w:rsid w:val="00172B0B"/>
    <w:rsid w:val="00173A76"/>
    <w:rsid w:val="00173FD6"/>
    <w:rsid w:val="0017450A"/>
    <w:rsid w:val="00174551"/>
    <w:rsid w:val="001747A9"/>
    <w:rsid w:val="00174D0F"/>
    <w:rsid w:val="00175511"/>
    <w:rsid w:val="001755D3"/>
    <w:rsid w:val="001756E8"/>
    <w:rsid w:val="00175830"/>
    <w:rsid w:val="00175D56"/>
    <w:rsid w:val="001760BE"/>
    <w:rsid w:val="00176348"/>
    <w:rsid w:val="0017673E"/>
    <w:rsid w:val="001769A8"/>
    <w:rsid w:val="001774EA"/>
    <w:rsid w:val="001805C6"/>
    <w:rsid w:val="001805C9"/>
    <w:rsid w:val="00180662"/>
    <w:rsid w:val="0018068B"/>
    <w:rsid w:val="00180BF1"/>
    <w:rsid w:val="00180CC1"/>
    <w:rsid w:val="00180D31"/>
    <w:rsid w:val="00181E85"/>
    <w:rsid w:val="0018232B"/>
    <w:rsid w:val="0018238C"/>
    <w:rsid w:val="0018264D"/>
    <w:rsid w:val="00182C3B"/>
    <w:rsid w:val="001834FC"/>
    <w:rsid w:val="00183B39"/>
    <w:rsid w:val="0018413A"/>
    <w:rsid w:val="00184238"/>
    <w:rsid w:val="001845ED"/>
    <w:rsid w:val="00184C5E"/>
    <w:rsid w:val="00184D6B"/>
    <w:rsid w:val="00185600"/>
    <w:rsid w:val="0018608C"/>
    <w:rsid w:val="00186265"/>
    <w:rsid w:val="0018678C"/>
    <w:rsid w:val="00187480"/>
    <w:rsid w:val="001877BA"/>
    <w:rsid w:val="00187B22"/>
    <w:rsid w:val="00187D10"/>
    <w:rsid w:val="001900FC"/>
    <w:rsid w:val="00190218"/>
    <w:rsid w:val="00190A7B"/>
    <w:rsid w:val="00190B42"/>
    <w:rsid w:val="00191034"/>
    <w:rsid w:val="0019131E"/>
    <w:rsid w:val="00191C1D"/>
    <w:rsid w:val="00192352"/>
    <w:rsid w:val="0019242B"/>
    <w:rsid w:val="00192C65"/>
    <w:rsid w:val="00193A03"/>
    <w:rsid w:val="00193A83"/>
    <w:rsid w:val="001949DF"/>
    <w:rsid w:val="00194D04"/>
    <w:rsid w:val="00194EC9"/>
    <w:rsid w:val="00195D7B"/>
    <w:rsid w:val="00196E27"/>
    <w:rsid w:val="00196E36"/>
    <w:rsid w:val="00197506"/>
    <w:rsid w:val="00197ABA"/>
    <w:rsid w:val="00197E8A"/>
    <w:rsid w:val="001A0401"/>
    <w:rsid w:val="001A096F"/>
    <w:rsid w:val="001A0FF0"/>
    <w:rsid w:val="001A13A9"/>
    <w:rsid w:val="001A1786"/>
    <w:rsid w:val="001A19F4"/>
    <w:rsid w:val="001A1DCA"/>
    <w:rsid w:val="001A24DB"/>
    <w:rsid w:val="001A2945"/>
    <w:rsid w:val="001A2D84"/>
    <w:rsid w:val="001A37F9"/>
    <w:rsid w:val="001A3BB3"/>
    <w:rsid w:val="001A3F81"/>
    <w:rsid w:val="001A3F85"/>
    <w:rsid w:val="001A47FD"/>
    <w:rsid w:val="001A4C0D"/>
    <w:rsid w:val="001A4DDA"/>
    <w:rsid w:val="001A5958"/>
    <w:rsid w:val="001A5AF3"/>
    <w:rsid w:val="001A5DCC"/>
    <w:rsid w:val="001A61CB"/>
    <w:rsid w:val="001A6A7A"/>
    <w:rsid w:val="001A6D06"/>
    <w:rsid w:val="001A773D"/>
    <w:rsid w:val="001A7DB8"/>
    <w:rsid w:val="001A7FE1"/>
    <w:rsid w:val="001B0499"/>
    <w:rsid w:val="001B083B"/>
    <w:rsid w:val="001B0B72"/>
    <w:rsid w:val="001B1258"/>
    <w:rsid w:val="001B17E6"/>
    <w:rsid w:val="001B21A4"/>
    <w:rsid w:val="001B23AC"/>
    <w:rsid w:val="001B25AC"/>
    <w:rsid w:val="001B2819"/>
    <w:rsid w:val="001B2E3E"/>
    <w:rsid w:val="001B40E0"/>
    <w:rsid w:val="001B4218"/>
    <w:rsid w:val="001B42F3"/>
    <w:rsid w:val="001B431A"/>
    <w:rsid w:val="001B4D88"/>
    <w:rsid w:val="001B4F6A"/>
    <w:rsid w:val="001B57A1"/>
    <w:rsid w:val="001B5EAF"/>
    <w:rsid w:val="001B5F49"/>
    <w:rsid w:val="001B61A8"/>
    <w:rsid w:val="001B66A4"/>
    <w:rsid w:val="001B6C33"/>
    <w:rsid w:val="001B6D22"/>
    <w:rsid w:val="001B79BF"/>
    <w:rsid w:val="001B7D9A"/>
    <w:rsid w:val="001C0177"/>
    <w:rsid w:val="001C12B4"/>
    <w:rsid w:val="001C16A8"/>
    <w:rsid w:val="001C21C8"/>
    <w:rsid w:val="001C33E9"/>
    <w:rsid w:val="001C3726"/>
    <w:rsid w:val="001C4E0A"/>
    <w:rsid w:val="001C5241"/>
    <w:rsid w:val="001C53ED"/>
    <w:rsid w:val="001C5E99"/>
    <w:rsid w:val="001C626B"/>
    <w:rsid w:val="001C6326"/>
    <w:rsid w:val="001C6E98"/>
    <w:rsid w:val="001C72C1"/>
    <w:rsid w:val="001C7E58"/>
    <w:rsid w:val="001D01E5"/>
    <w:rsid w:val="001D05A4"/>
    <w:rsid w:val="001D1262"/>
    <w:rsid w:val="001D28B0"/>
    <w:rsid w:val="001D351C"/>
    <w:rsid w:val="001D36D8"/>
    <w:rsid w:val="001D3B40"/>
    <w:rsid w:val="001D407B"/>
    <w:rsid w:val="001D4B7C"/>
    <w:rsid w:val="001D5076"/>
    <w:rsid w:val="001D5D4B"/>
    <w:rsid w:val="001D60E8"/>
    <w:rsid w:val="001D6965"/>
    <w:rsid w:val="001E0D14"/>
    <w:rsid w:val="001E0DC1"/>
    <w:rsid w:val="001E10F8"/>
    <w:rsid w:val="001E1314"/>
    <w:rsid w:val="001E1945"/>
    <w:rsid w:val="001E1CD8"/>
    <w:rsid w:val="001E25DC"/>
    <w:rsid w:val="001E3A4A"/>
    <w:rsid w:val="001E5042"/>
    <w:rsid w:val="001E53AC"/>
    <w:rsid w:val="001E55C5"/>
    <w:rsid w:val="001E5A4D"/>
    <w:rsid w:val="001E61F5"/>
    <w:rsid w:val="001E6227"/>
    <w:rsid w:val="001E65C0"/>
    <w:rsid w:val="001E7B0B"/>
    <w:rsid w:val="001E7FD7"/>
    <w:rsid w:val="001F0979"/>
    <w:rsid w:val="001F1EF3"/>
    <w:rsid w:val="001F2195"/>
    <w:rsid w:val="001F2BB6"/>
    <w:rsid w:val="001F2E89"/>
    <w:rsid w:val="001F2F5F"/>
    <w:rsid w:val="001F324E"/>
    <w:rsid w:val="001F33C1"/>
    <w:rsid w:val="001F3A1B"/>
    <w:rsid w:val="001F3D50"/>
    <w:rsid w:val="001F484C"/>
    <w:rsid w:val="001F4F13"/>
    <w:rsid w:val="001F70F9"/>
    <w:rsid w:val="001F73AE"/>
    <w:rsid w:val="001F758D"/>
    <w:rsid w:val="001F7C42"/>
    <w:rsid w:val="001F7F30"/>
    <w:rsid w:val="002008C2"/>
    <w:rsid w:val="0020119F"/>
    <w:rsid w:val="00201401"/>
    <w:rsid w:val="00202151"/>
    <w:rsid w:val="002025E3"/>
    <w:rsid w:val="00202802"/>
    <w:rsid w:val="00202DAF"/>
    <w:rsid w:val="00203303"/>
    <w:rsid w:val="002037FE"/>
    <w:rsid w:val="00203A02"/>
    <w:rsid w:val="00203AB2"/>
    <w:rsid w:val="0020406B"/>
    <w:rsid w:val="002049F7"/>
    <w:rsid w:val="00204B88"/>
    <w:rsid w:val="00204DFE"/>
    <w:rsid w:val="002053DD"/>
    <w:rsid w:val="00205B1C"/>
    <w:rsid w:val="00205FD7"/>
    <w:rsid w:val="00206BDE"/>
    <w:rsid w:val="0020703D"/>
    <w:rsid w:val="002074E4"/>
    <w:rsid w:val="00207CD0"/>
    <w:rsid w:val="00207D9E"/>
    <w:rsid w:val="00207F5A"/>
    <w:rsid w:val="0021011F"/>
    <w:rsid w:val="00210C10"/>
    <w:rsid w:val="00211030"/>
    <w:rsid w:val="002117A3"/>
    <w:rsid w:val="00211E61"/>
    <w:rsid w:val="0021201C"/>
    <w:rsid w:val="00212224"/>
    <w:rsid w:val="00212828"/>
    <w:rsid w:val="00213D2A"/>
    <w:rsid w:val="00213F09"/>
    <w:rsid w:val="0021449A"/>
    <w:rsid w:val="00214580"/>
    <w:rsid w:val="00215405"/>
    <w:rsid w:val="00215406"/>
    <w:rsid w:val="00215411"/>
    <w:rsid w:val="00215506"/>
    <w:rsid w:val="00215C87"/>
    <w:rsid w:val="00215FC5"/>
    <w:rsid w:val="002162B7"/>
    <w:rsid w:val="00216A03"/>
    <w:rsid w:val="00217214"/>
    <w:rsid w:val="00220244"/>
    <w:rsid w:val="00220C02"/>
    <w:rsid w:val="0022106E"/>
    <w:rsid w:val="002219CA"/>
    <w:rsid w:val="002227E3"/>
    <w:rsid w:val="00223561"/>
    <w:rsid w:val="00223604"/>
    <w:rsid w:val="0022378D"/>
    <w:rsid w:val="00224626"/>
    <w:rsid w:val="002261D7"/>
    <w:rsid w:val="002264D0"/>
    <w:rsid w:val="00226A21"/>
    <w:rsid w:val="0022734D"/>
    <w:rsid w:val="0023070C"/>
    <w:rsid w:val="002307E7"/>
    <w:rsid w:val="00230981"/>
    <w:rsid w:val="00230E5C"/>
    <w:rsid w:val="00231830"/>
    <w:rsid w:val="00231C67"/>
    <w:rsid w:val="00232105"/>
    <w:rsid w:val="002329A2"/>
    <w:rsid w:val="00232E00"/>
    <w:rsid w:val="00233355"/>
    <w:rsid w:val="00233DBE"/>
    <w:rsid w:val="00234105"/>
    <w:rsid w:val="00234196"/>
    <w:rsid w:val="00234624"/>
    <w:rsid w:val="0023543C"/>
    <w:rsid w:val="00236CB4"/>
    <w:rsid w:val="00240845"/>
    <w:rsid w:val="00241236"/>
    <w:rsid w:val="002413FE"/>
    <w:rsid w:val="00241763"/>
    <w:rsid w:val="0024250E"/>
    <w:rsid w:val="002435B5"/>
    <w:rsid w:val="002442AC"/>
    <w:rsid w:val="002445C9"/>
    <w:rsid w:val="00245D14"/>
    <w:rsid w:val="00247169"/>
    <w:rsid w:val="002474D9"/>
    <w:rsid w:val="00247507"/>
    <w:rsid w:val="00247F42"/>
    <w:rsid w:val="00250283"/>
    <w:rsid w:val="0025047E"/>
    <w:rsid w:val="0025085E"/>
    <w:rsid w:val="0025246A"/>
    <w:rsid w:val="00252C0A"/>
    <w:rsid w:val="00253AC9"/>
    <w:rsid w:val="00253BB2"/>
    <w:rsid w:val="00253E29"/>
    <w:rsid w:val="00254296"/>
    <w:rsid w:val="002543DD"/>
    <w:rsid w:val="00254867"/>
    <w:rsid w:val="00254C06"/>
    <w:rsid w:val="0025587B"/>
    <w:rsid w:val="002565C2"/>
    <w:rsid w:val="002565FA"/>
    <w:rsid w:val="00256983"/>
    <w:rsid w:val="00256DF8"/>
    <w:rsid w:val="00257086"/>
    <w:rsid w:val="00257301"/>
    <w:rsid w:val="00260943"/>
    <w:rsid w:val="00260A11"/>
    <w:rsid w:val="00260ACF"/>
    <w:rsid w:val="00261FB5"/>
    <w:rsid w:val="0026251E"/>
    <w:rsid w:val="00262CED"/>
    <w:rsid w:val="00263742"/>
    <w:rsid w:val="00263F71"/>
    <w:rsid w:val="002640AC"/>
    <w:rsid w:val="00264AB1"/>
    <w:rsid w:val="00264B71"/>
    <w:rsid w:val="00264FFF"/>
    <w:rsid w:val="002656BB"/>
    <w:rsid w:val="00265CFF"/>
    <w:rsid w:val="00266308"/>
    <w:rsid w:val="002665B7"/>
    <w:rsid w:val="002666F2"/>
    <w:rsid w:val="0026675C"/>
    <w:rsid w:val="00266B5B"/>
    <w:rsid w:val="00266CDE"/>
    <w:rsid w:val="002672AE"/>
    <w:rsid w:val="00267301"/>
    <w:rsid w:val="00270636"/>
    <w:rsid w:val="002713A9"/>
    <w:rsid w:val="002713F5"/>
    <w:rsid w:val="0027147E"/>
    <w:rsid w:val="002714DC"/>
    <w:rsid w:val="002729D9"/>
    <w:rsid w:val="00272AB9"/>
    <w:rsid w:val="00272B42"/>
    <w:rsid w:val="00274292"/>
    <w:rsid w:val="0027536E"/>
    <w:rsid w:val="00275E77"/>
    <w:rsid w:val="0027611A"/>
    <w:rsid w:val="00280971"/>
    <w:rsid w:val="002818E8"/>
    <w:rsid w:val="00281964"/>
    <w:rsid w:val="00281A1A"/>
    <w:rsid w:val="00281BD7"/>
    <w:rsid w:val="002823C7"/>
    <w:rsid w:val="002838BE"/>
    <w:rsid w:val="0028399C"/>
    <w:rsid w:val="00284761"/>
    <w:rsid w:val="0028537E"/>
    <w:rsid w:val="0028575D"/>
    <w:rsid w:val="00285DD0"/>
    <w:rsid w:val="00285E74"/>
    <w:rsid w:val="00286022"/>
    <w:rsid w:val="002868ED"/>
    <w:rsid w:val="002876C6"/>
    <w:rsid w:val="00287795"/>
    <w:rsid w:val="00290912"/>
    <w:rsid w:val="00290981"/>
    <w:rsid w:val="00290E65"/>
    <w:rsid w:val="002911BE"/>
    <w:rsid w:val="00291654"/>
    <w:rsid w:val="00292297"/>
    <w:rsid w:val="002927CC"/>
    <w:rsid w:val="00292C15"/>
    <w:rsid w:val="00293E7B"/>
    <w:rsid w:val="002940F3"/>
    <w:rsid w:val="002946A9"/>
    <w:rsid w:val="002948EC"/>
    <w:rsid w:val="00295122"/>
    <w:rsid w:val="00295397"/>
    <w:rsid w:val="00296288"/>
    <w:rsid w:val="0029632E"/>
    <w:rsid w:val="0029685C"/>
    <w:rsid w:val="00296B11"/>
    <w:rsid w:val="00297135"/>
    <w:rsid w:val="00297AA8"/>
    <w:rsid w:val="002A07B6"/>
    <w:rsid w:val="002A0BD7"/>
    <w:rsid w:val="002A18A7"/>
    <w:rsid w:val="002A2DE7"/>
    <w:rsid w:val="002A2FDE"/>
    <w:rsid w:val="002A3AA6"/>
    <w:rsid w:val="002A3EA5"/>
    <w:rsid w:val="002A642F"/>
    <w:rsid w:val="002A65CE"/>
    <w:rsid w:val="002A6FFA"/>
    <w:rsid w:val="002A76B5"/>
    <w:rsid w:val="002A76CA"/>
    <w:rsid w:val="002A76EB"/>
    <w:rsid w:val="002A7E6C"/>
    <w:rsid w:val="002B0101"/>
    <w:rsid w:val="002B06F5"/>
    <w:rsid w:val="002B0F45"/>
    <w:rsid w:val="002B115E"/>
    <w:rsid w:val="002B11D5"/>
    <w:rsid w:val="002B16CA"/>
    <w:rsid w:val="002B32F1"/>
    <w:rsid w:val="002B34C5"/>
    <w:rsid w:val="002B39EC"/>
    <w:rsid w:val="002B3D80"/>
    <w:rsid w:val="002B4035"/>
    <w:rsid w:val="002B4150"/>
    <w:rsid w:val="002B4780"/>
    <w:rsid w:val="002B5CCB"/>
    <w:rsid w:val="002B7FF8"/>
    <w:rsid w:val="002C1190"/>
    <w:rsid w:val="002C1B01"/>
    <w:rsid w:val="002C1C2E"/>
    <w:rsid w:val="002C1D55"/>
    <w:rsid w:val="002C1D93"/>
    <w:rsid w:val="002C201A"/>
    <w:rsid w:val="002C2727"/>
    <w:rsid w:val="002C2CA4"/>
    <w:rsid w:val="002C2DB1"/>
    <w:rsid w:val="002C344B"/>
    <w:rsid w:val="002C39A8"/>
    <w:rsid w:val="002C3E6A"/>
    <w:rsid w:val="002C4EAB"/>
    <w:rsid w:val="002C561B"/>
    <w:rsid w:val="002C5BEB"/>
    <w:rsid w:val="002C5DA7"/>
    <w:rsid w:val="002C675F"/>
    <w:rsid w:val="002D0AA3"/>
    <w:rsid w:val="002D0F2A"/>
    <w:rsid w:val="002D10C7"/>
    <w:rsid w:val="002D146A"/>
    <w:rsid w:val="002D18AB"/>
    <w:rsid w:val="002D18C5"/>
    <w:rsid w:val="002D1A3C"/>
    <w:rsid w:val="002D2D32"/>
    <w:rsid w:val="002D3022"/>
    <w:rsid w:val="002D35CC"/>
    <w:rsid w:val="002D397B"/>
    <w:rsid w:val="002D3D45"/>
    <w:rsid w:val="002D4A6C"/>
    <w:rsid w:val="002D5AAB"/>
    <w:rsid w:val="002D6953"/>
    <w:rsid w:val="002D6C60"/>
    <w:rsid w:val="002D71FB"/>
    <w:rsid w:val="002D74D3"/>
    <w:rsid w:val="002D7A00"/>
    <w:rsid w:val="002D7F8A"/>
    <w:rsid w:val="002D7FF7"/>
    <w:rsid w:val="002E1082"/>
    <w:rsid w:val="002E1137"/>
    <w:rsid w:val="002E1290"/>
    <w:rsid w:val="002E1339"/>
    <w:rsid w:val="002E157A"/>
    <w:rsid w:val="002E178F"/>
    <w:rsid w:val="002E19B3"/>
    <w:rsid w:val="002E1D4C"/>
    <w:rsid w:val="002E220C"/>
    <w:rsid w:val="002E230F"/>
    <w:rsid w:val="002E2337"/>
    <w:rsid w:val="002E2669"/>
    <w:rsid w:val="002E2F94"/>
    <w:rsid w:val="002E3417"/>
    <w:rsid w:val="002E34E6"/>
    <w:rsid w:val="002E3578"/>
    <w:rsid w:val="002E3B86"/>
    <w:rsid w:val="002E3C4A"/>
    <w:rsid w:val="002E43F1"/>
    <w:rsid w:val="002E4C44"/>
    <w:rsid w:val="002E5394"/>
    <w:rsid w:val="002E6A51"/>
    <w:rsid w:val="002E6ECA"/>
    <w:rsid w:val="002E74D0"/>
    <w:rsid w:val="002E760D"/>
    <w:rsid w:val="002E7B05"/>
    <w:rsid w:val="002F02E3"/>
    <w:rsid w:val="002F03C7"/>
    <w:rsid w:val="002F0477"/>
    <w:rsid w:val="002F11F0"/>
    <w:rsid w:val="002F1207"/>
    <w:rsid w:val="002F1623"/>
    <w:rsid w:val="002F17A2"/>
    <w:rsid w:val="002F1D78"/>
    <w:rsid w:val="002F1E93"/>
    <w:rsid w:val="002F2686"/>
    <w:rsid w:val="002F29F7"/>
    <w:rsid w:val="002F2D82"/>
    <w:rsid w:val="002F2FFF"/>
    <w:rsid w:val="002F34A3"/>
    <w:rsid w:val="002F394C"/>
    <w:rsid w:val="002F3986"/>
    <w:rsid w:val="002F4178"/>
    <w:rsid w:val="002F4DB6"/>
    <w:rsid w:val="002F57DD"/>
    <w:rsid w:val="002F58F4"/>
    <w:rsid w:val="002F5C03"/>
    <w:rsid w:val="002F5E31"/>
    <w:rsid w:val="002F5E80"/>
    <w:rsid w:val="002F5E91"/>
    <w:rsid w:val="002F644A"/>
    <w:rsid w:val="002F6860"/>
    <w:rsid w:val="002F690D"/>
    <w:rsid w:val="002F6C5D"/>
    <w:rsid w:val="002F7EE6"/>
    <w:rsid w:val="003004F2"/>
    <w:rsid w:val="003030C1"/>
    <w:rsid w:val="003039D0"/>
    <w:rsid w:val="00304425"/>
    <w:rsid w:val="003044B7"/>
    <w:rsid w:val="00304ADD"/>
    <w:rsid w:val="00304D0F"/>
    <w:rsid w:val="00304E29"/>
    <w:rsid w:val="00305156"/>
    <w:rsid w:val="00305515"/>
    <w:rsid w:val="0030562A"/>
    <w:rsid w:val="00305674"/>
    <w:rsid w:val="003057BF"/>
    <w:rsid w:val="00305CE7"/>
    <w:rsid w:val="00306166"/>
    <w:rsid w:val="0030798D"/>
    <w:rsid w:val="00307AC1"/>
    <w:rsid w:val="00307FD8"/>
    <w:rsid w:val="00310429"/>
    <w:rsid w:val="00310BE4"/>
    <w:rsid w:val="00310D87"/>
    <w:rsid w:val="003111BC"/>
    <w:rsid w:val="003113E3"/>
    <w:rsid w:val="00311697"/>
    <w:rsid w:val="00311D51"/>
    <w:rsid w:val="00311E2C"/>
    <w:rsid w:val="0031268D"/>
    <w:rsid w:val="00312CA7"/>
    <w:rsid w:val="00313576"/>
    <w:rsid w:val="00313DD4"/>
    <w:rsid w:val="003142F0"/>
    <w:rsid w:val="00314AE6"/>
    <w:rsid w:val="00315AD1"/>
    <w:rsid w:val="00315DA1"/>
    <w:rsid w:val="00315DD4"/>
    <w:rsid w:val="003160DF"/>
    <w:rsid w:val="00316530"/>
    <w:rsid w:val="0031653A"/>
    <w:rsid w:val="00316621"/>
    <w:rsid w:val="003169C7"/>
    <w:rsid w:val="00316C16"/>
    <w:rsid w:val="00316EDE"/>
    <w:rsid w:val="003176C2"/>
    <w:rsid w:val="0031772A"/>
    <w:rsid w:val="00317ACB"/>
    <w:rsid w:val="00317EC0"/>
    <w:rsid w:val="00317FF8"/>
    <w:rsid w:val="003202E7"/>
    <w:rsid w:val="0032086E"/>
    <w:rsid w:val="003212A5"/>
    <w:rsid w:val="00321548"/>
    <w:rsid w:val="00321580"/>
    <w:rsid w:val="00321FE8"/>
    <w:rsid w:val="00322177"/>
    <w:rsid w:val="00322522"/>
    <w:rsid w:val="00322816"/>
    <w:rsid w:val="003228CC"/>
    <w:rsid w:val="00322CD1"/>
    <w:rsid w:val="00323028"/>
    <w:rsid w:val="0032314E"/>
    <w:rsid w:val="00323A8A"/>
    <w:rsid w:val="00323D8A"/>
    <w:rsid w:val="00324015"/>
    <w:rsid w:val="003240A0"/>
    <w:rsid w:val="00324612"/>
    <w:rsid w:val="00325CA4"/>
    <w:rsid w:val="00326F16"/>
    <w:rsid w:val="00327230"/>
    <w:rsid w:val="0032739B"/>
    <w:rsid w:val="003273A8"/>
    <w:rsid w:val="00327518"/>
    <w:rsid w:val="00327A1E"/>
    <w:rsid w:val="00327E28"/>
    <w:rsid w:val="003301A9"/>
    <w:rsid w:val="00330379"/>
    <w:rsid w:val="00330A39"/>
    <w:rsid w:val="00330D5E"/>
    <w:rsid w:val="003311DB"/>
    <w:rsid w:val="00331942"/>
    <w:rsid w:val="003319E4"/>
    <w:rsid w:val="00331BD2"/>
    <w:rsid w:val="00332021"/>
    <w:rsid w:val="00332844"/>
    <w:rsid w:val="00333501"/>
    <w:rsid w:val="003335AF"/>
    <w:rsid w:val="00333859"/>
    <w:rsid w:val="003341FA"/>
    <w:rsid w:val="00334773"/>
    <w:rsid w:val="0033486E"/>
    <w:rsid w:val="00334E5E"/>
    <w:rsid w:val="0033666C"/>
    <w:rsid w:val="00337313"/>
    <w:rsid w:val="00337866"/>
    <w:rsid w:val="003408EA"/>
    <w:rsid w:val="00341114"/>
    <w:rsid w:val="00341A4E"/>
    <w:rsid w:val="003422AD"/>
    <w:rsid w:val="00342E50"/>
    <w:rsid w:val="0034348D"/>
    <w:rsid w:val="00343CBC"/>
    <w:rsid w:val="00343EEE"/>
    <w:rsid w:val="00344660"/>
    <w:rsid w:val="003448F6"/>
    <w:rsid w:val="00345B6D"/>
    <w:rsid w:val="00345E8C"/>
    <w:rsid w:val="003460B1"/>
    <w:rsid w:val="003461B6"/>
    <w:rsid w:val="003462CB"/>
    <w:rsid w:val="00346422"/>
    <w:rsid w:val="00346509"/>
    <w:rsid w:val="003468B2"/>
    <w:rsid w:val="003474DF"/>
    <w:rsid w:val="00347A0F"/>
    <w:rsid w:val="00347A92"/>
    <w:rsid w:val="003500E8"/>
    <w:rsid w:val="00350329"/>
    <w:rsid w:val="00351217"/>
    <w:rsid w:val="0035196D"/>
    <w:rsid w:val="00351C2E"/>
    <w:rsid w:val="00352135"/>
    <w:rsid w:val="003524D9"/>
    <w:rsid w:val="003531F1"/>
    <w:rsid w:val="00353988"/>
    <w:rsid w:val="003540B4"/>
    <w:rsid w:val="00354919"/>
    <w:rsid w:val="0035493D"/>
    <w:rsid w:val="00355538"/>
    <w:rsid w:val="00355B06"/>
    <w:rsid w:val="0035684F"/>
    <w:rsid w:val="00356F12"/>
    <w:rsid w:val="003571FA"/>
    <w:rsid w:val="0035728B"/>
    <w:rsid w:val="00357377"/>
    <w:rsid w:val="00357832"/>
    <w:rsid w:val="0035788B"/>
    <w:rsid w:val="003600D4"/>
    <w:rsid w:val="003607E1"/>
    <w:rsid w:val="003609BF"/>
    <w:rsid w:val="00361847"/>
    <w:rsid w:val="00361A53"/>
    <w:rsid w:val="00361AEE"/>
    <w:rsid w:val="00362E0B"/>
    <w:rsid w:val="00363251"/>
    <w:rsid w:val="00363C60"/>
    <w:rsid w:val="00363F2D"/>
    <w:rsid w:val="003641B5"/>
    <w:rsid w:val="00364B2A"/>
    <w:rsid w:val="00365339"/>
    <w:rsid w:val="00365726"/>
    <w:rsid w:val="00365A1B"/>
    <w:rsid w:val="00365BE9"/>
    <w:rsid w:val="00365E22"/>
    <w:rsid w:val="003665C4"/>
    <w:rsid w:val="00366647"/>
    <w:rsid w:val="003668E4"/>
    <w:rsid w:val="00367407"/>
    <w:rsid w:val="003674A5"/>
    <w:rsid w:val="00370E5F"/>
    <w:rsid w:val="00371A07"/>
    <w:rsid w:val="00371C51"/>
    <w:rsid w:val="00371CC1"/>
    <w:rsid w:val="00371F37"/>
    <w:rsid w:val="00372B08"/>
    <w:rsid w:val="00372D56"/>
    <w:rsid w:val="00373470"/>
    <w:rsid w:val="003734CE"/>
    <w:rsid w:val="00373509"/>
    <w:rsid w:val="00373B96"/>
    <w:rsid w:val="00373CB4"/>
    <w:rsid w:val="0037408C"/>
    <w:rsid w:val="00374754"/>
    <w:rsid w:val="00374D03"/>
    <w:rsid w:val="003752EC"/>
    <w:rsid w:val="003753CC"/>
    <w:rsid w:val="00375E34"/>
    <w:rsid w:val="00375EA3"/>
    <w:rsid w:val="00376238"/>
    <w:rsid w:val="0037633F"/>
    <w:rsid w:val="00376FFD"/>
    <w:rsid w:val="003772E2"/>
    <w:rsid w:val="003774B4"/>
    <w:rsid w:val="00377991"/>
    <w:rsid w:val="00377FC6"/>
    <w:rsid w:val="00380798"/>
    <w:rsid w:val="00380FFD"/>
    <w:rsid w:val="00381242"/>
    <w:rsid w:val="0038154A"/>
    <w:rsid w:val="00381732"/>
    <w:rsid w:val="00381819"/>
    <w:rsid w:val="00381A6E"/>
    <w:rsid w:val="0038209A"/>
    <w:rsid w:val="00382409"/>
    <w:rsid w:val="00382AC2"/>
    <w:rsid w:val="003836DB"/>
    <w:rsid w:val="003838ED"/>
    <w:rsid w:val="00383C8A"/>
    <w:rsid w:val="00383F94"/>
    <w:rsid w:val="00384C81"/>
    <w:rsid w:val="00384E69"/>
    <w:rsid w:val="00385EF0"/>
    <w:rsid w:val="0038615A"/>
    <w:rsid w:val="00387A9D"/>
    <w:rsid w:val="00387C9C"/>
    <w:rsid w:val="0039030B"/>
    <w:rsid w:val="003909A8"/>
    <w:rsid w:val="00390D21"/>
    <w:rsid w:val="00391499"/>
    <w:rsid w:val="003915BC"/>
    <w:rsid w:val="00392074"/>
    <w:rsid w:val="0039241C"/>
    <w:rsid w:val="0039251E"/>
    <w:rsid w:val="003949B2"/>
    <w:rsid w:val="00395035"/>
    <w:rsid w:val="003957EC"/>
    <w:rsid w:val="00395B9E"/>
    <w:rsid w:val="00396376"/>
    <w:rsid w:val="00396646"/>
    <w:rsid w:val="003967C2"/>
    <w:rsid w:val="003974C8"/>
    <w:rsid w:val="00397943"/>
    <w:rsid w:val="003A011D"/>
    <w:rsid w:val="003A0D31"/>
    <w:rsid w:val="003A11AA"/>
    <w:rsid w:val="003A2CE4"/>
    <w:rsid w:val="003A3343"/>
    <w:rsid w:val="003A3888"/>
    <w:rsid w:val="003A3EE7"/>
    <w:rsid w:val="003A4661"/>
    <w:rsid w:val="003A4982"/>
    <w:rsid w:val="003A4C5A"/>
    <w:rsid w:val="003A6181"/>
    <w:rsid w:val="003A6D0B"/>
    <w:rsid w:val="003A708C"/>
    <w:rsid w:val="003A7248"/>
    <w:rsid w:val="003A7A0D"/>
    <w:rsid w:val="003A7A85"/>
    <w:rsid w:val="003B0AAB"/>
    <w:rsid w:val="003B0E57"/>
    <w:rsid w:val="003B1092"/>
    <w:rsid w:val="003B162E"/>
    <w:rsid w:val="003B2B5D"/>
    <w:rsid w:val="003B3042"/>
    <w:rsid w:val="003B32B5"/>
    <w:rsid w:val="003B35C5"/>
    <w:rsid w:val="003B3EB6"/>
    <w:rsid w:val="003B46E0"/>
    <w:rsid w:val="003B4AE2"/>
    <w:rsid w:val="003B5352"/>
    <w:rsid w:val="003B538A"/>
    <w:rsid w:val="003B5437"/>
    <w:rsid w:val="003B600A"/>
    <w:rsid w:val="003B65EF"/>
    <w:rsid w:val="003B71E7"/>
    <w:rsid w:val="003C0456"/>
    <w:rsid w:val="003C07B6"/>
    <w:rsid w:val="003C07EC"/>
    <w:rsid w:val="003C1473"/>
    <w:rsid w:val="003C1E21"/>
    <w:rsid w:val="003C26A7"/>
    <w:rsid w:val="003C2FC5"/>
    <w:rsid w:val="003C353A"/>
    <w:rsid w:val="003C45BE"/>
    <w:rsid w:val="003C4697"/>
    <w:rsid w:val="003C4A25"/>
    <w:rsid w:val="003C5170"/>
    <w:rsid w:val="003C5211"/>
    <w:rsid w:val="003C56D2"/>
    <w:rsid w:val="003C62CE"/>
    <w:rsid w:val="003C6731"/>
    <w:rsid w:val="003C7999"/>
    <w:rsid w:val="003D0556"/>
    <w:rsid w:val="003D1439"/>
    <w:rsid w:val="003D1779"/>
    <w:rsid w:val="003D1B3A"/>
    <w:rsid w:val="003D1B9E"/>
    <w:rsid w:val="003D21FB"/>
    <w:rsid w:val="003D2A92"/>
    <w:rsid w:val="003D3542"/>
    <w:rsid w:val="003D3863"/>
    <w:rsid w:val="003D4448"/>
    <w:rsid w:val="003D46DE"/>
    <w:rsid w:val="003D5F01"/>
    <w:rsid w:val="003D6127"/>
    <w:rsid w:val="003D6268"/>
    <w:rsid w:val="003D6612"/>
    <w:rsid w:val="003D6A45"/>
    <w:rsid w:val="003D6A5F"/>
    <w:rsid w:val="003E00F7"/>
    <w:rsid w:val="003E05CF"/>
    <w:rsid w:val="003E0983"/>
    <w:rsid w:val="003E198D"/>
    <w:rsid w:val="003E1AB4"/>
    <w:rsid w:val="003E2154"/>
    <w:rsid w:val="003E28A0"/>
    <w:rsid w:val="003E2E57"/>
    <w:rsid w:val="003E3118"/>
    <w:rsid w:val="003E3811"/>
    <w:rsid w:val="003E3C3B"/>
    <w:rsid w:val="003E5439"/>
    <w:rsid w:val="003E5D8A"/>
    <w:rsid w:val="003E5E76"/>
    <w:rsid w:val="003E627F"/>
    <w:rsid w:val="003E685B"/>
    <w:rsid w:val="003E6AF5"/>
    <w:rsid w:val="003E75C9"/>
    <w:rsid w:val="003E7CB9"/>
    <w:rsid w:val="003F1521"/>
    <w:rsid w:val="003F1BD5"/>
    <w:rsid w:val="003F230E"/>
    <w:rsid w:val="003F2B9B"/>
    <w:rsid w:val="003F3197"/>
    <w:rsid w:val="003F31BB"/>
    <w:rsid w:val="003F3FCE"/>
    <w:rsid w:val="003F444C"/>
    <w:rsid w:val="003F5856"/>
    <w:rsid w:val="003F5CF8"/>
    <w:rsid w:val="003F69D8"/>
    <w:rsid w:val="003F6D65"/>
    <w:rsid w:val="00400B01"/>
    <w:rsid w:val="0040237D"/>
    <w:rsid w:val="00402B07"/>
    <w:rsid w:val="00402BAA"/>
    <w:rsid w:val="0040338F"/>
    <w:rsid w:val="00403D8E"/>
    <w:rsid w:val="004040C2"/>
    <w:rsid w:val="00404614"/>
    <w:rsid w:val="00404F4B"/>
    <w:rsid w:val="004069C6"/>
    <w:rsid w:val="00406DC9"/>
    <w:rsid w:val="00406E67"/>
    <w:rsid w:val="0040781A"/>
    <w:rsid w:val="00407D2E"/>
    <w:rsid w:val="00407F96"/>
    <w:rsid w:val="00410960"/>
    <w:rsid w:val="00410F77"/>
    <w:rsid w:val="00411DA6"/>
    <w:rsid w:val="00411E0F"/>
    <w:rsid w:val="00411FD8"/>
    <w:rsid w:val="0041280F"/>
    <w:rsid w:val="004128D7"/>
    <w:rsid w:val="00412ED6"/>
    <w:rsid w:val="00412F59"/>
    <w:rsid w:val="004136A8"/>
    <w:rsid w:val="00414138"/>
    <w:rsid w:val="00414949"/>
    <w:rsid w:val="004151A1"/>
    <w:rsid w:val="004151DA"/>
    <w:rsid w:val="00415362"/>
    <w:rsid w:val="004162B8"/>
    <w:rsid w:val="00416869"/>
    <w:rsid w:val="004176D3"/>
    <w:rsid w:val="00420124"/>
    <w:rsid w:val="0042039E"/>
    <w:rsid w:val="004207D3"/>
    <w:rsid w:val="00420828"/>
    <w:rsid w:val="00420F41"/>
    <w:rsid w:val="00421B43"/>
    <w:rsid w:val="004220DF"/>
    <w:rsid w:val="00422158"/>
    <w:rsid w:val="00422AA0"/>
    <w:rsid w:val="00422F7A"/>
    <w:rsid w:val="00423BC1"/>
    <w:rsid w:val="00423F1E"/>
    <w:rsid w:val="004244A1"/>
    <w:rsid w:val="00424573"/>
    <w:rsid w:val="00425E49"/>
    <w:rsid w:val="00426983"/>
    <w:rsid w:val="00427359"/>
    <w:rsid w:val="00427922"/>
    <w:rsid w:val="004300E8"/>
    <w:rsid w:val="00430C37"/>
    <w:rsid w:val="00430D8C"/>
    <w:rsid w:val="004314DF"/>
    <w:rsid w:val="00431516"/>
    <w:rsid w:val="004323B2"/>
    <w:rsid w:val="00432D12"/>
    <w:rsid w:val="00433DD3"/>
    <w:rsid w:val="004341A9"/>
    <w:rsid w:val="00434B58"/>
    <w:rsid w:val="00435AB4"/>
    <w:rsid w:val="00435C60"/>
    <w:rsid w:val="00435FBB"/>
    <w:rsid w:val="00436E5B"/>
    <w:rsid w:val="0043748E"/>
    <w:rsid w:val="00440039"/>
    <w:rsid w:val="0044035B"/>
    <w:rsid w:val="004405C1"/>
    <w:rsid w:val="00440771"/>
    <w:rsid w:val="00440ADC"/>
    <w:rsid w:val="00441288"/>
    <w:rsid w:val="00442D5A"/>
    <w:rsid w:val="004431F8"/>
    <w:rsid w:val="004432FC"/>
    <w:rsid w:val="0044481C"/>
    <w:rsid w:val="004459DF"/>
    <w:rsid w:val="00445E91"/>
    <w:rsid w:val="00446185"/>
    <w:rsid w:val="004462AF"/>
    <w:rsid w:val="00446B54"/>
    <w:rsid w:val="00450649"/>
    <w:rsid w:val="0045132D"/>
    <w:rsid w:val="004519D2"/>
    <w:rsid w:val="00451E1A"/>
    <w:rsid w:val="00451E98"/>
    <w:rsid w:val="00454279"/>
    <w:rsid w:val="0045451F"/>
    <w:rsid w:val="004548C7"/>
    <w:rsid w:val="00454CEF"/>
    <w:rsid w:val="004560F6"/>
    <w:rsid w:val="0045622D"/>
    <w:rsid w:val="00456524"/>
    <w:rsid w:val="00456928"/>
    <w:rsid w:val="0045701E"/>
    <w:rsid w:val="00457354"/>
    <w:rsid w:val="004574B3"/>
    <w:rsid w:val="004606E7"/>
    <w:rsid w:val="00461244"/>
    <w:rsid w:val="00461BB0"/>
    <w:rsid w:val="00461BD3"/>
    <w:rsid w:val="00461D86"/>
    <w:rsid w:val="0046327E"/>
    <w:rsid w:val="00464718"/>
    <w:rsid w:val="00464876"/>
    <w:rsid w:val="00464C9B"/>
    <w:rsid w:val="00464D61"/>
    <w:rsid w:val="004651C7"/>
    <w:rsid w:val="00466F5E"/>
    <w:rsid w:val="0046744E"/>
    <w:rsid w:val="004676E9"/>
    <w:rsid w:val="00467CAA"/>
    <w:rsid w:val="00470004"/>
    <w:rsid w:val="00470100"/>
    <w:rsid w:val="00470797"/>
    <w:rsid w:val="00470A77"/>
    <w:rsid w:val="00470C0A"/>
    <w:rsid w:val="004718D2"/>
    <w:rsid w:val="00471BFC"/>
    <w:rsid w:val="00471ED7"/>
    <w:rsid w:val="00473167"/>
    <w:rsid w:val="00473233"/>
    <w:rsid w:val="004732D3"/>
    <w:rsid w:val="00473B09"/>
    <w:rsid w:val="00473BFA"/>
    <w:rsid w:val="00474EE2"/>
    <w:rsid w:val="004751B1"/>
    <w:rsid w:val="00475A72"/>
    <w:rsid w:val="00475F6E"/>
    <w:rsid w:val="00476683"/>
    <w:rsid w:val="004769C7"/>
    <w:rsid w:val="00477BE2"/>
    <w:rsid w:val="00477D1F"/>
    <w:rsid w:val="0048048B"/>
    <w:rsid w:val="00480BD9"/>
    <w:rsid w:val="0048149F"/>
    <w:rsid w:val="004814FB"/>
    <w:rsid w:val="004815F7"/>
    <w:rsid w:val="00481CDE"/>
    <w:rsid w:val="00481FCD"/>
    <w:rsid w:val="00482D5D"/>
    <w:rsid w:val="0048308B"/>
    <w:rsid w:val="00483369"/>
    <w:rsid w:val="004837DC"/>
    <w:rsid w:val="00483C78"/>
    <w:rsid w:val="00484514"/>
    <w:rsid w:val="0048495B"/>
    <w:rsid w:val="00484B1E"/>
    <w:rsid w:val="00484D07"/>
    <w:rsid w:val="004850DD"/>
    <w:rsid w:val="00485F5E"/>
    <w:rsid w:val="00485F65"/>
    <w:rsid w:val="0048778D"/>
    <w:rsid w:val="00491ABF"/>
    <w:rsid w:val="0049203B"/>
    <w:rsid w:val="0049230D"/>
    <w:rsid w:val="00492A10"/>
    <w:rsid w:val="00492DB1"/>
    <w:rsid w:val="00492F7F"/>
    <w:rsid w:val="00493591"/>
    <w:rsid w:val="0049364E"/>
    <w:rsid w:val="00493E9A"/>
    <w:rsid w:val="00494B3D"/>
    <w:rsid w:val="00494ECA"/>
    <w:rsid w:val="00495C12"/>
    <w:rsid w:val="0049656D"/>
    <w:rsid w:val="00496831"/>
    <w:rsid w:val="00497E97"/>
    <w:rsid w:val="004A054C"/>
    <w:rsid w:val="004A0FE2"/>
    <w:rsid w:val="004A11F7"/>
    <w:rsid w:val="004A183D"/>
    <w:rsid w:val="004A2205"/>
    <w:rsid w:val="004A2505"/>
    <w:rsid w:val="004A28BF"/>
    <w:rsid w:val="004A294E"/>
    <w:rsid w:val="004A30E5"/>
    <w:rsid w:val="004A3511"/>
    <w:rsid w:val="004A356D"/>
    <w:rsid w:val="004A3676"/>
    <w:rsid w:val="004A3DC3"/>
    <w:rsid w:val="004A3FFC"/>
    <w:rsid w:val="004A4449"/>
    <w:rsid w:val="004A4A68"/>
    <w:rsid w:val="004A60ED"/>
    <w:rsid w:val="004A64BE"/>
    <w:rsid w:val="004A689D"/>
    <w:rsid w:val="004A70EE"/>
    <w:rsid w:val="004B0608"/>
    <w:rsid w:val="004B105C"/>
    <w:rsid w:val="004B1461"/>
    <w:rsid w:val="004B1E62"/>
    <w:rsid w:val="004B2270"/>
    <w:rsid w:val="004B266F"/>
    <w:rsid w:val="004B26C4"/>
    <w:rsid w:val="004B3176"/>
    <w:rsid w:val="004B3319"/>
    <w:rsid w:val="004B379E"/>
    <w:rsid w:val="004B393F"/>
    <w:rsid w:val="004B3BBC"/>
    <w:rsid w:val="004B3DCB"/>
    <w:rsid w:val="004B40BE"/>
    <w:rsid w:val="004B40D0"/>
    <w:rsid w:val="004B4297"/>
    <w:rsid w:val="004B56BC"/>
    <w:rsid w:val="004B61FE"/>
    <w:rsid w:val="004B628C"/>
    <w:rsid w:val="004B6B01"/>
    <w:rsid w:val="004B6C5C"/>
    <w:rsid w:val="004B73D7"/>
    <w:rsid w:val="004B7623"/>
    <w:rsid w:val="004B7ABA"/>
    <w:rsid w:val="004C021D"/>
    <w:rsid w:val="004C026D"/>
    <w:rsid w:val="004C09C3"/>
    <w:rsid w:val="004C15B6"/>
    <w:rsid w:val="004C179C"/>
    <w:rsid w:val="004C2570"/>
    <w:rsid w:val="004C2B44"/>
    <w:rsid w:val="004C2CA3"/>
    <w:rsid w:val="004C2D09"/>
    <w:rsid w:val="004C3740"/>
    <w:rsid w:val="004C3E23"/>
    <w:rsid w:val="004C3EB3"/>
    <w:rsid w:val="004C44FB"/>
    <w:rsid w:val="004C4796"/>
    <w:rsid w:val="004C4842"/>
    <w:rsid w:val="004C4ED9"/>
    <w:rsid w:val="004C6AB3"/>
    <w:rsid w:val="004C6F43"/>
    <w:rsid w:val="004C7053"/>
    <w:rsid w:val="004C747F"/>
    <w:rsid w:val="004D122B"/>
    <w:rsid w:val="004D1710"/>
    <w:rsid w:val="004D2BA6"/>
    <w:rsid w:val="004D2E2B"/>
    <w:rsid w:val="004D3233"/>
    <w:rsid w:val="004D3352"/>
    <w:rsid w:val="004D34A7"/>
    <w:rsid w:val="004D4C3C"/>
    <w:rsid w:val="004D524C"/>
    <w:rsid w:val="004D5C88"/>
    <w:rsid w:val="004D6205"/>
    <w:rsid w:val="004D7605"/>
    <w:rsid w:val="004D7BDD"/>
    <w:rsid w:val="004D7FE3"/>
    <w:rsid w:val="004E0AEF"/>
    <w:rsid w:val="004E0E7B"/>
    <w:rsid w:val="004E107D"/>
    <w:rsid w:val="004E12AD"/>
    <w:rsid w:val="004E19CF"/>
    <w:rsid w:val="004E1C69"/>
    <w:rsid w:val="004E2C11"/>
    <w:rsid w:val="004E3222"/>
    <w:rsid w:val="004E3E7B"/>
    <w:rsid w:val="004E3F05"/>
    <w:rsid w:val="004E5261"/>
    <w:rsid w:val="004E54BF"/>
    <w:rsid w:val="004E584E"/>
    <w:rsid w:val="004E642C"/>
    <w:rsid w:val="004E6437"/>
    <w:rsid w:val="004E6933"/>
    <w:rsid w:val="004E7236"/>
    <w:rsid w:val="004E7C49"/>
    <w:rsid w:val="004F03DC"/>
    <w:rsid w:val="004F0B83"/>
    <w:rsid w:val="004F113C"/>
    <w:rsid w:val="004F27B8"/>
    <w:rsid w:val="004F3293"/>
    <w:rsid w:val="004F364F"/>
    <w:rsid w:val="004F3E37"/>
    <w:rsid w:val="004F3E40"/>
    <w:rsid w:val="004F41D0"/>
    <w:rsid w:val="004F45BE"/>
    <w:rsid w:val="004F4A23"/>
    <w:rsid w:val="004F51EB"/>
    <w:rsid w:val="004F52BE"/>
    <w:rsid w:val="004F533F"/>
    <w:rsid w:val="004F58E1"/>
    <w:rsid w:val="004F5AC7"/>
    <w:rsid w:val="004F5F90"/>
    <w:rsid w:val="004F718C"/>
    <w:rsid w:val="004F7E94"/>
    <w:rsid w:val="005017E1"/>
    <w:rsid w:val="005023B9"/>
    <w:rsid w:val="00503B8E"/>
    <w:rsid w:val="00504613"/>
    <w:rsid w:val="00504BFC"/>
    <w:rsid w:val="005057D9"/>
    <w:rsid w:val="00505F2D"/>
    <w:rsid w:val="00506453"/>
    <w:rsid w:val="00507658"/>
    <w:rsid w:val="005079F9"/>
    <w:rsid w:val="00507E25"/>
    <w:rsid w:val="00507F32"/>
    <w:rsid w:val="0051018A"/>
    <w:rsid w:val="005117C6"/>
    <w:rsid w:val="00511DF2"/>
    <w:rsid w:val="0051226E"/>
    <w:rsid w:val="00512AB8"/>
    <w:rsid w:val="00513D30"/>
    <w:rsid w:val="0051404D"/>
    <w:rsid w:val="00515729"/>
    <w:rsid w:val="005159D7"/>
    <w:rsid w:val="005159F0"/>
    <w:rsid w:val="00515FD9"/>
    <w:rsid w:val="0051635A"/>
    <w:rsid w:val="00516719"/>
    <w:rsid w:val="00516D5B"/>
    <w:rsid w:val="00517907"/>
    <w:rsid w:val="005204DE"/>
    <w:rsid w:val="005207D2"/>
    <w:rsid w:val="0052147D"/>
    <w:rsid w:val="00521ADB"/>
    <w:rsid w:val="00521ADE"/>
    <w:rsid w:val="00521DD8"/>
    <w:rsid w:val="005226B4"/>
    <w:rsid w:val="005227B3"/>
    <w:rsid w:val="00522B56"/>
    <w:rsid w:val="00523239"/>
    <w:rsid w:val="0052479B"/>
    <w:rsid w:val="005247D5"/>
    <w:rsid w:val="00524A8A"/>
    <w:rsid w:val="00525138"/>
    <w:rsid w:val="005252B8"/>
    <w:rsid w:val="00525507"/>
    <w:rsid w:val="005259E3"/>
    <w:rsid w:val="0052676D"/>
    <w:rsid w:val="00526869"/>
    <w:rsid w:val="00527C5F"/>
    <w:rsid w:val="005309F0"/>
    <w:rsid w:val="0053101F"/>
    <w:rsid w:val="0053132B"/>
    <w:rsid w:val="00531744"/>
    <w:rsid w:val="005327B8"/>
    <w:rsid w:val="00532D29"/>
    <w:rsid w:val="005335CB"/>
    <w:rsid w:val="005337F3"/>
    <w:rsid w:val="00533BB4"/>
    <w:rsid w:val="00533D06"/>
    <w:rsid w:val="00534057"/>
    <w:rsid w:val="005341C9"/>
    <w:rsid w:val="00534573"/>
    <w:rsid w:val="00534B7C"/>
    <w:rsid w:val="0053556A"/>
    <w:rsid w:val="005356C6"/>
    <w:rsid w:val="005359B2"/>
    <w:rsid w:val="00536024"/>
    <w:rsid w:val="00536329"/>
    <w:rsid w:val="0053699D"/>
    <w:rsid w:val="00536A6C"/>
    <w:rsid w:val="00537769"/>
    <w:rsid w:val="0054006F"/>
    <w:rsid w:val="00540858"/>
    <w:rsid w:val="00540B3C"/>
    <w:rsid w:val="0054193D"/>
    <w:rsid w:val="00541B64"/>
    <w:rsid w:val="005420E6"/>
    <w:rsid w:val="00542188"/>
    <w:rsid w:val="0054222B"/>
    <w:rsid w:val="00542A1C"/>
    <w:rsid w:val="00542C71"/>
    <w:rsid w:val="00542DE5"/>
    <w:rsid w:val="00542F51"/>
    <w:rsid w:val="005435EF"/>
    <w:rsid w:val="00544126"/>
    <w:rsid w:val="005447A0"/>
    <w:rsid w:val="0054480F"/>
    <w:rsid w:val="005449E4"/>
    <w:rsid w:val="00544A40"/>
    <w:rsid w:val="00544B44"/>
    <w:rsid w:val="0054557A"/>
    <w:rsid w:val="00545EB9"/>
    <w:rsid w:val="00546306"/>
    <w:rsid w:val="0054669A"/>
    <w:rsid w:val="00547505"/>
    <w:rsid w:val="00547FB7"/>
    <w:rsid w:val="005512E0"/>
    <w:rsid w:val="005518E4"/>
    <w:rsid w:val="00552F6F"/>
    <w:rsid w:val="00553219"/>
    <w:rsid w:val="005537CC"/>
    <w:rsid w:val="00554736"/>
    <w:rsid w:val="00554D48"/>
    <w:rsid w:val="00554F73"/>
    <w:rsid w:val="00555490"/>
    <w:rsid w:val="00555957"/>
    <w:rsid w:val="00555B76"/>
    <w:rsid w:val="0055609B"/>
    <w:rsid w:val="005561FB"/>
    <w:rsid w:val="0055687C"/>
    <w:rsid w:val="00556FE1"/>
    <w:rsid w:val="005570FB"/>
    <w:rsid w:val="00557863"/>
    <w:rsid w:val="00557C96"/>
    <w:rsid w:val="00557E86"/>
    <w:rsid w:val="00560AC4"/>
    <w:rsid w:val="00560CAD"/>
    <w:rsid w:val="005615ED"/>
    <w:rsid w:val="0056171D"/>
    <w:rsid w:val="00562146"/>
    <w:rsid w:val="005625E8"/>
    <w:rsid w:val="00562678"/>
    <w:rsid w:val="0056274A"/>
    <w:rsid w:val="0056279E"/>
    <w:rsid w:val="00562B6C"/>
    <w:rsid w:val="00562CDB"/>
    <w:rsid w:val="0056346A"/>
    <w:rsid w:val="005641DE"/>
    <w:rsid w:val="005647C9"/>
    <w:rsid w:val="005652F6"/>
    <w:rsid w:val="00565617"/>
    <w:rsid w:val="00565C81"/>
    <w:rsid w:val="00566059"/>
    <w:rsid w:val="005665BD"/>
    <w:rsid w:val="00566D89"/>
    <w:rsid w:val="0056752F"/>
    <w:rsid w:val="00570040"/>
    <w:rsid w:val="005706EF"/>
    <w:rsid w:val="00572178"/>
    <w:rsid w:val="0057300A"/>
    <w:rsid w:val="00573244"/>
    <w:rsid w:val="005739F8"/>
    <w:rsid w:val="005747A8"/>
    <w:rsid w:val="00574B03"/>
    <w:rsid w:val="00574E60"/>
    <w:rsid w:val="00574EAD"/>
    <w:rsid w:val="00575498"/>
    <w:rsid w:val="005755F1"/>
    <w:rsid w:val="00575E66"/>
    <w:rsid w:val="005800A3"/>
    <w:rsid w:val="005809FF"/>
    <w:rsid w:val="00581058"/>
    <w:rsid w:val="00581B4D"/>
    <w:rsid w:val="00582210"/>
    <w:rsid w:val="00583501"/>
    <w:rsid w:val="005838B5"/>
    <w:rsid w:val="00583F18"/>
    <w:rsid w:val="00584263"/>
    <w:rsid w:val="0058434C"/>
    <w:rsid w:val="00584BBB"/>
    <w:rsid w:val="00586149"/>
    <w:rsid w:val="005861E9"/>
    <w:rsid w:val="005864AD"/>
    <w:rsid w:val="00586AA0"/>
    <w:rsid w:val="00586B7B"/>
    <w:rsid w:val="00586E7C"/>
    <w:rsid w:val="005871F1"/>
    <w:rsid w:val="005873B2"/>
    <w:rsid w:val="00590FFF"/>
    <w:rsid w:val="005911D9"/>
    <w:rsid w:val="005921D4"/>
    <w:rsid w:val="00592BD2"/>
    <w:rsid w:val="00592DFE"/>
    <w:rsid w:val="00593049"/>
    <w:rsid w:val="0059320E"/>
    <w:rsid w:val="00593B74"/>
    <w:rsid w:val="0059411B"/>
    <w:rsid w:val="005955FB"/>
    <w:rsid w:val="00595A92"/>
    <w:rsid w:val="00595AFE"/>
    <w:rsid w:val="00595E4D"/>
    <w:rsid w:val="0059618C"/>
    <w:rsid w:val="0059647F"/>
    <w:rsid w:val="00596727"/>
    <w:rsid w:val="00596996"/>
    <w:rsid w:val="00596B29"/>
    <w:rsid w:val="00597261"/>
    <w:rsid w:val="0059760E"/>
    <w:rsid w:val="00597708"/>
    <w:rsid w:val="00597B9C"/>
    <w:rsid w:val="005A0717"/>
    <w:rsid w:val="005A15E0"/>
    <w:rsid w:val="005A1DAD"/>
    <w:rsid w:val="005A2540"/>
    <w:rsid w:val="005A267B"/>
    <w:rsid w:val="005A2E4A"/>
    <w:rsid w:val="005A322E"/>
    <w:rsid w:val="005A3BFA"/>
    <w:rsid w:val="005A3D55"/>
    <w:rsid w:val="005A3E26"/>
    <w:rsid w:val="005A3EB5"/>
    <w:rsid w:val="005A4F87"/>
    <w:rsid w:val="005A501D"/>
    <w:rsid w:val="005A5E82"/>
    <w:rsid w:val="005A6073"/>
    <w:rsid w:val="005A63D2"/>
    <w:rsid w:val="005A6641"/>
    <w:rsid w:val="005A6832"/>
    <w:rsid w:val="005A6F81"/>
    <w:rsid w:val="005A72DE"/>
    <w:rsid w:val="005B0603"/>
    <w:rsid w:val="005B140B"/>
    <w:rsid w:val="005B1687"/>
    <w:rsid w:val="005B1DAC"/>
    <w:rsid w:val="005B2352"/>
    <w:rsid w:val="005B266E"/>
    <w:rsid w:val="005B2F2F"/>
    <w:rsid w:val="005B3200"/>
    <w:rsid w:val="005B362D"/>
    <w:rsid w:val="005B3AC1"/>
    <w:rsid w:val="005B3B7B"/>
    <w:rsid w:val="005B3DB1"/>
    <w:rsid w:val="005B43B3"/>
    <w:rsid w:val="005B47F4"/>
    <w:rsid w:val="005B5620"/>
    <w:rsid w:val="005B6916"/>
    <w:rsid w:val="005B6FB5"/>
    <w:rsid w:val="005B71D9"/>
    <w:rsid w:val="005B75F6"/>
    <w:rsid w:val="005B7C4F"/>
    <w:rsid w:val="005C0342"/>
    <w:rsid w:val="005C0BF2"/>
    <w:rsid w:val="005C151A"/>
    <w:rsid w:val="005C38B5"/>
    <w:rsid w:val="005C44AC"/>
    <w:rsid w:val="005C4758"/>
    <w:rsid w:val="005C500C"/>
    <w:rsid w:val="005C529B"/>
    <w:rsid w:val="005C5428"/>
    <w:rsid w:val="005C658C"/>
    <w:rsid w:val="005C7DF5"/>
    <w:rsid w:val="005C7F3E"/>
    <w:rsid w:val="005C7F78"/>
    <w:rsid w:val="005D06EB"/>
    <w:rsid w:val="005D09B1"/>
    <w:rsid w:val="005D0BF2"/>
    <w:rsid w:val="005D0F79"/>
    <w:rsid w:val="005D18BE"/>
    <w:rsid w:val="005D18F9"/>
    <w:rsid w:val="005D2435"/>
    <w:rsid w:val="005D2D87"/>
    <w:rsid w:val="005D4748"/>
    <w:rsid w:val="005D4BA2"/>
    <w:rsid w:val="005D56B3"/>
    <w:rsid w:val="005D5C11"/>
    <w:rsid w:val="005D665D"/>
    <w:rsid w:val="005D671F"/>
    <w:rsid w:val="005D674D"/>
    <w:rsid w:val="005D679B"/>
    <w:rsid w:val="005D693A"/>
    <w:rsid w:val="005D6A13"/>
    <w:rsid w:val="005D79C2"/>
    <w:rsid w:val="005D7B35"/>
    <w:rsid w:val="005D7C57"/>
    <w:rsid w:val="005E052B"/>
    <w:rsid w:val="005E1D44"/>
    <w:rsid w:val="005E1DAA"/>
    <w:rsid w:val="005E1E7B"/>
    <w:rsid w:val="005E2CA9"/>
    <w:rsid w:val="005E2F9F"/>
    <w:rsid w:val="005E3BBF"/>
    <w:rsid w:val="005E435F"/>
    <w:rsid w:val="005E4B44"/>
    <w:rsid w:val="005E4CC8"/>
    <w:rsid w:val="005E54D2"/>
    <w:rsid w:val="005E57F0"/>
    <w:rsid w:val="005E5AB4"/>
    <w:rsid w:val="005E5ABF"/>
    <w:rsid w:val="005E5B2C"/>
    <w:rsid w:val="005E65BA"/>
    <w:rsid w:val="005E747D"/>
    <w:rsid w:val="005E7C34"/>
    <w:rsid w:val="005F0262"/>
    <w:rsid w:val="005F0C56"/>
    <w:rsid w:val="005F1604"/>
    <w:rsid w:val="005F1927"/>
    <w:rsid w:val="005F1E42"/>
    <w:rsid w:val="005F29B4"/>
    <w:rsid w:val="005F2C87"/>
    <w:rsid w:val="005F2F61"/>
    <w:rsid w:val="005F3790"/>
    <w:rsid w:val="005F471F"/>
    <w:rsid w:val="005F4CA6"/>
    <w:rsid w:val="005F4DC1"/>
    <w:rsid w:val="005F539C"/>
    <w:rsid w:val="005F6290"/>
    <w:rsid w:val="005F6574"/>
    <w:rsid w:val="005F6A7A"/>
    <w:rsid w:val="005F6C76"/>
    <w:rsid w:val="005F6CF9"/>
    <w:rsid w:val="005F6E42"/>
    <w:rsid w:val="005F7408"/>
    <w:rsid w:val="005F760B"/>
    <w:rsid w:val="005F7AD5"/>
    <w:rsid w:val="0060008E"/>
    <w:rsid w:val="006000D5"/>
    <w:rsid w:val="00600475"/>
    <w:rsid w:val="00600716"/>
    <w:rsid w:val="00600880"/>
    <w:rsid w:val="00600B63"/>
    <w:rsid w:val="00600C29"/>
    <w:rsid w:val="00601248"/>
    <w:rsid w:val="00601CDC"/>
    <w:rsid w:val="006021FF"/>
    <w:rsid w:val="0060229E"/>
    <w:rsid w:val="006026A1"/>
    <w:rsid w:val="00602A41"/>
    <w:rsid w:val="00602CF2"/>
    <w:rsid w:val="0060379D"/>
    <w:rsid w:val="00604384"/>
    <w:rsid w:val="00604396"/>
    <w:rsid w:val="0060457F"/>
    <w:rsid w:val="00604888"/>
    <w:rsid w:val="00605412"/>
    <w:rsid w:val="006058AF"/>
    <w:rsid w:val="00605916"/>
    <w:rsid w:val="00605D8C"/>
    <w:rsid w:val="00606998"/>
    <w:rsid w:val="00606F4A"/>
    <w:rsid w:val="0060721F"/>
    <w:rsid w:val="00607ADF"/>
    <w:rsid w:val="006107D0"/>
    <w:rsid w:val="00611A1B"/>
    <w:rsid w:val="00611AF8"/>
    <w:rsid w:val="00611D93"/>
    <w:rsid w:val="00612216"/>
    <w:rsid w:val="00612F3D"/>
    <w:rsid w:val="00613453"/>
    <w:rsid w:val="006136B5"/>
    <w:rsid w:val="0061396D"/>
    <w:rsid w:val="00613B13"/>
    <w:rsid w:val="00613DD1"/>
    <w:rsid w:val="00613F1B"/>
    <w:rsid w:val="006150A5"/>
    <w:rsid w:val="00615235"/>
    <w:rsid w:val="006154B6"/>
    <w:rsid w:val="00615BD2"/>
    <w:rsid w:val="00615E1A"/>
    <w:rsid w:val="00615FCB"/>
    <w:rsid w:val="0061624F"/>
    <w:rsid w:val="006165B4"/>
    <w:rsid w:val="006176E5"/>
    <w:rsid w:val="00617C12"/>
    <w:rsid w:val="006215E2"/>
    <w:rsid w:val="00621CBE"/>
    <w:rsid w:val="00622264"/>
    <w:rsid w:val="006226C2"/>
    <w:rsid w:val="006228F4"/>
    <w:rsid w:val="006232C1"/>
    <w:rsid w:val="00623CFC"/>
    <w:rsid w:val="00623D7B"/>
    <w:rsid w:val="0062403C"/>
    <w:rsid w:val="0062417B"/>
    <w:rsid w:val="00624BB4"/>
    <w:rsid w:val="00624C8F"/>
    <w:rsid w:val="00625419"/>
    <w:rsid w:val="006254F7"/>
    <w:rsid w:val="00625B23"/>
    <w:rsid w:val="00626548"/>
    <w:rsid w:val="00626930"/>
    <w:rsid w:val="00626A02"/>
    <w:rsid w:val="0062789C"/>
    <w:rsid w:val="00627B76"/>
    <w:rsid w:val="00627BEC"/>
    <w:rsid w:val="00627D75"/>
    <w:rsid w:val="00627F57"/>
    <w:rsid w:val="0063015B"/>
    <w:rsid w:val="0063020A"/>
    <w:rsid w:val="00630BA3"/>
    <w:rsid w:val="00631269"/>
    <w:rsid w:val="0063206B"/>
    <w:rsid w:val="00632C33"/>
    <w:rsid w:val="00632DF2"/>
    <w:rsid w:val="00633280"/>
    <w:rsid w:val="00633293"/>
    <w:rsid w:val="006338B9"/>
    <w:rsid w:val="00633B88"/>
    <w:rsid w:val="00633DC6"/>
    <w:rsid w:val="00633F4C"/>
    <w:rsid w:val="00634049"/>
    <w:rsid w:val="00634285"/>
    <w:rsid w:val="00634CFC"/>
    <w:rsid w:val="00635A4D"/>
    <w:rsid w:val="00635C0E"/>
    <w:rsid w:val="00635E53"/>
    <w:rsid w:val="0063654E"/>
    <w:rsid w:val="006366B5"/>
    <w:rsid w:val="0063672F"/>
    <w:rsid w:val="006367B0"/>
    <w:rsid w:val="00636820"/>
    <w:rsid w:val="00636F8C"/>
    <w:rsid w:val="006372AA"/>
    <w:rsid w:val="00637856"/>
    <w:rsid w:val="00637F01"/>
    <w:rsid w:val="00640022"/>
    <w:rsid w:val="0064021F"/>
    <w:rsid w:val="006403A3"/>
    <w:rsid w:val="006409F8"/>
    <w:rsid w:val="00641E66"/>
    <w:rsid w:val="00642503"/>
    <w:rsid w:val="006428CE"/>
    <w:rsid w:val="006428D6"/>
    <w:rsid w:val="00643EB6"/>
    <w:rsid w:val="006446E8"/>
    <w:rsid w:val="006446FA"/>
    <w:rsid w:val="006449A0"/>
    <w:rsid w:val="00645110"/>
    <w:rsid w:val="00645C2A"/>
    <w:rsid w:val="00645D89"/>
    <w:rsid w:val="00645E9E"/>
    <w:rsid w:val="006461A0"/>
    <w:rsid w:val="0064624E"/>
    <w:rsid w:val="00646546"/>
    <w:rsid w:val="00646822"/>
    <w:rsid w:val="00646997"/>
    <w:rsid w:val="00647BF0"/>
    <w:rsid w:val="00647F94"/>
    <w:rsid w:val="00650AA6"/>
    <w:rsid w:val="00650B76"/>
    <w:rsid w:val="00651F52"/>
    <w:rsid w:val="0065240C"/>
    <w:rsid w:val="00653332"/>
    <w:rsid w:val="00653899"/>
    <w:rsid w:val="00653EAA"/>
    <w:rsid w:val="00653F16"/>
    <w:rsid w:val="0065430A"/>
    <w:rsid w:val="00654A8E"/>
    <w:rsid w:val="006550DB"/>
    <w:rsid w:val="00655D5F"/>
    <w:rsid w:val="00655FCA"/>
    <w:rsid w:val="00656530"/>
    <w:rsid w:val="00660256"/>
    <w:rsid w:val="0066036E"/>
    <w:rsid w:val="006610E0"/>
    <w:rsid w:val="00661239"/>
    <w:rsid w:val="0066183B"/>
    <w:rsid w:val="006624E1"/>
    <w:rsid w:val="00662A1F"/>
    <w:rsid w:val="00662A52"/>
    <w:rsid w:val="00662B7F"/>
    <w:rsid w:val="00662BEF"/>
    <w:rsid w:val="00662C3C"/>
    <w:rsid w:val="00662EC6"/>
    <w:rsid w:val="00663C0F"/>
    <w:rsid w:val="00664ECC"/>
    <w:rsid w:val="006653F6"/>
    <w:rsid w:val="00665711"/>
    <w:rsid w:val="00665BE6"/>
    <w:rsid w:val="0066779C"/>
    <w:rsid w:val="006678F8"/>
    <w:rsid w:val="00667F09"/>
    <w:rsid w:val="006702E4"/>
    <w:rsid w:val="006704A9"/>
    <w:rsid w:val="0067073E"/>
    <w:rsid w:val="006709CD"/>
    <w:rsid w:val="00670D98"/>
    <w:rsid w:val="00671104"/>
    <w:rsid w:val="0067203E"/>
    <w:rsid w:val="00672CE0"/>
    <w:rsid w:val="006730C2"/>
    <w:rsid w:val="00674704"/>
    <w:rsid w:val="00674779"/>
    <w:rsid w:val="00675689"/>
    <w:rsid w:val="006756D5"/>
    <w:rsid w:val="00676054"/>
    <w:rsid w:val="006760DD"/>
    <w:rsid w:val="00676568"/>
    <w:rsid w:val="00677327"/>
    <w:rsid w:val="0067745A"/>
    <w:rsid w:val="00677A66"/>
    <w:rsid w:val="00680051"/>
    <w:rsid w:val="00680921"/>
    <w:rsid w:val="00680B58"/>
    <w:rsid w:val="00680F8D"/>
    <w:rsid w:val="00682851"/>
    <w:rsid w:val="00683366"/>
    <w:rsid w:val="00683654"/>
    <w:rsid w:val="006836CB"/>
    <w:rsid w:val="00683B70"/>
    <w:rsid w:val="00685AC8"/>
    <w:rsid w:val="006860D4"/>
    <w:rsid w:val="00686386"/>
    <w:rsid w:val="006869CD"/>
    <w:rsid w:val="00686A1D"/>
    <w:rsid w:val="0068717E"/>
    <w:rsid w:val="00687270"/>
    <w:rsid w:val="00687365"/>
    <w:rsid w:val="0068743D"/>
    <w:rsid w:val="00687D79"/>
    <w:rsid w:val="0069004A"/>
    <w:rsid w:val="00690798"/>
    <w:rsid w:val="00691132"/>
    <w:rsid w:val="0069121A"/>
    <w:rsid w:val="00691E3F"/>
    <w:rsid w:val="00692089"/>
    <w:rsid w:val="0069216A"/>
    <w:rsid w:val="00692393"/>
    <w:rsid w:val="00692754"/>
    <w:rsid w:val="00692CB9"/>
    <w:rsid w:val="00692E0F"/>
    <w:rsid w:val="0069439A"/>
    <w:rsid w:val="00694845"/>
    <w:rsid w:val="00694AA5"/>
    <w:rsid w:val="0069514B"/>
    <w:rsid w:val="00695AE9"/>
    <w:rsid w:val="00695CE5"/>
    <w:rsid w:val="00696631"/>
    <w:rsid w:val="0069704B"/>
    <w:rsid w:val="00697657"/>
    <w:rsid w:val="00697713"/>
    <w:rsid w:val="00697918"/>
    <w:rsid w:val="006A0970"/>
    <w:rsid w:val="006A0B6B"/>
    <w:rsid w:val="006A11CD"/>
    <w:rsid w:val="006A1984"/>
    <w:rsid w:val="006A277B"/>
    <w:rsid w:val="006A2984"/>
    <w:rsid w:val="006A2C20"/>
    <w:rsid w:val="006A2E5F"/>
    <w:rsid w:val="006A349C"/>
    <w:rsid w:val="006A34B9"/>
    <w:rsid w:val="006A37A1"/>
    <w:rsid w:val="006A421D"/>
    <w:rsid w:val="006A4997"/>
    <w:rsid w:val="006A4B37"/>
    <w:rsid w:val="006A5368"/>
    <w:rsid w:val="006A5394"/>
    <w:rsid w:val="006A5426"/>
    <w:rsid w:val="006A57E7"/>
    <w:rsid w:val="006A5BDF"/>
    <w:rsid w:val="006A6997"/>
    <w:rsid w:val="006A6E7B"/>
    <w:rsid w:val="006A738E"/>
    <w:rsid w:val="006A783D"/>
    <w:rsid w:val="006A7D02"/>
    <w:rsid w:val="006B017C"/>
    <w:rsid w:val="006B03F2"/>
    <w:rsid w:val="006B06D0"/>
    <w:rsid w:val="006B0A76"/>
    <w:rsid w:val="006B183D"/>
    <w:rsid w:val="006B1CE7"/>
    <w:rsid w:val="006B215F"/>
    <w:rsid w:val="006B2846"/>
    <w:rsid w:val="006B291E"/>
    <w:rsid w:val="006B2BF6"/>
    <w:rsid w:val="006B2CC0"/>
    <w:rsid w:val="006B3824"/>
    <w:rsid w:val="006B3A60"/>
    <w:rsid w:val="006B3DE9"/>
    <w:rsid w:val="006B3EB7"/>
    <w:rsid w:val="006B4430"/>
    <w:rsid w:val="006B4993"/>
    <w:rsid w:val="006B4AD2"/>
    <w:rsid w:val="006B55A2"/>
    <w:rsid w:val="006B60DD"/>
    <w:rsid w:val="006B6464"/>
    <w:rsid w:val="006B67A0"/>
    <w:rsid w:val="006B7342"/>
    <w:rsid w:val="006B73A5"/>
    <w:rsid w:val="006B73AB"/>
    <w:rsid w:val="006B7D1E"/>
    <w:rsid w:val="006B7D8B"/>
    <w:rsid w:val="006C0F18"/>
    <w:rsid w:val="006C1265"/>
    <w:rsid w:val="006C2415"/>
    <w:rsid w:val="006C2BF2"/>
    <w:rsid w:val="006C2D55"/>
    <w:rsid w:val="006C31D0"/>
    <w:rsid w:val="006C35D1"/>
    <w:rsid w:val="006C3DC2"/>
    <w:rsid w:val="006C5C4D"/>
    <w:rsid w:val="006C5CDD"/>
    <w:rsid w:val="006C60F5"/>
    <w:rsid w:val="006C7090"/>
    <w:rsid w:val="006C70C8"/>
    <w:rsid w:val="006C7205"/>
    <w:rsid w:val="006C74DD"/>
    <w:rsid w:val="006C79F6"/>
    <w:rsid w:val="006C7F74"/>
    <w:rsid w:val="006D0A5A"/>
    <w:rsid w:val="006D0B61"/>
    <w:rsid w:val="006D0C5D"/>
    <w:rsid w:val="006D10A8"/>
    <w:rsid w:val="006D1476"/>
    <w:rsid w:val="006D15DF"/>
    <w:rsid w:val="006D2169"/>
    <w:rsid w:val="006D2429"/>
    <w:rsid w:val="006D24B3"/>
    <w:rsid w:val="006D265F"/>
    <w:rsid w:val="006D2E76"/>
    <w:rsid w:val="006D3C22"/>
    <w:rsid w:val="006D41EA"/>
    <w:rsid w:val="006D41EF"/>
    <w:rsid w:val="006D4581"/>
    <w:rsid w:val="006D45B1"/>
    <w:rsid w:val="006D4926"/>
    <w:rsid w:val="006D517B"/>
    <w:rsid w:val="006D5846"/>
    <w:rsid w:val="006D6C68"/>
    <w:rsid w:val="006D6D22"/>
    <w:rsid w:val="006D705F"/>
    <w:rsid w:val="006D715D"/>
    <w:rsid w:val="006E0A70"/>
    <w:rsid w:val="006E13B0"/>
    <w:rsid w:val="006E194B"/>
    <w:rsid w:val="006E251C"/>
    <w:rsid w:val="006E277B"/>
    <w:rsid w:val="006E27FB"/>
    <w:rsid w:val="006E2BBA"/>
    <w:rsid w:val="006E2D5E"/>
    <w:rsid w:val="006E314D"/>
    <w:rsid w:val="006E3698"/>
    <w:rsid w:val="006E4AFC"/>
    <w:rsid w:val="006E4CB4"/>
    <w:rsid w:val="006E6102"/>
    <w:rsid w:val="006E65E3"/>
    <w:rsid w:val="006E75EE"/>
    <w:rsid w:val="006E7918"/>
    <w:rsid w:val="006F020B"/>
    <w:rsid w:val="006F02E0"/>
    <w:rsid w:val="006F170A"/>
    <w:rsid w:val="006F2CBA"/>
    <w:rsid w:val="006F2D58"/>
    <w:rsid w:val="006F3090"/>
    <w:rsid w:val="006F38BB"/>
    <w:rsid w:val="006F3F8B"/>
    <w:rsid w:val="006F4880"/>
    <w:rsid w:val="006F57C3"/>
    <w:rsid w:val="006F57C7"/>
    <w:rsid w:val="006F5CC7"/>
    <w:rsid w:val="006F600E"/>
    <w:rsid w:val="006F72B5"/>
    <w:rsid w:val="006F790E"/>
    <w:rsid w:val="007004C9"/>
    <w:rsid w:val="007007AB"/>
    <w:rsid w:val="007007F9"/>
    <w:rsid w:val="00700BD8"/>
    <w:rsid w:val="007014B2"/>
    <w:rsid w:val="00701C5B"/>
    <w:rsid w:val="00701EE2"/>
    <w:rsid w:val="007022F8"/>
    <w:rsid w:val="00702640"/>
    <w:rsid w:val="00702DE1"/>
    <w:rsid w:val="00702F4C"/>
    <w:rsid w:val="00703764"/>
    <w:rsid w:val="00703832"/>
    <w:rsid w:val="0070384E"/>
    <w:rsid w:val="00704170"/>
    <w:rsid w:val="00704391"/>
    <w:rsid w:val="00704B06"/>
    <w:rsid w:val="00704C42"/>
    <w:rsid w:val="007056AA"/>
    <w:rsid w:val="00705AB1"/>
    <w:rsid w:val="00705C6D"/>
    <w:rsid w:val="0070615A"/>
    <w:rsid w:val="00706392"/>
    <w:rsid w:val="007063B1"/>
    <w:rsid w:val="007063F7"/>
    <w:rsid w:val="00706C86"/>
    <w:rsid w:val="00706E92"/>
    <w:rsid w:val="00707006"/>
    <w:rsid w:val="007076CE"/>
    <w:rsid w:val="007078B0"/>
    <w:rsid w:val="007078F3"/>
    <w:rsid w:val="00707EE0"/>
    <w:rsid w:val="00710016"/>
    <w:rsid w:val="007105CD"/>
    <w:rsid w:val="007111A3"/>
    <w:rsid w:val="007113BC"/>
    <w:rsid w:val="00711A41"/>
    <w:rsid w:val="00711B93"/>
    <w:rsid w:val="007131A8"/>
    <w:rsid w:val="007131EF"/>
    <w:rsid w:val="00713534"/>
    <w:rsid w:val="00714A89"/>
    <w:rsid w:val="007153CD"/>
    <w:rsid w:val="007157B6"/>
    <w:rsid w:val="00715A6E"/>
    <w:rsid w:val="007167CB"/>
    <w:rsid w:val="0071688E"/>
    <w:rsid w:val="00716E41"/>
    <w:rsid w:val="00720229"/>
    <w:rsid w:val="007203FB"/>
    <w:rsid w:val="007219FA"/>
    <w:rsid w:val="0072210E"/>
    <w:rsid w:val="00722E1A"/>
    <w:rsid w:val="00723B88"/>
    <w:rsid w:val="007240A0"/>
    <w:rsid w:val="00724152"/>
    <w:rsid w:val="00724F52"/>
    <w:rsid w:val="00725478"/>
    <w:rsid w:val="0072549D"/>
    <w:rsid w:val="0072585F"/>
    <w:rsid w:val="0072632D"/>
    <w:rsid w:val="00726513"/>
    <w:rsid w:val="00726589"/>
    <w:rsid w:val="00726ECC"/>
    <w:rsid w:val="00730684"/>
    <w:rsid w:val="0073175F"/>
    <w:rsid w:val="00731DE8"/>
    <w:rsid w:val="007320A9"/>
    <w:rsid w:val="007329C5"/>
    <w:rsid w:val="00732BCE"/>
    <w:rsid w:val="007330FB"/>
    <w:rsid w:val="0073312C"/>
    <w:rsid w:val="00733D4B"/>
    <w:rsid w:val="00735101"/>
    <w:rsid w:val="007353B0"/>
    <w:rsid w:val="007356C9"/>
    <w:rsid w:val="007358B7"/>
    <w:rsid w:val="00735A35"/>
    <w:rsid w:val="00736090"/>
    <w:rsid w:val="007362C0"/>
    <w:rsid w:val="0073678B"/>
    <w:rsid w:val="007368F1"/>
    <w:rsid w:val="0073712E"/>
    <w:rsid w:val="007372EE"/>
    <w:rsid w:val="00737316"/>
    <w:rsid w:val="00737E81"/>
    <w:rsid w:val="007401D8"/>
    <w:rsid w:val="00740654"/>
    <w:rsid w:val="00740851"/>
    <w:rsid w:val="007413C9"/>
    <w:rsid w:val="00741BB8"/>
    <w:rsid w:val="00741C02"/>
    <w:rsid w:val="00741FB6"/>
    <w:rsid w:val="00741FD3"/>
    <w:rsid w:val="0074274A"/>
    <w:rsid w:val="00742A45"/>
    <w:rsid w:val="00742EF7"/>
    <w:rsid w:val="007430D0"/>
    <w:rsid w:val="0074340D"/>
    <w:rsid w:val="00743924"/>
    <w:rsid w:val="00743F3E"/>
    <w:rsid w:val="0074405B"/>
    <w:rsid w:val="007443DC"/>
    <w:rsid w:val="00744813"/>
    <w:rsid w:val="00744AA7"/>
    <w:rsid w:val="00745D42"/>
    <w:rsid w:val="0074794F"/>
    <w:rsid w:val="00747D30"/>
    <w:rsid w:val="007508B1"/>
    <w:rsid w:val="00750E81"/>
    <w:rsid w:val="007511D0"/>
    <w:rsid w:val="00751223"/>
    <w:rsid w:val="007516AD"/>
    <w:rsid w:val="00751EF0"/>
    <w:rsid w:val="00752003"/>
    <w:rsid w:val="00752417"/>
    <w:rsid w:val="007524A7"/>
    <w:rsid w:val="00752818"/>
    <w:rsid w:val="00752BA0"/>
    <w:rsid w:val="00752E42"/>
    <w:rsid w:val="00753753"/>
    <w:rsid w:val="00754845"/>
    <w:rsid w:val="007552D6"/>
    <w:rsid w:val="007556E8"/>
    <w:rsid w:val="007559F5"/>
    <w:rsid w:val="00755E1B"/>
    <w:rsid w:val="00756241"/>
    <w:rsid w:val="00756624"/>
    <w:rsid w:val="00756A48"/>
    <w:rsid w:val="0075726F"/>
    <w:rsid w:val="00757305"/>
    <w:rsid w:val="00757AD5"/>
    <w:rsid w:val="00757B9B"/>
    <w:rsid w:val="007610F2"/>
    <w:rsid w:val="00761439"/>
    <w:rsid w:val="007629C1"/>
    <w:rsid w:val="007629CB"/>
    <w:rsid w:val="0076381C"/>
    <w:rsid w:val="00763D7E"/>
    <w:rsid w:val="007643AF"/>
    <w:rsid w:val="0076452F"/>
    <w:rsid w:val="0076457D"/>
    <w:rsid w:val="00764797"/>
    <w:rsid w:val="00764E0E"/>
    <w:rsid w:val="0076532D"/>
    <w:rsid w:val="00765648"/>
    <w:rsid w:val="00766431"/>
    <w:rsid w:val="00767041"/>
    <w:rsid w:val="007675EE"/>
    <w:rsid w:val="00767B3D"/>
    <w:rsid w:val="007701C0"/>
    <w:rsid w:val="0077092C"/>
    <w:rsid w:val="00771FBC"/>
    <w:rsid w:val="007721E8"/>
    <w:rsid w:val="00772BC4"/>
    <w:rsid w:val="00772D94"/>
    <w:rsid w:val="00772F69"/>
    <w:rsid w:val="007744A1"/>
    <w:rsid w:val="007744A2"/>
    <w:rsid w:val="00774573"/>
    <w:rsid w:val="00774A49"/>
    <w:rsid w:val="00774AFA"/>
    <w:rsid w:val="0077574C"/>
    <w:rsid w:val="00776249"/>
    <w:rsid w:val="00776992"/>
    <w:rsid w:val="00776C3A"/>
    <w:rsid w:val="00776D2A"/>
    <w:rsid w:val="00777145"/>
    <w:rsid w:val="00777886"/>
    <w:rsid w:val="00777B1C"/>
    <w:rsid w:val="00780321"/>
    <w:rsid w:val="00781382"/>
    <w:rsid w:val="00781481"/>
    <w:rsid w:val="007814D1"/>
    <w:rsid w:val="00781B50"/>
    <w:rsid w:val="00781E06"/>
    <w:rsid w:val="00782B11"/>
    <w:rsid w:val="00782CE6"/>
    <w:rsid w:val="007835DE"/>
    <w:rsid w:val="00783659"/>
    <w:rsid w:val="00783949"/>
    <w:rsid w:val="00783F4E"/>
    <w:rsid w:val="00784805"/>
    <w:rsid w:val="0078530E"/>
    <w:rsid w:val="0078530F"/>
    <w:rsid w:val="00785449"/>
    <w:rsid w:val="00785887"/>
    <w:rsid w:val="00786195"/>
    <w:rsid w:val="00786303"/>
    <w:rsid w:val="0078638F"/>
    <w:rsid w:val="007868A0"/>
    <w:rsid w:val="00787645"/>
    <w:rsid w:val="00790737"/>
    <w:rsid w:val="00791000"/>
    <w:rsid w:val="00791523"/>
    <w:rsid w:val="00791DF2"/>
    <w:rsid w:val="00791F49"/>
    <w:rsid w:val="007924C3"/>
    <w:rsid w:val="007934D9"/>
    <w:rsid w:val="007936A0"/>
    <w:rsid w:val="00793720"/>
    <w:rsid w:val="007945E6"/>
    <w:rsid w:val="0079511F"/>
    <w:rsid w:val="007953F4"/>
    <w:rsid w:val="00795EF4"/>
    <w:rsid w:val="00796CEB"/>
    <w:rsid w:val="00796D37"/>
    <w:rsid w:val="00796F6D"/>
    <w:rsid w:val="00796F6F"/>
    <w:rsid w:val="00797C60"/>
    <w:rsid w:val="007A00AA"/>
    <w:rsid w:val="007A04CB"/>
    <w:rsid w:val="007A0541"/>
    <w:rsid w:val="007A0866"/>
    <w:rsid w:val="007A10EF"/>
    <w:rsid w:val="007A20DD"/>
    <w:rsid w:val="007A2C4B"/>
    <w:rsid w:val="007A2FCC"/>
    <w:rsid w:val="007A3C67"/>
    <w:rsid w:val="007A3E14"/>
    <w:rsid w:val="007A5097"/>
    <w:rsid w:val="007A5138"/>
    <w:rsid w:val="007A5D08"/>
    <w:rsid w:val="007A7637"/>
    <w:rsid w:val="007A7851"/>
    <w:rsid w:val="007A7D46"/>
    <w:rsid w:val="007A7FD0"/>
    <w:rsid w:val="007B030F"/>
    <w:rsid w:val="007B0B00"/>
    <w:rsid w:val="007B11B2"/>
    <w:rsid w:val="007B36C8"/>
    <w:rsid w:val="007B3A58"/>
    <w:rsid w:val="007B45CF"/>
    <w:rsid w:val="007B4799"/>
    <w:rsid w:val="007B4EA3"/>
    <w:rsid w:val="007B51CD"/>
    <w:rsid w:val="007B57CD"/>
    <w:rsid w:val="007B6385"/>
    <w:rsid w:val="007B6586"/>
    <w:rsid w:val="007B66C3"/>
    <w:rsid w:val="007B758A"/>
    <w:rsid w:val="007C0041"/>
    <w:rsid w:val="007C061F"/>
    <w:rsid w:val="007C0E57"/>
    <w:rsid w:val="007C17C5"/>
    <w:rsid w:val="007C1B9A"/>
    <w:rsid w:val="007C1C7A"/>
    <w:rsid w:val="007C1D7F"/>
    <w:rsid w:val="007C1F9C"/>
    <w:rsid w:val="007C2035"/>
    <w:rsid w:val="007C3207"/>
    <w:rsid w:val="007C33EE"/>
    <w:rsid w:val="007C38B7"/>
    <w:rsid w:val="007C3F8D"/>
    <w:rsid w:val="007C44DF"/>
    <w:rsid w:val="007C47D4"/>
    <w:rsid w:val="007C50E6"/>
    <w:rsid w:val="007C6C80"/>
    <w:rsid w:val="007C6E70"/>
    <w:rsid w:val="007D0721"/>
    <w:rsid w:val="007D0917"/>
    <w:rsid w:val="007D0E42"/>
    <w:rsid w:val="007D1680"/>
    <w:rsid w:val="007D316F"/>
    <w:rsid w:val="007D4594"/>
    <w:rsid w:val="007D46E8"/>
    <w:rsid w:val="007D4AFC"/>
    <w:rsid w:val="007D4C8F"/>
    <w:rsid w:val="007D500C"/>
    <w:rsid w:val="007D59A0"/>
    <w:rsid w:val="007D5A1F"/>
    <w:rsid w:val="007D61E3"/>
    <w:rsid w:val="007D67BB"/>
    <w:rsid w:val="007D69B4"/>
    <w:rsid w:val="007D6E77"/>
    <w:rsid w:val="007D71E8"/>
    <w:rsid w:val="007D731F"/>
    <w:rsid w:val="007E0E91"/>
    <w:rsid w:val="007E0EB1"/>
    <w:rsid w:val="007E1F2B"/>
    <w:rsid w:val="007E2054"/>
    <w:rsid w:val="007E222A"/>
    <w:rsid w:val="007E2554"/>
    <w:rsid w:val="007E2DE5"/>
    <w:rsid w:val="007E3112"/>
    <w:rsid w:val="007E347F"/>
    <w:rsid w:val="007E3A2B"/>
    <w:rsid w:val="007E41F2"/>
    <w:rsid w:val="007E45D2"/>
    <w:rsid w:val="007E4919"/>
    <w:rsid w:val="007E4A44"/>
    <w:rsid w:val="007E4C59"/>
    <w:rsid w:val="007E4D8E"/>
    <w:rsid w:val="007E624A"/>
    <w:rsid w:val="007E6F1A"/>
    <w:rsid w:val="007E7182"/>
    <w:rsid w:val="007E7921"/>
    <w:rsid w:val="007F06DA"/>
    <w:rsid w:val="007F1217"/>
    <w:rsid w:val="007F1680"/>
    <w:rsid w:val="007F172F"/>
    <w:rsid w:val="007F1BFE"/>
    <w:rsid w:val="007F1D56"/>
    <w:rsid w:val="007F22B0"/>
    <w:rsid w:val="007F23CE"/>
    <w:rsid w:val="007F3951"/>
    <w:rsid w:val="007F4122"/>
    <w:rsid w:val="007F47C3"/>
    <w:rsid w:val="007F4F01"/>
    <w:rsid w:val="007F5C1C"/>
    <w:rsid w:val="007F5D4C"/>
    <w:rsid w:val="007F6542"/>
    <w:rsid w:val="007F683E"/>
    <w:rsid w:val="007F7971"/>
    <w:rsid w:val="007F7C6B"/>
    <w:rsid w:val="008002BA"/>
    <w:rsid w:val="008006EB"/>
    <w:rsid w:val="008011E8"/>
    <w:rsid w:val="008012FC"/>
    <w:rsid w:val="00801DA4"/>
    <w:rsid w:val="00802612"/>
    <w:rsid w:val="0080290E"/>
    <w:rsid w:val="00802A12"/>
    <w:rsid w:val="00802BD2"/>
    <w:rsid w:val="00802CA1"/>
    <w:rsid w:val="00802F82"/>
    <w:rsid w:val="00803D05"/>
    <w:rsid w:val="00804A7F"/>
    <w:rsid w:val="00804BAD"/>
    <w:rsid w:val="00804D15"/>
    <w:rsid w:val="00804FC5"/>
    <w:rsid w:val="00805573"/>
    <w:rsid w:val="00805DF8"/>
    <w:rsid w:val="00805E15"/>
    <w:rsid w:val="0080670C"/>
    <w:rsid w:val="00806AE0"/>
    <w:rsid w:val="00806E60"/>
    <w:rsid w:val="00806FF4"/>
    <w:rsid w:val="00807599"/>
    <w:rsid w:val="0080771C"/>
    <w:rsid w:val="00810623"/>
    <w:rsid w:val="00810D5A"/>
    <w:rsid w:val="0081120C"/>
    <w:rsid w:val="00811979"/>
    <w:rsid w:val="00812C67"/>
    <w:rsid w:val="00812F08"/>
    <w:rsid w:val="008133C4"/>
    <w:rsid w:val="0081354F"/>
    <w:rsid w:val="00813B4E"/>
    <w:rsid w:val="00813BEB"/>
    <w:rsid w:val="008142C1"/>
    <w:rsid w:val="00814813"/>
    <w:rsid w:val="00814971"/>
    <w:rsid w:val="00815045"/>
    <w:rsid w:val="00815790"/>
    <w:rsid w:val="00815AD6"/>
    <w:rsid w:val="00815C27"/>
    <w:rsid w:val="00815DBE"/>
    <w:rsid w:val="00816EDB"/>
    <w:rsid w:val="00817DDD"/>
    <w:rsid w:val="0082043B"/>
    <w:rsid w:val="008204B9"/>
    <w:rsid w:val="00821F9F"/>
    <w:rsid w:val="008224B0"/>
    <w:rsid w:val="0082314F"/>
    <w:rsid w:val="00823B08"/>
    <w:rsid w:val="00824134"/>
    <w:rsid w:val="0082496B"/>
    <w:rsid w:val="00824E56"/>
    <w:rsid w:val="00824E98"/>
    <w:rsid w:val="00825C42"/>
    <w:rsid w:val="00825FF6"/>
    <w:rsid w:val="00826261"/>
    <w:rsid w:val="00826288"/>
    <w:rsid w:val="008262F1"/>
    <w:rsid w:val="008266F6"/>
    <w:rsid w:val="00826F75"/>
    <w:rsid w:val="00827200"/>
    <w:rsid w:val="00827754"/>
    <w:rsid w:val="00827892"/>
    <w:rsid w:val="00827D07"/>
    <w:rsid w:val="008319AE"/>
    <w:rsid w:val="00831BB5"/>
    <w:rsid w:val="0083216C"/>
    <w:rsid w:val="00833362"/>
    <w:rsid w:val="00834102"/>
    <w:rsid w:val="0083438A"/>
    <w:rsid w:val="00834421"/>
    <w:rsid w:val="00834618"/>
    <w:rsid w:val="008347E3"/>
    <w:rsid w:val="00835772"/>
    <w:rsid w:val="00835B62"/>
    <w:rsid w:val="0083631B"/>
    <w:rsid w:val="00836E87"/>
    <w:rsid w:val="00837518"/>
    <w:rsid w:val="00837FA0"/>
    <w:rsid w:val="00840140"/>
    <w:rsid w:val="0084029A"/>
    <w:rsid w:val="00840761"/>
    <w:rsid w:val="00840C0A"/>
    <w:rsid w:val="00842108"/>
    <w:rsid w:val="00842563"/>
    <w:rsid w:val="00842DD9"/>
    <w:rsid w:val="008430D1"/>
    <w:rsid w:val="00843146"/>
    <w:rsid w:val="0084391B"/>
    <w:rsid w:val="00844064"/>
    <w:rsid w:val="00844323"/>
    <w:rsid w:val="00845656"/>
    <w:rsid w:val="00846428"/>
    <w:rsid w:val="00846967"/>
    <w:rsid w:val="00846D10"/>
    <w:rsid w:val="00850D7A"/>
    <w:rsid w:val="00851247"/>
    <w:rsid w:val="00851DEF"/>
    <w:rsid w:val="00853520"/>
    <w:rsid w:val="00853755"/>
    <w:rsid w:val="00853846"/>
    <w:rsid w:val="00853DB9"/>
    <w:rsid w:val="00855132"/>
    <w:rsid w:val="00855206"/>
    <w:rsid w:val="00855391"/>
    <w:rsid w:val="008554FE"/>
    <w:rsid w:val="00855F19"/>
    <w:rsid w:val="00856CD4"/>
    <w:rsid w:val="00856CF9"/>
    <w:rsid w:val="00857144"/>
    <w:rsid w:val="00857619"/>
    <w:rsid w:val="0085765F"/>
    <w:rsid w:val="00857687"/>
    <w:rsid w:val="00857932"/>
    <w:rsid w:val="00857A3F"/>
    <w:rsid w:val="00860A70"/>
    <w:rsid w:val="00860EEA"/>
    <w:rsid w:val="008617AD"/>
    <w:rsid w:val="00861B09"/>
    <w:rsid w:val="00861FD9"/>
    <w:rsid w:val="0086229D"/>
    <w:rsid w:val="00862E7E"/>
    <w:rsid w:val="0086372A"/>
    <w:rsid w:val="0086380F"/>
    <w:rsid w:val="00863E72"/>
    <w:rsid w:val="00863EFE"/>
    <w:rsid w:val="00864748"/>
    <w:rsid w:val="00864A81"/>
    <w:rsid w:val="00864AF7"/>
    <w:rsid w:val="00864B64"/>
    <w:rsid w:val="0086505A"/>
    <w:rsid w:val="008651A1"/>
    <w:rsid w:val="0086547F"/>
    <w:rsid w:val="008656F8"/>
    <w:rsid w:val="00865DB5"/>
    <w:rsid w:val="008712A1"/>
    <w:rsid w:val="0087131E"/>
    <w:rsid w:val="008719D2"/>
    <w:rsid w:val="008721CA"/>
    <w:rsid w:val="0087236C"/>
    <w:rsid w:val="008725DC"/>
    <w:rsid w:val="00872B34"/>
    <w:rsid w:val="0087312B"/>
    <w:rsid w:val="00873688"/>
    <w:rsid w:val="00873A69"/>
    <w:rsid w:val="00873B12"/>
    <w:rsid w:val="008741D6"/>
    <w:rsid w:val="0087550A"/>
    <w:rsid w:val="00875FCF"/>
    <w:rsid w:val="008762D3"/>
    <w:rsid w:val="00876344"/>
    <w:rsid w:val="008769CB"/>
    <w:rsid w:val="00876DCC"/>
    <w:rsid w:val="008770BF"/>
    <w:rsid w:val="00877312"/>
    <w:rsid w:val="008774DD"/>
    <w:rsid w:val="00877D4A"/>
    <w:rsid w:val="00880C1E"/>
    <w:rsid w:val="008814E3"/>
    <w:rsid w:val="00881622"/>
    <w:rsid w:val="00881C3D"/>
    <w:rsid w:val="00881D61"/>
    <w:rsid w:val="00883190"/>
    <w:rsid w:val="00883667"/>
    <w:rsid w:val="0088381A"/>
    <w:rsid w:val="00883EF8"/>
    <w:rsid w:val="008844C6"/>
    <w:rsid w:val="00884874"/>
    <w:rsid w:val="00884C92"/>
    <w:rsid w:val="008855AC"/>
    <w:rsid w:val="00886B79"/>
    <w:rsid w:val="00886E7A"/>
    <w:rsid w:val="00886F7C"/>
    <w:rsid w:val="008875C2"/>
    <w:rsid w:val="00887602"/>
    <w:rsid w:val="0089002F"/>
    <w:rsid w:val="00890824"/>
    <w:rsid w:val="008912C1"/>
    <w:rsid w:val="00891608"/>
    <w:rsid w:val="00891997"/>
    <w:rsid w:val="00891A98"/>
    <w:rsid w:val="00891B2E"/>
    <w:rsid w:val="00892184"/>
    <w:rsid w:val="0089242F"/>
    <w:rsid w:val="00892B89"/>
    <w:rsid w:val="0089386C"/>
    <w:rsid w:val="00893A2F"/>
    <w:rsid w:val="008940C1"/>
    <w:rsid w:val="008940C7"/>
    <w:rsid w:val="008948A7"/>
    <w:rsid w:val="00894A96"/>
    <w:rsid w:val="00895165"/>
    <w:rsid w:val="00895577"/>
    <w:rsid w:val="008958B4"/>
    <w:rsid w:val="00896CD2"/>
    <w:rsid w:val="00896F23"/>
    <w:rsid w:val="008971E3"/>
    <w:rsid w:val="008975A0"/>
    <w:rsid w:val="00897937"/>
    <w:rsid w:val="00897BBE"/>
    <w:rsid w:val="008A0EBC"/>
    <w:rsid w:val="008A25B9"/>
    <w:rsid w:val="008A2DB7"/>
    <w:rsid w:val="008A3234"/>
    <w:rsid w:val="008A3422"/>
    <w:rsid w:val="008A34C5"/>
    <w:rsid w:val="008A35D8"/>
    <w:rsid w:val="008A39B1"/>
    <w:rsid w:val="008A3F6D"/>
    <w:rsid w:val="008A40C7"/>
    <w:rsid w:val="008A4408"/>
    <w:rsid w:val="008A451F"/>
    <w:rsid w:val="008A4A39"/>
    <w:rsid w:val="008A5FED"/>
    <w:rsid w:val="008A63DA"/>
    <w:rsid w:val="008A656A"/>
    <w:rsid w:val="008A6E99"/>
    <w:rsid w:val="008A764F"/>
    <w:rsid w:val="008A7947"/>
    <w:rsid w:val="008A7ACF"/>
    <w:rsid w:val="008A7CF8"/>
    <w:rsid w:val="008A7D3A"/>
    <w:rsid w:val="008B0007"/>
    <w:rsid w:val="008B030B"/>
    <w:rsid w:val="008B0853"/>
    <w:rsid w:val="008B0B2C"/>
    <w:rsid w:val="008B1666"/>
    <w:rsid w:val="008B1A98"/>
    <w:rsid w:val="008B1C85"/>
    <w:rsid w:val="008B1D23"/>
    <w:rsid w:val="008B1F74"/>
    <w:rsid w:val="008B24D6"/>
    <w:rsid w:val="008B2A47"/>
    <w:rsid w:val="008B3B06"/>
    <w:rsid w:val="008B46B3"/>
    <w:rsid w:val="008B4C3B"/>
    <w:rsid w:val="008B4F99"/>
    <w:rsid w:val="008B52A4"/>
    <w:rsid w:val="008B5906"/>
    <w:rsid w:val="008B5BC4"/>
    <w:rsid w:val="008B61E6"/>
    <w:rsid w:val="008B6492"/>
    <w:rsid w:val="008B6855"/>
    <w:rsid w:val="008B694A"/>
    <w:rsid w:val="008B6A36"/>
    <w:rsid w:val="008B6A48"/>
    <w:rsid w:val="008B6B11"/>
    <w:rsid w:val="008B6B92"/>
    <w:rsid w:val="008B78FB"/>
    <w:rsid w:val="008B7A05"/>
    <w:rsid w:val="008B7B37"/>
    <w:rsid w:val="008C0592"/>
    <w:rsid w:val="008C09B7"/>
    <w:rsid w:val="008C1F10"/>
    <w:rsid w:val="008C3C19"/>
    <w:rsid w:val="008C41BE"/>
    <w:rsid w:val="008C43BC"/>
    <w:rsid w:val="008C523D"/>
    <w:rsid w:val="008C5865"/>
    <w:rsid w:val="008C59B6"/>
    <w:rsid w:val="008C5AFE"/>
    <w:rsid w:val="008C5C16"/>
    <w:rsid w:val="008C5F16"/>
    <w:rsid w:val="008C6F3B"/>
    <w:rsid w:val="008C70B7"/>
    <w:rsid w:val="008C7154"/>
    <w:rsid w:val="008C7355"/>
    <w:rsid w:val="008C7630"/>
    <w:rsid w:val="008C7A56"/>
    <w:rsid w:val="008C7C9E"/>
    <w:rsid w:val="008D0487"/>
    <w:rsid w:val="008D068F"/>
    <w:rsid w:val="008D08A1"/>
    <w:rsid w:val="008D0D8F"/>
    <w:rsid w:val="008D13DF"/>
    <w:rsid w:val="008D2386"/>
    <w:rsid w:val="008D26E0"/>
    <w:rsid w:val="008D2B97"/>
    <w:rsid w:val="008D2F0A"/>
    <w:rsid w:val="008D3947"/>
    <w:rsid w:val="008D3AD4"/>
    <w:rsid w:val="008D40F2"/>
    <w:rsid w:val="008D4222"/>
    <w:rsid w:val="008D47FA"/>
    <w:rsid w:val="008D536D"/>
    <w:rsid w:val="008D5703"/>
    <w:rsid w:val="008D599C"/>
    <w:rsid w:val="008D5AE2"/>
    <w:rsid w:val="008D61C5"/>
    <w:rsid w:val="008D61FF"/>
    <w:rsid w:val="008D683F"/>
    <w:rsid w:val="008D78C0"/>
    <w:rsid w:val="008D7A9D"/>
    <w:rsid w:val="008E058B"/>
    <w:rsid w:val="008E06C6"/>
    <w:rsid w:val="008E12DD"/>
    <w:rsid w:val="008E1781"/>
    <w:rsid w:val="008E1866"/>
    <w:rsid w:val="008E281C"/>
    <w:rsid w:val="008E2B55"/>
    <w:rsid w:val="008E4A3E"/>
    <w:rsid w:val="008E54CF"/>
    <w:rsid w:val="008E5B72"/>
    <w:rsid w:val="008E60BE"/>
    <w:rsid w:val="008E708B"/>
    <w:rsid w:val="008E7530"/>
    <w:rsid w:val="008E776A"/>
    <w:rsid w:val="008E78C2"/>
    <w:rsid w:val="008E7D58"/>
    <w:rsid w:val="008F044B"/>
    <w:rsid w:val="008F0690"/>
    <w:rsid w:val="008F1832"/>
    <w:rsid w:val="008F238D"/>
    <w:rsid w:val="008F2662"/>
    <w:rsid w:val="008F38FE"/>
    <w:rsid w:val="008F41DB"/>
    <w:rsid w:val="008F4549"/>
    <w:rsid w:val="008F4BAA"/>
    <w:rsid w:val="008F53F9"/>
    <w:rsid w:val="008F64F1"/>
    <w:rsid w:val="008F71B0"/>
    <w:rsid w:val="00900E15"/>
    <w:rsid w:val="00901B3C"/>
    <w:rsid w:val="009020DF"/>
    <w:rsid w:val="0090231B"/>
    <w:rsid w:val="00902BDA"/>
    <w:rsid w:val="00902C1E"/>
    <w:rsid w:val="00902F27"/>
    <w:rsid w:val="00903AD0"/>
    <w:rsid w:val="00903B50"/>
    <w:rsid w:val="00904706"/>
    <w:rsid w:val="009054E8"/>
    <w:rsid w:val="009055BE"/>
    <w:rsid w:val="00905BCC"/>
    <w:rsid w:val="00906703"/>
    <w:rsid w:val="00906CB0"/>
    <w:rsid w:val="00907A78"/>
    <w:rsid w:val="00910D47"/>
    <w:rsid w:val="00911346"/>
    <w:rsid w:val="009114C5"/>
    <w:rsid w:val="00911655"/>
    <w:rsid w:val="0091274A"/>
    <w:rsid w:val="00912809"/>
    <w:rsid w:val="00912FFE"/>
    <w:rsid w:val="00913175"/>
    <w:rsid w:val="009132DF"/>
    <w:rsid w:val="0091347D"/>
    <w:rsid w:val="009148F2"/>
    <w:rsid w:val="00914E80"/>
    <w:rsid w:val="009150C3"/>
    <w:rsid w:val="0091539E"/>
    <w:rsid w:val="00915DDA"/>
    <w:rsid w:val="0091625A"/>
    <w:rsid w:val="0091644E"/>
    <w:rsid w:val="00916499"/>
    <w:rsid w:val="00916C3B"/>
    <w:rsid w:val="0091733A"/>
    <w:rsid w:val="009173E2"/>
    <w:rsid w:val="0091789A"/>
    <w:rsid w:val="00917C32"/>
    <w:rsid w:val="00917E35"/>
    <w:rsid w:val="00917EFF"/>
    <w:rsid w:val="0092040C"/>
    <w:rsid w:val="00920AB0"/>
    <w:rsid w:val="009217C9"/>
    <w:rsid w:val="00921829"/>
    <w:rsid w:val="00921909"/>
    <w:rsid w:val="009226F4"/>
    <w:rsid w:val="00922C38"/>
    <w:rsid w:val="00922CBA"/>
    <w:rsid w:val="00922DC3"/>
    <w:rsid w:val="00923852"/>
    <w:rsid w:val="00923C93"/>
    <w:rsid w:val="00924281"/>
    <w:rsid w:val="009246D7"/>
    <w:rsid w:val="00925711"/>
    <w:rsid w:val="00925EDC"/>
    <w:rsid w:val="0093059A"/>
    <w:rsid w:val="00930CF8"/>
    <w:rsid w:val="0093116F"/>
    <w:rsid w:val="009311FE"/>
    <w:rsid w:val="009313C2"/>
    <w:rsid w:val="00931CF8"/>
    <w:rsid w:val="00931D9B"/>
    <w:rsid w:val="009327BE"/>
    <w:rsid w:val="009332C3"/>
    <w:rsid w:val="009336D7"/>
    <w:rsid w:val="009339FB"/>
    <w:rsid w:val="009347A3"/>
    <w:rsid w:val="00934C73"/>
    <w:rsid w:val="0093507A"/>
    <w:rsid w:val="009353DC"/>
    <w:rsid w:val="009368CE"/>
    <w:rsid w:val="00937099"/>
    <w:rsid w:val="00937723"/>
    <w:rsid w:val="00940377"/>
    <w:rsid w:val="0094199A"/>
    <w:rsid w:val="00941A0D"/>
    <w:rsid w:val="00941F51"/>
    <w:rsid w:val="00942138"/>
    <w:rsid w:val="0094222D"/>
    <w:rsid w:val="0094236D"/>
    <w:rsid w:val="00943897"/>
    <w:rsid w:val="00943E91"/>
    <w:rsid w:val="00943E9E"/>
    <w:rsid w:val="009444A0"/>
    <w:rsid w:val="00944905"/>
    <w:rsid w:val="0094515D"/>
    <w:rsid w:val="00945454"/>
    <w:rsid w:val="0094571D"/>
    <w:rsid w:val="00945851"/>
    <w:rsid w:val="00946A08"/>
    <w:rsid w:val="00946C3C"/>
    <w:rsid w:val="00946DAE"/>
    <w:rsid w:val="00947977"/>
    <w:rsid w:val="0095089A"/>
    <w:rsid w:val="009509E9"/>
    <w:rsid w:val="00951DE2"/>
    <w:rsid w:val="00952091"/>
    <w:rsid w:val="0095215D"/>
    <w:rsid w:val="00952981"/>
    <w:rsid w:val="0095369A"/>
    <w:rsid w:val="00953C83"/>
    <w:rsid w:val="009543CC"/>
    <w:rsid w:val="009545ED"/>
    <w:rsid w:val="00954D4F"/>
    <w:rsid w:val="009559AD"/>
    <w:rsid w:val="00956280"/>
    <w:rsid w:val="009563C9"/>
    <w:rsid w:val="00957071"/>
    <w:rsid w:val="00957ACA"/>
    <w:rsid w:val="0096116E"/>
    <w:rsid w:val="00962683"/>
    <w:rsid w:val="00962BAD"/>
    <w:rsid w:val="009634A5"/>
    <w:rsid w:val="009635FF"/>
    <w:rsid w:val="00963658"/>
    <w:rsid w:val="00963D9C"/>
    <w:rsid w:val="00964A11"/>
    <w:rsid w:val="00965697"/>
    <w:rsid w:val="00965B88"/>
    <w:rsid w:val="00966844"/>
    <w:rsid w:val="00967E10"/>
    <w:rsid w:val="00970144"/>
    <w:rsid w:val="00970A2C"/>
    <w:rsid w:val="00970C11"/>
    <w:rsid w:val="009715EF"/>
    <w:rsid w:val="00971C8C"/>
    <w:rsid w:val="00971E66"/>
    <w:rsid w:val="00971F8E"/>
    <w:rsid w:val="00972576"/>
    <w:rsid w:val="009727FB"/>
    <w:rsid w:val="00972A8C"/>
    <w:rsid w:val="00972BE6"/>
    <w:rsid w:val="00974063"/>
    <w:rsid w:val="00974AF8"/>
    <w:rsid w:val="00974FBF"/>
    <w:rsid w:val="0097525B"/>
    <w:rsid w:val="0097623A"/>
    <w:rsid w:val="009764A4"/>
    <w:rsid w:val="0097651F"/>
    <w:rsid w:val="00976C88"/>
    <w:rsid w:val="00977C34"/>
    <w:rsid w:val="009800EA"/>
    <w:rsid w:val="00980EF2"/>
    <w:rsid w:val="009813B4"/>
    <w:rsid w:val="009830B4"/>
    <w:rsid w:val="00983565"/>
    <w:rsid w:val="00983CEA"/>
    <w:rsid w:val="0098419A"/>
    <w:rsid w:val="009843D4"/>
    <w:rsid w:val="00984C82"/>
    <w:rsid w:val="00984E40"/>
    <w:rsid w:val="00985335"/>
    <w:rsid w:val="00985A52"/>
    <w:rsid w:val="00985ED8"/>
    <w:rsid w:val="00986271"/>
    <w:rsid w:val="00986B1A"/>
    <w:rsid w:val="009874BC"/>
    <w:rsid w:val="009877D6"/>
    <w:rsid w:val="009878ED"/>
    <w:rsid w:val="00990992"/>
    <w:rsid w:val="009929BC"/>
    <w:rsid w:val="00992B37"/>
    <w:rsid w:val="00992CA0"/>
    <w:rsid w:val="00992D9B"/>
    <w:rsid w:val="00993543"/>
    <w:rsid w:val="009947A4"/>
    <w:rsid w:val="00994976"/>
    <w:rsid w:val="00994B05"/>
    <w:rsid w:val="00995051"/>
    <w:rsid w:val="0099526A"/>
    <w:rsid w:val="00995777"/>
    <w:rsid w:val="00995D6D"/>
    <w:rsid w:val="0099603E"/>
    <w:rsid w:val="00996247"/>
    <w:rsid w:val="00996663"/>
    <w:rsid w:val="009968FE"/>
    <w:rsid w:val="00996D0E"/>
    <w:rsid w:val="00997817"/>
    <w:rsid w:val="00997A82"/>
    <w:rsid w:val="00997D48"/>
    <w:rsid w:val="00997EF5"/>
    <w:rsid w:val="009A0F7D"/>
    <w:rsid w:val="009A205B"/>
    <w:rsid w:val="009A282E"/>
    <w:rsid w:val="009A2A96"/>
    <w:rsid w:val="009A2D36"/>
    <w:rsid w:val="009A3358"/>
    <w:rsid w:val="009A41A5"/>
    <w:rsid w:val="009A4666"/>
    <w:rsid w:val="009A4A2C"/>
    <w:rsid w:val="009A57CC"/>
    <w:rsid w:val="009A5C86"/>
    <w:rsid w:val="009A64E3"/>
    <w:rsid w:val="009A743C"/>
    <w:rsid w:val="009A763B"/>
    <w:rsid w:val="009A7718"/>
    <w:rsid w:val="009A77BE"/>
    <w:rsid w:val="009A7929"/>
    <w:rsid w:val="009A7934"/>
    <w:rsid w:val="009A7974"/>
    <w:rsid w:val="009B0104"/>
    <w:rsid w:val="009B024D"/>
    <w:rsid w:val="009B12DF"/>
    <w:rsid w:val="009B1951"/>
    <w:rsid w:val="009B19A7"/>
    <w:rsid w:val="009B19FF"/>
    <w:rsid w:val="009B29CD"/>
    <w:rsid w:val="009B31C3"/>
    <w:rsid w:val="009B32DA"/>
    <w:rsid w:val="009B37FB"/>
    <w:rsid w:val="009B3E7B"/>
    <w:rsid w:val="009B501A"/>
    <w:rsid w:val="009B5341"/>
    <w:rsid w:val="009B5400"/>
    <w:rsid w:val="009B5EBA"/>
    <w:rsid w:val="009B6EAB"/>
    <w:rsid w:val="009B6FF7"/>
    <w:rsid w:val="009B7515"/>
    <w:rsid w:val="009B79D3"/>
    <w:rsid w:val="009C09A8"/>
    <w:rsid w:val="009C1772"/>
    <w:rsid w:val="009C1F99"/>
    <w:rsid w:val="009C20AC"/>
    <w:rsid w:val="009C3EEA"/>
    <w:rsid w:val="009C46EB"/>
    <w:rsid w:val="009C4FBC"/>
    <w:rsid w:val="009C5861"/>
    <w:rsid w:val="009C5B45"/>
    <w:rsid w:val="009C5D30"/>
    <w:rsid w:val="009C5EB3"/>
    <w:rsid w:val="009C5F27"/>
    <w:rsid w:val="009C6A0B"/>
    <w:rsid w:val="009C786A"/>
    <w:rsid w:val="009D09E0"/>
    <w:rsid w:val="009D0E60"/>
    <w:rsid w:val="009D16BD"/>
    <w:rsid w:val="009D1797"/>
    <w:rsid w:val="009D277E"/>
    <w:rsid w:val="009D27E1"/>
    <w:rsid w:val="009D3FA2"/>
    <w:rsid w:val="009D42AF"/>
    <w:rsid w:val="009D4A9D"/>
    <w:rsid w:val="009D4C0C"/>
    <w:rsid w:val="009D5914"/>
    <w:rsid w:val="009D5F1C"/>
    <w:rsid w:val="009D71EF"/>
    <w:rsid w:val="009D72E3"/>
    <w:rsid w:val="009D73E2"/>
    <w:rsid w:val="009D74EC"/>
    <w:rsid w:val="009D7C29"/>
    <w:rsid w:val="009E19B3"/>
    <w:rsid w:val="009E1B18"/>
    <w:rsid w:val="009E1D40"/>
    <w:rsid w:val="009E2218"/>
    <w:rsid w:val="009E30F6"/>
    <w:rsid w:val="009E30FA"/>
    <w:rsid w:val="009E361D"/>
    <w:rsid w:val="009E378C"/>
    <w:rsid w:val="009E3885"/>
    <w:rsid w:val="009E3E8C"/>
    <w:rsid w:val="009E3FC9"/>
    <w:rsid w:val="009E403E"/>
    <w:rsid w:val="009E4172"/>
    <w:rsid w:val="009E4577"/>
    <w:rsid w:val="009E4827"/>
    <w:rsid w:val="009E4919"/>
    <w:rsid w:val="009E564A"/>
    <w:rsid w:val="009E618A"/>
    <w:rsid w:val="009E6458"/>
    <w:rsid w:val="009E649E"/>
    <w:rsid w:val="009E669A"/>
    <w:rsid w:val="009E6880"/>
    <w:rsid w:val="009E6935"/>
    <w:rsid w:val="009E733A"/>
    <w:rsid w:val="009F0AE4"/>
    <w:rsid w:val="009F0D4A"/>
    <w:rsid w:val="009F1560"/>
    <w:rsid w:val="009F21AB"/>
    <w:rsid w:val="009F222D"/>
    <w:rsid w:val="009F25F1"/>
    <w:rsid w:val="009F3401"/>
    <w:rsid w:val="009F4139"/>
    <w:rsid w:val="009F4468"/>
    <w:rsid w:val="009F4568"/>
    <w:rsid w:val="009F5A4A"/>
    <w:rsid w:val="009F5B3A"/>
    <w:rsid w:val="009F5D91"/>
    <w:rsid w:val="009F6E64"/>
    <w:rsid w:val="009F7A97"/>
    <w:rsid w:val="009F7FAB"/>
    <w:rsid w:val="00A02748"/>
    <w:rsid w:val="00A02C50"/>
    <w:rsid w:val="00A03373"/>
    <w:rsid w:val="00A044A6"/>
    <w:rsid w:val="00A051C7"/>
    <w:rsid w:val="00A05603"/>
    <w:rsid w:val="00A059E1"/>
    <w:rsid w:val="00A06143"/>
    <w:rsid w:val="00A0676F"/>
    <w:rsid w:val="00A06CD8"/>
    <w:rsid w:val="00A075D7"/>
    <w:rsid w:val="00A076DF"/>
    <w:rsid w:val="00A10417"/>
    <w:rsid w:val="00A10600"/>
    <w:rsid w:val="00A10A5B"/>
    <w:rsid w:val="00A1293A"/>
    <w:rsid w:val="00A13F00"/>
    <w:rsid w:val="00A143A0"/>
    <w:rsid w:val="00A14748"/>
    <w:rsid w:val="00A1549A"/>
    <w:rsid w:val="00A15F86"/>
    <w:rsid w:val="00A16427"/>
    <w:rsid w:val="00A174E9"/>
    <w:rsid w:val="00A17914"/>
    <w:rsid w:val="00A17A6B"/>
    <w:rsid w:val="00A206C8"/>
    <w:rsid w:val="00A20720"/>
    <w:rsid w:val="00A20AB6"/>
    <w:rsid w:val="00A20D5B"/>
    <w:rsid w:val="00A20F98"/>
    <w:rsid w:val="00A211C3"/>
    <w:rsid w:val="00A216FD"/>
    <w:rsid w:val="00A219C8"/>
    <w:rsid w:val="00A21EDC"/>
    <w:rsid w:val="00A22E3F"/>
    <w:rsid w:val="00A22FA2"/>
    <w:rsid w:val="00A231EE"/>
    <w:rsid w:val="00A23747"/>
    <w:rsid w:val="00A23CFC"/>
    <w:rsid w:val="00A242CE"/>
    <w:rsid w:val="00A245D4"/>
    <w:rsid w:val="00A250BE"/>
    <w:rsid w:val="00A2514D"/>
    <w:rsid w:val="00A25350"/>
    <w:rsid w:val="00A262BF"/>
    <w:rsid w:val="00A27045"/>
    <w:rsid w:val="00A270E4"/>
    <w:rsid w:val="00A27196"/>
    <w:rsid w:val="00A27553"/>
    <w:rsid w:val="00A27947"/>
    <w:rsid w:val="00A27B5C"/>
    <w:rsid w:val="00A27B75"/>
    <w:rsid w:val="00A30838"/>
    <w:rsid w:val="00A31096"/>
    <w:rsid w:val="00A341A9"/>
    <w:rsid w:val="00A34381"/>
    <w:rsid w:val="00A351DD"/>
    <w:rsid w:val="00A354F3"/>
    <w:rsid w:val="00A35770"/>
    <w:rsid w:val="00A3629C"/>
    <w:rsid w:val="00A36403"/>
    <w:rsid w:val="00A36C2D"/>
    <w:rsid w:val="00A36EFC"/>
    <w:rsid w:val="00A3710B"/>
    <w:rsid w:val="00A3713E"/>
    <w:rsid w:val="00A37BB8"/>
    <w:rsid w:val="00A37E25"/>
    <w:rsid w:val="00A41693"/>
    <w:rsid w:val="00A41A8D"/>
    <w:rsid w:val="00A425E2"/>
    <w:rsid w:val="00A429FE"/>
    <w:rsid w:val="00A42C38"/>
    <w:rsid w:val="00A42DB8"/>
    <w:rsid w:val="00A432DC"/>
    <w:rsid w:val="00A449E4"/>
    <w:rsid w:val="00A44FAF"/>
    <w:rsid w:val="00A452DA"/>
    <w:rsid w:val="00A456B7"/>
    <w:rsid w:val="00A45A51"/>
    <w:rsid w:val="00A45C29"/>
    <w:rsid w:val="00A45F80"/>
    <w:rsid w:val="00A463E7"/>
    <w:rsid w:val="00A4672B"/>
    <w:rsid w:val="00A46B3C"/>
    <w:rsid w:val="00A46E83"/>
    <w:rsid w:val="00A50274"/>
    <w:rsid w:val="00A50845"/>
    <w:rsid w:val="00A518A3"/>
    <w:rsid w:val="00A52191"/>
    <w:rsid w:val="00A52945"/>
    <w:rsid w:val="00A52CDC"/>
    <w:rsid w:val="00A54E88"/>
    <w:rsid w:val="00A5551E"/>
    <w:rsid w:val="00A555F9"/>
    <w:rsid w:val="00A567F2"/>
    <w:rsid w:val="00A56C88"/>
    <w:rsid w:val="00A574F4"/>
    <w:rsid w:val="00A57EC5"/>
    <w:rsid w:val="00A60F2E"/>
    <w:rsid w:val="00A60FA0"/>
    <w:rsid w:val="00A6102C"/>
    <w:rsid w:val="00A62885"/>
    <w:rsid w:val="00A62B30"/>
    <w:rsid w:val="00A63F1C"/>
    <w:rsid w:val="00A659CD"/>
    <w:rsid w:val="00A65B0E"/>
    <w:rsid w:val="00A65C63"/>
    <w:rsid w:val="00A65E1D"/>
    <w:rsid w:val="00A66664"/>
    <w:rsid w:val="00A66C52"/>
    <w:rsid w:val="00A66D86"/>
    <w:rsid w:val="00A70025"/>
    <w:rsid w:val="00A70199"/>
    <w:rsid w:val="00A70349"/>
    <w:rsid w:val="00A70450"/>
    <w:rsid w:val="00A7148B"/>
    <w:rsid w:val="00A71BD4"/>
    <w:rsid w:val="00A71E21"/>
    <w:rsid w:val="00A71FC0"/>
    <w:rsid w:val="00A7209A"/>
    <w:rsid w:val="00A7239C"/>
    <w:rsid w:val="00A72D3A"/>
    <w:rsid w:val="00A73819"/>
    <w:rsid w:val="00A73821"/>
    <w:rsid w:val="00A73B90"/>
    <w:rsid w:val="00A73F04"/>
    <w:rsid w:val="00A7418B"/>
    <w:rsid w:val="00A741E4"/>
    <w:rsid w:val="00A743F7"/>
    <w:rsid w:val="00A74A90"/>
    <w:rsid w:val="00A75180"/>
    <w:rsid w:val="00A755DD"/>
    <w:rsid w:val="00A7646C"/>
    <w:rsid w:val="00A779D7"/>
    <w:rsid w:val="00A77A44"/>
    <w:rsid w:val="00A77AEA"/>
    <w:rsid w:val="00A8024B"/>
    <w:rsid w:val="00A81421"/>
    <w:rsid w:val="00A81540"/>
    <w:rsid w:val="00A818D1"/>
    <w:rsid w:val="00A8191D"/>
    <w:rsid w:val="00A82332"/>
    <w:rsid w:val="00A82CF7"/>
    <w:rsid w:val="00A834A3"/>
    <w:rsid w:val="00A84805"/>
    <w:rsid w:val="00A856BC"/>
    <w:rsid w:val="00A85A2C"/>
    <w:rsid w:val="00A86409"/>
    <w:rsid w:val="00A86A17"/>
    <w:rsid w:val="00A8772D"/>
    <w:rsid w:val="00A877C3"/>
    <w:rsid w:val="00A90D81"/>
    <w:rsid w:val="00A90E92"/>
    <w:rsid w:val="00A91478"/>
    <w:rsid w:val="00A91970"/>
    <w:rsid w:val="00A91A53"/>
    <w:rsid w:val="00A91CB5"/>
    <w:rsid w:val="00A924EA"/>
    <w:rsid w:val="00A93994"/>
    <w:rsid w:val="00A93E10"/>
    <w:rsid w:val="00A93E88"/>
    <w:rsid w:val="00A93F98"/>
    <w:rsid w:val="00A94049"/>
    <w:rsid w:val="00A940F3"/>
    <w:rsid w:val="00A94827"/>
    <w:rsid w:val="00A9547B"/>
    <w:rsid w:val="00A95A12"/>
    <w:rsid w:val="00A95B6C"/>
    <w:rsid w:val="00A95B6F"/>
    <w:rsid w:val="00A968EE"/>
    <w:rsid w:val="00A97014"/>
    <w:rsid w:val="00A974BE"/>
    <w:rsid w:val="00A97588"/>
    <w:rsid w:val="00A97E03"/>
    <w:rsid w:val="00AA03E0"/>
    <w:rsid w:val="00AA0B42"/>
    <w:rsid w:val="00AA1144"/>
    <w:rsid w:val="00AA12C3"/>
    <w:rsid w:val="00AA137D"/>
    <w:rsid w:val="00AA1D64"/>
    <w:rsid w:val="00AA1EAA"/>
    <w:rsid w:val="00AA2085"/>
    <w:rsid w:val="00AA22E1"/>
    <w:rsid w:val="00AA22EB"/>
    <w:rsid w:val="00AA3ED3"/>
    <w:rsid w:val="00AA405E"/>
    <w:rsid w:val="00AA45D2"/>
    <w:rsid w:val="00AA4CD4"/>
    <w:rsid w:val="00AA5BF6"/>
    <w:rsid w:val="00AA5FC7"/>
    <w:rsid w:val="00AA60BA"/>
    <w:rsid w:val="00AA6EAC"/>
    <w:rsid w:val="00AA73B3"/>
    <w:rsid w:val="00AA7724"/>
    <w:rsid w:val="00AA7C08"/>
    <w:rsid w:val="00AB041F"/>
    <w:rsid w:val="00AB0488"/>
    <w:rsid w:val="00AB087B"/>
    <w:rsid w:val="00AB0B43"/>
    <w:rsid w:val="00AB0EC1"/>
    <w:rsid w:val="00AB15A9"/>
    <w:rsid w:val="00AB1FFA"/>
    <w:rsid w:val="00AB3557"/>
    <w:rsid w:val="00AB3597"/>
    <w:rsid w:val="00AB3783"/>
    <w:rsid w:val="00AB396E"/>
    <w:rsid w:val="00AB3B7F"/>
    <w:rsid w:val="00AB5E28"/>
    <w:rsid w:val="00AB60C2"/>
    <w:rsid w:val="00AB6850"/>
    <w:rsid w:val="00AB68C9"/>
    <w:rsid w:val="00AB7A15"/>
    <w:rsid w:val="00AB7E47"/>
    <w:rsid w:val="00AB7FFD"/>
    <w:rsid w:val="00AC0192"/>
    <w:rsid w:val="00AC03CE"/>
    <w:rsid w:val="00AC0689"/>
    <w:rsid w:val="00AC0834"/>
    <w:rsid w:val="00AC0AAB"/>
    <w:rsid w:val="00AC11A6"/>
    <w:rsid w:val="00AC185C"/>
    <w:rsid w:val="00AC1DD3"/>
    <w:rsid w:val="00AC2CC9"/>
    <w:rsid w:val="00AC32B9"/>
    <w:rsid w:val="00AC32EA"/>
    <w:rsid w:val="00AC4E46"/>
    <w:rsid w:val="00AC570E"/>
    <w:rsid w:val="00AC6E49"/>
    <w:rsid w:val="00AC715B"/>
    <w:rsid w:val="00AC734D"/>
    <w:rsid w:val="00AC7355"/>
    <w:rsid w:val="00AC7A95"/>
    <w:rsid w:val="00AD083A"/>
    <w:rsid w:val="00AD0E54"/>
    <w:rsid w:val="00AD1320"/>
    <w:rsid w:val="00AD15AA"/>
    <w:rsid w:val="00AD19A9"/>
    <w:rsid w:val="00AD1B36"/>
    <w:rsid w:val="00AD1B60"/>
    <w:rsid w:val="00AD1D44"/>
    <w:rsid w:val="00AD23CF"/>
    <w:rsid w:val="00AD250E"/>
    <w:rsid w:val="00AD2D04"/>
    <w:rsid w:val="00AD2ED6"/>
    <w:rsid w:val="00AD392E"/>
    <w:rsid w:val="00AD3B26"/>
    <w:rsid w:val="00AD3E33"/>
    <w:rsid w:val="00AD4102"/>
    <w:rsid w:val="00AD4209"/>
    <w:rsid w:val="00AD4429"/>
    <w:rsid w:val="00AD472E"/>
    <w:rsid w:val="00AD4B28"/>
    <w:rsid w:val="00AD4C97"/>
    <w:rsid w:val="00AD5C2A"/>
    <w:rsid w:val="00AD5C6A"/>
    <w:rsid w:val="00AD74B8"/>
    <w:rsid w:val="00AD754D"/>
    <w:rsid w:val="00AE0772"/>
    <w:rsid w:val="00AE0A3F"/>
    <w:rsid w:val="00AE0C58"/>
    <w:rsid w:val="00AE0DFB"/>
    <w:rsid w:val="00AE0F9D"/>
    <w:rsid w:val="00AE1337"/>
    <w:rsid w:val="00AE1E2F"/>
    <w:rsid w:val="00AE256A"/>
    <w:rsid w:val="00AE2CD6"/>
    <w:rsid w:val="00AE2E58"/>
    <w:rsid w:val="00AE33E0"/>
    <w:rsid w:val="00AE3A20"/>
    <w:rsid w:val="00AE3AB5"/>
    <w:rsid w:val="00AE3E5B"/>
    <w:rsid w:val="00AE473E"/>
    <w:rsid w:val="00AE5202"/>
    <w:rsid w:val="00AE5685"/>
    <w:rsid w:val="00AE5E43"/>
    <w:rsid w:val="00AE6E7D"/>
    <w:rsid w:val="00AE6EE3"/>
    <w:rsid w:val="00AE7D97"/>
    <w:rsid w:val="00AF0236"/>
    <w:rsid w:val="00AF1037"/>
    <w:rsid w:val="00AF11C6"/>
    <w:rsid w:val="00AF1694"/>
    <w:rsid w:val="00AF1D72"/>
    <w:rsid w:val="00AF2303"/>
    <w:rsid w:val="00AF241B"/>
    <w:rsid w:val="00AF3BF8"/>
    <w:rsid w:val="00AF41EC"/>
    <w:rsid w:val="00AF42E0"/>
    <w:rsid w:val="00AF430D"/>
    <w:rsid w:val="00AF6041"/>
    <w:rsid w:val="00AF750B"/>
    <w:rsid w:val="00AF75EF"/>
    <w:rsid w:val="00AF7DBB"/>
    <w:rsid w:val="00B004D7"/>
    <w:rsid w:val="00B00FF9"/>
    <w:rsid w:val="00B01284"/>
    <w:rsid w:val="00B01DCE"/>
    <w:rsid w:val="00B02B49"/>
    <w:rsid w:val="00B02DB4"/>
    <w:rsid w:val="00B0438D"/>
    <w:rsid w:val="00B04C8F"/>
    <w:rsid w:val="00B05594"/>
    <w:rsid w:val="00B057F4"/>
    <w:rsid w:val="00B05E5A"/>
    <w:rsid w:val="00B060BD"/>
    <w:rsid w:val="00B06998"/>
    <w:rsid w:val="00B06A0D"/>
    <w:rsid w:val="00B0733F"/>
    <w:rsid w:val="00B07648"/>
    <w:rsid w:val="00B109E9"/>
    <w:rsid w:val="00B10F25"/>
    <w:rsid w:val="00B1174C"/>
    <w:rsid w:val="00B11D98"/>
    <w:rsid w:val="00B11DEF"/>
    <w:rsid w:val="00B12AAF"/>
    <w:rsid w:val="00B12ADF"/>
    <w:rsid w:val="00B12EE8"/>
    <w:rsid w:val="00B1316F"/>
    <w:rsid w:val="00B133D4"/>
    <w:rsid w:val="00B13BA3"/>
    <w:rsid w:val="00B13C82"/>
    <w:rsid w:val="00B148AD"/>
    <w:rsid w:val="00B1499C"/>
    <w:rsid w:val="00B14C2E"/>
    <w:rsid w:val="00B14CAB"/>
    <w:rsid w:val="00B1585D"/>
    <w:rsid w:val="00B15DB7"/>
    <w:rsid w:val="00B16A93"/>
    <w:rsid w:val="00B16E19"/>
    <w:rsid w:val="00B16F8D"/>
    <w:rsid w:val="00B1701A"/>
    <w:rsid w:val="00B17393"/>
    <w:rsid w:val="00B177B2"/>
    <w:rsid w:val="00B200AF"/>
    <w:rsid w:val="00B20FBA"/>
    <w:rsid w:val="00B21A95"/>
    <w:rsid w:val="00B21F36"/>
    <w:rsid w:val="00B227D3"/>
    <w:rsid w:val="00B22AC7"/>
    <w:rsid w:val="00B235B0"/>
    <w:rsid w:val="00B23D55"/>
    <w:rsid w:val="00B23F99"/>
    <w:rsid w:val="00B24410"/>
    <w:rsid w:val="00B248A1"/>
    <w:rsid w:val="00B24C96"/>
    <w:rsid w:val="00B25E27"/>
    <w:rsid w:val="00B26D1A"/>
    <w:rsid w:val="00B26D3A"/>
    <w:rsid w:val="00B27145"/>
    <w:rsid w:val="00B27A0D"/>
    <w:rsid w:val="00B30525"/>
    <w:rsid w:val="00B30BCB"/>
    <w:rsid w:val="00B3145B"/>
    <w:rsid w:val="00B31CA6"/>
    <w:rsid w:val="00B321EC"/>
    <w:rsid w:val="00B3373E"/>
    <w:rsid w:val="00B33E2E"/>
    <w:rsid w:val="00B3403D"/>
    <w:rsid w:val="00B3423B"/>
    <w:rsid w:val="00B343FD"/>
    <w:rsid w:val="00B34525"/>
    <w:rsid w:val="00B3487A"/>
    <w:rsid w:val="00B35146"/>
    <w:rsid w:val="00B35254"/>
    <w:rsid w:val="00B35560"/>
    <w:rsid w:val="00B3562D"/>
    <w:rsid w:val="00B356CB"/>
    <w:rsid w:val="00B3624E"/>
    <w:rsid w:val="00B36BCB"/>
    <w:rsid w:val="00B371CC"/>
    <w:rsid w:val="00B379E1"/>
    <w:rsid w:val="00B41BAC"/>
    <w:rsid w:val="00B41DC6"/>
    <w:rsid w:val="00B42141"/>
    <w:rsid w:val="00B42737"/>
    <w:rsid w:val="00B431B4"/>
    <w:rsid w:val="00B432FF"/>
    <w:rsid w:val="00B454F8"/>
    <w:rsid w:val="00B459A6"/>
    <w:rsid w:val="00B45D44"/>
    <w:rsid w:val="00B461A5"/>
    <w:rsid w:val="00B464A5"/>
    <w:rsid w:val="00B46568"/>
    <w:rsid w:val="00B46590"/>
    <w:rsid w:val="00B465EE"/>
    <w:rsid w:val="00B475D1"/>
    <w:rsid w:val="00B47C9D"/>
    <w:rsid w:val="00B5104E"/>
    <w:rsid w:val="00B51489"/>
    <w:rsid w:val="00B5195F"/>
    <w:rsid w:val="00B51B92"/>
    <w:rsid w:val="00B51E6B"/>
    <w:rsid w:val="00B52624"/>
    <w:rsid w:val="00B53D5C"/>
    <w:rsid w:val="00B54158"/>
    <w:rsid w:val="00B54547"/>
    <w:rsid w:val="00B54A00"/>
    <w:rsid w:val="00B54FBD"/>
    <w:rsid w:val="00B5510B"/>
    <w:rsid w:val="00B556FD"/>
    <w:rsid w:val="00B55B3B"/>
    <w:rsid w:val="00B5651A"/>
    <w:rsid w:val="00B56E29"/>
    <w:rsid w:val="00B57ED6"/>
    <w:rsid w:val="00B60670"/>
    <w:rsid w:val="00B60927"/>
    <w:rsid w:val="00B60E6B"/>
    <w:rsid w:val="00B60F22"/>
    <w:rsid w:val="00B62015"/>
    <w:rsid w:val="00B622C1"/>
    <w:rsid w:val="00B628DD"/>
    <w:rsid w:val="00B62A66"/>
    <w:rsid w:val="00B62BFC"/>
    <w:rsid w:val="00B62ECE"/>
    <w:rsid w:val="00B63730"/>
    <w:rsid w:val="00B640FE"/>
    <w:rsid w:val="00B648BE"/>
    <w:rsid w:val="00B64910"/>
    <w:rsid w:val="00B6524A"/>
    <w:rsid w:val="00B657E4"/>
    <w:rsid w:val="00B6616E"/>
    <w:rsid w:val="00B6725A"/>
    <w:rsid w:val="00B679EB"/>
    <w:rsid w:val="00B70317"/>
    <w:rsid w:val="00B70411"/>
    <w:rsid w:val="00B70889"/>
    <w:rsid w:val="00B712F2"/>
    <w:rsid w:val="00B71FF5"/>
    <w:rsid w:val="00B72E06"/>
    <w:rsid w:val="00B732D6"/>
    <w:rsid w:val="00B73480"/>
    <w:rsid w:val="00B73E4A"/>
    <w:rsid w:val="00B74583"/>
    <w:rsid w:val="00B74D8C"/>
    <w:rsid w:val="00B751AA"/>
    <w:rsid w:val="00B763B0"/>
    <w:rsid w:val="00B76B1C"/>
    <w:rsid w:val="00B772FC"/>
    <w:rsid w:val="00B774EA"/>
    <w:rsid w:val="00B77CD3"/>
    <w:rsid w:val="00B800F2"/>
    <w:rsid w:val="00B8145C"/>
    <w:rsid w:val="00B84015"/>
    <w:rsid w:val="00B84BB8"/>
    <w:rsid w:val="00B84DB2"/>
    <w:rsid w:val="00B84F2F"/>
    <w:rsid w:val="00B85065"/>
    <w:rsid w:val="00B852E6"/>
    <w:rsid w:val="00B85E80"/>
    <w:rsid w:val="00B866EF"/>
    <w:rsid w:val="00B871DB"/>
    <w:rsid w:val="00B87394"/>
    <w:rsid w:val="00B8786A"/>
    <w:rsid w:val="00B900E3"/>
    <w:rsid w:val="00B90564"/>
    <w:rsid w:val="00B9097B"/>
    <w:rsid w:val="00B90ABD"/>
    <w:rsid w:val="00B90C90"/>
    <w:rsid w:val="00B90CE1"/>
    <w:rsid w:val="00B90FF5"/>
    <w:rsid w:val="00B91F70"/>
    <w:rsid w:val="00B9419D"/>
    <w:rsid w:val="00B94EF3"/>
    <w:rsid w:val="00B95256"/>
    <w:rsid w:val="00B9613A"/>
    <w:rsid w:val="00B96175"/>
    <w:rsid w:val="00B9638C"/>
    <w:rsid w:val="00B964F3"/>
    <w:rsid w:val="00B96709"/>
    <w:rsid w:val="00B973FD"/>
    <w:rsid w:val="00B97633"/>
    <w:rsid w:val="00B97D5F"/>
    <w:rsid w:val="00B97E7F"/>
    <w:rsid w:val="00B97F8F"/>
    <w:rsid w:val="00BA094C"/>
    <w:rsid w:val="00BA0F24"/>
    <w:rsid w:val="00BA16CB"/>
    <w:rsid w:val="00BA16D9"/>
    <w:rsid w:val="00BA1896"/>
    <w:rsid w:val="00BA1ECB"/>
    <w:rsid w:val="00BA2D70"/>
    <w:rsid w:val="00BA2FD4"/>
    <w:rsid w:val="00BA348F"/>
    <w:rsid w:val="00BA373A"/>
    <w:rsid w:val="00BA3B80"/>
    <w:rsid w:val="00BA3B85"/>
    <w:rsid w:val="00BA421A"/>
    <w:rsid w:val="00BA45A6"/>
    <w:rsid w:val="00BA4895"/>
    <w:rsid w:val="00BA48DE"/>
    <w:rsid w:val="00BA4903"/>
    <w:rsid w:val="00BA4D20"/>
    <w:rsid w:val="00BA4DE9"/>
    <w:rsid w:val="00BA55FE"/>
    <w:rsid w:val="00BA5AC1"/>
    <w:rsid w:val="00BA6924"/>
    <w:rsid w:val="00BA7ABA"/>
    <w:rsid w:val="00BA7C85"/>
    <w:rsid w:val="00BA7D95"/>
    <w:rsid w:val="00BB030A"/>
    <w:rsid w:val="00BB0AF0"/>
    <w:rsid w:val="00BB1423"/>
    <w:rsid w:val="00BB227E"/>
    <w:rsid w:val="00BB2B2C"/>
    <w:rsid w:val="00BB2BDF"/>
    <w:rsid w:val="00BB2CAB"/>
    <w:rsid w:val="00BB30FB"/>
    <w:rsid w:val="00BB313E"/>
    <w:rsid w:val="00BB4108"/>
    <w:rsid w:val="00BB42FC"/>
    <w:rsid w:val="00BB5268"/>
    <w:rsid w:val="00BB53B5"/>
    <w:rsid w:val="00BB5D69"/>
    <w:rsid w:val="00BB6201"/>
    <w:rsid w:val="00BB6335"/>
    <w:rsid w:val="00BB6549"/>
    <w:rsid w:val="00BB77B1"/>
    <w:rsid w:val="00BB78E6"/>
    <w:rsid w:val="00BB7D7C"/>
    <w:rsid w:val="00BC0ADD"/>
    <w:rsid w:val="00BC1B3C"/>
    <w:rsid w:val="00BC1CFA"/>
    <w:rsid w:val="00BC21CF"/>
    <w:rsid w:val="00BC2A53"/>
    <w:rsid w:val="00BC2BB6"/>
    <w:rsid w:val="00BC348D"/>
    <w:rsid w:val="00BC3668"/>
    <w:rsid w:val="00BC36EF"/>
    <w:rsid w:val="00BC3965"/>
    <w:rsid w:val="00BC3EF9"/>
    <w:rsid w:val="00BC4694"/>
    <w:rsid w:val="00BC4C3D"/>
    <w:rsid w:val="00BC5096"/>
    <w:rsid w:val="00BC7932"/>
    <w:rsid w:val="00BC7AC7"/>
    <w:rsid w:val="00BD0362"/>
    <w:rsid w:val="00BD09A4"/>
    <w:rsid w:val="00BD0D62"/>
    <w:rsid w:val="00BD0E52"/>
    <w:rsid w:val="00BD1834"/>
    <w:rsid w:val="00BD18F7"/>
    <w:rsid w:val="00BD320C"/>
    <w:rsid w:val="00BD3831"/>
    <w:rsid w:val="00BD3928"/>
    <w:rsid w:val="00BD41D4"/>
    <w:rsid w:val="00BD453F"/>
    <w:rsid w:val="00BD4697"/>
    <w:rsid w:val="00BD4914"/>
    <w:rsid w:val="00BD4935"/>
    <w:rsid w:val="00BD4D0C"/>
    <w:rsid w:val="00BD4D7D"/>
    <w:rsid w:val="00BD4D9C"/>
    <w:rsid w:val="00BD4DA1"/>
    <w:rsid w:val="00BD59EA"/>
    <w:rsid w:val="00BD5FD4"/>
    <w:rsid w:val="00BD6294"/>
    <w:rsid w:val="00BD62A4"/>
    <w:rsid w:val="00BD66A6"/>
    <w:rsid w:val="00BD6EDB"/>
    <w:rsid w:val="00BD7D84"/>
    <w:rsid w:val="00BE0C27"/>
    <w:rsid w:val="00BE0F79"/>
    <w:rsid w:val="00BE10E4"/>
    <w:rsid w:val="00BE1A78"/>
    <w:rsid w:val="00BE24B0"/>
    <w:rsid w:val="00BE2739"/>
    <w:rsid w:val="00BE381B"/>
    <w:rsid w:val="00BE4367"/>
    <w:rsid w:val="00BE4383"/>
    <w:rsid w:val="00BE474D"/>
    <w:rsid w:val="00BE47C4"/>
    <w:rsid w:val="00BE4AF1"/>
    <w:rsid w:val="00BE53EB"/>
    <w:rsid w:val="00BE5705"/>
    <w:rsid w:val="00BE5908"/>
    <w:rsid w:val="00BE6803"/>
    <w:rsid w:val="00BE6884"/>
    <w:rsid w:val="00BE6F4F"/>
    <w:rsid w:val="00BE752C"/>
    <w:rsid w:val="00BE78BE"/>
    <w:rsid w:val="00BE7F6D"/>
    <w:rsid w:val="00BF0348"/>
    <w:rsid w:val="00BF0559"/>
    <w:rsid w:val="00BF1393"/>
    <w:rsid w:val="00BF1634"/>
    <w:rsid w:val="00BF1669"/>
    <w:rsid w:val="00BF1E81"/>
    <w:rsid w:val="00BF2ADC"/>
    <w:rsid w:val="00BF2FCD"/>
    <w:rsid w:val="00BF3075"/>
    <w:rsid w:val="00BF3EDB"/>
    <w:rsid w:val="00BF4DF0"/>
    <w:rsid w:val="00BF5A2F"/>
    <w:rsid w:val="00BF5B4C"/>
    <w:rsid w:val="00BF5C01"/>
    <w:rsid w:val="00BF7329"/>
    <w:rsid w:val="00BF766C"/>
    <w:rsid w:val="00BF7DF8"/>
    <w:rsid w:val="00C005FF"/>
    <w:rsid w:val="00C00A1E"/>
    <w:rsid w:val="00C00B5F"/>
    <w:rsid w:val="00C01257"/>
    <w:rsid w:val="00C01D57"/>
    <w:rsid w:val="00C01D8A"/>
    <w:rsid w:val="00C02724"/>
    <w:rsid w:val="00C028AA"/>
    <w:rsid w:val="00C02939"/>
    <w:rsid w:val="00C02DC7"/>
    <w:rsid w:val="00C0416C"/>
    <w:rsid w:val="00C045D3"/>
    <w:rsid w:val="00C05320"/>
    <w:rsid w:val="00C05ABC"/>
    <w:rsid w:val="00C065F7"/>
    <w:rsid w:val="00C06B87"/>
    <w:rsid w:val="00C06D6C"/>
    <w:rsid w:val="00C073AF"/>
    <w:rsid w:val="00C077B9"/>
    <w:rsid w:val="00C0799E"/>
    <w:rsid w:val="00C07D3A"/>
    <w:rsid w:val="00C10192"/>
    <w:rsid w:val="00C11935"/>
    <w:rsid w:val="00C11C00"/>
    <w:rsid w:val="00C12177"/>
    <w:rsid w:val="00C1229A"/>
    <w:rsid w:val="00C12729"/>
    <w:rsid w:val="00C128C8"/>
    <w:rsid w:val="00C12E4D"/>
    <w:rsid w:val="00C13357"/>
    <w:rsid w:val="00C136D2"/>
    <w:rsid w:val="00C13830"/>
    <w:rsid w:val="00C13936"/>
    <w:rsid w:val="00C13D60"/>
    <w:rsid w:val="00C14BB7"/>
    <w:rsid w:val="00C14C34"/>
    <w:rsid w:val="00C1593E"/>
    <w:rsid w:val="00C15CF7"/>
    <w:rsid w:val="00C16000"/>
    <w:rsid w:val="00C16223"/>
    <w:rsid w:val="00C165E9"/>
    <w:rsid w:val="00C17366"/>
    <w:rsid w:val="00C174CA"/>
    <w:rsid w:val="00C20B0A"/>
    <w:rsid w:val="00C20C1B"/>
    <w:rsid w:val="00C21436"/>
    <w:rsid w:val="00C2169A"/>
    <w:rsid w:val="00C21C00"/>
    <w:rsid w:val="00C21DDF"/>
    <w:rsid w:val="00C21F4C"/>
    <w:rsid w:val="00C227E3"/>
    <w:rsid w:val="00C237AD"/>
    <w:rsid w:val="00C23DB3"/>
    <w:rsid w:val="00C25B5F"/>
    <w:rsid w:val="00C263F8"/>
    <w:rsid w:val="00C2696D"/>
    <w:rsid w:val="00C27AE3"/>
    <w:rsid w:val="00C30038"/>
    <w:rsid w:val="00C300ED"/>
    <w:rsid w:val="00C307F0"/>
    <w:rsid w:val="00C308CA"/>
    <w:rsid w:val="00C31291"/>
    <w:rsid w:val="00C31B38"/>
    <w:rsid w:val="00C32924"/>
    <w:rsid w:val="00C32F23"/>
    <w:rsid w:val="00C33355"/>
    <w:rsid w:val="00C34D0F"/>
    <w:rsid w:val="00C357DF"/>
    <w:rsid w:val="00C35896"/>
    <w:rsid w:val="00C35A26"/>
    <w:rsid w:val="00C360FA"/>
    <w:rsid w:val="00C36406"/>
    <w:rsid w:val="00C36666"/>
    <w:rsid w:val="00C366C6"/>
    <w:rsid w:val="00C36A38"/>
    <w:rsid w:val="00C36B91"/>
    <w:rsid w:val="00C36EB1"/>
    <w:rsid w:val="00C36F35"/>
    <w:rsid w:val="00C37063"/>
    <w:rsid w:val="00C370BD"/>
    <w:rsid w:val="00C371A6"/>
    <w:rsid w:val="00C373CA"/>
    <w:rsid w:val="00C40BD3"/>
    <w:rsid w:val="00C41B97"/>
    <w:rsid w:val="00C437B7"/>
    <w:rsid w:val="00C4431C"/>
    <w:rsid w:val="00C45082"/>
    <w:rsid w:val="00C452E6"/>
    <w:rsid w:val="00C452E7"/>
    <w:rsid w:val="00C45712"/>
    <w:rsid w:val="00C45DBA"/>
    <w:rsid w:val="00C4620D"/>
    <w:rsid w:val="00C464BB"/>
    <w:rsid w:val="00C46E9E"/>
    <w:rsid w:val="00C47335"/>
    <w:rsid w:val="00C479B1"/>
    <w:rsid w:val="00C50B8B"/>
    <w:rsid w:val="00C50B98"/>
    <w:rsid w:val="00C50D46"/>
    <w:rsid w:val="00C51E52"/>
    <w:rsid w:val="00C52CA8"/>
    <w:rsid w:val="00C53294"/>
    <w:rsid w:val="00C53944"/>
    <w:rsid w:val="00C53B27"/>
    <w:rsid w:val="00C53C6D"/>
    <w:rsid w:val="00C54AC3"/>
    <w:rsid w:val="00C54BBF"/>
    <w:rsid w:val="00C553C2"/>
    <w:rsid w:val="00C554D6"/>
    <w:rsid w:val="00C556FF"/>
    <w:rsid w:val="00C559CF"/>
    <w:rsid w:val="00C55C10"/>
    <w:rsid w:val="00C56EFB"/>
    <w:rsid w:val="00C57108"/>
    <w:rsid w:val="00C572B9"/>
    <w:rsid w:val="00C57323"/>
    <w:rsid w:val="00C57566"/>
    <w:rsid w:val="00C5786B"/>
    <w:rsid w:val="00C57A5B"/>
    <w:rsid w:val="00C6067B"/>
    <w:rsid w:val="00C60A40"/>
    <w:rsid w:val="00C60CFF"/>
    <w:rsid w:val="00C6124F"/>
    <w:rsid w:val="00C612C0"/>
    <w:rsid w:val="00C618DB"/>
    <w:rsid w:val="00C618EF"/>
    <w:rsid w:val="00C61DF2"/>
    <w:rsid w:val="00C628CD"/>
    <w:rsid w:val="00C62E7F"/>
    <w:rsid w:val="00C630B7"/>
    <w:rsid w:val="00C63506"/>
    <w:rsid w:val="00C641E0"/>
    <w:rsid w:val="00C64508"/>
    <w:rsid w:val="00C64C2E"/>
    <w:rsid w:val="00C65F75"/>
    <w:rsid w:val="00C66308"/>
    <w:rsid w:val="00C6659F"/>
    <w:rsid w:val="00C667AE"/>
    <w:rsid w:val="00C66AB8"/>
    <w:rsid w:val="00C6723D"/>
    <w:rsid w:val="00C67B63"/>
    <w:rsid w:val="00C705A8"/>
    <w:rsid w:val="00C708B2"/>
    <w:rsid w:val="00C70F35"/>
    <w:rsid w:val="00C71014"/>
    <w:rsid w:val="00C714EC"/>
    <w:rsid w:val="00C71510"/>
    <w:rsid w:val="00C716B9"/>
    <w:rsid w:val="00C721CA"/>
    <w:rsid w:val="00C74038"/>
    <w:rsid w:val="00C7439C"/>
    <w:rsid w:val="00C74653"/>
    <w:rsid w:val="00C7540F"/>
    <w:rsid w:val="00C758C3"/>
    <w:rsid w:val="00C76B15"/>
    <w:rsid w:val="00C76BCB"/>
    <w:rsid w:val="00C77323"/>
    <w:rsid w:val="00C77DE4"/>
    <w:rsid w:val="00C80D91"/>
    <w:rsid w:val="00C82A23"/>
    <w:rsid w:val="00C82C6B"/>
    <w:rsid w:val="00C83374"/>
    <w:rsid w:val="00C835B2"/>
    <w:rsid w:val="00C83D9B"/>
    <w:rsid w:val="00C84C54"/>
    <w:rsid w:val="00C84F57"/>
    <w:rsid w:val="00C8567B"/>
    <w:rsid w:val="00C85EF8"/>
    <w:rsid w:val="00C8709E"/>
    <w:rsid w:val="00C871EF"/>
    <w:rsid w:val="00C87673"/>
    <w:rsid w:val="00C87CA7"/>
    <w:rsid w:val="00C90043"/>
    <w:rsid w:val="00C90557"/>
    <w:rsid w:val="00C9065B"/>
    <w:rsid w:val="00C90C89"/>
    <w:rsid w:val="00C91B9A"/>
    <w:rsid w:val="00C91C77"/>
    <w:rsid w:val="00C92D0E"/>
    <w:rsid w:val="00C93025"/>
    <w:rsid w:val="00C93584"/>
    <w:rsid w:val="00C9426F"/>
    <w:rsid w:val="00C942BF"/>
    <w:rsid w:val="00C9446A"/>
    <w:rsid w:val="00C948E4"/>
    <w:rsid w:val="00C95824"/>
    <w:rsid w:val="00C96191"/>
    <w:rsid w:val="00C962AE"/>
    <w:rsid w:val="00C96BF5"/>
    <w:rsid w:val="00C96DAF"/>
    <w:rsid w:val="00C976DD"/>
    <w:rsid w:val="00CA0412"/>
    <w:rsid w:val="00CA08FA"/>
    <w:rsid w:val="00CA0D0D"/>
    <w:rsid w:val="00CA0F7A"/>
    <w:rsid w:val="00CA129E"/>
    <w:rsid w:val="00CA1905"/>
    <w:rsid w:val="00CA20FC"/>
    <w:rsid w:val="00CA2AAE"/>
    <w:rsid w:val="00CA363F"/>
    <w:rsid w:val="00CA3695"/>
    <w:rsid w:val="00CA394F"/>
    <w:rsid w:val="00CA49A6"/>
    <w:rsid w:val="00CA4C23"/>
    <w:rsid w:val="00CA5577"/>
    <w:rsid w:val="00CA581D"/>
    <w:rsid w:val="00CA5C5F"/>
    <w:rsid w:val="00CA6142"/>
    <w:rsid w:val="00CA6387"/>
    <w:rsid w:val="00CA64E2"/>
    <w:rsid w:val="00CA69B6"/>
    <w:rsid w:val="00CA73BC"/>
    <w:rsid w:val="00CA7E57"/>
    <w:rsid w:val="00CB028A"/>
    <w:rsid w:val="00CB0616"/>
    <w:rsid w:val="00CB072F"/>
    <w:rsid w:val="00CB1033"/>
    <w:rsid w:val="00CB16F9"/>
    <w:rsid w:val="00CB18B0"/>
    <w:rsid w:val="00CB29A8"/>
    <w:rsid w:val="00CB35B0"/>
    <w:rsid w:val="00CB3C89"/>
    <w:rsid w:val="00CB4CEE"/>
    <w:rsid w:val="00CB5C37"/>
    <w:rsid w:val="00CB5DBB"/>
    <w:rsid w:val="00CB5EAA"/>
    <w:rsid w:val="00CB5EE2"/>
    <w:rsid w:val="00CB76D0"/>
    <w:rsid w:val="00CB793F"/>
    <w:rsid w:val="00CB79E2"/>
    <w:rsid w:val="00CC1314"/>
    <w:rsid w:val="00CC15DB"/>
    <w:rsid w:val="00CC19CE"/>
    <w:rsid w:val="00CC1BF3"/>
    <w:rsid w:val="00CC3962"/>
    <w:rsid w:val="00CC3AD5"/>
    <w:rsid w:val="00CC3BBB"/>
    <w:rsid w:val="00CC402D"/>
    <w:rsid w:val="00CC432D"/>
    <w:rsid w:val="00CC45B3"/>
    <w:rsid w:val="00CC5616"/>
    <w:rsid w:val="00CC5725"/>
    <w:rsid w:val="00CC5EB5"/>
    <w:rsid w:val="00CC71D4"/>
    <w:rsid w:val="00CC72B2"/>
    <w:rsid w:val="00CC75E2"/>
    <w:rsid w:val="00CC793F"/>
    <w:rsid w:val="00CD0C29"/>
    <w:rsid w:val="00CD11B8"/>
    <w:rsid w:val="00CD1203"/>
    <w:rsid w:val="00CD16B4"/>
    <w:rsid w:val="00CD1ECF"/>
    <w:rsid w:val="00CD21B9"/>
    <w:rsid w:val="00CD25C0"/>
    <w:rsid w:val="00CD2FCE"/>
    <w:rsid w:val="00CD3174"/>
    <w:rsid w:val="00CD4292"/>
    <w:rsid w:val="00CD4384"/>
    <w:rsid w:val="00CD44EA"/>
    <w:rsid w:val="00CD4D2B"/>
    <w:rsid w:val="00CD51DF"/>
    <w:rsid w:val="00CD5A44"/>
    <w:rsid w:val="00CD616A"/>
    <w:rsid w:val="00CD636C"/>
    <w:rsid w:val="00CD6CDC"/>
    <w:rsid w:val="00CD6FA0"/>
    <w:rsid w:val="00CD7B5C"/>
    <w:rsid w:val="00CE0407"/>
    <w:rsid w:val="00CE071C"/>
    <w:rsid w:val="00CE15AA"/>
    <w:rsid w:val="00CE1AB1"/>
    <w:rsid w:val="00CE3755"/>
    <w:rsid w:val="00CE3E05"/>
    <w:rsid w:val="00CE40DD"/>
    <w:rsid w:val="00CE4E79"/>
    <w:rsid w:val="00CE4F42"/>
    <w:rsid w:val="00CE62AB"/>
    <w:rsid w:val="00CE6488"/>
    <w:rsid w:val="00CE6A63"/>
    <w:rsid w:val="00CE730A"/>
    <w:rsid w:val="00CE7677"/>
    <w:rsid w:val="00CE7854"/>
    <w:rsid w:val="00CE7ADF"/>
    <w:rsid w:val="00CF0877"/>
    <w:rsid w:val="00CF0960"/>
    <w:rsid w:val="00CF0BDA"/>
    <w:rsid w:val="00CF1F18"/>
    <w:rsid w:val="00CF27F5"/>
    <w:rsid w:val="00CF2AE1"/>
    <w:rsid w:val="00CF2CC3"/>
    <w:rsid w:val="00CF2F64"/>
    <w:rsid w:val="00CF300F"/>
    <w:rsid w:val="00CF4141"/>
    <w:rsid w:val="00CF4CCA"/>
    <w:rsid w:val="00CF5012"/>
    <w:rsid w:val="00CF5026"/>
    <w:rsid w:val="00CF645A"/>
    <w:rsid w:val="00CF707B"/>
    <w:rsid w:val="00CF7694"/>
    <w:rsid w:val="00CF76A1"/>
    <w:rsid w:val="00CF7E65"/>
    <w:rsid w:val="00D00624"/>
    <w:rsid w:val="00D00676"/>
    <w:rsid w:val="00D007C1"/>
    <w:rsid w:val="00D01AD8"/>
    <w:rsid w:val="00D01B67"/>
    <w:rsid w:val="00D01E3C"/>
    <w:rsid w:val="00D02333"/>
    <w:rsid w:val="00D02B4C"/>
    <w:rsid w:val="00D0353E"/>
    <w:rsid w:val="00D03803"/>
    <w:rsid w:val="00D03C9C"/>
    <w:rsid w:val="00D041CD"/>
    <w:rsid w:val="00D0440B"/>
    <w:rsid w:val="00D05407"/>
    <w:rsid w:val="00D0571B"/>
    <w:rsid w:val="00D06801"/>
    <w:rsid w:val="00D06B20"/>
    <w:rsid w:val="00D06CA8"/>
    <w:rsid w:val="00D0728D"/>
    <w:rsid w:val="00D07B7D"/>
    <w:rsid w:val="00D10F44"/>
    <w:rsid w:val="00D114DE"/>
    <w:rsid w:val="00D1284C"/>
    <w:rsid w:val="00D12F58"/>
    <w:rsid w:val="00D13746"/>
    <w:rsid w:val="00D14541"/>
    <w:rsid w:val="00D14C27"/>
    <w:rsid w:val="00D1515D"/>
    <w:rsid w:val="00D15C28"/>
    <w:rsid w:val="00D15D29"/>
    <w:rsid w:val="00D1663B"/>
    <w:rsid w:val="00D16C08"/>
    <w:rsid w:val="00D1719D"/>
    <w:rsid w:val="00D179C3"/>
    <w:rsid w:val="00D2096D"/>
    <w:rsid w:val="00D20BEC"/>
    <w:rsid w:val="00D21620"/>
    <w:rsid w:val="00D21DFE"/>
    <w:rsid w:val="00D22D7B"/>
    <w:rsid w:val="00D23A6C"/>
    <w:rsid w:val="00D23D16"/>
    <w:rsid w:val="00D240EB"/>
    <w:rsid w:val="00D24571"/>
    <w:rsid w:val="00D24613"/>
    <w:rsid w:val="00D24846"/>
    <w:rsid w:val="00D25810"/>
    <w:rsid w:val="00D26320"/>
    <w:rsid w:val="00D269E1"/>
    <w:rsid w:val="00D26D28"/>
    <w:rsid w:val="00D27664"/>
    <w:rsid w:val="00D276EF"/>
    <w:rsid w:val="00D3003B"/>
    <w:rsid w:val="00D300A5"/>
    <w:rsid w:val="00D30D3A"/>
    <w:rsid w:val="00D30F6E"/>
    <w:rsid w:val="00D31A26"/>
    <w:rsid w:val="00D31FA8"/>
    <w:rsid w:val="00D32AB6"/>
    <w:rsid w:val="00D32CA4"/>
    <w:rsid w:val="00D331CB"/>
    <w:rsid w:val="00D3392F"/>
    <w:rsid w:val="00D33CA0"/>
    <w:rsid w:val="00D33E6A"/>
    <w:rsid w:val="00D348AF"/>
    <w:rsid w:val="00D34A03"/>
    <w:rsid w:val="00D34DAA"/>
    <w:rsid w:val="00D36637"/>
    <w:rsid w:val="00D36769"/>
    <w:rsid w:val="00D369A4"/>
    <w:rsid w:val="00D36A5C"/>
    <w:rsid w:val="00D36AE5"/>
    <w:rsid w:val="00D36D6C"/>
    <w:rsid w:val="00D36EB2"/>
    <w:rsid w:val="00D36FD3"/>
    <w:rsid w:val="00D40018"/>
    <w:rsid w:val="00D4007F"/>
    <w:rsid w:val="00D4024B"/>
    <w:rsid w:val="00D40D09"/>
    <w:rsid w:val="00D4128C"/>
    <w:rsid w:val="00D413B3"/>
    <w:rsid w:val="00D41DE1"/>
    <w:rsid w:val="00D4205E"/>
    <w:rsid w:val="00D42386"/>
    <w:rsid w:val="00D42BF6"/>
    <w:rsid w:val="00D436E9"/>
    <w:rsid w:val="00D4458F"/>
    <w:rsid w:val="00D45665"/>
    <w:rsid w:val="00D45881"/>
    <w:rsid w:val="00D461BD"/>
    <w:rsid w:val="00D46314"/>
    <w:rsid w:val="00D4686D"/>
    <w:rsid w:val="00D468BB"/>
    <w:rsid w:val="00D46AE1"/>
    <w:rsid w:val="00D471EE"/>
    <w:rsid w:val="00D4729E"/>
    <w:rsid w:val="00D47C0D"/>
    <w:rsid w:val="00D5072F"/>
    <w:rsid w:val="00D5108D"/>
    <w:rsid w:val="00D516B2"/>
    <w:rsid w:val="00D5218F"/>
    <w:rsid w:val="00D52A31"/>
    <w:rsid w:val="00D540A2"/>
    <w:rsid w:val="00D54B1B"/>
    <w:rsid w:val="00D54FDD"/>
    <w:rsid w:val="00D55B47"/>
    <w:rsid w:val="00D56E52"/>
    <w:rsid w:val="00D574D8"/>
    <w:rsid w:val="00D60866"/>
    <w:rsid w:val="00D6121A"/>
    <w:rsid w:val="00D62BFD"/>
    <w:rsid w:val="00D62CB3"/>
    <w:rsid w:val="00D62D8F"/>
    <w:rsid w:val="00D63C06"/>
    <w:rsid w:val="00D63E09"/>
    <w:rsid w:val="00D64D76"/>
    <w:rsid w:val="00D658D6"/>
    <w:rsid w:val="00D65A27"/>
    <w:rsid w:val="00D66161"/>
    <w:rsid w:val="00D6690B"/>
    <w:rsid w:val="00D66A17"/>
    <w:rsid w:val="00D66F0D"/>
    <w:rsid w:val="00D67993"/>
    <w:rsid w:val="00D705B6"/>
    <w:rsid w:val="00D706EB"/>
    <w:rsid w:val="00D71342"/>
    <w:rsid w:val="00D73363"/>
    <w:rsid w:val="00D7364C"/>
    <w:rsid w:val="00D739D5"/>
    <w:rsid w:val="00D73FF4"/>
    <w:rsid w:val="00D744F5"/>
    <w:rsid w:val="00D74993"/>
    <w:rsid w:val="00D74C16"/>
    <w:rsid w:val="00D75572"/>
    <w:rsid w:val="00D759F0"/>
    <w:rsid w:val="00D769E5"/>
    <w:rsid w:val="00D76C92"/>
    <w:rsid w:val="00D76FCF"/>
    <w:rsid w:val="00D7707E"/>
    <w:rsid w:val="00D77D9E"/>
    <w:rsid w:val="00D80736"/>
    <w:rsid w:val="00D8099E"/>
    <w:rsid w:val="00D80B3B"/>
    <w:rsid w:val="00D817DE"/>
    <w:rsid w:val="00D82A13"/>
    <w:rsid w:val="00D834FE"/>
    <w:rsid w:val="00D83FAC"/>
    <w:rsid w:val="00D84866"/>
    <w:rsid w:val="00D84928"/>
    <w:rsid w:val="00D852C6"/>
    <w:rsid w:val="00D85395"/>
    <w:rsid w:val="00D85422"/>
    <w:rsid w:val="00D864AC"/>
    <w:rsid w:val="00D864CA"/>
    <w:rsid w:val="00D864FB"/>
    <w:rsid w:val="00D873F7"/>
    <w:rsid w:val="00D874DB"/>
    <w:rsid w:val="00D87598"/>
    <w:rsid w:val="00D87F02"/>
    <w:rsid w:val="00D91D1C"/>
    <w:rsid w:val="00D91DB7"/>
    <w:rsid w:val="00D92410"/>
    <w:rsid w:val="00D92BAE"/>
    <w:rsid w:val="00D92C21"/>
    <w:rsid w:val="00D92ECE"/>
    <w:rsid w:val="00D92F2E"/>
    <w:rsid w:val="00D93144"/>
    <w:rsid w:val="00D93306"/>
    <w:rsid w:val="00D93373"/>
    <w:rsid w:val="00D93BA1"/>
    <w:rsid w:val="00D9431F"/>
    <w:rsid w:val="00D94320"/>
    <w:rsid w:val="00D943C5"/>
    <w:rsid w:val="00D9514C"/>
    <w:rsid w:val="00D952B9"/>
    <w:rsid w:val="00D957E2"/>
    <w:rsid w:val="00D95951"/>
    <w:rsid w:val="00D96521"/>
    <w:rsid w:val="00D96C5E"/>
    <w:rsid w:val="00D970BC"/>
    <w:rsid w:val="00D972B2"/>
    <w:rsid w:val="00D975B7"/>
    <w:rsid w:val="00D97792"/>
    <w:rsid w:val="00D97CF3"/>
    <w:rsid w:val="00DA0A23"/>
    <w:rsid w:val="00DA0A2E"/>
    <w:rsid w:val="00DA0ACB"/>
    <w:rsid w:val="00DA0FBB"/>
    <w:rsid w:val="00DA1196"/>
    <w:rsid w:val="00DA1FE3"/>
    <w:rsid w:val="00DA28C3"/>
    <w:rsid w:val="00DA2CC0"/>
    <w:rsid w:val="00DA30BE"/>
    <w:rsid w:val="00DA32AF"/>
    <w:rsid w:val="00DA3B21"/>
    <w:rsid w:val="00DA40D8"/>
    <w:rsid w:val="00DA4DDD"/>
    <w:rsid w:val="00DA5500"/>
    <w:rsid w:val="00DA67F6"/>
    <w:rsid w:val="00DA6823"/>
    <w:rsid w:val="00DA6CD8"/>
    <w:rsid w:val="00DA7308"/>
    <w:rsid w:val="00DA765A"/>
    <w:rsid w:val="00DA79F9"/>
    <w:rsid w:val="00DA7EAB"/>
    <w:rsid w:val="00DB0080"/>
    <w:rsid w:val="00DB0C48"/>
    <w:rsid w:val="00DB0D0F"/>
    <w:rsid w:val="00DB15DB"/>
    <w:rsid w:val="00DB2D1D"/>
    <w:rsid w:val="00DB31B2"/>
    <w:rsid w:val="00DB3B68"/>
    <w:rsid w:val="00DB3D08"/>
    <w:rsid w:val="00DB4008"/>
    <w:rsid w:val="00DB4806"/>
    <w:rsid w:val="00DB4AF9"/>
    <w:rsid w:val="00DB59E7"/>
    <w:rsid w:val="00DB60CE"/>
    <w:rsid w:val="00DB6AA6"/>
    <w:rsid w:val="00DC0061"/>
    <w:rsid w:val="00DC09AE"/>
    <w:rsid w:val="00DC0DC6"/>
    <w:rsid w:val="00DC1C91"/>
    <w:rsid w:val="00DC2153"/>
    <w:rsid w:val="00DC2471"/>
    <w:rsid w:val="00DC3568"/>
    <w:rsid w:val="00DC373E"/>
    <w:rsid w:val="00DC3F18"/>
    <w:rsid w:val="00DC43EC"/>
    <w:rsid w:val="00DC443E"/>
    <w:rsid w:val="00DC4578"/>
    <w:rsid w:val="00DC4A22"/>
    <w:rsid w:val="00DC4B48"/>
    <w:rsid w:val="00DC5395"/>
    <w:rsid w:val="00DC5525"/>
    <w:rsid w:val="00DC5ADB"/>
    <w:rsid w:val="00DC6499"/>
    <w:rsid w:val="00DC674F"/>
    <w:rsid w:val="00DC6B55"/>
    <w:rsid w:val="00DC73DB"/>
    <w:rsid w:val="00DC78E9"/>
    <w:rsid w:val="00DC7A8E"/>
    <w:rsid w:val="00DC7E34"/>
    <w:rsid w:val="00DD0059"/>
    <w:rsid w:val="00DD0922"/>
    <w:rsid w:val="00DD1448"/>
    <w:rsid w:val="00DD1A34"/>
    <w:rsid w:val="00DD1E26"/>
    <w:rsid w:val="00DD226A"/>
    <w:rsid w:val="00DD2EBB"/>
    <w:rsid w:val="00DD3538"/>
    <w:rsid w:val="00DD3746"/>
    <w:rsid w:val="00DD4A57"/>
    <w:rsid w:val="00DD4BDD"/>
    <w:rsid w:val="00DD4C73"/>
    <w:rsid w:val="00DD5194"/>
    <w:rsid w:val="00DD5D89"/>
    <w:rsid w:val="00DD5F62"/>
    <w:rsid w:val="00DD66C3"/>
    <w:rsid w:val="00DD6A8B"/>
    <w:rsid w:val="00DD6D30"/>
    <w:rsid w:val="00DD6F34"/>
    <w:rsid w:val="00DD734F"/>
    <w:rsid w:val="00DD78E5"/>
    <w:rsid w:val="00DD79D6"/>
    <w:rsid w:val="00DD7F3A"/>
    <w:rsid w:val="00DE0061"/>
    <w:rsid w:val="00DE0ABA"/>
    <w:rsid w:val="00DE12FC"/>
    <w:rsid w:val="00DE1CB9"/>
    <w:rsid w:val="00DE221C"/>
    <w:rsid w:val="00DE367A"/>
    <w:rsid w:val="00DE3754"/>
    <w:rsid w:val="00DE3BB8"/>
    <w:rsid w:val="00DE458E"/>
    <w:rsid w:val="00DE4ADE"/>
    <w:rsid w:val="00DE59E5"/>
    <w:rsid w:val="00DE59FF"/>
    <w:rsid w:val="00DE5D8B"/>
    <w:rsid w:val="00DE655D"/>
    <w:rsid w:val="00DE66F3"/>
    <w:rsid w:val="00DE69CD"/>
    <w:rsid w:val="00DE6BAC"/>
    <w:rsid w:val="00DE71F4"/>
    <w:rsid w:val="00DE7B64"/>
    <w:rsid w:val="00DF0470"/>
    <w:rsid w:val="00DF0EDE"/>
    <w:rsid w:val="00DF11E4"/>
    <w:rsid w:val="00DF1B9C"/>
    <w:rsid w:val="00DF2394"/>
    <w:rsid w:val="00DF2604"/>
    <w:rsid w:val="00DF2D6A"/>
    <w:rsid w:val="00DF3241"/>
    <w:rsid w:val="00DF33E7"/>
    <w:rsid w:val="00DF3DD5"/>
    <w:rsid w:val="00DF40CB"/>
    <w:rsid w:val="00DF4190"/>
    <w:rsid w:val="00DF437F"/>
    <w:rsid w:val="00DF4560"/>
    <w:rsid w:val="00DF458A"/>
    <w:rsid w:val="00DF46C7"/>
    <w:rsid w:val="00DF4882"/>
    <w:rsid w:val="00DF50AA"/>
    <w:rsid w:val="00DF554B"/>
    <w:rsid w:val="00DF6E0D"/>
    <w:rsid w:val="00DF6E17"/>
    <w:rsid w:val="00DF71DB"/>
    <w:rsid w:val="00DF745E"/>
    <w:rsid w:val="00DF75A8"/>
    <w:rsid w:val="00DF764F"/>
    <w:rsid w:val="00DF776E"/>
    <w:rsid w:val="00DF783A"/>
    <w:rsid w:val="00DF787F"/>
    <w:rsid w:val="00DF7F02"/>
    <w:rsid w:val="00E0021A"/>
    <w:rsid w:val="00E00700"/>
    <w:rsid w:val="00E01B68"/>
    <w:rsid w:val="00E02BEA"/>
    <w:rsid w:val="00E030E0"/>
    <w:rsid w:val="00E03633"/>
    <w:rsid w:val="00E0418D"/>
    <w:rsid w:val="00E0448A"/>
    <w:rsid w:val="00E04EFD"/>
    <w:rsid w:val="00E05696"/>
    <w:rsid w:val="00E057E8"/>
    <w:rsid w:val="00E05945"/>
    <w:rsid w:val="00E059F3"/>
    <w:rsid w:val="00E05A13"/>
    <w:rsid w:val="00E07955"/>
    <w:rsid w:val="00E07D81"/>
    <w:rsid w:val="00E10BE6"/>
    <w:rsid w:val="00E11236"/>
    <w:rsid w:val="00E11923"/>
    <w:rsid w:val="00E11ADA"/>
    <w:rsid w:val="00E125B6"/>
    <w:rsid w:val="00E1417A"/>
    <w:rsid w:val="00E142FB"/>
    <w:rsid w:val="00E146BD"/>
    <w:rsid w:val="00E14C16"/>
    <w:rsid w:val="00E16199"/>
    <w:rsid w:val="00E16248"/>
    <w:rsid w:val="00E16AC3"/>
    <w:rsid w:val="00E1714C"/>
    <w:rsid w:val="00E1735A"/>
    <w:rsid w:val="00E17951"/>
    <w:rsid w:val="00E20AE6"/>
    <w:rsid w:val="00E21337"/>
    <w:rsid w:val="00E21ABC"/>
    <w:rsid w:val="00E22F87"/>
    <w:rsid w:val="00E23921"/>
    <w:rsid w:val="00E23CA0"/>
    <w:rsid w:val="00E24304"/>
    <w:rsid w:val="00E243BC"/>
    <w:rsid w:val="00E26003"/>
    <w:rsid w:val="00E26A4B"/>
    <w:rsid w:val="00E277EE"/>
    <w:rsid w:val="00E27896"/>
    <w:rsid w:val="00E310D6"/>
    <w:rsid w:val="00E3234E"/>
    <w:rsid w:val="00E32738"/>
    <w:rsid w:val="00E332A8"/>
    <w:rsid w:val="00E332E1"/>
    <w:rsid w:val="00E339B5"/>
    <w:rsid w:val="00E33B51"/>
    <w:rsid w:val="00E352CC"/>
    <w:rsid w:val="00E359D2"/>
    <w:rsid w:val="00E35C05"/>
    <w:rsid w:val="00E36737"/>
    <w:rsid w:val="00E3687B"/>
    <w:rsid w:val="00E369DA"/>
    <w:rsid w:val="00E36BB1"/>
    <w:rsid w:val="00E36F8D"/>
    <w:rsid w:val="00E36FA1"/>
    <w:rsid w:val="00E37117"/>
    <w:rsid w:val="00E3763A"/>
    <w:rsid w:val="00E37C4B"/>
    <w:rsid w:val="00E37F99"/>
    <w:rsid w:val="00E40057"/>
    <w:rsid w:val="00E4151E"/>
    <w:rsid w:val="00E41E3A"/>
    <w:rsid w:val="00E426FD"/>
    <w:rsid w:val="00E42A8D"/>
    <w:rsid w:val="00E43D5C"/>
    <w:rsid w:val="00E4478A"/>
    <w:rsid w:val="00E449C6"/>
    <w:rsid w:val="00E44A6E"/>
    <w:rsid w:val="00E45091"/>
    <w:rsid w:val="00E450FC"/>
    <w:rsid w:val="00E4594F"/>
    <w:rsid w:val="00E45C79"/>
    <w:rsid w:val="00E4662D"/>
    <w:rsid w:val="00E468D7"/>
    <w:rsid w:val="00E470D8"/>
    <w:rsid w:val="00E477D3"/>
    <w:rsid w:val="00E47B9C"/>
    <w:rsid w:val="00E5158D"/>
    <w:rsid w:val="00E51DCD"/>
    <w:rsid w:val="00E52A2C"/>
    <w:rsid w:val="00E52EEF"/>
    <w:rsid w:val="00E539D4"/>
    <w:rsid w:val="00E5449B"/>
    <w:rsid w:val="00E5456C"/>
    <w:rsid w:val="00E5478D"/>
    <w:rsid w:val="00E54A72"/>
    <w:rsid w:val="00E55055"/>
    <w:rsid w:val="00E55745"/>
    <w:rsid w:val="00E55D72"/>
    <w:rsid w:val="00E55D94"/>
    <w:rsid w:val="00E56175"/>
    <w:rsid w:val="00E56277"/>
    <w:rsid w:val="00E57003"/>
    <w:rsid w:val="00E573B4"/>
    <w:rsid w:val="00E57C15"/>
    <w:rsid w:val="00E57E0A"/>
    <w:rsid w:val="00E6029E"/>
    <w:rsid w:val="00E61081"/>
    <w:rsid w:val="00E61AD6"/>
    <w:rsid w:val="00E61B25"/>
    <w:rsid w:val="00E61E54"/>
    <w:rsid w:val="00E62AFD"/>
    <w:rsid w:val="00E633EC"/>
    <w:rsid w:val="00E63542"/>
    <w:rsid w:val="00E63A64"/>
    <w:rsid w:val="00E64129"/>
    <w:rsid w:val="00E648D0"/>
    <w:rsid w:val="00E65625"/>
    <w:rsid w:val="00E65644"/>
    <w:rsid w:val="00E65878"/>
    <w:rsid w:val="00E65EFB"/>
    <w:rsid w:val="00E65F53"/>
    <w:rsid w:val="00E66041"/>
    <w:rsid w:val="00E6641F"/>
    <w:rsid w:val="00E66D4A"/>
    <w:rsid w:val="00E7052B"/>
    <w:rsid w:val="00E705F3"/>
    <w:rsid w:val="00E707B5"/>
    <w:rsid w:val="00E71F38"/>
    <w:rsid w:val="00E721A1"/>
    <w:rsid w:val="00E72603"/>
    <w:rsid w:val="00E73363"/>
    <w:rsid w:val="00E7387E"/>
    <w:rsid w:val="00E73E2A"/>
    <w:rsid w:val="00E742AD"/>
    <w:rsid w:val="00E752CC"/>
    <w:rsid w:val="00E7555E"/>
    <w:rsid w:val="00E756AD"/>
    <w:rsid w:val="00E75DA1"/>
    <w:rsid w:val="00E75DA6"/>
    <w:rsid w:val="00E75E6F"/>
    <w:rsid w:val="00E75F04"/>
    <w:rsid w:val="00E76BCD"/>
    <w:rsid w:val="00E77278"/>
    <w:rsid w:val="00E7754D"/>
    <w:rsid w:val="00E77730"/>
    <w:rsid w:val="00E77C07"/>
    <w:rsid w:val="00E8032D"/>
    <w:rsid w:val="00E8077B"/>
    <w:rsid w:val="00E80984"/>
    <w:rsid w:val="00E8171D"/>
    <w:rsid w:val="00E82B3C"/>
    <w:rsid w:val="00E82D14"/>
    <w:rsid w:val="00E83412"/>
    <w:rsid w:val="00E83D58"/>
    <w:rsid w:val="00E84BB2"/>
    <w:rsid w:val="00E85045"/>
    <w:rsid w:val="00E85098"/>
    <w:rsid w:val="00E85472"/>
    <w:rsid w:val="00E86712"/>
    <w:rsid w:val="00E86B63"/>
    <w:rsid w:val="00E8722B"/>
    <w:rsid w:val="00E87664"/>
    <w:rsid w:val="00E87D9A"/>
    <w:rsid w:val="00E9055C"/>
    <w:rsid w:val="00E906F1"/>
    <w:rsid w:val="00E9070A"/>
    <w:rsid w:val="00E90CF4"/>
    <w:rsid w:val="00E9121C"/>
    <w:rsid w:val="00E913B8"/>
    <w:rsid w:val="00E91836"/>
    <w:rsid w:val="00E919AB"/>
    <w:rsid w:val="00E9238A"/>
    <w:rsid w:val="00E9257E"/>
    <w:rsid w:val="00E92D42"/>
    <w:rsid w:val="00E93026"/>
    <w:rsid w:val="00E932DF"/>
    <w:rsid w:val="00E93357"/>
    <w:rsid w:val="00E93A19"/>
    <w:rsid w:val="00E93D4D"/>
    <w:rsid w:val="00E93E54"/>
    <w:rsid w:val="00E94A74"/>
    <w:rsid w:val="00E94DEB"/>
    <w:rsid w:val="00E95432"/>
    <w:rsid w:val="00E95E6B"/>
    <w:rsid w:val="00E96C96"/>
    <w:rsid w:val="00E96E3E"/>
    <w:rsid w:val="00E97151"/>
    <w:rsid w:val="00E97DEF"/>
    <w:rsid w:val="00E97FAE"/>
    <w:rsid w:val="00EA07A7"/>
    <w:rsid w:val="00EA08D5"/>
    <w:rsid w:val="00EA0BA8"/>
    <w:rsid w:val="00EA141F"/>
    <w:rsid w:val="00EA1667"/>
    <w:rsid w:val="00EA17EA"/>
    <w:rsid w:val="00EA1C4B"/>
    <w:rsid w:val="00EA2091"/>
    <w:rsid w:val="00EA315C"/>
    <w:rsid w:val="00EA3702"/>
    <w:rsid w:val="00EA40F3"/>
    <w:rsid w:val="00EA434A"/>
    <w:rsid w:val="00EA4D41"/>
    <w:rsid w:val="00EA4EB9"/>
    <w:rsid w:val="00EA55D5"/>
    <w:rsid w:val="00EA55E3"/>
    <w:rsid w:val="00EA5887"/>
    <w:rsid w:val="00EA5EED"/>
    <w:rsid w:val="00EA5F7B"/>
    <w:rsid w:val="00EA672B"/>
    <w:rsid w:val="00EA6790"/>
    <w:rsid w:val="00EA7323"/>
    <w:rsid w:val="00EA7A1D"/>
    <w:rsid w:val="00EA7A66"/>
    <w:rsid w:val="00EA7CC8"/>
    <w:rsid w:val="00EB03B1"/>
    <w:rsid w:val="00EB0531"/>
    <w:rsid w:val="00EB0691"/>
    <w:rsid w:val="00EB114F"/>
    <w:rsid w:val="00EB1334"/>
    <w:rsid w:val="00EB17B6"/>
    <w:rsid w:val="00EB198A"/>
    <w:rsid w:val="00EB1DCB"/>
    <w:rsid w:val="00EB407A"/>
    <w:rsid w:val="00EB430B"/>
    <w:rsid w:val="00EB453B"/>
    <w:rsid w:val="00EB47EE"/>
    <w:rsid w:val="00EB4E40"/>
    <w:rsid w:val="00EB537E"/>
    <w:rsid w:val="00EB54C4"/>
    <w:rsid w:val="00EB57C5"/>
    <w:rsid w:val="00EB5A1E"/>
    <w:rsid w:val="00EB5D3B"/>
    <w:rsid w:val="00EB63ED"/>
    <w:rsid w:val="00EB64DF"/>
    <w:rsid w:val="00EB65FB"/>
    <w:rsid w:val="00EB717A"/>
    <w:rsid w:val="00EC0127"/>
    <w:rsid w:val="00EC0CB1"/>
    <w:rsid w:val="00EC1A3B"/>
    <w:rsid w:val="00EC1B02"/>
    <w:rsid w:val="00EC1BB3"/>
    <w:rsid w:val="00EC3084"/>
    <w:rsid w:val="00EC32BA"/>
    <w:rsid w:val="00EC3689"/>
    <w:rsid w:val="00EC38A2"/>
    <w:rsid w:val="00EC4614"/>
    <w:rsid w:val="00EC4A4B"/>
    <w:rsid w:val="00EC4DD3"/>
    <w:rsid w:val="00EC5319"/>
    <w:rsid w:val="00EC573F"/>
    <w:rsid w:val="00EC59E2"/>
    <w:rsid w:val="00EC5EEF"/>
    <w:rsid w:val="00EC6684"/>
    <w:rsid w:val="00EC6DAE"/>
    <w:rsid w:val="00EC7618"/>
    <w:rsid w:val="00EC7837"/>
    <w:rsid w:val="00EC7E43"/>
    <w:rsid w:val="00ED0318"/>
    <w:rsid w:val="00ED08D7"/>
    <w:rsid w:val="00ED1B44"/>
    <w:rsid w:val="00ED1ECB"/>
    <w:rsid w:val="00ED23E9"/>
    <w:rsid w:val="00ED2459"/>
    <w:rsid w:val="00ED27C2"/>
    <w:rsid w:val="00ED2F94"/>
    <w:rsid w:val="00ED3445"/>
    <w:rsid w:val="00ED34CD"/>
    <w:rsid w:val="00ED3D26"/>
    <w:rsid w:val="00ED4837"/>
    <w:rsid w:val="00ED4A63"/>
    <w:rsid w:val="00ED4F0F"/>
    <w:rsid w:val="00ED5D17"/>
    <w:rsid w:val="00ED5D1E"/>
    <w:rsid w:val="00ED6173"/>
    <w:rsid w:val="00ED73AA"/>
    <w:rsid w:val="00ED745B"/>
    <w:rsid w:val="00ED7499"/>
    <w:rsid w:val="00ED7509"/>
    <w:rsid w:val="00EE0457"/>
    <w:rsid w:val="00EE0A1D"/>
    <w:rsid w:val="00EE0C45"/>
    <w:rsid w:val="00EE1E54"/>
    <w:rsid w:val="00EE2829"/>
    <w:rsid w:val="00EE31A3"/>
    <w:rsid w:val="00EE3340"/>
    <w:rsid w:val="00EE363D"/>
    <w:rsid w:val="00EE4127"/>
    <w:rsid w:val="00EE41BA"/>
    <w:rsid w:val="00EE5210"/>
    <w:rsid w:val="00EE595B"/>
    <w:rsid w:val="00EE5B0E"/>
    <w:rsid w:val="00EE5C66"/>
    <w:rsid w:val="00EE5CDC"/>
    <w:rsid w:val="00EE609E"/>
    <w:rsid w:val="00EE6512"/>
    <w:rsid w:val="00EE767B"/>
    <w:rsid w:val="00EE77D6"/>
    <w:rsid w:val="00EE7A15"/>
    <w:rsid w:val="00EE7D6A"/>
    <w:rsid w:val="00EF0234"/>
    <w:rsid w:val="00EF05A6"/>
    <w:rsid w:val="00EF0A02"/>
    <w:rsid w:val="00EF0ACF"/>
    <w:rsid w:val="00EF18C6"/>
    <w:rsid w:val="00EF2413"/>
    <w:rsid w:val="00EF3B39"/>
    <w:rsid w:val="00EF49C7"/>
    <w:rsid w:val="00EF4FD0"/>
    <w:rsid w:val="00EF5137"/>
    <w:rsid w:val="00EF5A29"/>
    <w:rsid w:val="00EF5B17"/>
    <w:rsid w:val="00EF5EB2"/>
    <w:rsid w:val="00EF6250"/>
    <w:rsid w:val="00EF64E0"/>
    <w:rsid w:val="00EF6513"/>
    <w:rsid w:val="00EF73C4"/>
    <w:rsid w:val="00EF74C4"/>
    <w:rsid w:val="00EF7638"/>
    <w:rsid w:val="00F001CB"/>
    <w:rsid w:val="00F00484"/>
    <w:rsid w:val="00F00C2D"/>
    <w:rsid w:val="00F00C52"/>
    <w:rsid w:val="00F00E67"/>
    <w:rsid w:val="00F011A3"/>
    <w:rsid w:val="00F02283"/>
    <w:rsid w:val="00F033E9"/>
    <w:rsid w:val="00F0349C"/>
    <w:rsid w:val="00F034D9"/>
    <w:rsid w:val="00F03AC6"/>
    <w:rsid w:val="00F03E2D"/>
    <w:rsid w:val="00F0424C"/>
    <w:rsid w:val="00F046F9"/>
    <w:rsid w:val="00F04CFA"/>
    <w:rsid w:val="00F0567D"/>
    <w:rsid w:val="00F0661B"/>
    <w:rsid w:val="00F06AFB"/>
    <w:rsid w:val="00F06CF6"/>
    <w:rsid w:val="00F06F72"/>
    <w:rsid w:val="00F06FE7"/>
    <w:rsid w:val="00F070AD"/>
    <w:rsid w:val="00F073F1"/>
    <w:rsid w:val="00F07716"/>
    <w:rsid w:val="00F103E9"/>
    <w:rsid w:val="00F1082C"/>
    <w:rsid w:val="00F10FD0"/>
    <w:rsid w:val="00F1365D"/>
    <w:rsid w:val="00F136A2"/>
    <w:rsid w:val="00F137E9"/>
    <w:rsid w:val="00F14CA9"/>
    <w:rsid w:val="00F15372"/>
    <w:rsid w:val="00F16D58"/>
    <w:rsid w:val="00F17775"/>
    <w:rsid w:val="00F203A1"/>
    <w:rsid w:val="00F2048E"/>
    <w:rsid w:val="00F20663"/>
    <w:rsid w:val="00F21928"/>
    <w:rsid w:val="00F21A7C"/>
    <w:rsid w:val="00F224C9"/>
    <w:rsid w:val="00F23560"/>
    <w:rsid w:val="00F23978"/>
    <w:rsid w:val="00F24050"/>
    <w:rsid w:val="00F24B5A"/>
    <w:rsid w:val="00F252C4"/>
    <w:rsid w:val="00F25526"/>
    <w:rsid w:val="00F262AC"/>
    <w:rsid w:val="00F275FB"/>
    <w:rsid w:val="00F27DE2"/>
    <w:rsid w:val="00F306F5"/>
    <w:rsid w:val="00F321C8"/>
    <w:rsid w:val="00F32565"/>
    <w:rsid w:val="00F32A75"/>
    <w:rsid w:val="00F32BE0"/>
    <w:rsid w:val="00F32E75"/>
    <w:rsid w:val="00F32E7A"/>
    <w:rsid w:val="00F33454"/>
    <w:rsid w:val="00F338DF"/>
    <w:rsid w:val="00F33D9B"/>
    <w:rsid w:val="00F33F99"/>
    <w:rsid w:val="00F341EE"/>
    <w:rsid w:val="00F355AE"/>
    <w:rsid w:val="00F3680B"/>
    <w:rsid w:val="00F36AFE"/>
    <w:rsid w:val="00F37B1A"/>
    <w:rsid w:val="00F4027D"/>
    <w:rsid w:val="00F405D3"/>
    <w:rsid w:val="00F40856"/>
    <w:rsid w:val="00F40C8A"/>
    <w:rsid w:val="00F41260"/>
    <w:rsid w:val="00F414FA"/>
    <w:rsid w:val="00F416B0"/>
    <w:rsid w:val="00F42202"/>
    <w:rsid w:val="00F42508"/>
    <w:rsid w:val="00F425E3"/>
    <w:rsid w:val="00F42ACE"/>
    <w:rsid w:val="00F43509"/>
    <w:rsid w:val="00F43755"/>
    <w:rsid w:val="00F445D9"/>
    <w:rsid w:val="00F44858"/>
    <w:rsid w:val="00F4668C"/>
    <w:rsid w:val="00F46E21"/>
    <w:rsid w:val="00F46EE6"/>
    <w:rsid w:val="00F474FC"/>
    <w:rsid w:val="00F47933"/>
    <w:rsid w:val="00F503F8"/>
    <w:rsid w:val="00F50643"/>
    <w:rsid w:val="00F50951"/>
    <w:rsid w:val="00F5201F"/>
    <w:rsid w:val="00F5358E"/>
    <w:rsid w:val="00F55088"/>
    <w:rsid w:val="00F5558C"/>
    <w:rsid w:val="00F55A5C"/>
    <w:rsid w:val="00F55EC4"/>
    <w:rsid w:val="00F55F9A"/>
    <w:rsid w:val="00F56093"/>
    <w:rsid w:val="00F56512"/>
    <w:rsid w:val="00F567C3"/>
    <w:rsid w:val="00F56C44"/>
    <w:rsid w:val="00F60BCB"/>
    <w:rsid w:val="00F613BC"/>
    <w:rsid w:val="00F61A32"/>
    <w:rsid w:val="00F61AA6"/>
    <w:rsid w:val="00F61DD4"/>
    <w:rsid w:val="00F62BC2"/>
    <w:rsid w:val="00F6337A"/>
    <w:rsid w:val="00F63576"/>
    <w:rsid w:val="00F63CF4"/>
    <w:rsid w:val="00F6418D"/>
    <w:rsid w:val="00F643DC"/>
    <w:rsid w:val="00F64F66"/>
    <w:rsid w:val="00F65961"/>
    <w:rsid w:val="00F65F94"/>
    <w:rsid w:val="00F665AD"/>
    <w:rsid w:val="00F669A2"/>
    <w:rsid w:val="00F66C41"/>
    <w:rsid w:val="00F66C4D"/>
    <w:rsid w:val="00F6709A"/>
    <w:rsid w:val="00F67141"/>
    <w:rsid w:val="00F672D1"/>
    <w:rsid w:val="00F67AB9"/>
    <w:rsid w:val="00F67FCD"/>
    <w:rsid w:val="00F701EE"/>
    <w:rsid w:val="00F70206"/>
    <w:rsid w:val="00F7039D"/>
    <w:rsid w:val="00F70595"/>
    <w:rsid w:val="00F7060C"/>
    <w:rsid w:val="00F70BBD"/>
    <w:rsid w:val="00F70F0A"/>
    <w:rsid w:val="00F710DA"/>
    <w:rsid w:val="00F716D4"/>
    <w:rsid w:val="00F72040"/>
    <w:rsid w:val="00F728C9"/>
    <w:rsid w:val="00F72EE7"/>
    <w:rsid w:val="00F7324A"/>
    <w:rsid w:val="00F749AE"/>
    <w:rsid w:val="00F749E5"/>
    <w:rsid w:val="00F750D9"/>
    <w:rsid w:val="00F75109"/>
    <w:rsid w:val="00F754A0"/>
    <w:rsid w:val="00F755A4"/>
    <w:rsid w:val="00F75684"/>
    <w:rsid w:val="00F76420"/>
    <w:rsid w:val="00F76B34"/>
    <w:rsid w:val="00F770CC"/>
    <w:rsid w:val="00F770E9"/>
    <w:rsid w:val="00F7742B"/>
    <w:rsid w:val="00F77C3A"/>
    <w:rsid w:val="00F804CC"/>
    <w:rsid w:val="00F8080B"/>
    <w:rsid w:val="00F80A96"/>
    <w:rsid w:val="00F8105C"/>
    <w:rsid w:val="00F8116B"/>
    <w:rsid w:val="00F81290"/>
    <w:rsid w:val="00F81350"/>
    <w:rsid w:val="00F813E7"/>
    <w:rsid w:val="00F82311"/>
    <w:rsid w:val="00F826F2"/>
    <w:rsid w:val="00F829C2"/>
    <w:rsid w:val="00F82C6B"/>
    <w:rsid w:val="00F82F80"/>
    <w:rsid w:val="00F83749"/>
    <w:rsid w:val="00F84893"/>
    <w:rsid w:val="00F84FA1"/>
    <w:rsid w:val="00F8552A"/>
    <w:rsid w:val="00F87731"/>
    <w:rsid w:val="00F87A1B"/>
    <w:rsid w:val="00F903BD"/>
    <w:rsid w:val="00F90893"/>
    <w:rsid w:val="00F908CD"/>
    <w:rsid w:val="00F91117"/>
    <w:rsid w:val="00F9137D"/>
    <w:rsid w:val="00F92249"/>
    <w:rsid w:val="00F93351"/>
    <w:rsid w:val="00F945D8"/>
    <w:rsid w:val="00F946D6"/>
    <w:rsid w:val="00F94887"/>
    <w:rsid w:val="00F949BD"/>
    <w:rsid w:val="00F958A8"/>
    <w:rsid w:val="00F958CE"/>
    <w:rsid w:val="00F960C5"/>
    <w:rsid w:val="00F96C4C"/>
    <w:rsid w:val="00F96EA5"/>
    <w:rsid w:val="00F97403"/>
    <w:rsid w:val="00F97C69"/>
    <w:rsid w:val="00FA0BE5"/>
    <w:rsid w:val="00FA1574"/>
    <w:rsid w:val="00FA1838"/>
    <w:rsid w:val="00FA26EC"/>
    <w:rsid w:val="00FA2C0C"/>
    <w:rsid w:val="00FA2C3F"/>
    <w:rsid w:val="00FA30AE"/>
    <w:rsid w:val="00FA31C6"/>
    <w:rsid w:val="00FA32C5"/>
    <w:rsid w:val="00FA3849"/>
    <w:rsid w:val="00FA3B88"/>
    <w:rsid w:val="00FA3C20"/>
    <w:rsid w:val="00FA477F"/>
    <w:rsid w:val="00FA4DF2"/>
    <w:rsid w:val="00FA593E"/>
    <w:rsid w:val="00FA5E69"/>
    <w:rsid w:val="00FA5F54"/>
    <w:rsid w:val="00FA61E7"/>
    <w:rsid w:val="00FA790C"/>
    <w:rsid w:val="00FB067D"/>
    <w:rsid w:val="00FB2983"/>
    <w:rsid w:val="00FB2F8A"/>
    <w:rsid w:val="00FB34B3"/>
    <w:rsid w:val="00FB3500"/>
    <w:rsid w:val="00FB3EF9"/>
    <w:rsid w:val="00FB4370"/>
    <w:rsid w:val="00FB46C4"/>
    <w:rsid w:val="00FB4971"/>
    <w:rsid w:val="00FB49FB"/>
    <w:rsid w:val="00FB4A48"/>
    <w:rsid w:val="00FB5BE7"/>
    <w:rsid w:val="00FB5D36"/>
    <w:rsid w:val="00FB7630"/>
    <w:rsid w:val="00FB7A13"/>
    <w:rsid w:val="00FB7A6F"/>
    <w:rsid w:val="00FC0D8A"/>
    <w:rsid w:val="00FC1653"/>
    <w:rsid w:val="00FC2304"/>
    <w:rsid w:val="00FC2525"/>
    <w:rsid w:val="00FC2BFC"/>
    <w:rsid w:val="00FC32F4"/>
    <w:rsid w:val="00FC3399"/>
    <w:rsid w:val="00FC5002"/>
    <w:rsid w:val="00FC53B8"/>
    <w:rsid w:val="00FC5B1B"/>
    <w:rsid w:val="00FC617E"/>
    <w:rsid w:val="00FC6B66"/>
    <w:rsid w:val="00FC789F"/>
    <w:rsid w:val="00FD0306"/>
    <w:rsid w:val="00FD0CF4"/>
    <w:rsid w:val="00FD1416"/>
    <w:rsid w:val="00FD1517"/>
    <w:rsid w:val="00FD152A"/>
    <w:rsid w:val="00FD1FC2"/>
    <w:rsid w:val="00FD2355"/>
    <w:rsid w:val="00FD2635"/>
    <w:rsid w:val="00FD2AA5"/>
    <w:rsid w:val="00FD3C86"/>
    <w:rsid w:val="00FD3F1D"/>
    <w:rsid w:val="00FD40FB"/>
    <w:rsid w:val="00FD4484"/>
    <w:rsid w:val="00FD4F38"/>
    <w:rsid w:val="00FD543F"/>
    <w:rsid w:val="00FD5827"/>
    <w:rsid w:val="00FD592C"/>
    <w:rsid w:val="00FD66D5"/>
    <w:rsid w:val="00FD67E0"/>
    <w:rsid w:val="00FD6975"/>
    <w:rsid w:val="00FD6DB9"/>
    <w:rsid w:val="00FD7493"/>
    <w:rsid w:val="00FD75E6"/>
    <w:rsid w:val="00FD7F1A"/>
    <w:rsid w:val="00FE0C2F"/>
    <w:rsid w:val="00FE134E"/>
    <w:rsid w:val="00FE1472"/>
    <w:rsid w:val="00FE1C84"/>
    <w:rsid w:val="00FE1F74"/>
    <w:rsid w:val="00FE1F79"/>
    <w:rsid w:val="00FE2520"/>
    <w:rsid w:val="00FE2709"/>
    <w:rsid w:val="00FE3C1C"/>
    <w:rsid w:val="00FE4E27"/>
    <w:rsid w:val="00FE4E8E"/>
    <w:rsid w:val="00FE4E9E"/>
    <w:rsid w:val="00FE4EBB"/>
    <w:rsid w:val="00FE5875"/>
    <w:rsid w:val="00FE5962"/>
    <w:rsid w:val="00FE601A"/>
    <w:rsid w:val="00FE60A5"/>
    <w:rsid w:val="00FE654D"/>
    <w:rsid w:val="00FE6791"/>
    <w:rsid w:val="00FE7D91"/>
    <w:rsid w:val="00FF028C"/>
    <w:rsid w:val="00FF0502"/>
    <w:rsid w:val="00FF0C9B"/>
    <w:rsid w:val="00FF12F0"/>
    <w:rsid w:val="00FF1507"/>
    <w:rsid w:val="00FF1603"/>
    <w:rsid w:val="00FF19CC"/>
    <w:rsid w:val="00FF1AC8"/>
    <w:rsid w:val="00FF1C96"/>
    <w:rsid w:val="00FF1F42"/>
    <w:rsid w:val="00FF22C4"/>
    <w:rsid w:val="00FF2B15"/>
    <w:rsid w:val="00FF2BA3"/>
    <w:rsid w:val="00FF2CD8"/>
    <w:rsid w:val="00FF321F"/>
    <w:rsid w:val="00FF35E1"/>
    <w:rsid w:val="00FF361C"/>
    <w:rsid w:val="00FF37E3"/>
    <w:rsid w:val="00FF3A6E"/>
    <w:rsid w:val="00FF3B52"/>
    <w:rsid w:val="00FF3EDE"/>
    <w:rsid w:val="00FF3F51"/>
    <w:rsid w:val="00FF4859"/>
    <w:rsid w:val="00FF4DA6"/>
    <w:rsid w:val="00FF51C6"/>
    <w:rsid w:val="00FF536F"/>
    <w:rsid w:val="00FF6CD2"/>
    <w:rsid w:val="00FF6D33"/>
    <w:rsid w:val="00FF6E97"/>
    <w:rsid w:val="00FF7CF0"/>
  </w:rsids>
  <m:mathPr>
    <m:mathFont m:val="Cambria Math"/>
    <m:brkBin m:val="before"/>
    <m:brkBinSub m:val="--"/>
    <m:smallFrac m:val="0"/>
    <m:dispDef/>
    <m:lMargin m:val="0"/>
    <m:rMargin m:val="0"/>
    <m:defJc m:val="centerGroup"/>
    <m:wrapIndent m:val="1440"/>
    <m:intLim m:val="subSup"/>
    <m:naryLim m:val="undOvr"/>
  </m:mathPr>
  <w:themeFontLang w:val="de-DE"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AB40FC0"/>
  <w15:docId w15:val="{FDC76656-6CF3-41E1-90AA-238FB79FB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Batang" w:hAnsi="Arial" w:cs="Times New Roman"/>
        <w:sz w:val="24"/>
        <w:szCs w:val="24"/>
        <w:lang w:val="de-DE" w:eastAsia="de-DE"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2"/>
    <w:lsdException w:name="heading 5" w:uiPriority="2" w:qFormat="1"/>
    <w:lsdException w:name="heading 6" w:semiHidden="1" w:uiPriority="9" w:unhideWhenUsed="1" w:qFormat="1"/>
    <w:lsdException w:name="heading 7" w:uiPriority="0" w:unhideWhenUsed="1" w:qFormat="1"/>
    <w:lsdException w:name="heading 8" w:uiPriority="0"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2" w:unhideWhenUsed="1" w:qFormat="1"/>
    <w:lsdException w:name="List Bullet" w:uiPriority="2" w:unhideWhenUsed="1" w:qFormat="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B41BAC"/>
    <w:pPr>
      <w:spacing w:after="360" w:line="340" w:lineRule="exact"/>
      <w:jc w:val="both"/>
    </w:pPr>
    <w:rPr>
      <w:rFonts w:ascii="TUM Neue Helvetica 55 Regular" w:hAnsi="TUM Neue Helvetica 55 Regular"/>
      <w:lang w:val="en-US"/>
    </w:rPr>
  </w:style>
  <w:style w:type="paragraph" w:styleId="1">
    <w:name w:val="heading 1"/>
    <w:basedOn w:val="a1"/>
    <w:next w:val="a1"/>
    <w:link w:val="1Char"/>
    <w:qFormat/>
    <w:rsid w:val="00A30838"/>
    <w:pPr>
      <w:keepNext/>
      <w:numPr>
        <w:numId w:val="17"/>
      </w:numPr>
      <w:pBdr>
        <w:bottom w:val="single" w:sz="4" w:space="1" w:color="BFBFBF" w:themeColor="background1" w:themeShade="BF"/>
      </w:pBdr>
      <w:suppressAutoHyphens/>
      <w:spacing w:before="600" w:after="600" w:line="240" w:lineRule="auto"/>
      <w:jc w:val="left"/>
      <w:outlineLvl w:val="0"/>
    </w:pPr>
    <w:rPr>
      <w:rFonts w:cs="Arial"/>
      <w:b/>
      <w:bCs/>
      <w:color w:val="7F7F7F" w:themeColor="text1" w:themeTint="80"/>
      <w:kern w:val="32"/>
      <w:sz w:val="36"/>
      <w:szCs w:val="28"/>
    </w:rPr>
  </w:style>
  <w:style w:type="paragraph" w:styleId="2">
    <w:name w:val="heading 2"/>
    <w:basedOn w:val="a1"/>
    <w:next w:val="a1"/>
    <w:link w:val="2Char"/>
    <w:qFormat/>
    <w:rsid w:val="00774A49"/>
    <w:pPr>
      <w:keepNext/>
      <w:numPr>
        <w:ilvl w:val="1"/>
        <w:numId w:val="17"/>
      </w:numPr>
      <w:suppressAutoHyphens/>
      <w:spacing w:before="600" w:line="240" w:lineRule="auto"/>
      <w:jc w:val="left"/>
      <w:outlineLvl w:val="1"/>
    </w:pPr>
    <w:rPr>
      <w:rFonts w:cs="Arial"/>
      <w:b/>
      <w:bCs/>
      <w:iCs/>
      <w:sz w:val="30"/>
      <w:szCs w:val="28"/>
    </w:rPr>
  </w:style>
  <w:style w:type="paragraph" w:styleId="3">
    <w:name w:val="heading 3"/>
    <w:basedOn w:val="a1"/>
    <w:next w:val="a1"/>
    <w:link w:val="3Char"/>
    <w:qFormat/>
    <w:rsid w:val="00774A49"/>
    <w:pPr>
      <w:keepNext/>
      <w:numPr>
        <w:ilvl w:val="2"/>
        <w:numId w:val="17"/>
      </w:numPr>
      <w:suppressAutoHyphens/>
      <w:spacing w:before="480" w:after="120" w:line="240" w:lineRule="auto"/>
      <w:jc w:val="left"/>
      <w:outlineLvl w:val="2"/>
    </w:pPr>
    <w:rPr>
      <w:rFonts w:cs="Arial"/>
      <w:b/>
      <w:bCs/>
      <w:szCs w:val="26"/>
    </w:rPr>
  </w:style>
  <w:style w:type="paragraph" w:styleId="4">
    <w:name w:val="heading 4"/>
    <w:basedOn w:val="3"/>
    <w:next w:val="a1"/>
    <w:link w:val="4Char"/>
    <w:uiPriority w:val="2"/>
    <w:rsid w:val="00D36A5C"/>
    <w:pPr>
      <w:numPr>
        <w:ilvl w:val="0"/>
        <w:numId w:val="0"/>
      </w:numPr>
      <w:outlineLvl w:val="3"/>
    </w:pPr>
    <w:rPr>
      <w:bCs w:val="0"/>
      <w:szCs w:val="28"/>
    </w:rPr>
  </w:style>
  <w:style w:type="paragraph" w:styleId="5">
    <w:name w:val="heading 5"/>
    <w:basedOn w:val="4"/>
    <w:next w:val="a1"/>
    <w:link w:val="5Char"/>
    <w:uiPriority w:val="2"/>
    <w:semiHidden/>
    <w:qFormat/>
    <w:rsid w:val="002D1A3C"/>
    <w:pPr>
      <w:keepLines/>
      <w:spacing w:before="200"/>
      <w:outlineLvl w:val="4"/>
    </w:pPr>
    <w:rPr>
      <w:rFonts w:eastAsiaTheme="majorEastAsia" w:cstheme="majorBidi"/>
      <w:color w:val="3F3F3F" w:themeColor="accent1" w:themeShade="7F"/>
    </w:rPr>
  </w:style>
  <w:style w:type="paragraph" w:styleId="7">
    <w:name w:val="heading 7"/>
    <w:basedOn w:val="1"/>
    <w:next w:val="a1"/>
    <w:link w:val="7Char"/>
    <w:qFormat/>
    <w:rsid w:val="003A4C5A"/>
    <w:pPr>
      <w:keepLines/>
      <w:numPr>
        <w:ilvl w:val="6"/>
      </w:numPr>
      <w:outlineLvl w:val="6"/>
    </w:pPr>
    <w:rPr>
      <w:rFonts w:asciiTheme="majorHAnsi" w:eastAsiaTheme="majorEastAsia" w:hAnsiTheme="majorHAnsi" w:cstheme="majorBidi"/>
      <w:iCs/>
    </w:rPr>
  </w:style>
  <w:style w:type="paragraph" w:styleId="8">
    <w:name w:val="heading 8"/>
    <w:basedOn w:val="2"/>
    <w:next w:val="a1"/>
    <w:link w:val="8Char"/>
    <w:qFormat/>
    <w:rsid w:val="00757AD5"/>
    <w:pPr>
      <w:keepLines/>
      <w:numPr>
        <w:ilvl w:val="7"/>
      </w:numPr>
      <w:outlineLvl w:val="7"/>
    </w:pPr>
    <w:rPr>
      <w:rFonts w:asciiTheme="majorHAnsi" w:eastAsiaTheme="majorEastAsia" w:hAnsiTheme="majorHAnsi" w:cstheme="majorBidi"/>
      <w:szCs w:val="20"/>
    </w:rPr>
  </w:style>
  <w:style w:type="paragraph" w:styleId="9">
    <w:name w:val="heading 9"/>
    <w:basedOn w:val="3"/>
    <w:next w:val="a1"/>
    <w:link w:val="9Char"/>
    <w:qFormat/>
    <w:rsid w:val="00757AD5"/>
    <w:pPr>
      <w:keepLines/>
      <w:numPr>
        <w:ilvl w:val="8"/>
      </w:numPr>
      <w:outlineLvl w:val="8"/>
    </w:pPr>
    <w:rPr>
      <w:rFonts w:asciiTheme="majorHAnsi" w:eastAsiaTheme="majorEastAsia" w:hAnsiTheme="majorHAnsi" w:cstheme="majorBidi"/>
      <w:iCs/>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rsid w:val="008C1F10"/>
    <w:pPr>
      <w:tabs>
        <w:tab w:val="center" w:pos="4536"/>
        <w:tab w:val="right" w:pos="9072"/>
      </w:tabs>
      <w:jc w:val="right"/>
    </w:pPr>
    <w:rPr>
      <w:i/>
    </w:rPr>
  </w:style>
  <w:style w:type="paragraph" w:styleId="a6">
    <w:name w:val="footer"/>
    <w:basedOn w:val="a1"/>
    <w:link w:val="Char0"/>
    <w:uiPriority w:val="99"/>
    <w:semiHidden/>
    <w:rsid w:val="008C1F10"/>
    <w:pPr>
      <w:spacing w:line="240" w:lineRule="auto"/>
      <w:jc w:val="right"/>
    </w:pPr>
  </w:style>
  <w:style w:type="character" w:styleId="a7">
    <w:name w:val="page number"/>
    <w:basedOn w:val="a2"/>
    <w:semiHidden/>
    <w:rsid w:val="00D40D09"/>
  </w:style>
  <w:style w:type="paragraph" w:customStyle="1" w:styleId="Vorberschrift">
    <w:name w:val="Vorüberschrift"/>
    <w:basedOn w:val="1"/>
    <w:next w:val="a1"/>
    <w:uiPriority w:val="2"/>
    <w:rsid w:val="00D41DE1"/>
    <w:pPr>
      <w:numPr>
        <w:numId w:val="0"/>
      </w:numPr>
      <w:outlineLvl w:val="3"/>
    </w:pPr>
  </w:style>
  <w:style w:type="character" w:customStyle="1" w:styleId="Formelzeichen">
    <w:name w:val="Formelzeichen"/>
    <w:basedOn w:val="a2"/>
    <w:semiHidden/>
    <w:rsid w:val="003E1AB4"/>
    <w:rPr>
      <w:rFonts w:ascii="Times New Roman" w:hAnsi="Times New Roman"/>
      <w:i/>
      <w:sz w:val="24"/>
    </w:rPr>
  </w:style>
  <w:style w:type="paragraph" w:styleId="a">
    <w:name w:val="List Bullet"/>
    <w:basedOn w:val="a1"/>
    <w:uiPriority w:val="2"/>
    <w:qFormat/>
    <w:rsid w:val="00BE0F79"/>
    <w:pPr>
      <w:numPr>
        <w:numId w:val="5"/>
      </w:numPr>
      <w:tabs>
        <w:tab w:val="left" w:pos="709"/>
      </w:tabs>
      <w:ind w:left="709" w:hanging="284"/>
    </w:pPr>
  </w:style>
  <w:style w:type="paragraph" w:styleId="10">
    <w:name w:val="toc 1"/>
    <w:basedOn w:val="a1"/>
    <w:next w:val="a1"/>
    <w:uiPriority w:val="39"/>
    <w:rsid w:val="0052479B"/>
    <w:pPr>
      <w:tabs>
        <w:tab w:val="left" w:pos="454"/>
        <w:tab w:val="left" w:pos="1247"/>
        <w:tab w:val="right" w:pos="9072"/>
      </w:tabs>
      <w:suppressAutoHyphens/>
      <w:spacing w:before="300" w:after="120" w:line="240" w:lineRule="auto"/>
      <w:ind w:left="454" w:right="397" w:hanging="454"/>
      <w:jc w:val="left"/>
    </w:pPr>
    <w:rPr>
      <w:b/>
    </w:rPr>
  </w:style>
  <w:style w:type="paragraph" w:styleId="a8">
    <w:name w:val="caption"/>
    <w:aliases w:val="Abbildungen"/>
    <w:basedOn w:val="a1"/>
    <w:next w:val="a1"/>
    <w:link w:val="Char1"/>
    <w:uiPriority w:val="3"/>
    <w:qFormat/>
    <w:rsid w:val="006A57E7"/>
    <w:pPr>
      <w:keepLines/>
      <w:spacing w:before="120" w:line="240" w:lineRule="auto"/>
      <w:ind w:left="1701" w:hanging="1701"/>
      <w:jc w:val="left"/>
    </w:pPr>
    <w:rPr>
      <w:bCs/>
      <w:i/>
      <w:sz w:val="20"/>
      <w:szCs w:val="20"/>
    </w:rPr>
  </w:style>
  <w:style w:type="table" w:styleId="a9">
    <w:name w:val="Table Grid"/>
    <w:rsid w:val="00C9065B"/>
    <w:pPr>
      <w:spacing w:line="240" w:lineRule="auto"/>
    </w:pPr>
    <w:tblPr>
      <w:tblCellMar>
        <w:top w:w="0" w:type="dxa"/>
        <w:left w:w="0" w:type="dxa"/>
        <w:bottom w:w="0" w:type="dxa"/>
        <w:right w:w="0" w:type="dxa"/>
      </w:tblCellMar>
    </w:tblPr>
    <w:tcPr>
      <w:vAlign w:val="center"/>
    </w:tcPr>
  </w:style>
  <w:style w:type="paragraph" w:styleId="aa">
    <w:name w:val="table of figures"/>
    <w:basedOn w:val="20"/>
    <w:next w:val="a1"/>
    <w:uiPriority w:val="99"/>
    <w:rsid w:val="00D873F7"/>
    <w:pPr>
      <w:tabs>
        <w:tab w:val="clear" w:pos="454"/>
        <w:tab w:val="clear" w:pos="1247"/>
        <w:tab w:val="left" w:pos="1701"/>
      </w:tabs>
      <w:ind w:left="1701" w:hanging="1701"/>
    </w:pPr>
  </w:style>
  <w:style w:type="paragraph" w:styleId="20">
    <w:name w:val="toc 2"/>
    <w:basedOn w:val="10"/>
    <w:next w:val="a1"/>
    <w:uiPriority w:val="39"/>
    <w:rsid w:val="0052479B"/>
    <w:pPr>
      <w:spacing w:before="0"/>
    </w:pPr>
    <w:rPr>
      <w:b w:val="0"/>
    </w:rPr>
  </w:style>
  <w:style w:type="paragraph" w:styleId="ab">
    <w:name w:val="Balloon Text"/>
    <w:basedOn w:val="a1"/>
    <w:semiHidden/>
    <w:rsid w:val="007B45CF"/>
    <w:rPr>
      <w:rFonts w:ascii="Tahoma" w:hAnsi="Tahoma" w:cs="Tahoma"/>
      <w:sz w:val="16"/>
      <w:szCs w:val="16"/>
    </w:rPr>
  </w:style>
  <w:style w:type="character" w:customStyle="1" w:styleId="7Char">
    <w:name w:val="标题 7 Char"/>
    <w:basedOn w:val="a2"/>
    <w:link w:val="7"/>
    <w:uiPriority w:val="2"/>
    <w:rsid w:val="003A4C5A"/>
    <w:rPr>
      <w:rFonts w:asciiTheme="majorHAnsi" w:eastAsiaTheme="majorEastAsia" w:hAnsiTheme="majorHAnsi" w:cstheme="majorBidi"/>
      <w:b/>
      <w:bCs/>
      <w:iCs/>
      <w:kern w:val="32"/>
      <w:sz w:val="36"/>
      <w:szCs w:val="28"/>
    </w:rPr>
  </w:style>
  <w:style w:type="paragraph" w:styleId="40">
    <w:name w:val="toc 4"/>
    <w:basedOn w:val="10"/>
    <w:next w:val="a1"/>
    <w:semiHidden/>
    <w:rsid w:val="003C5211"/>
  </w:style>
  <w:style w:type="paragraph" w:styleId="50">
    <w:name w:val="toc 5"/>
    <w:basedOn w:val="20"/>
    <w:next w:val="a1"/>
    <w:semiHidden/>
    <w:rsid w:val="003C5211"/>
  </w:style>
  <w:style w:type="paragraph" w:styleId="30">
    <w:name w:val="toc 3"/>
    <w:basedOn w:val="20"/>
    <w:next w:val="a1"/>
    <w:uiPriority w:val="39"/>
    <w:rsid w:val="0052479B"/>
    <w:pPr>
      <w:tabs>
        <w:tab w:val="clear" w:pos="454"/>
        <w:tab w:val="left" w:pos="1134"/>
      </w:tabs>
      <w:ind w:left="1134" w:hanging="680"/>
    </w:pPr>
  </w:style>
  <w:style w:type="character" w:styleId="ac">
    <w:name w:val="FollowedHyperlink"/>
    <w:basedOn w:val="a2"/>
    <w:semiHidden/>
    <w:rsid w:val="00595AFE"/>
    <w:rPr>
      <w:color w:val="800080"/>
      <w:u w:val="single"/>
    </w:rPr>
  </w:style>
  <w:style w:type="paragraph" w:styleId="6">
    <w:name w:val="toc 6"/>
    <w:basedOn w:val="30"/>
    <w:next w:val="a1"/>
    <w:semiHidden/>
    <w:rsid w:val="0018068B"/>
  </w:style>
  <w:style w:type="character" w:customStyle="1" w:styleId="Char1">
    <w:name w:val="题注 Char"/>
    <w:aliases w:val="Abbildungen Char"/>
    <w:basedOn w:val="a2"/>
    <w:link w:val="a8"/>
    <w:uiPriority w:val="3"/>
    <w:rsid w:val="006A57E7"/>
    <w:rPr>
      <w:rFonts w:ascii="TUM Neue Helvetica 55 Regular" w:hAnsi="TUM Neue Helvetica 55 Regular"/>
      <w:bCs/>
      <w:i/>
      <w:sz w:val="20"/>
      <w:szCs w:val="20"/>
    </w:rPr>
  </w:style>
  <w:style w:type="paragraph" w:customStyle="1" w:styleId="BeschriftungTabelle">
    <w:name w:val="Beschriftung Tabelle"/>
    <w:basedOn w:val="a8"/>
    <w:next w:val="a1"/>
    <w:link w:val="BeschriftungTabelleChar"/>
    <w:uiPriority w:val="3"/>
    <w:qFormat/>
    <w:rsid w:val="00E97FAE"/>
    <w:pPr>
      <w:tabs>
        <w:tab w:val="left" w:pos="1418"/>
      </w:tabs>
      <w:spacing w:before="360" w:after="120"/>
    </w:pPr>
    <w:rPr>
      <w:rFonts w:eastAsia="Times New Roman"/>
    </w:rPr>
  </w:style>
  <w:style w:type="paragraph" w:styleId="ad">
    <w:name w:val="Document Map"/>
    <w:basedOn w:val="a1"/>
    <w:uiPriority w:val="9"/>
    <w:rsid w:val="00C05ABC"/>
    <w:pPr>
      <w:spacing w:line="240" w:lineRule="auto"/>
      <w:jc w:val="left"/>
    </w:pPr>
    <w:rPr>
      <w:rFonts w:cs="Tahoma"/>
      <w:sz w:val="20"/>
    </w:rPr>
  </w:style>
  <w:style w:type="character" w:customStyle="1" w:styleId="BeschriftungTabelleChar">
    <w:name w:val="Beschriftung Tabelle Char"/>
    <w:basedOn w:val="Char1"/>
    <w:link w:val="BeschriftungTabelle"/>
    <w:uiPriority w:val="3"/>
    <w:rsid w:val="00E97FAE"/>
    <w:rPr>
      <w:rFonts w:ascii="TUM Neue Helvetica 55 Regular" w:eastAsia="Times New Roman" w:hAnsi="TUM Neue Helvetica 55 Regular"/>
      <w:bCs/>
      <w:i/>
      <w:sz w:val="20"/>
      <w:szCs w:val="20"/>
    </w:rPr>
  </w:style>
  <w:style w:type="paragraph" w:customStyle="1" w:styleId="Zwischenberschrift">
    <w:name w:val="Zwischenüberschrift"/>
    <w:basedOn w:val="Vorberschrift"/>
    <w:next w:val="a1"/>
    <w:uiPriority w:val="2"/>
    <w:rsid w:val="009A7929"/>
    <w:pPr>
      <w:outlineLvl w:val="0"/>
    </w:pPr>
  </w:style>
  <w:style w:type="paragraph" w:styleId="ae">
    <w:name w:val="footnote text"/>
    <w:basedOn w:val="a1"/>
    <w:uiPriority w:val="4"/>
    <w:semiHidden/>
    <w:rsid w:val="00C05ABC"/>
    <w:pPr>
      <w:keepLines/>
      <w:spacing w:line="240" w:lineRule="auto"/>
      <w:ind w:left="284" w:hanging="284"/>
    </w:pPr>
    <w:rPr>
      <w:sz w:val="20"/>
      <w:szCs w:val="20"/>
    </w:rPr>
  </w:style>
  <w:style w:type="character" w:styleId="af">
    <w:name w:val="footnote reference"/>
    <w:basedOn w:val="a2"/>
    <w:semiHidden/>
    <w:rsid w:val="00851DEF"/>
    <w:rPr>
      <w:vertAlign w:val="superscript"/>
    </w:rPr>
  </w:style>
  <w:style w:type="paragraph" w:customStyle="1" w:styleId="BeschriftungAnhang">
    <w:name w:val="Beschriftung Anhang"/>
    <w:basedOn w:val="BeschriftungTabelle"/>
    <w:next w:val="a1"/>
    <w:link w:val="BeschriftungAnhangZchn"/>
    <w:uiPriority w:val="3"/>
    <w:rsid w:val="00E97FAE"/>
    <w:pPr>
      <w:spacing w:before="240"/>
    </w:pPr>
  </w:style>
  <w:style w:type="character" w:customStyle="1" w:styleId="1Char">
    <w:name w:val="标题 1 Char"/>
    <w:basedOn w:val="a2"/>
    <w:link w:val="1"/>
    <w:rsid w:val="00A30838"/>
    <w:rPr>
      <w:rFonts w:ascii="TUM Neue Helvetica 55 Regular" w:hAnsi="TUM Neue Helvetica 55 Regular" w:cs="Arial"/>
      <w:b/>
      <w:bCs/>
      <w:color w:val="7F7F7F" w:themeColor="text1" w:themeTint="80"/>
      <w:kern w:val="32"/>
      <w:sz w:val="36"/>
      <w:szCs w:val="28"/>
    </w:rPr>
  </w:style>
  <w:style w:type="character" w:customStyle="1" w:styleId="2Char">
    <w:name w:val="标题 2 Char"/>
    <w:basedOn w:val="a2"/>
    <w:link w:val="2"/>
    <w:rsid w:val="00774A49"/>
    <w:rPr>
      <w:rFonts w:ascii="TUM Neue Helvetica 55 Regular" w:hAnsi="TUM Neue Helvetica 55 Regular" w:cs="Arial"/>
      <w:b/>
      <w:bCs/>
      <w:iCs/>
      <w:sz w:val="30"/>
      <w:szCs w:val="28"/>
    </w:rPr>
  </w:style>
  <w:style w:type="character" w:customStyle="1" w:styleId="BeschriftungAnhangZchn">
    <w:name w:val="Beschriftung Anhang Zchn"/>
    <w:basedOn w:val="BeschriftungTabelleChar"/>
    <w:link w:val="BeschriftungAnhang"/>
    <w:uiPriority w:val="3"/>
    <w:rsid w:val="00E97FAE"/>
    <w:rPr>
      <w:rFonts w:ascii="TUM Neue Helvetica 55 Regular" w:eastAsia="Times New Roman" w:hAnsi="TUM Neue Helvetica 55 Regular"/>
      <w:bCs/>
      <w:i/>
      <w:sz w:val="20"/>
      <w:szCs w:val="20"/>
    </w:rPr>
  </w:style>
  <w:style w:type="paragraph" w:styleId="a0">
    <w:name w:val="List"/>
    <w:basedOn w:val="a1"/>
    <w:uiPriority w:val="2"/>
    <w:qFormat/>
    <w:rsid w:val="003E75C9"/>
    <w:pPr>
      <w:numPr>
        <w:numId w:val="7"/>
      </w:numPr>
      <w:tabs>
        <w:tab w:val="left" w:pos="709"/>
      </w:tabs>
      <w:ind w:left="709" w:hanging="284"/>
      <w:contextualSpacing/>
      <w:jc w:val="left"/>
    </w:pPr>
  </w:style>
  <w:style w:type="table" w:customStyle="1" w:styleId="HelleListe1">
    <w:name w:val="Helle Liste1"/>
    <w:basedOn w:val="a3"/>
    <w:uiPriority w:val="61"/>
    <w:rsid w:val="00F46E21"/>
    <w:pPr>
      <w:spacing w:line="240" w:lineRule="auto"/>
    </w:pPr>
    <w:rPr>
      <w:rFonts w:asciiTheme="minorHAnsi" w:eastAsiaTheme="minorEastAsia"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0">
    <w:name w:val="Placeholder Text"/>
    <w:basedOn w:val="a2"/>
    <w:uiPriority w:val="99"/>
    <w:semiHidden/>
    <w:rsid w:val="00B13C82"/>
    <w:rPr>
      <w:color w:val="808080"/>
    </w:rPr>
  </w:style>
  <w:style w:type="character" w:customStyle="1" w:styleId="Quelle">
    <w:name w:val="Quelle"/>
    <w:basedOn w:val="a2"/>
    <w:uiPriority w:val="1"/>
    <w:qFormat/>
    <w:rsid w:val="00A075D7"/>
    <w:rPr>
      <w:i/>
    </w:rPr>
  </w:style>
  <w:style w:type="character" w:customStyle="1" w:styleId="5Char">
    <w:name w:val="标题 5 Char"/>
    <w:basedOn w:val="a2"/>
    <w:link w:val="5"/>
    <w:uiPriority w:val="2"/>
    <w:semiHidden/>
    <w:rsid w:val="00611D93"/>
    <w:rPr>
      <w:rFonts w:ascii="TUM Neue Helvetica 55 Regular" w:eastAsiaTheme="majorEastAsia" w:hAnsi="TUM Neue Helvetica 55 Regular" w:cstheme="majorBidi"/>
      <w:b/>
      <w:color w:val="3F3F3F" w:themeColor="accent1" w:themeShade="7F"/>
      <w:szCs w:val="28"/>
    </w:rPr>
  </w:style>
  <w:style w:type="character" w:customStyle="1" w:styleId="Char0">
    <w:name w:val="页脚 Char"/>
    <w:basedOn w:val="a2"/>
    <w:link w:val="a6"/>
    <w:uiPriority w:val="99"/>
    <w:semiHidden/>
    <w:rsid w:val="006E65E3"/>
    <w:rPr>
      <w:rFonts w:ascii="TUM Neue Helvetica 55 Regular" w:hAnsi="TUM Neue Helvetica 55 Regular"/>
    </w:rPr>
  </w:style>
  <w:style w:type="character" w:customStyle="1" w:styleId="3Char">
    <w:name w:val="标题 3 Char"/>
    <w:basedOn w:val="a2"/>
    <w:link w:val="3"/>
    <w:rsid w:val="00774A49"/>
    <w:rPr>
      <w:rFonts w:ascii="TUM Neue Helvetica 55 Regular" w:hAnsi="TUM Neue Helvetica 55 Regular" w:cs="Arial"/>
      <w:b/>
      <w:bCs/>
      <w:szCs w:val="26"/>
    </w:rPr>
  </w:style>
  <w:style w:type="character" w:customStyle="1" w:styleId="4Char">
    <w:name w:val="标题 4 Char"/>
    <w:basedOn w:val="3Char"/>
    <w:link w:val="4"/>
    <w:uiPriority w:val="2"/>
    <w:rsid w:val="00D36A5C"/>
    <w:rPr>
      <w:rFonts w:ascii="TUM Neue Helvetica 55 Regular" w:hAnsi="TUM Neue Helvetica 55 Regular" w:cs="Arial"/>
      <w:b/>
      <w:bCs/>
      <w:szCs w:val="28"/>
    </w:rPr>
  </w:style>
  <w:style w:type="character" w:styleId="af1">
    <w:name w:val="Hyperlink"/>
    <w:basedOn w:val="a2"/>
    <w:uiPriority w:val="99"/>
    <w:rsid w:val="008C6F3B"/>
    <w:rPr>
      <w:color w:val="086EA0" w:themeColor="hyperlink"/>
      <w:u w:val="single"/>
    </w:rPr>
  </w:style>
  <w:style w:type="character" w:customStyle="1" w:styleId="8Char">
    <w:name w:val="标题 8 Char"/>
    <w:basedOn w:val="a2"/>
    <w:link w:val="8"/>
    <w:uiPriority w:val="2"/>
    <w:rsid w:val="00757AD5"/>
    <w:rPr>
      <w:rFonts w:asciiTheme="majorHAnsi" w:eastAsiaTheme="majorEastAsia" w:hAnsiTheme="majorHAnsi" w:cstheme="majorBidi"/>
      <w:b/>
      <w:bCs/>
      <w:iCs/>
      <w:sz w:val="30"/>
      <w:szCs w:val="20"/>
    </w:rPr>
  </w:style>
  <w:style w:type="character" w:customStyle="1" w:styleId="9Char">
    <w:name w:val="标题 9 Char"/>
    <w:basedOn w:val="a2"/>
    <w:link w:val="9"/>
    <w:uiPriority w:val="2"/>
    <w:rsid w:val="00757AD5"/>
    <w:rPr>
      <w:rFonts w:asciiTheme="majorHAnsi" w:eastAsiaTheme="majorEastAsia" w:hAnsiTheme="majorHAnsi" w:cstheme="majorBidi"/>
      <w:b/>
      <w:bCs/>
      <w:iCs/>
      <w:szCs w:val="20"/>
    </w:rPr>
  </w:style>
  <w:style w:type="paragraph" w:customStyle="1" w:styleId="Abbildung">
    <w:name w:val="Abbildung"/>
    <w:basedOn w:val="a1"/>
    <w:next w:val="a1"/>
    <w:uiPriority w:val="3"/>
    <w:qFormat/>
    <w:rsid w:val="00E97FAE"/>
    <w:pPr>
      <w:keepNext/>
      <w:spacing w:after="0" w:line="240" w:lineRule="auto"/>
      <w:jc w:val="center"/>
    </w:pPr>
  </w:style>
  <w:style w:type="paragraph" w:styleId="af2">
    <w:name w:val="List Paragraph"/>
    <w:basedOn w:val="a1"/>
    <w:uiPriority w:val="34"/>
    <w:semiHidden/>
    <w:rsid w:val="007610F2"/>
    <w:pPr>
      <w:ind w:left="720"/>
      <w:contextualSpacing/>
    </w:pPr>
  </w:style>
  <w:style w:type="paragraph" w:styleId="af3">
    <w:name w:val="Bibliography"/>
    <w:basedOn w:val="a1"/>
    <w:uiPriority w:val="37"/>
    <w:rsid w:val="0068717E"/>
    <w:pPr>
      <w:keepLines/>
      <w:spacing w:line="240" w:lineRule="auto"/>
      <w:ind w:left="1701" w:hanging="1701"/>
    </w:pPr>
  </w:style>
  <w:style w:type="paragraph" w:styleId="21">
    <w:name w:val="index 2"/>
    <w:basedOn w:val="a1"/>
    <w:next w:val="a1"/>
    <w:autoRedefine/>
    <w:uiPriority w:val="99"/>
    <w:semiHidden/>
    <w:rsid w:val="00422158"/>
    <w:pPr>
      <w:spacing w:line="240" w:lineRule="auto"/>
      <w:ind w:left="480" w:hanging="240"/>
    </w:pPr>
  </w:style>
  <w:style w:type="paragraph" w:styleId="11">
    <w:name w:val="index 1"/>
    <w:basedOn w:val="20"/>
    <w:next w:val="a1"/>
    <w:uiPriority w:val="99"/>
    <w:semiHidden/>
    <w:unhideWhenUsed/>
    <w:rsid w:val="00EE4127"/>
  </w:style>
  <w:style w:type="paragraph" w:customStyle="1" w:styleId="Zwischenberschrift2">
    <w:name w:val="Zwischenüberschrift 2"/>
    <w:basedOn w:val="2"/>
    <w:next w:val="a1"/>
    <w:uiPriority w:val="2"/>
    <w:rsid w:val="005E5ABF"/>
    <w:pPr>
      <w:numPr>
        <w:ilvl w:val="0"/>
        <w:numId w:val="0"/>
      </w:numPr>
      <w:outlineLvl w:val="4"/>
    </w:pPr>
  </w:style>
  <w:style w:type="paragraph" w:customStyle="1" w:styleId="FuzeileGerade">
    <w:name w:val="FußzeileGerade"/>
    <w:basedOn w:val="a6"/>
    <w:uiPriority w:val="99"/>
    <w:semiHidden/>
    <w:qFormat/>
    <w:rsid w:val="008C1F10"/>
    <w:pPr>
      <w:jc w:val="left"/>
    </w:pPr>
  </w:style>
  <w:style w:type="paragraph" w:customStyle="1" w:styleId="KopfzeileGerade">
    <w:name w:val="KopfzeileGerade"/>
    <w:basedOn w:val="a5"/>
    <w:uiPriority w:val="99"/>
    <w:semiHidden/>
    <w:qFormat/>
    <w:rsid w:val="008C1F10"/>
    <w:pPr>
      <w:jc w:val="left"/>
    </w:pPr>
  </w:style>
  <w:style w:type="paragraph" w:customStyle="1" w:styleId="AbbildungTabelle">
    <w:name w:val="Abbildung / Tabelle"/>
    <w:basedOn w:val="a1"/>
    <w:next w:val="a8"/>
    <w:autoRedefine/>
    <w:rsid w:val="007B030F"/>
    <w:pPr>
      <w:keepNext/>
      <w:spacing w:before="120" w:after="120" w:line="288" w:lineRule="auto"/>
      <w:jc w:val="left"/>
    </w:pPr>
    <w:rPr>
      <w:noProof/>
      <w:sz w:val="20"/>
    </w:rPr>
  </w:style>
  <w:style w:type="paragraph" w:customStyle="1" w:styleId="berschriftFett">
    <w:name w:val="Überschrift Fett"/>
    <w:basedOn w:val="a1"/>
    <w:next w:val="a1"/>
    <w:qFormat/>
    <w:rsid w:val="00A95B6F"/>
    <w:pPr>
      <w:keepNext/>
      <w:spacing w:before="60" w:after="60" w:line="240" w:lineRule="auto"/>
    </w:pPr>
    <w:rPr>
      <w:b/>
    </w:rPr>
  </w:style>
  <w:style w:type="paragraph" w:customStyle="1" w:styleId="StandardnachTabelle">
    <w:name w:val="Standard nach Tabelle"/>
    <w:basedOn w:val="a1"/>
    <w:qFormat/>
    <w:rsid w:val="00B41BAC"/>
    <w:pPr>
      <w:spacing w:before="400"/>
    </w:pPr>
  </w:style>
  <w:style w:type="character" w:customStyle="1" w:styleId="Char">
    <w:name w:val="页眉 Char"/>
    <w:basedOn w:val="a2"/>
    <w:link w:val="a5"/>
    <w:uiPriority w:val="99"/>
    <w:rsid w:val="000D0BCF"/>
    <w:rPr>
      <w:rFonts w:ascii="TUM Neue Helvetica 55 Regular" w:hAnsi="TUM Neue Helvetica 55 Regular"/>
      <w:i/>
    </w:rPr>
  </w:style>
  <w:style w:type="paragraph" w:customStyle="1" w:styleId="KopfzeileGeradeSeiten">
    <w:name w:val="Kopfzeile_Gerade_Seiten"/>
    <w:basedOn w:val="a1"/>
    <w:qFormat/>
    <w:rsid w:val="003609BF"/>
    <w:rPr>
      <w:noProof/>
      <w:sz w:val="18"/>
      <w:szCs w:val="18"/>
    </w:rPr>
  </w:style>
  <w:style w:type="paragraph" w:customStyle="1" w:styleId="KopfzeileUngeradeSeiten">
    <w:name w:val="Kopfzeile_Ungerade_Seiten"/>
    <w:basedOn w:val="a5"/>
    <w:qFormat/>
    <w:rsid w:val="003609BF"/>
    <w:rPr>
      <w:i w:val="0"/>
      <w:sz w:val="18"/>
      <w:szCs w:val="18"/>
    </w:rPr>
  </w:style>
  <w:style w:type="paragraph" w:customStyle="1" w:styleId="Formeln">
    <w:name w:val="Formeln"/>
    <w:qFormat/>
    <w:rsid w:val="00204DFE"/>
    <w:pPr>
      <w:spacing w:after="360" w:line="319" w:lineRule="auto"/>
    </w:pPr>
    <w:rPr>
      <w:rFonts w:ascii="Cambria Math" w:hAnsi="Cambria Math"/>
      <w:i/>
    </w:rPr>
  </w:style>
  <w:style w:type="character" w:styleId="af4">
    <w:name w:val="annotation reference"/>
    <w:basedOn w:val="a2"/>
    <w:uiPriority w:val="99"/>
    <w:semiHidden/>
    <w:unhideWhenUsed/>
    <w:rsid w:val="00AA1D64"/>
    <w:rPr>
      <w:sz w:val="21"/>
      <w:szCs w:val="21"/>
    </w:rPr>
  </w:style>
  <w:style w:type="paragraph" w:styleId="af5">
    <w:name w:val="annotation text"/>
    <w:basedOn w:val="a1"/>
    <w:link w:val="Char2"/>
    <w:uiPriority w:val="99"/>
    <w:semiHidden/>
    <w:unhideWhenUsed/>
    <w:rsid w:val="00AA1D64"/>
    <w:pPr>
      <w:jc w:val="left"/>
    </w:pPr>
  </w:style>
  <w:style w:type="character" w:customStyle="1" w:styleId="Char2">
    <w:name w:val="批注文字 Char"/>
    <w:basedOn w:val="a2"/>
    <w:link w:val="af5"/>
    <w:uiPriority w:val="99"/>
    <w:semiHidden/>
    <w:rsid w:val="00AA1D64"/>
    <w:rPr>
      <w:rFonts w:ascii="TUM Neue Helvetica 55 Regular" w:hAnsi="TUM Neue Helvetica 55 Regular"/>
    </w:rPr>
  </w:style>
  <w:style w:type="paragraph" w:styleId="af6">
    <w:name w:val="annotation subject"/>
    <w:basedOn w:val="af5"/>
    <w:next w:val="af5"/>
    <w:link w:val="Char3"/>
    <w:uiPriority w:val="99"/>
    <w:semiHidden/>
    <w:unhideWhenUsed/>
    <w:rsid w:val="00AA1D64"/>
    <w:rPr>
      <w:b/>
      <w:bCs/>
    </w:rPr>
  </w:style>
  <w:style w:type="character" w:customStyle="1" w:styleId="Char3">
    <w:name w:val="批注主题 Char"/>
    <w:basedOn w:val="Char2"/>
    <w:link w:val="af6"/>
    <w:uiPriority w:val="99"/>
    <w:semiHidden/>
    <w:rsid w:val="00AA1D64"/>
    <w:rPr>
      <w:rFonts w:ascii="TUM Neue Helvetica 55 Regular" w:hAnsi="TUM Neue Helvetica 55 Regular"/>
      <w:b/>
      <w:bCs/>
    </w:rPr>
  </w:style>
  <w:style w:type="paragraph" w:styleId="TOC">
    <w:name w:val="TOC Heading"/>
    <w:basedOn w:val="1"/>
    <w:next w:val="a1"/>
    <w:uiPriority w:val="39"/>
    <w:unhideWhenUsed/>
    <w:qFormat/>
    <w:rsid w:val="00896CD2"/>
    <w:pPr>
      <w:keepLines/>
      <w:numPr>
        <w:numId w:val="0"/>
      </w:numPr>
      <w:pBdr>
        <w:bottom w:val="none" w:sz="0" w:space="0" w:color="auto"/>
      </w:pBdr>
      <w:suppressAutoHyphens w:val="0"/>
      <w:spacing w:before="240" w:after="0" w:line="259" w:lineRule="auto"/>
      <w:outlineLvl w:val="9"/>
    </w:pPr>
    <w:rPr>
      <w:rFonts w:asciiTheme="majorHAnsi" w:eastAsiaTheme="majorEastAsia" w:hAnsiTheme="majorHAnsi" w:cstheme="majorBidi"/>
      <w:b w:val="0"/>
      <w:bCs w:val="0"/>
      <w:color w:val="5F5F5F" w:themeColor="accent1" w:themeShade="BF"/>
      <w:kern w:val="0"/>
      <w:sz w:val="32"/>
      <w:szCs w:val="32"/>
      <w:lang w:eastAsia="zh-CN"/>
    </w:rPr>
  </w:style>
  <w:style w:type="paragraph" w:styleId="af7">
    <w:name w:val="endnote text"/>
    <w:basedOn w:val="a1"/>
    <w:link w:val="Char4"/>
    <w:uiPriority w:val="99"/>
    <w:semiHidden/>
    <w:unhideWhenUsed/>
    <w:rsid w:val="009F5D91"/>
    <w:pPr>
      <w:snapToGrid w:val="0"/>
      <w:jc w:val="left"/>
    </w:pPr>
  </w:style>
  <w:style w:type="character" w:customStyle="1" w:styleId="Char4">
    <w:name w:val="尾注文本 Char"/>
    <w:basedOn w:val="a2"/>
    <w:link w:val="af7"/>
    <w:uiPriority w:val="99"/>
    <w:semiHidden/>
    <w:rsid w:val="009F5D91"/>
    <w:rPr>
      <w:rFonts w:ascii="TUM Neue Helvetica 55 Regular" w:hAnsi="TUM Neue Helvetica 55 Regular"/>
      <w:lang w:val="en-US"/>
    </w:rPr>
  </w:style>
  <w:style w:type="character" w:styleId="af8">
    <w:name w:val="endnote reference"/>
    <w:basedOn w:val="a2"/>
    <w:uiPriority w:val="99"/>
    <w:semiHidden/>
    <w:unhideWhenUsed/>
    <w:rsid w:val="009F5D9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0933">
      <w:bodyDiv w:val="1"/>
      <w:marLeft w:val="0"/>
      <w:marRight w:val="0"/>
      <w:marTop w:val="0"/>
      <w:marBottom w:val="0"/>
      <w:divBdr>
        <w:top w:val="none" w:sz="0" w:space="0" w:color="auto"/>
        <w:left w:val="none" w:sz="0" w:space="0" w:color="auto"/>
        <w:bottom w:val="none" w:sz="0" w:space="0" w:color="auto"/>
        <w:right w:val="none" w:sz="0" w:space="0" w:color="auto"/>
      </w:divBdr>
      <w:divsChild>
        <w:div w:id="1211067042">
          <w:marLeft w:val="0"/>
          <w:marRight w:val="0"/>
          <w:marTop w:val="0"/>
          <w:marBottom w:val="0"/>
          <w:divBdr>
            <w:top w:val="none" w:sz="0" w:space="0" w:color="auto"/>
            <w:left w:val="none" w:sz="0" w:space="0" w:color="auto"/>
            <w:bottom w:val="none" w:sz="0" w:space="0" w:color="auto"/>
            <w:right w:val="none" w:sz="0" w:space="0" w:color="auto"/>
          </w:divBdr>
        </w:div>
      </w:divsChild>
    </w:div>
    <w:div w:id="51275948">
      <w:bodyDiv w:val="1"/>
      <w:marLeft w:val="0"/>
      <w:marRight w:val="0"/>
      <w:marTop w:val="0"/>
      <w:marBottom w:val="0"/>
      <w:divBdr>
        <w:top w:val="none" w:sz="0" w:space="0" w:color="auto"/>
        <w:left w:val="none" w:sz="0" w:space="0" w:color="auto"/>
        <w:bottom w:val="none" w:sz="0" w:space="0" w:color="auto"/>
        <w:right w:val="none" w:sz="0" w:space="0" w:color="auto"/>
      </w:divBdr>
      <w:divsChild>
        <w:div w:id="1634405387">
          <w:marLeft w:val="0"/>
          <w:marRight w:val="0"/>
          <w:marTop w:val="0"/>
          <w:marBottom w:val="0"/>
          <w:divBdr>
            <w:top w:val="none" w:sz="0" w:space="0" w:color="auto"/>
            <w:left w:val="none" w:sz="0" w:space="0" w:color="auto"/>
            <w:bottom w:val="none" w:sz="0" w:space="0" w:color="auto"/>
            <w:right w:val="none" w:sz="0" w:space="0" w:color="auto"/>
          </w:divBdr>
        </w:div>
      </w:divsChild>
    </w:div>
    <w:div w:id="286392701">
      <w:bodyDiv w:val="1"/>
      <w:marLeft w:val="0"/>
      <w:marRight w:val="0"/>
      <w:marTop w:val="0"/>
      <w:marBottom w:val="0"/>
      <w:divBdr>
        <w:top w:val="none" w:sz="0" w:space="0" w:color="auto"/>
        <w:left w:val="none" w:sz="0" w:space="0" w:color="auto"/>
        <w:bottom w:val="none" w:sz="0" w:space="0" w:color="auto"/>
        <w:right w:val="none" w:sz="0" w:space="0" w:color="auto"/>
      </w:divBdr>
      <w:divsChild>
        <w:div w:id="834806600">
          <w:marLeft w:val="0"/>
          <w:marRight w:val="0"/>
          <w:marTop w:val="0"/>
          <w:marBottom w:val="0"/>
          <w:divBdr>
            <w:top w:val="none" w:sz="0" w:space="0" w:color="auto"/>
            <w:left w:val="none" w:sz="0" w:space="0" w:color="auto"/>
            <w:bottom w:val="none" w:sz="0" w:space="0" w:color="auto"/>
            <w:right w:val="none" w:sz="0" w:space="0" w:color="auto"/>
          </w:divBdr>
        </w:div>
      </w:divsChild>
    </w:div>
    <w:div w:id="304504736">
      <w:bodyDiv w:val="1"/>
      <w:marLeft w:val="0"/>
      <w:marRight w:val="0"/>
      <w:marTop w:val="0"/>
      <w:marBottom w:val="0"/>
      <w:divBdr>
        <w:top w:val="none" w:sz="0" w:space="0" w:color="auto"/>
        <w:left w:val="none" w:sz="0" w:space="0" w:color="auto"/>
        <w:bottom w:val="none" w:sz="0" w:space="0" w:color="auto"/>
        <w:right w:val="none" w:sz="0" w:space="0" w:color="auto"/>
      </w:divBdr>
    </w:div>
    <w:div w:id="338193495">
      <w:bodyDiv w:val="1"/>
      <w:marLeft w:val="0"/>
      <w:marRight w:val="0"/>
      <w:marTop w:val="0"/>
      <w:marBottom w:val="0"/>
      <w:divBdr>
        <w:top w:val="none" w:sz="0" w:space="0" w:color="auto"/>
        <w:left w:val="none" w:sz="0" w:space="0" w:color="auto"/>
        <w:bottom w:val="none" w:sz="0" w:space="0" w:color="auto"/>
        <w:right w:val="none" w:sz="0" w:space="0" w:color="auto"/>
      </w:divBdr>
    </w:div>
    <w:div w:id="354576198">
      <w:bodyDiv w:val="1"/>
      <w:marLeft w:val="0"/>
      <w:marRight w:val="0"/>
      <w:marTop w:val="0"/>
      <w:marBottom w:val="0"/>
      <w:divBdr>
        <w:top w:val="none" w:sz="0" w:space="0" w:color="auto"/>
        <w:left w:val="none" w:sz="0" w:space="0" w:color="auto"/>
        <w:bottom w:val="none" w:sz="0" w:space="0" w:color="auto"/>
        <w:right w:val="none" w:sz="0" w:space="0" w:color="auto"/>
      </w:divBdr>
      <w:divsChild>
        <w:div w:id="1410811119">
          <w:marLeft w:val="0"/>
          <w:marRight w:val="0"/>
          <w:marTop w:val="0"/>
          <w:marBottom w:val="0"/>
          <w:divBdr>
            <w:top w:val="none" w:sz="0" w:space="0" w:color="auto"/>
            <w:left w:val="none" w:sz="0" w:space="0" w:color="auto"/>
            <w:bottom w:val="none" w:sz="0" w:space="0" w:color="auto"/>
            <w:right w:val="none" w:sz="0" w:space="0" w:color="auto"/>
          </w:divBdr>
        </w:div>
      </w:divsChild>
    </w:div>
    <w:div w:id="562720271">
      <w:bodyDiv w:val="1"/>
      <w:marLeft w:val="0"/>
      <w:marRight w:val="0"/>
      <w:marTop w:val="0"/>
      <w:marBottom w:val="0"/>
      <w:divBdr>
        <w:top w:val="none" w:sz="0" w:space="0" w:color="auto"/>
        <w:left w:val="none" w:sz="0" w:space="0" w:color="auto"/>
        <w:bottom w:val="none" w:sz="0" w:space="0" w:color="auto"/>
        <w:right w:val="none" w:sz="0" w:space="0" w:color="auto"/>
      </w:divBdr>
      <w:divsChild>
        <w:div w:id="100496476">
          <w:marLeft w:val="0"/>
          <w:marRight w:val="0"/>
          <w:marTop w:val="0"/>
          <w:marBottom w:val="0"/>
          <w:divBdr>
            <w:top w:val="none" w:sz="0" w:space="0" w:color="auto"/>
            <w:left w:val="none" w:sz="0" w:space="0" w:color="auto"/>
            <w:bottom w:val="none" w:sz="0" w:space="0" w:color="auto"/>
            <w:right w:val="none" w:sz="0" w:space="0" w:color="auto"/>
          </w:divBdr>
        </w:div>
      </w:divsChild>
    </w:div>
    <w:div w:id="666053382">
      <w:bodyDiv w:val="1"/>
      <w:marLeft w:val="0"/>
      <w:marRight w:val="0"/>
      <w:marTop w:val="0"/>
      <w:marBottom w:val="0"/>
      <w:divBdr>
        <w:top w:val="none" w:sz="0" w:space="0" w:color="auto"/>
        <w:left w:val="none" w:sz="0" w:space="0" w:color="auto"/>
        <w:bottom w:val="none" w:sz="0" w:space="0" w:color="auto"/>
        <w:right w:val="none" w:sz="0" w:space="0" w:color="auto"/>
      </w:divBdr>
    </w:div>
    <w:div w:id="716706198">
      <w:bodyDiv w:val="1"/>
      <w:marLeft w:val="0"/>
      <w:marRight w:val="0"/>
      <w:marTop w:val="0"/>
      <w:marBottom w:val="0"/>
      <w:divBdr>
        <w:top w:val="none" w:sz="0" w:space="0" w:color="auto"/>
        <w:left w:val="none" w:sz="0" w:space="0" w:color="auto"/>
        <w:bottom w:val="none" w:sz="0" w:space="0" w:color="auto"/>
        <w:right w:val="none" w:sz="0" w:space="0" w:color="auto"/>
      </w:divBdr>
      <w:divsChild>
        <w:div w:id="944003066">
          <w:marLeft w:val="0"/>
          <w:marRight w:val="0"/>
          <w:marTop w:val="0"/>
          <w:marBottom w:val="0"/>
          <w:divBdr>
            <w:top w:val="none" w:sz="0" w:space="0" w:color="auto"/>
            <w:left w:val="none" w:sz="0" w:space="0" w:color="auto"/>
            <w:bottom w:val="none" w:sz="0" w:space="0" w:color="auto"/>
            <w:right w:val="none" w:sz="0" w:space="0" w:color="auto"/>
          </w:divBdr>
        </w:div>
      </w:divsChild>
    </w:div>
    <w:div w:id="932396312">
      <w:bodyDiv w:val="1"/>
      <w:marLeft w:val="0"/>
      <w:marRight w:val="0"/>
      <w:marTop w:val="0"/>
      <w:marBottom w:val="0"/>
      <w:divBdr>
        <w:top w:val="none" w:sz="0" w:space="0" w:color="auto"/>
        <w:left w:val="none" w:sz="0" w:space="0" w:color="auto"/>
        <w:bottom w:val="none" w:sz="0" w:space="0" w:color="auto"/>
        <w:right w:val="none" w:sz="0" w:space="0" w:color="auto"/>
      </w:divBdr>
      <w:divsChild>
        <w:div w:id="572743358">
          <w:marLeft w:val="0"/>
          <w:marRight w:val="0"/>
          <w:marTop w:val="0"/>
          <w:marBottom w:val="0"/>
          <w:divBdr>
            <w:top w:val="none" w:sz="0" w:space="0" w:color="auto"/>
            <w:left w:val="none" w:sz="0" w:space="0" w:color="auto"/>
            <w:bottom w:val="none" w:sz="0" w:space="0" w:color="auto"/>
            <w:right w:val="none" w:sz="0" w:space="0" w:color="auto"/>
          </w:divBdr>
        </w:div>
      </w:divsChild>
    </w:div>
    <w:div w:id="944338735">
      <w:bodyDiv w:val="1"/>
      <w:marLeft w:val="0"/>
      <w:marRight w:val="0"/>
      <w:marTop w:val="0"/>
      <w:marBottom w:val="0"/>
      <w:divBdr>
        <w:top w:val="none" w:sz="0" w:space="0" w:color="auto"/>
        <w:left w:val="none" w:sz="0" w:space="0" w:color="auto"/>
        <w:bottom w:val="none" w:sz="0" w:space="0" w:color="auto"/>
        <w:right w:val="none" w:sz="0" w:space="0" w:color="auto"/>
      </w:divBdr>
      <w:divsChild>
        <w:div w:id="790905221">
          <w:marLeft w:val="0"/>
          <w:marRight w:val="0"/>
          <w:marTop w:val="0"/>
          <w:marBottom w:val="0"/>
          <w:divBdr>
            <w:top w:val="none" w:sz="0" w:space="0" w:color="auto"/>
            <w:left w:val="none" w:sz="0" w:space="0" w:color="auto"/>
            <w:bottom w:val="none" w:sz="0" w:space="0" w:color="auto"/>
            <w:right w:val="none" w:sz="0" w:space="0" w:color="auto"/>
          </w:divBdr>
        </w:div>
      </w:divsChild>
    </w:div>
    <w:div w:id="1309942517">
      <w:bodyDiv w:val="1"/>
      <w:marLeft w:val="0"/>
      <w:marRight w:val="0"/>
      <w:marTop w:val="0"/>
      <w:marBottom w:val="0"/>
      <w:divBdr>
        <w:top w:val="none" w:sz="0" w:space="0" w:color="auto"/>
        <w:left w:val="none" w:sz="0" w:space="0" w:color="auto"/>
        <w:bottom w:val="none" w:sz="0" w:space="0" w:color="auto"/>
        <w:right w:val="none" w:sz="0" w:space="0" w:color="auto"/>
      </w:divBdr>
    </w:div>
    <w:div w:id="1512255516">
      <w:bodyDiv w:val="1"/>
      <w:marLeft w:val="0"/>
      <w:marRight w:val="0"/>
      <w:marTop w:val="0"/>
      <w:marBottom w:val="0"/>
      <w:divBdr>
        <w:top w:val="none" w:sz="0" w:space="0" w:color="auto"/>
        <w:left w:val="none" w:sz="0" w:space="0" w:color="auto"/>
        <w:bottom w:val="none" w:sz="0" w:space="0" w:color="auto"/>
        <w:right w:val="none" w:sz="0" w:space="0" w:color="auto"/>
      </w:divBdr>
      <w:divsChild>
        <w:div w:id="16279224">
          <w:marLeft w:val="0"/>
          <w:marRight w:val="0"/>
          <w:marTop w:val="0"/>
          <w:marBottom w:val="0"/>
          <w:divBdr>
            <w:top w:val="none" w:sz="0" w:space="0" w:color="auto"/>
            <w:left w:val="none" w:sz="0" w:space="0" w:color="auto"/>
            <w:bottom w:val="none" w:sz="0" w:space="0" w:color="auto"/>
            <w:right w:val="none" w:sz="0" w:space="0" w:color="auto"/>
          </w:divBdr>
        </w:div>
      </w:divsChild>
    </w:div>
    <w:div w:id="1636836942">
      <w:bodyDiv w:val="1"/>
      <w:marLeft w:val="0"/>
      <w:marRight w:val="0"/>
      <w:marTop w:val="0"/>
      <w:marBottom w:val="0"/>
      <w:divBdr>
        <w:top w:val="none" w:sz="0" w:space="0" w:color="auto"/>
        <w:left w:val="none" w:sz="0" w:space="0" w:color="auto"/>
        <w:bottom w:val="none" w:sz="0" w:space="0" w:color="auto"/>
        <w:right w:val="none" w:sz="0" w:space="0" w:color="auto"/>
      </w:divBdr>
      <w:divsChild>
        <w:div w:id="1366248145">
          <w:marLeft w:val="0"/>
          <w:marRight w:val="0"/>
          <w:marTop w:val="0"/>
          <w:marBottom w:val="0"/>
          <w:divBdr>
            <w:top w:val="none" w:sz="0" w:space="0" w:color="auto"/>
            <w:left w:val="none" w:sz="0" w:space="0" w:color="auto"/>
            <w:bottom w:val="none" w:sz="0" w:space="0" w:color="auto"/>
            <w:right w:val="none" w:sz="0" w:space="0" w:color="auto"/>
          </w:divBdr>
        </w:div>
      </w:divsChild>
    </w:div>
    <w:div w:id="1638490199">
      <w:bodyDiv w:val="1"/>
      <w:marLeft w:val="0"/>
      <w:marRight w:val="0"/>
      <w:marTop w:val="0"/>
      <w:marBottom w:val="0"/>
      <w:divBdr>
        <w:top w:val="none" w:sz="0" w:space="0" w:color="auto"/>
        <w:left w:val="none" w:sz="0" w:space="0" w:color="auto"/>
        <w:bottom w:val="none" w:sz="0" w:space="0" w:color="auto"/>
        <w:right w:val="none" w:sz="0" w:space="0" w:color="auto"/>
      </w:divBdr>
      <w:divsChild>
        <w:div w:id="1041438804">
          <w:marLeft w:val="0"/>
          <w:marRight w:val="0"/>
          <w:marTop w:val="0"/>
          <w:marBottom w:val="0"/>
          <w:divBdr>
            <w:top w:val="none" w:sz="0" w:space="0" w:color="auto"/>
            <w:left w:val="none" w:sz="0" w:space="0" w:color="auto"/>
            <w:bottom w:val="none" w:sz="0" w:space="0" w:color="auto"/>
            <w:right w:val="none" w:sz="0" w:space="0" w:color="auto"/>
          </w:divBdr>
        </w:div>
      </w:divsChild>
    </w:div>
    <w:div w:id="1796367128">
      <w:bodyDiv w:val="1"/>
      <w:marLeft w:val="0"/>
      <w:marRight w:val="0"/>
      <w:marTop w:val="0"/>
      <w:marBottom w:val="0"/>
      <w:divBdr>
        <w:top w:val="none" w:sz="0" w:space="0" w:color="auto"/>
        <w:left w:val="none" w:sz="0" w:space="0" w:color="auto"/>
        <w:bottom w:val="none" w:sz="0" w:space="0" w:color="auto"/>
        <w:right w:val="none" w:sz="0" w:space="0" w:color="auto"/>
      </w:divBdr>
      <w:divsChild>
        <w:div w:id="1286085283">
          <w:marLeft w:val="0"/>
          <w:marRight w:val="0"/>
          <w:marTop w:val="0"/>
          <w:marBottom w:val="0"/>
          <w:divBdr>
            <w:top w:val="none" w:sz="0" w:space="0" w:color="auto"/>
            <w:left w:val="none" w:sz="0" w:space="0" w:color="auto"/>
            <w:bottom w:val="none" w:sz="0" w:space="0" w:color="auto"/>
            <w:right w:val="none" w:sz="0" w:space="0" w:color="auto"/>
          </w:divBdr>
        </w:div>
      </w:divsChild>
    </w:div>
    <w:div w:id="1800994873">
      <w:bodyDiv w:val="1"/>
      <w:marLeft w:val="0"/>
      <w:marRight w:val="0"/>
      <w:marTop w:val="0"/>
      <w:marBottom w:val="0"/>
      <w:divBdr>
        <w:top w:val="none" w:sz="0" w:space="0" w:color="auto"/>
        <w:left w:val="none" w:sz="0" w:space="0" w:color="auto"/>
        <w:bottom w:val="none" w:sz="0" w:space="0" w:color="auto"/>
        <w:right w:val="none" w:sz="0" w:space="0" w:color="auto"/>
      </w:divBdr>
    </w:div>
    <w:div w:id="1838619113">
      <w:bodyDiv w:val="1"/>
      <w:marLeft w:val="0"/>
      <w:marRight w:val="0"/>
      <w:marTop w:val="0"/>
      <w:marBottom w:val="0"/>
      <w:divBdr>
        <w:top w:val="none" w:sz="0" w:space="0" w:color="auto"/>
        <w:left w:val="none" w:sz="0" w:space="0" w:color="auto"/>
        <w:bottom w:val="none" w:sz="0" w:space="0" w:color="auto"/>
        <w:right w:val="none" w:sz="0" w:space="0" w:color="auto"/>
      </w:divBdr>
      <w:divsChild>
        <w:div w:id="6296363">
          <w:marLeft w:val="0"/>
          <w:marRight w:val="0"/>
          <w:marTop w:val="0"/>
          <w:marBottom w:val="0"/>
          <w:divBdr>
            <w:top w:val="none" w:sz="0" w:space="0" w:color="auto"/>
            <w:left w:val="none" w:sz="0" w:space="0" w:color="auto"/>
            <w:bottom w:val="none" w:sz="0" w:space="0" w:color="auto"/>
            <w:right w:val="none" w:sz="0" w:space="0" w:color="auto"/>
          </w:divBdr>
        </w:div>
      </w:divsChild>
    </w:div>
    <w:div w:id="1949463357">
      <w:bodyDiv w:val="1"/>
      <w:marLeft w:val="0"/>
      <w:marRight w:val="0"/>
      <w:marTop w:val="0"/>
      <w:marBottom w:val="0"/>
      <w:divBdr>
        <w:top w:val="none" w:sz="0" w:space="0" w:color="auto"/>
        <w:left w:val="none" w:sz="0" w:space="0" w:color="auto"/>
        <w:bottom w:val="none" w:sz="0" w:space="0" w:color="auto"/>
        <w:right w:val="none" w:sz="0" w:space="0" w:color="auto"/>
      </w:divBdr>
      <w:divsChild>
        <w:div w:id="7377023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file:///C:\Users\Yisong\Documents\IDP\IDP%20documentation\VorlageWissArbeiten_Mai_2014.docx" TargetMode="External"/><Relationship Id="rId68" Type="http://schemas.openxmlformats.org/officeDocument/2006/relationships/hyperlink" Target="file:///C:\Users\Yisong\Documents\IDP\IDP%20documentation\VorlageWissArbeiten_Mai_2014.docx" TargetMode="External"/><Relationship Id="rId84" Type="http://schemas.openxmlformats.org/officeDocument/2006/relationships/hyperlink" Target="file:///C:\Users\Yisong\Documents\IDP\IDP%20documentation\VorlageWissArbeiten_Mai_2014.docx" TargetMode="External"/><Relationship Id="rId89" Type="http://schemas.openxmlformats.org/officeDocument/2006/relationships/hyperlink" Target="file:///C:\Users\Yisong\Documents\IDP\IDP%20documentation\VorlageWissArbeiten_Mai_2014.docx" TargetMode="External"/><Relationship Id="rId16" Type="http://schemas.openxmlformats.org/officeDocument/2006/relationships/image" Target="media/image5.png"/><Relationship Id="rId11" Type="http://schemas.openxmlformats.org/officeDocument/2006/relationships/footer" Target="foot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file:///C:\Users\Yisong\Documents\IDP\IDP%20documentation\VorlageWissArbeiten_Mai_2014.docx" TargetMode="External"/><Relationship Id="rId58" Type="http://schemas.openxmlformats.org/officeDocument/2006/relationships/hyperlink" Target="file:///C:\Users\Yisong\Documents\IDP\IDP%20documentation\VorlageWissArbeiten_Mai_2014.docx" TargetMode="External"/><Relationship Id="rId74" Type="http://schemas.openxmlformats.org/officeDocument/2006/relationships/hyperlink" Target="file:///C:\Users\Yisong\Documents\IDP\IDP%20documentation\VorlageWissArbeiten_Mai_2014.docx" TargetMode="External"/><Relationship Id="rId79" Type="http://schemas.openxmlformats.org/officeDocument/2006/relationships/hyperlink" Target="file:///C:\Users\Yisong\Documents\IDP\IDP%20documentation\VorlageWissArbeiten_Mai_2014.docx"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file:///C:\Users\Yisong\Documents\IDP\IDP%20documentation\VorlageWissArbeiten_Mai_2014.docx" TargetMode="External"/><Relationship Id="rId95" Type="http://schemas.openxmlformats.org/officeDocument/2006/relationships/hyperlink" Target="file:///C:\Users\Yisong\Documents\IDP\IDP%20documentation\VorlageWissArbeiten_Mai_2014.docx"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file:///C:\Users\Yisong\Documents\IDP\IDP%20documentation\VorlageWissArbeiten_Mai_2014.docx" TargetMode="External"/><Relationship Id="rId69" Type="http://schemas.openxmlformats.org/officeDocument/2006/relationships/hyperlink" Target="file:///C:\Users\Yisong\Documents\IDP\IDP%20documentation\VorlageWissArbeiten_Mai_2014.docx" TargetMode="External"/><Relationship Id="rId80" Type="http://schemas.openxmlformats.org/officeDocument/2006/relationships/hyperlink" Target="file:///C:\Users\Yisong\Documents\IDP\IDP%20documentation\VorlageWissArbeiten_Mai_2014.docx" TargetMode="External"/><Relationship Id="rId85" Type="http://schemas.openxmlformats.org/officeDocument/2006/relationships/hyperlink" Target="file:///C:\Users\Yisong\Documents\IDP\IDP%20documentation\VorlageWissArbeiten_Mai_2014.docx" TargetMode="Externa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file:///C:\Users\Yisong\Documents\IDP\IDP%20documentation\VorlageWissArbeiten_Mai_2014.docx" TargetMode="External"/><Relationship Id="rId67" Type="http://schemas.openxmlformats.org/officeDocument/2006/relationships/hyperlink" Target="file:///C:\Users\Yisong\Documents\IDP\IDP%20documentation\VorlageWissArbeiten_Mai_2014.docx"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file:///C:\Users\Yisong\Documents\IDP\IDP%20documentation\VorlageWissArbeiten_Mai_2014.docx" TargetMode="External"/><Relationship Id="rId62" Type="http://schemas.openxmlformats.org/officeDocument/2006/relationships/hyperlink" Target="file:///C:\Users\Yisong\Documents\IDP\IDP%20documentation\VorlageWissArbeiten_Mai_2014.docx" TargetMode="External"/><Relationship Id="rId70" Type="http://schemas.openxmlformats.org/officeDocument/2006/relationships/hyperlink" Target="file:///C:\Users\Yisong\Documents\IDP\IDP%20documentation\VorlageWissArbeiten_Mai_2014.docx" TargetMode="External"/><Relationship Id="rId75" Type="http://schemas.openxmlformats.org/officeDocument/2006/relationships/hyperlink" Target="file:///C:\Users\Yisong\Documents\IDP\IDP%20documentation\VorlageWissArbeiten_Mai_2014.docx" TargetMode="External"/><Relationship Id="rId83" Type="http://schemas.openxmlformats.org/officeDocument/2006/relationships/hyperlink" Target="file:///C:\Users\Yisong\Documents\IDP\IDP%20documentation\VorlageWissArbeiten_Mai_2014.docx" TargetMode="External"/><Relationship Id="rId88" Type="http://schemas.openxmlformats.org/officeDocument/2006/relationships/hyperlink" Target="file:///C:\Users\Yisong\Documents\IDP\IDP%20documentation\VorlageWissArbeiten_Mai_2014.docx" TargetMode="External"/><Relationship Id="rId91" Type="http://schemas.openxmlformats.org/officeDocument/2006/relationships/hyperlink" Target="file:///C:\Users\Yisong\Documents\IDP\IDP%20documentation\VorlageWissArbeiten_Mai_2014.docx" TargetMode="External"/><Relationship Id="rId96" Type="http://schemas.openxmlformats.org/officeDocument/2006/relationships/hyperlink" Target="file:///C:\Users\Yisong\Documents\IDP\IDP%20documentation\VorlageWissArbeiten_Mai_2014.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3.xml"/><Relationship Id="rId57" Type="http://schemas.openxmlformats.org/officeDocument/2006/relationships/hyperlink" Target="file:///C:\Users\Yisong\Documents\IDP\IDP%20documentation\VorlageWissArbeiten_Mai_2014.docx"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5.xml"/><Relationship Id="rId60" Type="http://schemas.openxmlformats.org/officeDocument/2006/relationships/hyperlink" Target="file:///C:\Users\Yisong\Documents\IDP\IDP%20documentation\VorlageWissArbeiten_Mai_2014.docx" TargetMode="External"/><Relationship Id="rId65" Type="http://schemas.openxmlformats.org/officeDocument/2006/relationships/hyperlink" Target="file:///C:\Users\Yisong\Documents\IDP\IDP%20documentation\VorlageWissArbeiten_Mai_2014.docx" TargetMode="External"/><Relationship Id="rId73" Type="http://schemas.openxmlformats.org/officeDocument/2006/relationships/hyperlink" Target="file:///C:\Users\Yisong\Documents\IDP\IDP%20documentation\VorlageWissArbeiten_Mai_2014.docx" TargetMode="External"/><Relationship Id="rId78" Type="http://schemas.openxmlformats.org/officeDocument/2006/relationships/hyperlink" Target="file:///C:\Users\Yisong\Documents\IDP\IDP%20documentation\VorlageWissArbeiten_Mai_2014.docx" TargetMode="External"/><Relationship Id="rId81" Type="http://schemas.openxmlformats.org/officeDocument/2006/relationships/hyperlink" Target="file:///C:\Users\Yisong\Documents\IDP\IDP%20documentation\VorlageWissArbeiten_Mai_2014.docx" TargetMode="External"/><Relationship Id="rId86" Type="http://schemas.openxmlformats.org/officeDocument/2006/relationships/hyperlink" Target="file:///C:\Users\Yisong\Documents\IDP\IDP%20documentation\VorlageWissArbeiten_Mai_2014.docx" TargetMode="External"/><Relationship Id="rId94" Type="http://schemas.openxmlformats.org/officeDocument/2006/relationships/hyperlink" Target="file:///C:\Users\Yisong\Documents\IDP\IDP%20documentation\VorlageWissArbeiten_Mai_2014.docx" TargetMode="External"/><Relationship Id="rId99" Type="http://schemas.openxmlformats.org/officeDocument/2006/relationships/hyperlink" Target="file:///C:\Users\Yisong\Documents\IDP\IDP%20documentation\VorlageWissArbeiten_Mai_2014.docx"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footer" Target="footer3.xml"/><Relationship Id="rId55" Type="http://schemas.openxmlformats.org/officeDocument/2006/relationships/hyperlink" Target="file:///C:\Users\Yisong\Documents\IDP\IDP%20documentation\VorlageWissArbeiten_Mai_2014.docx" TargetMode="External"/><Relationship Id="rId76" Type="http://schemas.openxmlformats.org/officeDocument/2006/relationships/hyperlink" Target="file:///C:\Users\Yisong\Documents\IDP\IDP%20documentation\VorlageWissArbeiten_Mai_2014.docx" TargetMode="External"/><Relationship Id="rId97" Type="http://schemas.openxmlformats.org/officeDocument/2006/relationships/hyperlink" Target="file:///C:\Users\Yisong\Documents\IDP\IDP%20documentation\VorlageWissArbeiten_Mai_2014.docx" TargetMode="External"/><Relationship Id="rId7" Type="http://schemas.openxmlformats.org/officeDocument/2006/relationships/endnotes" Target="endnotes.xml"/><Relationship Id="rId71" Type="http://schemas.openxmlformats.org/officeDocument/2006/relationships/hyperlink" Target="file:///C:\Users\Yisong\Documents\IDP\IDP%20documentation\VorlageWissArbeiten_Mai_2014.docx" TargetMode="External"/><Relationship Id="rId92" Type="http://schemas.openxmlformats.org/officeDocument/2006/relationships/hyperlink" Target="file:///C:\Users\Yisong\Documents\IDP\IDP%20documentation\VorlageWissArbeiten_Mai_2014.docx"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file:///C:\Users\Yisong\Documents\IDP\IDP%20documentation\VorlageWissArbeiten_Mai_2014.docx" TargetMode="External"/><Relationship Id="rId87" Type="http://schemas.openxmlformats.org/officeDocument/2006/relationships/hyperlink" Target="file:///C:\Users\Yisong\Documents\IDP\IDP%20documentation\VorlageWissArbeiten_Mai_2014.docx" TargetMode="External"/><Relationship Id="rId61" Type="http://schemas.openxmlformats.org/officeDocument/2006/relationships/hyperlink" Target="file:///C:\Users\Yisong\Documents\IDP\IDP%20documentation\VorlageWissArbeiten_Mai_2014.docx" TargetMode="External"/><Relationship Id="rId82" Type="http://schemas.openxmlformats.org/officeDocument/2006/relationships/hyperlink" Target="file:///C:\Users\Yisong\Documents\IDP\IDP%20documentation\VorlageWissArbeiten_Mai_2014.docx"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hyperlink" Target="file:///C:\Users\Yisong\Documents\IDP\IDP%20documentation\VorlageWissArbeiten_Mai_2014.docx" TargetMode="External"/><Relationship Id="rId77" Type="http://schemas.openxmlformats.org/officeDocument/2006/relationships/hyperlink" Target="file:///C:\Users\Yisong\Documents\IDP\IDP%20documentation\VorlageWissArbeiten_Mai_2014.docx" TargetMode="External"/><Relationship Id="rId100" Type="http://schemas.openxmlformats.org/officeDocument/2006/relationships/footer" Target="footer4.xml"/><Relationship Id="rId8" Type="http://schemas.openxmlformats.org/officeDocument/2006/relationships/header" Target="header1.xml"/><Relationship Id="rId51" Type="http://schemas.openxmlformats.org/officeDocument/2006/relationships/header" Target="header4.xml"/><Relationship Id="rId72" Type="http://schemas.openxmlformats.org/officeDocument/2006/relationships/hyperlink" Target="file:///C:\Users\Yisong\Documents\IDP\IDP%20documentation\VorlageWissArbeiten_Mai_2014.docx" TargetMode="External"/><Relationship Id="rId93" Type="http://schemas.openxmlformats.org/officeDocument/2006/relationships/hyperlink" Target="file:///C:\Users\Yisong\Documents\IDP\IDP%20documentation\VorlageWissArbeiten_Mai_2014.docx" TargetMode="External"/><Relationship Id="rId98" Type="http://schemas.openxmlformats.org/officeDocument/2006/relationships/hyperlink" Target="file:///C:\Users\Yisong\Documents\IDP\IDP%20documentation\VorlageWissArbeiten_Mai_2014.docx"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L:\Vorlagen\VorlagenWord\VorlageWissArbeiten.dotx" TargetMode="External"/></Relationships>
</file>

<file path=word/theme/theme1.xml><?xml version="1.0" encoding="utf-8"?>
<a:theme xmlns:a="http://schemas.openxmlformats.org/drawingml/2006/main" name="Larissa-Design">
  <a:themeElements>
    <a:clrScheme name="fml">
      <a:dk1>
        <a:sysClr val="windowText" lastClr="000000"/>
      </a:dk1>
      <a:lt1>
        <a:sysClr val="window" lastClr="FFFFFF"/>
      </a:lt1>
      <a:dk2>
        <a:srgbClr val="086EA0"/>
      </a:dk2>
      <a:lt2>
        <a:srgbClr val="AAD2F0"/>
      </a:lt2>
      <a:accent1>
        <a:srgbClr val="808080"/>
      </a:accent1>
      <a:accent2>
        <a:srgbClr val="CCCCCC"/>
      </a:accent2>
      <a:accent3>
        <a:srgbClr val="DCECF8"/>
      </a:accent3>
      <a:accent4>
        <a:srgbClr val="78C864"/>
      </a:accent4>
      <a:accent5>
        <a:srgbClr val="F6BA00"/>
      </a:accent5>
      <a:accent6>
        <a:srgbClr val="FF0000"/>
      </a:accent6>
      <a:hlink>
        <a:srgbClr val="086EA0"/>
      </a:hlink>
      <a:folHlink>
        <a:srgbClr val="086EA0"/>
      </a:folHlink>
    </a:clrScheme>
    <a:fontScheme name="fml">
      <a:majorFont>
        <a:latin typeface="TUM Neue Helvetica 55 Regular"/>
        <a:ea typeface=""/>
        <a:cs typeface=""/>
      </a:majorFont>
      <a:minorFont>
        <a:latin typeface="TUM Neue Helvetica 55 Regular"/>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8E82FC-DEB3-4633-9DCF-BD085E4FF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VorlageWissArbeiten.dotx</Template>
  <TotalTime>4</TotalTime>
  <Pages>53</Pages>
  <Words>10267</Words>
  <Characters>58523</Characters>
  <Application>Microsoft Office Word</Application>
  <DocSecurity>0</DocSecurity>
  <Lines>487</Lines>
  <Paragraphs>137</Paragraphs>
  <ScaleCrop>false</ScaleCrop>
  <HeadingPairs>
    <vt:vector size="2" baseType="variant">
      <vt:variant>
        <vt:lpstr>Titel</vt:lpstr>
      </vt:variant>
      <vt:variant>
        <vt:i4>1</vt:i4>
      </vt:variant>
    </vt:vector>
  </HeadingPairs>
  <TitlesOfParts>
    <vt:vector size="1" baseType="lpstr">
      <vt:lpstr>VorlageWissArbeiten</vt:lpstr>
    </vt:vector>
  </TitlesOfParts>
  <Company>Lehrstuhl fml</Company>
  <LinksUpToDate>false</LinksUpToDate>
  <CharactersWithSpaces>68653</CharactersWithSpaces>
  <SharedDoc>false</SharedDoc>
  <HLinks>
    <vt:vector size="576" baseType="variant">
      <vt:variant>
        <vt:i4>1441846</vt:i4>
      </vt:variant>
      <vt:variant>
        <vt:i4>563</vt:i4>
      </vt:variant>
      <vt:variant>
        <vt:i4>0</vt:i4>
      </vt:variant>
      <vt:variant>
        <vt:i4>5</vt:i4>
      </vt:variant>
      <vt:variant>
        <vt:lpwstr/>
      </vt:variant>
      <vt:variant>
        <vt:lpwstr>_Toc220466217</vt:lpwstr>
      </vt:variant>
      <vt:variant>
        <vt:i4>1441846</vt:i4>
      </vt:variant>
      <vt:variant>
        <vt:i4>557</vt:i4>
      </vt:variant>
      <vt:variant>
        <vt:i4>0</vt:i4>
      </vt:variant>
      <vt:variant>
        <vt:i4>5</vt:i4>
      </vt:variant>
      <vt:variant>
        <vt:lpwstr/>
      </vt:variant>
      <vt:variant>
        <vt:lpwstr>_Toc220466216</vt:lpwstr>
      </vt:variant>
      <vt:variant>
        <vt:i4>1441846</vt:i4>
      </vt:variant>
      <vt:variant>
        <vt:i4>551</vt:i4>
      </vt:variant>
      <vt:variant>
        <vt:i4>0</vt:i4>
      </vt:variant>
      <vt:variant>
        <vt:i4>5</vt:i4>
      </vt:variant>
      <vt:variant>
        <vt:lpwstr/>
      </vt:variant>
      <vt:variant>
        <vt:lpwstr>_Toc220466215</vt:lpwstr>
      </vt:variant>
      <vt:variant>
        <vt:i4>1441846</vt:i4>
      </vt:variant>
      <vt:variant>
        <vt:i4>545</vt:i4>
      </vt:variant>
      <vt:variant>
        <vt:i4>0</vt:i4>
      </vt:variant>
      <vt:variant>
        <vt:i4>5</vt:i4>
      </vt:variant>
      <vt:variant>
        <vt:lpwstr/>
      </vt:variant>
      <vt:variant>
        <vt:lpwstr>_Toc220466214</vt:lpwstr>
      </vt:variant>
      <vt:variant>
        <vt:i4>1441846</vt:i4>
      </vt:variant>
      <vt:variant>
        <vt:i4>539</vt:i4>
      </vt:variant>
      <vt:variant>
        <vt:i4>0</vt:i4>
      </vt:variant>
      <vt:variant>
        <vt:i4>5</vt:i4>
      </vt:variant>
      <vt:variant>
        <vt:lpwstr/>
      </vt:variant>
      <vt:variant>
        <vt:lpwstr>_Toc220466213</vt:lpwstr>
      </vt:variant>
      <vt:variant>
        <vt:i4>1441846</vt:i4>
      </vt:variant>
      <vt:variant>
        <vt:i4>533</vt:i4>
      </vt:variant>
      <vt:variant>
        <vt:i4>0</vt:i4>
      </vt:variant>
      <vt:variant>
        <vt:i4>5</vt:i4>
      </vt:variant>
      <vt:variant>
        <vt:lpwstr/>
      </vt:variant>
      <vt:variant>
        <vt:lpwstr>_Toc220466212</vt:lpwstr>
      </vt:variant>
      <vt:variant>
        <vt:i4>1441846</vt:i4>
      </vt:variant>
      <vt:variant>
        <vt:i4>527</vt:i4>
      </vt:variant>
      <vt:variant>
        <vt:i4>0</vt:i4>
      </vt:variant>
      <vt:variant>
        <vt:i4>5</vt:i4>
      </vt:variant>
      <vt:variant>
        <vt:lpwstr/>
      </vt:variant>
      <vt:variant>
        <vt:lpwstr>_Toc220466211</vt:lpwstr>
      </vt:variant>
      <vt:variant>
        <vt:i4>1441846</vt:i4>
      </vt:variant>
      <vt:variant>
        <vt:i4>521</vt:i4>
      </vt:variant>
      <vt:variant>
        <vt:i4>0</vt:i4>
      </vt:variant>
      <vt:variant>
        <vt:i4>5</vt:i4>
      </vt:variant>
      <vt:variant>
        <vt:lpwstr/>
      </vt:variant>
      <vt:variant>
        <vt:lpwstr>_Toc220466210</vt:lpwstr>
      </vt:variant>
      <vt:variant>
        <vt:i4>1507382</vt:i4>
      </vt:variant>
      <vt:variant>
        <vt:i4>515</vt:i4>
      </vt:variant>
      <vt:variant>
        <vt:i4>0</vt:i4>
      </vt:variant>
      <vt:variant>
        <vt:i4>5</vt:i4>
      </vt:variant>
      <vt:variant>
        <vt:lpwstr/>
      </vt:variant>
      <vt:variant>
        <vt:lpwstr>_Toc220466209</vt:lpwstr>
      </vt:variant>
      <vt:variant>
        <vt:i4>1507382</vt:i4>
      </vt:variant>
      <vt:variant>
        <vt:i4>509</vt:i4>
      </vt:variant>
      <vt:variant>
        <vt:i4>0</vt:i4>
      </vt:variant>
      <vt:variant>
        <vt:i4>5</vt:i4>
      </vt:variant>
      <vt:variant>
        <vt:lpwstr/>
      </vt:variant>
      <vt:variant>
        <vt:lpwstr>_Toc220466208</vt:lpwstr>
      </vt:variant>
      <vt:variant>
        <vt:i4>1507382</vt:i4>
      </vt:variant>
      <vt:variant>
        <vt:i4>503</vt:i4>
      </vt:variant>
      <vt:variant>
        <vt:i4>0</vt:i4>
      </vt:variant>
      <vt:variant>
        <vt:i4>5</vt:i4>
      </vt:variant>
      <vt:variant>
        <vt:lpwstr/>
      </vt:variant>
      <vt:variant>
        <vt:lpwstr>_Toc220466207</vt:lpwstr>
      </vt:variant>
      <vt:variant>
        <vt:i4>1507382</vt:i4>
      </vt:variant>
      <vt:variant>
        <vt:i4>497</vt:i4>
      </vt:variant>
      <vt:variant>
        <vt:i4>0</vt:i4>
      </vt:variant>
      <vt:variant>
        <vt:i4>5</vt:i4>
      </vt:variant>
      <vt:variant>
        <vt:lpwstr/>
      </vt:variant>
      <vt:variant>
        <vt:lpwstr>_Toc220466206</vt:lpwstr>
      </vt:variant>
      <vt:variant>
        <vt:i4>1507382</vt:i4>
      </vt:variant>
      <vt:variant>
        <vt:i4>491</vt:i4>
      </vt:variant>
      <vt:variant>
        <vt:i4>0</vt:i4>
      </vt:variant>
      <vt:variant>
        <vt:i4>5</vt:i4>
      </vt:variant>
      <vt:variant>
        <vt:lpwstr/>
      </vt:variant>
      <vt:variant>
        <vt:lpwstr>_Toc220466205</vt:lpwstr>
      </vt:variant>
      <vt:variant>
        <vt:i4>1507382</vt:i4>
      </vt:variant>
      <vt:variant>
        <vt:i4>485</vt:i4>
      </vt:variant>
      <vt:variant>
        <vt:i4>0</vt:i4>
      </vt:variant>
      <vt:variant>
        <vt:i4>5</vt:i4>
      </vt:variant>
      <vt:variant>
        <vt:lpwstr/>
      </vt:variant>
      <vt:variant>
        <vt:lpwstr>_Toc220466204</vt:lpwstr>
      </vt:variant>
      <vt:variant>
        <vt:i4>1507382</vt:i4>
      </vt:variant>
      <vt:variant>
        <vt:i4>479</vt:i4>
      </vt:variant>
      <vt:variant>
        <vt:i4>0</vt:i4>
      </vt:variant>
      <vt:variant>
        <vt:i4>5</vt:i4>
      </vt:variant>
      <vt:variant>
        <vt:lpwstr/>
      </vt:variant>
      <vt:variant>
        <vt:lpwstr>_Toc220466203</vt:lpwstr>
      </vt:variant>
      <vt:variant>
        <vt:i4>1507382</vt:i4>
      </vt:variant>
      <vt:variant>
        <vt:i4>470</vt:i4>
      </vt:variant>
      <vt:variant>
        <vt:i4>0</vt:i4>
      </vt:variant>
      <vt:variant>
        <vt:i4>5</vt:i4>
      </vt:variant>
      <vt:variant>
        <vt:lpwstr/>
      </vt:variant>
      <vt:variant>
        <vt:lpwstr>_Toc220466202</vt:lpwstr>
      </vt:variant>
      <vt:variant>
        <vt:i4>1507382</vt:i4>
      </vt:variant>
      <vt:variant>
        <vt:i4>464</vt:i4>
      </vt:variant>
      <vt:variant>
        <vt:i4>0</vt:i4>
      </vt:variant>
      <vt:variant>
        <vt:i4>5</vt:i4>
      </vt:variant>
      <vt:variant>
        <vt:lpwstr/>
      </vt:variant>
      <vt:variant>
        <vt:lpwstr>_Toc220466201</vt:lpwstr>
      </vt:variant>
      <vt:variant>
        <vt:i4>1507382</vt:i4>
      </vt:variant>
      <vt:variant>
        <vt:i4>458</vt:i4>
      </vt:variant>
      <vt:variant>
        <vt:i4>0</vt:i4>
      </vt:variant>
      <vt:variant>
        <vt:i4>5</vt:i4>
      </vt:variant>
      <vt:variant>
        <vt:lpwstr/>
      </vt:variant>
      <vt:variant>
        <vt:lpwstr>_Toc220466200</vt:lpwstr>
      </vt:variant>
      <vt:variant>
        <vt:i4>1966133</vt:i4>
      </vt:variant>
      <vt:variant>
        <vt:i4>452</vt:i4>
      </vt:variant>
      <vt:variant>
        <vt:i4>0</vt:i4>
      </vt:variant>
      <vt:variant>
        <vt:i4>5</vt:i4>
      </vt:variant>
      <vt:variant>
        <vt:lpwstr/>
      </vt:variant>
      <vt:variant>
        <vt:lpwstr>_Toc220466199</vt:lpwstr>
      </vt:variant>
      <vt:variant>
        <vt:i4>1966133</vt:i4>
      </vt:variant>
      <vt:variant>
        <vt:i4>446</vt:i4>
      </vt:variant>
      <vt:variant>
        <vt:i4>0</vt:i4>
      </vt:variant>
      <vt:variant>
        <vt:i4>5</vt:i4>
      </vt:variant>
      <vt:variant>
        <vt:lpwstr/>
      </vt:variant>
      <vt:variant>
        <vt:lpwstr>_Toc220466198</vt:lpwstr>
      </vt:variant>
      <vt:variant>
        <vt:i4>1966133</vt:i4>
      </vt:variant>
      <vt:variant>
        <vt:i4>440</vt:i4>
      </vt:variant>
      <vt:variant>
        <vt:i4>0</vt:i4>
      </vt:variant>
      <vt:variant>
        <vt:i4>5</vt:i4>
      </vt:variant>
      <vt:variant>
        <vt:lpwstr/>
      </vt:variant>
      <vt:variant>
        <vt:lpwstr>_Toc220466197</vt:lpwstr>
      </vt:variant>
      <vt:variant>
        <vt:i4>1966133</vt:i4>
      </vt:variant>
      <vt:variant>
        <vt:i4>434</vt:i4>
      </vt:variant>
      <vt:variant>
        <vt:i4>0</vt:i4>
      </vt:variant>
      <vt:variant>
        <vt:i4>5</vt:i4>
      </vt:variant>
      <vt:variant>
        <vt:lpwstr/>
      </vt:variant>
      <vt:variant>
        <vt:lpwstr>_Toc220466196</vt:lpwstr>
      </vt:variant>
      <vt:variant>
        <vt:i4>1966133</vt:i4>
      </vt:variant>
      <vt:variant>
        <vt:i4>428</vt:i4>
      </vt:variant>
      <vt:variant>
        <vt:i4>0</vt:i4>
      </vt:variant>
      <vt:variant>
        <vt:i4>5</vt:i4>
      </vt:variant>
      <vt:variant>
        <vt:lpwstr/>
      </vt:variant>
      <vt:variant>
        <vt:lpwstr>_Toc220466195</vt:lpwstr>
      </vt:variant>
      <vt:variant>
        <vt:i4>1966133</vt:i4>
      </vt:variant>
      <vt:variant>
        <vt:i4>422</vt:i4>
      </vt:variant>
      <vt:variant>
        <vt:i4>0</vt:i4>
      </vt:variant>
      <vt:variant>
        <vt:i4>5</vt:i4>
      </vt:variant>
      <vt:variant>
        <vt:lpwstr/>
      </vt:variant>
      <vt:variant>
        <vt:lpwstr>_Toc220466194</vt:lpwstr>
      </vt:variant>
      <vt:variant>
        <vt:i4>1966133</vt:i4>
      </vt:variant>
      <vt:variant>
        <vt:i4>416</vt:i4>
      </vt:variant>
      <vt:variant>
        <vt:i4>0</vt:i4>
      </vt:variant>
      <vt:variant>
        <vt:i4>5</vt:i4>
      </vt:variant>
      <vt:variant>
        <vt:lpwstr/>
      </vt:variant>
      <vt:variant>
        <vt:lpwstr>_Toc220466193</vt:lpwstr>
      </vt:variant>
      <vt:variant>
        <vt:i4>1966133</vt:i4>
      </vt:variant>
      <vt:variant>
        <vt:i4>410</vt:i4>
      </vt:variant>
      <vt:variant>
        <vt:i4>0</vt:i4>
      </vt:variant>
      <vt:variant>
        <vt:i4>5</vt:i4>
      </vt:variant>
      <vt:variant>
        <vt:lpwstr/>
      </vt:variant>
      <vt:variant>
        <vt:lpwstr>_Toc220466192</vt:lpwstr>
      </vt:variant>
      <vt:variant>
        <vt:i4>1966133</vt:i4>
      </vt:variant>
      <vt:variant>
        <vt:i4>404</vt:i4>
      </vt:variant>
      <vt:variant>
        <vt:i4>0</vt:i4>
      </vt:variant>
      <vt:variant>
        <vt:i4>5</vt:i4>
      </vt:variant>
      <vt:variant>
        <vt:lpwstr/>
      </vt:variant>
      <vt:variant>
        <vt:lpwstr>_Toc220466191</vt:lpwstr>
      </vt:variant>
      <vt:variant>
        <vt:i4>1966133</vt:i4>
      </vt:variant>
      <vt:variant>
        <vt:i4>398</vt:i4>
      </vt:variant>
      <vt:variant>
        <vt:i4>0</vt:i4>
      </vt:variant>
      <vt:variant>
        <vt:i4>5</vt:i4>
      </vt:variant>
      <vt:variant>
        <vt:lpwstr/>
      </vt:variant>
      <vt:variant>
        <vt:lpwstr>_Toc220466190</vt:lpwstr>
      </vt:variant>
      <vt:variant>
        <vt:i4>2031669</vt:i4>
      </vt:variant>
      <vt:variant>
        <vt:i4>392</vt:i4>
      </vt:variant>
      <vt:variant>
        <vt:i4>0</vt:i4>
      </vt:variant>
      <vt:variant>
        <vt:i4>5</vt:i4>
      </vt:variant>
      <vt:variant>
        <vt:lpwstr/>
      </vt:variant>
      <vt:variant>
        <vt:lpwstr>_Toc220466189</vt:lpwstr>
      </vt:variant>
      <vt:variant>
        <vt:i4>2031669</vt:i4>
      </vt:variant>
      <vt:variant>
        <vt:i4>386</vt:i4>
      </vt:variant>
      <vt:variant>
        <vt:i4>0</vt:i4>
      </vt:variant>
      <vt:variant>
        <vt:i4>5</vt:i4>
      </vt:variant>
      <vt:variant>
        <vt:lpwstr/>
      </vt:variant>
      <vt:variant>
        <vt:lpwstr>_Toc220466188</vt:lpwstr>
      </vt:variant>
      <vt:variant>
        <vt:i4>2031669</vt:i4>
      </vt:variant>
      <vt:variant>
        <vt:i4>380</vt:i4>
      </vt:variant>
      <vt:variant>
        <vt:i4>0</vt:i4>
      </vt:variant>
      <vt:variant>
        <vt:i4>5</vt:i4>
      </vt:variant>
      <vt:variant>
        <vt:lpwstr/>
      </vt:variant>
      <vt:variant>
        <vt:lpwstr>_Toc220466187</vt:lpwstr>
      </vt:variant>
      <vt:variant>
        <vt:i4>2031669</vt:i4>
      </vt:variant>
      <vt:variant>
        <vt:i4>371</vt:i4>
      </vt:variant>
      <vt:variant>
        <vt:i4>0</vt:i4>
      </vt:variant>
      <vt:variant>
        <vt:i4>5</vt:i4>
      </vt:variant>
      <vt:variant>
        <vt:lpwstr/>
      </vt:variant>
      <vt:variant>
        <vt:lpwstr>_Toc220466186</vt:lpwstr>
      </vt:variant>
      <vt:variant>
        <vt:i4>2031669</vt:i4>
      </vt:variant>
      <vt:variant>
        <vt:i4>365</vt:i4>
      </vt:variant>
      <vt:variant>
        <vt:i4>0</vt:i4>
      </vt:variant>
      <vt:variant>
        <vt:i4>5</vt:i4>
      </vt:variant>
      <vt:variant>
        <vt:lpwstr/>
      </vt:variant>
      <vt:variant>
        <vt:lpwstr>_Toc220466185</vt:lpwstr>
      </vt:variant>
      <vt:variant>
        <vt:i4>2031669</vt:i4>
      </vt:variant>
      <vt:variant>
        <vt:i4>359</vt:i4>
      </vt:variant>
      <vt:variant>
        <vt:i4>0</vt:i4>
      </vt:variant>
      <vt:variant>
        <vt:i4>5</vt:i4>
      </vt:variant>
      <vt:variant>
        <vt:lpwstr/>
      </vt:variant>
      <vt:variant>
        <vt:lpwstr>_Toc220466184</vt:lpwstr>
      </vt:variant>
      <vt:variant>
        <vt:i4>2031669</vt:i4>
      </vt:variant>
      <vt:variant>
        <vt:i4>353</vt:i4>
      </vt:variant>
      <vt:variant>
        <vt:i4>0</vt:i4>
      </vt:variant>
      <vt:variant>
        <vt:i4>5</vt:i4>
      </vt:variant>
      <vt:variant>
        <vt:lpwstr/>
      </vt:variant>
      <vt:variant>
        <vt:lpwstr>_Toc220466183</vt:lpwstr>
      </vt:variant>
      <vt:variant>
        <vt:i4>2031669</vt:i4>
      </vt:variant>
      <vt:variant>
        <vt:i4>347</vt:i4>
      </vt:variant>
      <vt:variant>
        <vt:i4>0</vt:i4>
      </vt:variant>
      <vt:variant>
        <vt:i4>5</vt:i4>
      </vt:variant>
      <vt:variant>
        <vt:lpwstr/>
      </vt:variant>
      <vt:variant>
        <vt:lpwstr>_Toc220466182</vt:lpwstr>
      </vt:variant>
      <vt:variant>
        <vt:i4>2031669</vt:i4>
      </vt:variant>
      <vt:variant>
        <vt:i4>341</vt:i4>
      </vt:variant>
      <vt:variant>
        <vt:i4>0</vt:i4>
      </vt:variant>
      <vt:variant>
        <vt:i4>5</vt:i4>
      </vt:variant>
      <vt:variant>
        <vt:lpwstr/>
      </vt:variant>
      <vt:variant>
        <vt:lpwstr>_Toc220466181</vt:lpwstr>
      </vt:variant>
      <vt:variant>
        <vt:i4>2031669</vt:i4>
      </vt:variant>
      <vt:variant>
        <vt:i4>335</vt:i4>
      </vt:variant>
      <vt:variant>
        <vt:i4>0</vt:i4>
      </vt:variant>
      <vt:variant>
        <vt:i4>5</vt:i4>
      </vt:variant>
      <vt:variant>
        <vt:lpwstr/>
      </vt:variant>
      <vt:variant>
        <vt:lpwstr>_Toc220466180</vt:lpwstr>
      </vt:variant>
      <vt:variant>
        <vt:i4>1048629</vt:i4>
      </vt:variant>
      <vt:variant>
        <vt:i4>329</vt:i4>
      </vt:variant>
      <vt:variant>
        <vt:i4>0</vt:i4>
      </vt:variant>
      <vt:variant>
        <vt:i4>5</vt:i4>
      </vt:variant>
      <vt:variant>
        <vt:lpwstr/>
      </vt:variant>
      <vt:variant>
        <vt:lpwstr>_Toc220466179</vt:lpwstr>
      </vt:variant>
      <vt:variant>
        <vt:i4>1048629</vt:i4>
      </vt:variant>
      <vt:variant>
        <vt:i4>323</vt:i4>
      </vt:variant>
      <vt:variant>
        <vt:i4>0</vt:i4>
      </vt:variant>
      <vt:variant>
        <vt:i4>5</vt:i4>
      </vt:variant>
      <vt:variant>
        <vt:lpwstr/>
      </vt:variant>
      <vt:variant>
        <vt:lpwstr>_Toc220466178</vt:lpwstr>
      </vt:variant>
      <vt:variant>
        <vt:i4>1048629</vt:i4>
      </vt:variant>
      <vt:variant>
        <vt:i4>317</vt:i4>
      </vt:variant>
      <vt:variant>
        <vt:i4>0</vt:i4>
      </vt:variant>
      <vt:variant>
        <vt:i4>5</vt:i4>
      </vt:variant>
      <vt:variant>
        <vt:lpwstr/>
      </vt:variant>
      <vt:variant>
        <vt:lpwstr>_Toc220466177</vt:lpwstr>
      </vt:variant>
      <vt:variant>
        <vt:i4>1048629</vt:i4>
      </vt:variant>
      <vt:variant>
        <vt:i4>311</vt:i4>
      </vt:variant>
      <vt:variant>
        <vt:i4>0</vt:i4>
      </vt:variant>
      <vt:variant>
        <vt:i4>5</vt:i4>
      </vt:variant>
      <vt:variant>
        <vt:lpwstr/>
      </vt:variant>
      <vt:variant>
        <vt:lpwstr>_Toc220466176</vt:lpwstr>
      </vt:variant>
      <vt:variant>
        <vt:i4>1048629</vt:i4>
      </vt:variant>
      <vt:variant>
        <vt:i4>305</vt:i4>
      </vt:variant>
      <vt:variant>
        <vt:i4>0</vt:i4>
      </vt:variant>
      <vt:variant>
        <vt:i4>5</vt:i4>
      </vt:variant>
      <vt:variant>
        <vt:lpwstr/>
      </vt:variant>
      <vt:variant>
        <vt:lpwstr>_Toc220466175</vt:lpwstr>
      </vt:variant>
      <vt:variant>
        <vt:i4>1048629</vt:i4>
      </vt:variant>
      <vt:variant>
        <vt:i4>299</vt:i4>
      </vt:variant>
      <vt:variant>
        <vt:i4>0</vt:i4>
      </vt:variant>
      <vt:variant>
        <vt:i4>5</vt:i4>
      </vt:variant>
      <vt:variant>
        <vt:lpwstr/>
      </vt:variant>
      <vt:variant>
        <vt:lpwstr>_Toc220466174</vt:lpwstr>
      </vt:variant>
      <vt:variant>
        <vt:i4>1048629</vt:i4>
      </vt:variant>
      <vt:variant>
        <vt:i4>293</vt:i4>
      </vt:variant>
      <vt:variant>
        <vt:i4>0</vt:i4>
      </vt:variant>
      <vt:variant>
        <vt:i4>5</vt:i4>
      </vt:variant>
      <vt:variant>
        <vt:lpwstr/>
      </vt:variant>
      <vt:variant>
        <vt:lpwstr>_Toc220466173</vt:lpwstr>
      </vt:variant>
      <vt:variant>
        <vt:i4>1048629</vt:i4>
      </vt:variant>
      <vt:variant>
        <vt:i4>287</vt:i4>
      </vt:variant>
      <vt:variant>
        <vt:i4>0</vt:i4>
      </vt:variant>
      <vt:variant>
        <vt:i4>5</vt:i4>
      </vt:variant>
      <vt:variant>
        <vt:lpwstr/>
      </vt:variant>
      <vt:variant>
        <vt:lpwstr>_Toc220466172</vt:lpwstr>
      </vt:variant>
      <vt:variant>
        <vt:i4>1048629</vt:i4>
      </vt:variant>
      <vt:variant>
        <vt:i4>281</vt:i4>
      </vt:variant>
      <vt:variant>
        <vt:i4>0</vt:i4>
      </vt:variant>
      <vt:variant>
        <vt:i4>5</vt:i4>
      </vt:variant>
      <vt:variant>
        <vt:lpwstr/>
      </vt:variant>
      <vt:variant>
        <vt:lpwstr>_Toc220466171</vt:lpwstr>
      </vt:variant>
      <vt:variant>
        <vt:i4>1048629</vt:i4>
      </vt:variant>
      <vt:variant>
        <vt:i4>275</vt:i4>
      </vt:variant>
      <vt:variant>
        <vt:i4>0</vt:i4>
      </vt:variant>
      <vt:variant>
        <vt:i4>5</vt:i4>
      </vt:variant>
      <vt:variant>
        <vt:lpwstr/>
      </vt:variant>
      <vt:variant>
        <vt:lpwstr>_Toc220466170</vt:lpwstr>
      </vt:variant>
      <vt:variant>
        <vt:i4>1114165</vt:i4>
      </vt:variant>
      <vt:variant>
        <vt:i4>269</vt:i4>
      </vt:variant>
      <vt:variant>
        <vt:i4>0</vt:i4>
      </vt:variant>
      <vt:variant>
        <vt:i4>5</vt:i4>
      </vt:variant>
      <vt:variant>
        <vt:lpwstr/>
      </vt:variant>
      <vt:variant>
        <vt:lpwstr>_Toc220466169</vt:lpwstr>
      </vt:variant>
      <vt:variant>
        <vt:i4>1114165</vt:i4>
      </vt:variant>
      <vt:variant>
        <vt:i4>263</vt:i4>
      </vt:variant>
      <vt:variant>
        <vt:i4>0</vt:i4>
      </vt:variant>
      <vt:variant>
        <vt:i4>5</vt:i4>
      </vt:variant>
      <vt:variant>
        <vt:lpwstr/>
      </vt:variant>
      <vt:variant>
        <vt:lpwstr>_Toc220466168</vt:lpwstr>
      </vt:variant>
      <vt:variant>
        <vt:i4>1114165</vt:i4>
      </vt:variant>
      <vt:variant>
        <vt:i4>257</vt:i4>
      </vt:variant>
      <vt:variant>
        <vt:i4>0</vt:i4>
      </vt:variant>
      <vt:variant>
        <vt:i4>5</vt:i4>
      </vt:variant>
      <vt:variant>
        <vt:lpwstr/>
      </vt:variant>
      <vt:variant>
        <vt:lpwstr>_Toc220466167</vt:lpwstr>
      </vt:variant>
      <vt:variant>
        <vt:i4>1114165</vt:i4>
      </vt:variant>
      <vt:variant>
        <vt:i4>251</vt:i4>
      </vt:variant>
      <vt:variant>
        <vt:i4>0</vt:i4>
      </vt:variant>
      <vt:variant>
        <vt:i4>5</vt:i4>
      </vt:variant>
      <vt:variant>
        <vt:lpwstr/>
      </vt:variant>
      <vt:variant>
        <vt:lpwstr>_Toc220466166</vt:lpwstr>
      </vt:variant>
      <vt:variant>
        <vt:i4>1114165</vt:i4>
      </vt:variant>
      <vt:variant>
        <vt:i4>245</vt:i4>
      </vt:variant>
      <vt:variant>
        <vt:i4>0</vt:i4>
      </vt:variant>
      <vt:variant>
        <vt:i4>5</vt:i4>
      </vt:variant>
      <vt:variant>
        <vt:lpwstr/>
      </vt:variant>
      <vt:variant>
        <vt:lpwstr>_Toc220466165</vt:lpwstr>
      </vt:variant>
      <vt:variant>
        <vt:i4>1114165</vt:i4>
      </vt:variant>
      <vt:variant>
        <vt:i4>239</vt:i4>
      </vt:variant>
      <vt:variant>
        <vt:i4>0</vt:i4>
      </vt:variant>
      <vt:variant>
        <vt:i4>5</vt:i4>
      </vt:variant>
      <vt:variant>
        <vt:lpwstr/>
      </vt:variant>
      <vt:variant>
        <vt:lpwstr>_Toc220466164</vt:lpwstr>
      </vt:variant>
      <vt:variant>
        <vt:i4>1114165</vt:i4>
      </vt:variant>
      <vt:variant>
        <vt:i4>233</vt:i4>
      </vt:variant>
      <vt:variant>
        <vt:i4>0</vt:i4>
      </vt:variant>
      <vt:variant>
        <vt:i4>5</vt:i4>
      </vt:variant>
      <vt:variant>
        <vt:lpwstr/>
      </vt:variant>
      <vt:variant>
        <vt:lpwstr>_Toc220466163</vt:lpwstr>
      </vt:variant>
      <vt:variant>
        <vt:i4>1114165</vt:i4>
      </vt:variant>
      <vt:variant>
        <vt:i4>227</vt:i4>
      </vt:variant>
      <vt:variant>
        <vt:i4>0</vt:i4>
      </vt:variant>
      <vt:variant>
        <vt:i4>5</vt:i4>
      </vt:variant>
      <vt:variant>
        <vt:lpwstr/>
      </vt:variant>
      <vt:variant>
        <vt:lpwstr>_Toc220466162</vt:lpwstr>
      </vt:variant>
      <vt:variant>
        <vt:i4>1114165</vt:i4>
      </vt:variant>
      <vt:variant>
        <vt:i4>218</vt:i4>
      </vt:variant>
      <vt:variant>
        <vt:i4>0</vt:i4>
      </vt:variant>
      <vt:variant>
        <vt:i4>5</vt:i4>
      </vt:variant>
      <vt:variant>
        <vt:lpwstr/>
      </vt:variant>
      <vt:variant>
        <vt:lpwstr>_Toc220466161</vt:lpwstr>
      </vt:variant>
      <vt:variant>
        <vt:i4>1114165</vt:i4>
      </vt:variant>
      <vt:variant>
        <vt:i4>212</vt:i4>
      </vt:variant>
      <vt:variant>
        <vt:i4>0</vt:i4>
      </vt:variant>
      <vt:variant>
        <vt:i4>5</vt:i4>
      </vt:variant>
      <vt:variant>
        <vt:lpwstr/>
      </vt:variant>
      <vt:variant>
        <vt:lpwstr>_Toc220466160</vt:lpwstr>
      </vt:variant>
      <vt:variant>
        <vt:i4>1179701</vt:i4>
      </vt:variant>
      <vt:variant>
        <vt:i4>206</vt:i4>
      </vt:variant>
      <vt:variant>
        <vt:i4>0</vt:i4>
      </vt:variant>
      <vt:variant>
        <vt:i4>5</vt:i4>
      </vt:variant>
      <vt:variant>
        <vt:lpwstr/>
      </vt:variant>
      <vt:variant>
        <vt:lpwstr>_Toc220466159</vt:lpwstr>
      </vt:variant>
      <vt:variant>
        <vt:i4>1179701</vt:i4>
      </vt:variant>
      <vt:variant>
        <vt:i4>200</vt:i4>
      </vt:variant>
      <vt:variant>
        <vt:i4>0</vt:i4>
      </vt:variant>
      <vt:variant>
        <vt:i4>5</vt:i4>
      </vt:variant>
      <vt:variant>
        <vt:lpwstr/>
      </vt:variant>
      <vt:variant>
        <vt:lpwstr>_Toc220466158</vt:lpwstr>
      </vt:variant>
      <vt:variant>
        <vt:i4>1179701</vt:i4>
      </vt:variant>
      <vt:variant>
        <vt:i4>194</vt:i4>
      </vt:variant>
      <vt:variant>
        <vt:i4>0</vt:i4>
      </vt:variant>
      <vt:variant>
        <vt:i4>5</vt:i4>
      </vt:variant>
      <vt:variant>
        <vt:lpwstr/>
      </vt:variant>
      <vt:variant>
        <vt:lpwstr>_Toc220466157</vt:lpwstr>
      </vt:variant>
      <vt:variant>
        <vt:i4>1179701</vt:i4>
      </vt:variant>
      <vt:variant>
        <vt:i4>188</vt:i4>
      </vt:variant>
      <vt:variant>
        <vt:i4>0</vt:i4>
      </vt:variant>
      <vt:variant>
        <vt:i4>5</vt:i4>
      </vt:variant>
      <vt:variant>
        <vt:lpwstr/>
      </vt:variant>
      <vt:variant>
        <vt:lpwstr>_Toc220466156</vt:lpwstr>
      </vt:variant>
      <vt:variant>
        <vt:i4>1179701</vt:i4>
      </vt:variant>
      <vt:variant>
        <vt:i4>182</vt:i4>
      </vt:variant>
      <vt:variant>
        <vt:i4>0</vt:i4>
      </vt:variant>
      <vt:variant>
        <vt:i4>5</vt:i4>
      </vt:variant>
      <vt:variant>
        <vt:lpwstr/>
      </vt:variant>
      <vt:variant>
        <vt:lpwstr>_Toc220466155</vt:lpwstr>
      </vt:variant>
      <vt:variant>
        <vt:i4>1179701</vt:i4>
      </vt:variant>
      <vt:variant>
        <vt:i4>176</vt:i4>
      </vt:variant>
      <vt:variant>
        <vt:i4>0</vt:i4>
      </vt:variant>
      <vt:variant>
        <vt:i4>5</vt:i4>
      </vt:variant>
      <vt:variant>
        <vt:lpwstr/>
      </vt:variant>
      <vt:variant>
        <vt:lpwstr>_Toc220466154</vt:lpwstr>
      </vt:variant>
      <vt:variant>
        <vt:i4>1179701</vt:i4>
      </vt:variant>
      <vt:variant>
        <vt:i4>170</vt:i4>
      </vt:variant>
      <vt:variant>
        <vt:i4>0</vt:i4>
      </vt:variant>
      <vt:variant>
        <vt:i4>5</vt:i4>
      </vt:variant>
      <vt:variant>
        <vt:lpwstr/>
      </vt:variant>
      <vt:variant>
        <vt:lpwstr>_Toc220466153</vt:lpwstr>
      </vt:variant>
      <vt:variant>
        <vt:i4>1179701</vt:i4>
      </vt:variant>
      <vt:variant>
        <vt:i4>164</vt:i4>
      </vt:variant>
      <vt:variant>
        <vt:i4>0</vt:i4>
      </vt:variant>
      <vt:variant>
        <vt:i4>5</vt:i4>
      </vt:variant>
      <vt:variant>
        <vt:lpwstr/>
      </vt:variant>
      <vt:variant>
        <vt:lpwstr>_Toc220466152</vt:lpwstr>
      </vt:variant>
      <vt:variant>
        <vt:i4>1179701</vt:i4>
      </vt:variant>
      <vt:variant>
        <vt:i4>158</vt:i4>
      </vt:variant>
      <vt:variant>
        <vt:i4>0</vt:i4>
      </vt:variant>
      <vt:variant>
        <vt:i4>5</vt:i4>
      </vt:variant>
      <vt:variant>
        <vt:lpwstr/>
      </vt:variant>
      <vt:variant>
        <vt:lpwstr>_Toc220466151</vt:lpwstr>
      </vt:variant>
      <vt:variant>
        <vt:i4>1179701</vt:i4>
      </vt:variant>
      <vt:variant>
        <vt:i4>152</vt:i4>
      </vt:variant>
      <vt:variant>
        <vt:i4>0</vt:i4>
      </vt:variant>
      <vt:variant>
        <vt:i4>5</vt:i4>
      </vt:variant>
      <vt:variant>
        <vt:lpwstr/>
      </vt:variant>
      <vt:variant>
        <vt:lpwstr>_Toc220466150</vt:lpwstr>
      </vt:variant>
      <vt:variant>
        <vt:i4>1245237</vt:i4>
      </vt:variant>
      <vt:variant>
        <vt:i4>146</vt:i4>
      </vt:variant>
      <vt:variant>
        <vt:i4>0</vt:i4>
      </vt:variant>
      <vt:variant>
        <vt:i4>5</vt:i4>
      </vt:variant>
      <vt:variant>
        <vt:lpwstr/>
      </vt:variant>
      <vt:variant>
        <vt:lpwstr>_Toc220466149</vt:lpwstr>
      </vt:variant>
      <vt:variant>
        <vt:i4>1245237</vt:i4>
      </vt:variant>
      <vt:variant>
        <vt:i4>140</vt:i4>
      </vt:variant>
      <vt:variant>
        <vt:i4>0</vt:i4>
      </vt:variant>
      <vt:variant>
        <vt:i4>5</vt:i4>
      </vt:variant>
      <vt:variant>
        <vt:lpwstr/>
      </vt:variant>
      <vt:variant>
        <vt:lpwstr>_Toc220466148</vt:lpwstr>
      </vt:variant>
      <vt:variant>
        <vt:i4>1245237</vt:i4>
      </vt:variant>
      <vt:variant>
        <vt:i4>134</vt:i4>
      </vt:variant>
      <vt:variant>
        <vt:i4>0</vt:i4>
      </vt:variant>
      <vt:variant>
        <vt:i4>5</vt:i4>
      </vt:variant>
      <vt:variant>
        <vt:lpwstr/>
      </vt:variant>
      <vt:variant>
        <vt:lpwstr>_Toc220466147</vt:lpwstr>
      </vt:variant>
      <vt:variant>
        <vt:i4>1245237</vt:i4>
      </vt:variant>
      <vt:variant>
        <vt:i4>128</vt:i4>
      </vt:variant>
      <vt:variant>
        <vt:i4>0</vt:i4>
      </vt:variant>
      <vt:variant>
        <vt:i4>5</vt:i4>
      </vt:variant>
      <vt:variant>
        <vt:lpwstr/>
      </vt:variant>
      <vt:variant>
        <vt:lpwstr>_Toc220466146</vt:lpwstr>
      </vt:variant>
      <vt:variant>
        <vt:i4>1245237</vt:i4>
      </vt:variant>
      <vt:variant>
        <vt:i4>122</vt:i4>
      </vt:variant>
      <vt:variant>
        <vt:i4>0</vt:i4>
      </vt:variant>
      <vt:variant>
        <vt:i4>5</vt:i4>
      </vt:variant>
      <vt:variant>
        <vt:lpwstr/>
      </vt:variant>
      <vt:variant>
        <vt:lpwstr>_Toc220466145</vt:lpwstr>
      </vt:variant>
      <vt:variant>
        <vt:i4>1245237</vt:i4>
      </vt:variant>
      <vt:variant>
        <vt:i4>116</vt:i4>
      </vt:variant>
      <vt:variant>
        <vt:i4>0</vt:i4>
      </vt:variant>
      <vt:variant>
        <vt:i4>5</vt:i4>
      </vt:variant>
      <vt:variant>
        <vt:lpwstr/>
      </vt:variant>
      <vt:variant>
        <vt:lpwstr>_Toc220466144</vt:lpwstr>
      </vt:variant>
      <vt:variant>
        <vt:i4>1245237</vt:i4>
      </vt:variant>
      <vt:variant>
        <vt:i4>110</vt:i4>
      </vt:variant>
      <vt:variant>
        <vt:i4>0</vt:i4>
      </vt:variant>
      <vt:variant>
        <vt:i4>5</vt:i4>
      </vt:variant>
      <vt:variant>
        <vt:lpwstr/>
      </vt:variant>
      <vt:variant>
        <vt:lpwstr>_Toc220466143</vt:lpwstr>
      </vt:variant>
      <vt:variant>
        <vt:i4>1245237</vt:i4>
      </vt:variant>
      <vt:variant>
        <vt:i4>104</vt:i4>
      </vt:variant>
      <vt:variant>
        <vt:i4>0</vt:i4>
      </vt:variant>
      <vt:variant>
        <vt:i4>5</vt:i4>
      </vt:variant>
      <vt:variant>
        <vt:lpwstr/>
      </vt:variant>
      <vt:variant>
        <vt:lpwstr>_Toc220466142</vt:lpwstr>
      </vt:variant>
      <vt:variant>
        <vt:i4>1245237</vt:i4>
      </vt:variant>
      <vt:variant>
        <vt:i4>98</vt:i4>
      </vt:variant>
      <vt:variant>
        <vt:i4>0</vt:i4>
      </vt:variant>
      <vt:variant>
        <vt:i4>5</vt:i4>
      </vt:variant>
      <vt:variant>
        <vt:lpwstr/>
      </vt:variant>
      <vt:variant>
        <vt:lpwstr>_Toc220466141</vt:lpwstr>
      </vt:variant>
      <vt:variant>
        <vt:i4>1245237</vt:i4>
      </vt:variant>
      <vt:variant>
        <vt:i4>92</vt:i4>
      </vt:variant>
      <vt:variant>
        <vt:i4>0</vt:i4>
      </vt:variant>
      <vt:variant>
        <vt:i4>5</vt:i4>
      </vt:variant>
      <vt:variant>
        <vt:lpwstr/>
      </vt:variant>
      <vt:variant>
        <vt:lpwstr>_Toc220466140</vt:lpwstr>
      </vt:variant>
      <vt:variant>
        <vt:i4>1310773</vt:i4>
      </vt:variant>
      <vt:variant>
        <vt:i4>86</vt:i4>
      </vt:variant>
      <vt:variant>
        <vt:i4>0</vt:i4>
      </vt:variant>
      <vt:variant>
        <vt:i4>5</vt:i4>
      </vt:variant>
      <vt:variant>
        <vt:lpwstr/>
      </vt:variant>
      <vt:variant>
        <vt:lpwstr>_Toc220466139</vt:lpwstr>
      </vt:variant>
      <vt:variant>
        <vt:i4>1310773</vt:i4>
      </vt:variant>
      <vt:variant>
        <vt:i4>80</vt:i4>
      </vt:variant>
      <vt:variant>
        <vt:i4>0</vt:i4>
      </vt:variant>
      <vt:variant>
        <vt:i4>5</vt:i4>
      </vt:variant>
      <vt:variant>
        <vt:lpwstr/>
      </vt:variant>
      <vt:variant>
        <vt:lpwstr>_Toc220466138</vt:lpwstr>
      </vt:variant>
      <vt:variant>
        <vt:i4>1310773</vt:i4>
      </vt:variant>
      <vt:variant>
        <vt:i4>74</vt:i4>
      </vt:variant>
      <vt:variant>
        <vt:i4>0</vt:i4>
      </vt:variant>
      <vt:variant>
        <vt:i4>5</vt:i4>
      </vt:variant>
      <vt:variant>
        <vt:lpwstr/>
      </vt:variant>
      <vt:variant>
        <vt:lpwstr>_Toc220466137</vt:lpwstr>
      </vt:variant>
      <vt:variant>
        <vt:i4>1310773</vt:i4>
      </vt:variant>
      <vt:variant>
        <vt:i4>68</vt:i4>
      </vt:variant>
      <vt:variant>
        <vt:i4>0</vt:i4>
      </vt:variant>
      <vt:variant>
        <vt:i4>5</vt:i4>
      </vt:variant>
      <vt:variant>
        <vt:lpwstr/>
      </vt:variant>
      <vt:variant>
        <vt:lpwstr>_Toc220466136</vt:lpwstr>
      </vt:variant>
      <vt:variant>
        <vt:i4>1310773</vt:i4>
      </vt:variant>
      <vt:variant>
        <vt:i4>62</vt:i4>
      </vt:variant>
      <vt:variant>
        <vt:i4>0</vt:i4>
      </vt:variant>
      <vt:variant>
        <vt:i4>5</vt:i4>
      </vt:variant>
      <vt:variant>
        <vt:lpwstr/>
      </vt:variant>
      <vt:variant>
        <vt:lpwstr>_Toc220466135</vt:lpwstr>
      </vt:variant>
      <vt:variant>
        <vt:i4>1310773</vt:i4>
      </vt:variant>
      <vt:variant>
        <vt:i4>56</vt:i4>
      </vt:variant>
      <vt:variant>
        <vt:i4>0</vt:i4>
      </vt:variant>
      <vt:variant>
        <vt:i4>5</vt:i4>
      </vt:variant>
      <vt:variant>
        <vt:lpwstr/>
      </vt:variant>
      <vt:variant>
        <vt:lpwstr>_Toc220466134</vt:lpwstr>
      </vt:variant>
      <vt:variant>
        <vt:i4>1310773</vt:i4>
      </vt:variant>
      <vt:variant>
        <vt:i4>50</vt:i4>
      </vt:variant>
      <vt:variant>
        <vt:i4>0</vt:i4>
      </vt:variant>
      <vt:variant>
        <vt:i4>5</vt:i4>
      </vt:variant>
      <vt:variant>
        <vt:lpwstr/>
      </vt:variant>
      <vt:variant>
        <vt:lpwstr>_Toc220466133</vt:lpwstr>
      </vt:variant>
      <vt:variant>
        <vt:i4>1310773</vt:i4>
      </vt:variant>
      <vt:variant>
        <vt:i4>44</vt:i4>
      </vt:variant>
      <vt:variant>
        <vt:i4>0</vt:i4>
      </vt:variant>
      <vt:variant>
        <vt:i4>5</vt:i4>
      </vt:variant>
      <vt:variant>
        <vt:lpwstr/>
      </vt:variant>
      <vt:variant>
        <vt:lpwstr>_Toc220466132</vt:lpwstr>
      </vt:variant>
      <vt:variant>
        <vt:i4>1310773</vt:i4>
      </vt:variant>
      <vt:variant>
        <vt:i4>38</vt:i4>
      </vt:variant>
      <vt:variant>
        <vt:i4>0</vt:i4>
      </vt:variant>
      <vt:variant>
        <vt:i4>5</vt:i4>
      </vt:variant>
      <vt:variant>
        <vt:lpwstr/>
      </vt:variant>
      <vt:variant>
        <vt:lpwstr>_Toc220466131</vt:lpwstr>
      </vt:variant>
      <vt:variant>
        <vt:i4>1310773</vt:i4>
      </vt:variant>
      <vt:variant>
        <vt:i4>32</vt:i4>
      </vt:variant>
      <vt:variant>
        <vt:i4>0</vt:i4>
      </vt:variant>
      <vt:variant>
        <vt:i4>5</vt:i4>
      </vt:variant>
      <vt:variant>
        <vt:lpwstr/>
      </vt:variant>
      <vt:variant>
        <vt:lpwstr>_Toc220466130</vt:lpwstr>
      </vt:variant>
      <vt:variant>
        <vt:i4>1376309</vt:i4>
      </vt:variant>
      <vt:variant>
        <vt:i4>26</vt:i4>
      </vt:variant>
      <vt:variant>
        <vt:i4>0</vt:i4>
      </vt:variant>
      <vt:variant>
        <vt:i4>5</vt:i4>
      </vt:variant>
      <vt:variant>
        <vt:lpwstr/>
      </vt:variant>
      <vt:variant>
        <vt:lpwstr>_Toc220466129</vt:lpwstr>
      </vt:variant>
      <vt:variant>
        <vt:i4>1376309</vt:i4>
      </vt:variant>
      <vt:variant>
        <vt:i4>20</vt:i4>
      </vt:variant>
      <vt:variant>
        <vt:i4>0</vt:i4>
      </vt:variant>
      <vt:variant>
        <vt:i4>5</vt:i4>
      </vt:variant>
      <vt:variant>
        <vt:lpwstr/>
      </vt:variant>
      <vt:variant>
        <vt:lpwstr>_Toc220466128</vt:lpwstr>
      </vt:variant>
      <vt:variant>
        <vt:i4>1376309</vt:i4>
      </vt:variant>
      <vt:variant>
        <vt:i4>14</vt:i4>
      </vt:variant>
      <vt:variant>
        <vt:i4>0</vt:i4>
      </vt:variant>
      <vt:variant>
        <vt:i4>5</vt:i4>
      </vt:variant>
      <vt:variant>
        <vt:lpwstr/>
      </vt:variant>
      <vt:variant>
        <vt:lpwstr>_Toc220466127</vt:lpwstr>
      </vt:variant>
      <vt:variant>
        <vt:i4>1376309</vt:i4>
      </vt:variant>
      <vt:variant>
        <vt:i4>8</vt:i4>
      </vt:variant>
      <vt:variant>
        <vt:i4>0</vt:i4>
      </vt:variant>
      <vt:variant>
        <vt:i4>5</vt:i4>
      </vt:variant>
      <vt:variant>
        <vt:lpwstr/>
      </vt:variant>
      <vt:variant>
        <vt:lpwstr>_Toc220466126</vt:lpwstr>
      </vt:variant>
      <vt:variant>
        <vt:i4>1376309</vt:i4>
      </vt:variant>
      <vt:variant>
        <vt:i4>2</vt:i4>
      </vt:variant>
      <vt:variant>
        <vt:i4>0</vt:i4>
      </vt:variant>
      <vt:variant>
        <vt:i4>5</vt:i4>
      </vt:variant>
      <vt:variant>
        <vt:lpwstr/>
      </vt:variant>
      <vt:variant>
        <vt:lpwstr>_Toc220466125</vt:lpwstr>
      </vt:variant>
      <vt:variant>
        <vt:i4>4259924</vt:i4>
      </vt:variant>
      <vt:variant>
        <vt:i4>71848</vt:i4>
      </vt:variant>
      <vt:variant>
        <vt:i4>1025</vt:i4>
      </vt:variant>
      <vt:variant>
        <vt:i4>1</vt:i4>
      </vt:variant>
      <vt:variant>
        <vt:lpwstr>../Bilder%20Grafiken/6%20-%20Einhausung%20HL-SKT.tif</vt:lpwstr>
      </vt:variant>
      <vt:variant>
        <vt:lpwstr/>
      </vt:variant>
      <vt:variant>
        <vt:i4>3539046</vt:i4>
      </vt:variant>
      <vt:variant>
        <vt:i4>72429</vt:i4>
      </vt:variant>
      <vt:variant>
        <vt:i4>1026</vt:i4>
      </vt:variant>
      <vt:variant>
        <vt:i4>1</vt:i4>
      </vt:variant>
      <vt:variant>
        <vt:lpwstr>../Bilder%20Grafiken/6%20-%20Profil%20Kamm.emf</vt:lpwstr>
      </vt:variant>
      <vt:variant>
        <vt:lpwstr/>
      </vt:variant>
      <vt:variant>
        <vt:i4>3080435</vt:i4>
      </vt:variant>
      <vt:variant>
        <vt:i4>72525</vt:i4>
      </vt:variant>
      <vt:variant>
        <vt:i4>1027</vt:i4>
      </vt:variant>
      <vt:variant>
        <vt:i4>1</vt:i4>
      </vt:variant>
      <vt:variant>
        <vt:lpwstr>../Bilder%20Grafiken/6%20-%20Zuführschnecke%20Kamm.jpg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VorlageWissArbeiten</dc:title>
  <dc:subject>Vorlage für wissenschaftliche Arbeiten</dc:subject>
  <dc:creator>höcht susanne</dc:creator>
  <cp:keywords>Vorlage; Wissenschaftliche Arbeit</cp:keywords>
  <dc:description>Vorlage für alle wissenschaftlichen Arbeiten (Studienarbeiten, Forschungsberichte, Dissertationen, …) am Lehrstuhl fml</dc:description>
  <cp:lastModifiedBy>Yisong QIAO</cp:lastModifiedBy>
  <cp:revision>5</cp:revision>
  <cp:lastPrinted>2014-11-13T01:54:00Z</cp:lastPrinted>
  <dcterms:created xsi:type="dcterms:W3CDTF">2014-11-13T02:00:00Z</dcterms:created>
  <dcterms:modified xsi:type="dcterms:W3CDTF">2014-11-13T02:04:00Z</dcterms:modified>
  <cp:category>Vorlagen</cp:category>
</cp:coreProperties>
</file>